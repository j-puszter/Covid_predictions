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Standardnpsmoodstavce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440FF9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Standardnpsmoodstavce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DefaultParagraphFont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A55B3F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DefaultParagraphFont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Nadpisobsahu"/>
            <w:numPr>
              <w:ilvl w:val="0"/>
              <w:numId w:val="0"/>
            </w:numPr>
            <w:spacing w:before="0"/>
          </w:pPr>
        </w:p>
        <w:p w14:paraId="7AECF955" w14:textId="14D45F72" w:rsidR="00C1320E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8146768" w:history="1">
            <w:r w:rsidR="00C1320E" w:rsidRPr="002906DD">
              <w:rPr>
                <w:rStyle w:val="Hypertextovodkaz"/>
                <w:noProof/>
              </w:rPr>
              <w:t>Úvod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0262784" w14:textId="4B863DE5" w:rsidR="00C1320E" w:rsidRDefault="00440FF9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69" w:history="1">
            <w:r w:rsidR="00C1320E" w:rsidRPr="002906DD">
              <w:rPr>
                <w:rStyle w:val="Hypertextovodkaz"/>
                <w:noProof/>
              </w:rPr>
              <w:t>1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odkaz"/>
                <w:noProof/>
              </w:rPr>
              <w:t>Zbierané dáta na Slovensku v súvislosti COVID-19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2C6D3B1" w14:textId="236A6AF6" w:rsidR="00C1320E" w:rsidRDefault="00440FF9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0" w:history="1">
            <w:r w:rsidR="00C1320E" w:rsidRPr="002906DD">
              <w:rPr>
                <w:rStyle w:val="Hypertextovodkaz"/>
                <w:noProof/>
              </w:rPr>
              <w:t>2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odkaz"/>
                <w:noProof/>
              </w:rPr>
              <w:t>Microsoft Azure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0B3CD99" w14:textId="441BB730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1" w:history="1">
            <w:r w:rsidR="00C1320E" w:rsidRPr="002906DD">
              <w:rPr>
                <w:rStyle w:val="Hypertextovodkaz"/>
                <w:noProof/>
              </w:rPr>
              <w:t>2.1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Azure Machine Learning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CE32513" w14:textId="08C4D85E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2" w:history="1">
            <w:r w:rsidR="00C1320E" w:rsidRPr="002906DD">
              <w:rPr>
                <w:rStyle w:val="Hypertextovodkaz"/>
                <w:noProof/>
              </w:rPr>
              <w:t>2.2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Príprava dát pre trénovanie modelov pomocou AutoML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5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112271E" w14:textId="48484CF1" w:rsidR="00C1320E" w:rsidRDefault="00440FF9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3" w:history="1">
            <w:r w:rsidR="00C1320E" w:rsidRPr="002906DD">
              <w:rPr>
                <w:rStyle w:val="Hypertextovodkaz"/>
                <w:noProof/>
              </w:rPr>
              <w:t>3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odkaz"/>
                <w:noProof/>
              </w:rPr>
              <w:t>Modely strojového učenia trénované pomocou AutoML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0735BE0" w14:textId="68CBD6DD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4" w:history="1">
            <w:r w:rsidR="00C1320E" w:rsidRPr="002906DD">
              <w:rPr>
                <w:rStyle w:val="Hypertextovodkaz"/>
                <w:noProof/>
              </w:rPr>
              <w:t>3.1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Seasonal Naive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4988021" w14:textId="78B9CC8E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5" w:history="1">
            <w:r w:rsidR="00C1320E" w:rsidRPr="002906DD">
              <w:rPr>
                <w:rStyle w:val="Hypertextovodkaz"/>
                <w:noProof/>
              </w:rPr>
              <w:t>3.2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ARIMA a ARIMAX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_Toc98146775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19787770" w14:textId="542F5FBE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6" w:history="1">
            <w:r w:rsidR="00C1320E" w:rsidRPr="002906DD">
              <w:rPr>
                <w:rStyle w:val="Hypertextovodkaz"/>
                <w:noProof/>
              </w:rPr>
              <w:t>3.3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Decision Tree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_Toc98146776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7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D8ACA7F" w14:textId="7FA335D2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7" w:history="1">
            <w:r w:rsidR="00C1320E" w:rsidRPr="002906DD">
              <w:rPr>
                <w:rStyle w:val="Hypertextovodkaz"/>
                <w:noProof/>
              </w:rPr>
              <w:t>3.4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Random Forest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_Toc98146777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8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10873691" w14:textId="5785389D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8" w:history="1">
            <w:r w:rsidR="00C1320E" w:rsidRPr="002906DD">
              <w:rPr>
                <w:rStyle w:val="Hypertextovodkaz"/>
                <w:noProof/>
              </w:rPr>
              <w:t>3.5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XGBoost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9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E4516A5" w14:textId="720A6E83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9" w:history="1">
            <w:r w:rsidR="00C1320E" w:rsidRPr="002906DD">
              <w:rPr>
                <w:rStyle w:val="Hypertextovodkaz"/>
                <w:noProof/>
              </w:rPr>
              <w:t>3.6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Voting Ensemble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B8273BC" w14:textId="04DC554C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0" w:history="1">
            <w:r w:rsidR="00C1320E" w:rsidRPr="002906DD">
              <w:rPr>
                <w:rStyle w:val="Hypertextovodkaz"/>
                <w:noProof/>
              </w:rPr>
              <w:t>3.7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Stacking Ensemble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469ECB30" w14:textId="393C7B17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1" w:history="1">
            <w:r w:rsidR="00C1320E" w:rsidRPr="002906DD">
              <w:rPr>
                <w:rStyle w:val="Hypertextovodkaz"/>
                <w:noProof/>
              </w:rPr>
              <w:t>3.8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Elastic Net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4E5CCC0" w14:textId="1F3AF9AC" w:rsidR="00C1320E" w:rsidRDefault="00440FF9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2" w:history="1">
            <w:r w:rsidR="00C1320E" w:rsidRPr="002906DD">
              <w:rPr>
                <w:rStyle w:val="Hypertextovodkaz"/>
                <w:noProof/>
              </w:rPr>
              <w:t>3.8.1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Support vector machine (SVM)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12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EECB333" w14:textId="25AD50D0" w:rsidR="00C1320E" w:rsidRDefault="00440FF9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3" w:history="1">
            <w:r w:rsidR="00C1320E" w:rsidRPr="002906DD">
              <w:rPr>
                <w:rStyle w:val="Hypertextovodkaz"/>
                <w:noProof/>
              </w:rPr>
              <w:t>3.8.2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Metric learning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9A37003" w14:textId="2AA460D4" w:rsidR="00C1320E" w:rsidRDefault="00440FF9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4" w:history="1">
            <w:r w:rsidR="00C1320E" w:rsidRPr="002906DD">
              <w:rPr>
                <w:rStyle w:val="Hypertextovodkaz"/>
                <w:noProof/>
              </w:rPr>
              <w:t>3.8.3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Portfolio optimization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E0CFDAD" w14:textId="26761D59" w:rsidR="00C1320E" w:rsidRDefault="00440FF9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85" w:history="1">
            <w:r w:rsidR="00C1320E" w:rsidRPr="002906DD">
              <w:rPr>
                <w:rStyle w:val="Hypertextovodkaz"/>
                <w:noProof/>
              </w:rPr>
              <w:t>4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odkaz"/>
                <w:noProof/>
              </w:rPr>
              <w:t>Doterajšie výsledky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_Toc98146785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14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36CC6D7" w14:textId="43AC8B72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6" w:history="1">
            <w:r w:rsidR="00C1320E" w:rsidRPr="002906DD">
              <w:rPr>
                <w:rStyle w:val="Hypertextovodkaz"/>
                <w:noProof/>
              </w:rPr>
              <w:t>4.1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Predikcia pozitívnych PCR testov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_Toc98146786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14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F14FCA7" w14:textId="18154490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7" w:history="1">
            <w:r w:rsidR="00C1320E" w:rsidRPr="002906DD">
              <w:rPr>
                <w:rStyle w:val="Hypertextovodkaz"/>
                <w:noProof/>
              </w:rPr>
              <w:t>4.2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Predikcia pozitívnych Ag testov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_Toc98146787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15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32D3E47" w14:textId="7D6981F8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8" w:history="1">
            <w:r w:rsidR="00C1320E" w:rsidRPr="002906DD">
              <w:rPr>
                <w:rStyle w:val="Hypertextovodkaz"/>
                <w:noProof/>
              </w:rPr>
              <w:t>4.3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Predikcia úmrtí z viacerých ukazovateľov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9BAF8B1" w14:textId="314C5055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9" w:history="1">
            <w:r w:rsidR="00C1320E" w:rsidRPr="002906DD">
              <w:rPr>
                <w:rStyle w:val="Hypertextovodkaz"/>
                <w:noProof/>
              </w:rPr>
              <w:t>4.4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Predikcia úmrtí z úmrtí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17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44E38268" w14:textId="0423AC08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0" w:history="1">
            <w:r w:rsidR="00C1320E" w:rsidRPr="002906DD">
              <w:rPr>
                <w:rStyle w:val="Hypertextovodkaz"/>
                <w:noProof/>
              </w:rPr>
              <w:t>4.5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Predikcia kompletne zaočkovaných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18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70E9D08" w14:textId="1FFBC9A9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1" w:history="1">
            <w:r w:rsidR="00C1320E" w:rsidRPr="002906DD">
              <w:rPr>
                <w:rStyle w:val="Hypertextovodkaz"/>
                <w:noProof/>
              </w:rPr>
              <w:t>4.6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Graf celkových hospitalizácií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19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6AB2029" w14:textId="742BF254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2" w:history="1">
            <w:r w:rsidR="00C1320E" w:rsidRPr="002906DD">
              <w:rPr>
                <w:rStyle w:val="Hypertextovodkaz"/>
                <w:noProof/>
              </w:rPr>
              <w:t>4.7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Graf celkových UPV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DFDA015" w14:textId="277E0E71" w:rsidR="00C1320E" w:rsidRDefault="00440FF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3" w:history="1">
            <w:r w:rsidR="00C1320E" w:rsidRPr="002906DD">
              <w:rPr>
                <w:rStyle w:val="Hypertextovodkaz"/>
                <w:noProof/>
              </w:rPr>
              <w:t>4.8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odkaz"/>
                <w:noProof/>
              </w:rPr>
              <w:t>Tabuľka dosiahnutých výsledkov predikcií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5F321A4" w14:textId="7BB90F0D" w:rsidR="00C1320E" w:rsidRDefault="00440FF9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94" w:history="1">
            <w:r w:rsidR="00C1320E" w:rsidRPr="002906DD">
              <w:rPr>
                <w:rStyle w:val="Hypertextovodkaz"/>
                <w:noProof/>
              </w:rPr>
              <w:t>Zoznam použitej literatúry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8C7F50F" w14:textId="39BE969B" w:rsidR="00147150" w:rsidRDefault="008645FA" w:rsidP="00852872">
          <w:r>
            <w:rPr>
              <w:b/>
              <w:bCs/>
            </w:rPr>
            <w:lastRenderedPageBreak/>
            <w:fldChar w:fldCharType="end"/>
          </w:r>
        </w:p>
      </w:sdtContent>
    </w:sdt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Seznamobrzk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191E3C10" w14:textId="4F6998B8" w:rsidR="00286BB9" w:rsidRDefault="009866BF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8148640" w:history="1">
        <w:r w:rsidR="00286BB9" w:rsidRPr="00BC3055">
          <w:rPr>
            <w:rStyle w:val="Hypertextovodkaz"/>
            <w:noProof/>
          </w:rPr>
          <w:t>Obrázok 1 Ukážka csv  formátu  datasetu IZA</w:t>
        </w:r>
        <w:r w:rsidR="00286BB9">
          <w:rPr>
            <w:noProof/>
            <w:webHidden/>
          </w:rPr>
          <w:tab/>
        </w:r>
        <w:r w:rsidR="00286BB9">
          <w:rPr>
            <w:noProof/>
            <w:webHidden/>
          </w:rPr>
          <w:fldChar w:fldCharType="begin"/>
        </w:r>
        <w:r w:rsidR="00286BB9">
          <w:rPr>
            <w:noProof/>
            <w:webHidden/>
          </w:rPr>
          <w:instrText xml:space="preserve"> PAGEREF _Toc98148640 \h </w:instrText>
        </w:r>
        <w:r w:rsidR="00286BB9">
          <w:rPr>
            <w:noProof/>
            <w:webHidden/>
          </w:rPr>
        </w:r>
        <w:r w:rsidR="00286BB9">
          <w:rPr>
            <w:noProof/>
            <w:webHidden/>
          </w:rPr>
          <w:fldChar w:fldCharType="separate"/>
        </w:r>
        <w:r w:rsidR="00286BB9">
          <w:rPr>
            <w:noProof/>
            <w:webHidden/>
          </w:rPr>
          <w:t>2</w:t>
        </w:r>
        <w:r w:rsidR="00286BB9">
          <w:rPr>
            <w:noProof/>
            <w:webHidden/>
          </w:rPr>
          <w:fldChar w:fldCharType="end"/>
        </w:r>
      </w:hyperlink>
    </w:p>
    <w:p w14:paraId="37F300CA" w14:textId="5E44840E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1" w:anchor="_Toc98148641" w:history="1">
        <w:r w:rsidRPr="00BC3055">
          <w:rPr>
            <w:rStyle w:val="Hypertextovodkaz"/>
            <w:noProof/>
          </w:rPr>
          <w:t xml:space="preserve">Obrázok 2 Služba Azure  Machine Learning </w:t>
        </w:r>
        <w:r w:rsidRPr="00BC3055">
          <w:rPr>
            <w:rStyle w:val="Hypertextovodkaz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720A19" w14:textId="5D7F050F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2" w:anchor="_Toc98148642" w:history="1">
        <w:r w:rsidRPr="00BC3055">
          <w:rPr>
            <w:rStyle w:val="Hypertextovodkaz"/>
            <w:noProof/>
          </w:rPr>
          <w:t xml:space="preserve">Obrázok 3 Životný cyklus projektu </w:t>
        </w:r>
        <w:r w:rsidRPr="00BC3055">
          <w:rPr>
            <w:rStyle w:val="Hypertextovodkaz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FA03DA" w14:textId="209DD5B4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3" w:anchor="_Toc98148643" w:history="1">
        <w:r w:rsidRPr="00BC3055">
          <w:rPr>
            <w:rStyle w:val="Hypertextovodkaz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728076" w14:textId="6BBD70D2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4" w:anchor="_Toc98148644" w:history="1">
        <w:r w:rsidRPr="00BC3055">
          <w:rPr>
            <w:rStyle w:val="Hypertextovodkaz"/>
            <w:noProof/>
          </w:rPr>
          <w:t xml:space="preserve">Obrázok 5 Použitie modelu Decision Tree pri klasifikácií do viacerých tried na vybranej množine dát. Prevzatý obrázok </w:t>
        </w:r>
        <w:r w:rsidRPr="00BC3055">
          <w:rPr>
            <w:rStyle w:val="Hypertextovodkaz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B71209" w14:textId="1633579E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5" w:anchor="_Toc98148645" w:history="1">
        <w:r w:rsidRPr="00BC3055">
          <w:rPr>
            <w:rStyle w:val="Hypertextovodkaz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3BB949" w14:textId="61C1118F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6" w:anchor="_Toc98148646" w:history="1">
        <w:r w:rsidRPr="00BC3055">
          <w:rPr>
            <w:rStyle w:val="Hypertextovodkaz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401371" w14:textId="050798DC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7" w:anchor="_Toc98148647" w:history="1">
        <w:r w:rsidRPr="00BC3055">
          <w:rPr>
            <w:rStyle w:val="Hypertextovodkaz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369B83" w14:textId="3A32B532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8" w:anchor="_Toc98148648" w:history="1">
        <w:r w:rsidRPr="00BC3055">
          <w:rPr>
            <w:rStyle w:val="Hypertextovodkaz"/>
            <w:noProof/>
          </w:rPr>
          <w:t>Obrázok 9: Grafické znázornenie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F8B2AD" w14:textId="055F8878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9" w:anchor="_Toc98148649" w:history="1">
        <w:r w:rsidRPr="00BC3055">
          <w:rPr>
            <w:rStyle w:val="Hypertextovodkaz"/>
            <w:noProof/>
          </w:rPr>
          <w:t>Obrázok 10: Grafické znázornenie hlbokého -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EB78A2" w14:textId="63042910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0" w:anchor="_Toc98148650" w:history="1">
        <w:r w:rsidRPr="00BC3055">
          <w:rPr>
            <w:rStyle w:val="Hypertextovodkaz"/>
            <w:noProof/>
          </w:rPr>
          <w:t>Obrázok 11: Grafické znázornenie ukážky - Portgolio optimalization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7FAAE7" w14:textId="6B6FD337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98148651" w:history="1">
        <w:r w:rsidRPr="00BC3055">
          <w:rPr>
            <w:rStyle w:val="Hypertextovodkaz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CC47C6" w14:textId="156E3665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1" w:anchor="_Toc98148652" w:history="1">
        <w:r w:rsidRPr="00BC3055">
          <w:rPr>
            <w:rStyle w:val="Hypertextovodkaz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EA20F7" w14:textId="24878464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2" w:anchor="_Toc98148653" w:history="1">
        <w:r w:rsidRPr="00BC3055">
          <w:rPr>
            <w:rStyle w:val="Hypertextovodkaz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FF79C0" w14:textId="1CCCBCF4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3" w:anchor="_Toc98148654" w:history="1">
        <w:r w:rsidRPr="00BC3055">
          <w:rPr>
            <w:rStyle w:val="Hypertextovodkaz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EE824F" w14:textId="5B08CC91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4" w:anchor="_Toc98148655" w:history="1">
        <w:r w:rsidRPr="00BC3055">
          <w:rPr>
            <w:rStyle w:val="Hypertextovodkaz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09D615" w14:textId="1FEAF913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98148656" w:history="1">
        <w:r w:rsidRPr="00BC3055">
          <w:rPr>
            <w:rStyle w:val="Hypertextovodkaz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66C51C" w14:textId="60D02DD6" w:rsidR="00286BB9" w:rsidRDefault="00286BB9">
      <w:pPr>
        <w:pStyle w:val="Seznamobrzk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5" w:anchor="_Toc98148657" w:history="1">
        <w:r w:rsidRPr="00BC3055">
          <w:rPr>
            <w:rStyle w:val="Hypertextovodkaz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C95694" w14:textId="5FA4A913" w:rsidR="00111D48" w:rsidRDefault="009866BF" w:rsidP="00532982">
      <w:pPr>
        <w:pStyle w:val="Zakladny"/>
      </w:pPr>
      <w:r w:rsidRPr="00FB6410">
        <w:fldChar w:fldCharType="end"/>
      </w:r>
      <w:bookmarkStart w:id="0" w:name="_Toc97398616"/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Seznamobrzk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97399506" w:history="1">
        <w:r w:rsidR="00871E4F" w:rsidRPr="0035747A">
          <w:rPr>
            <w:rStyle w:val="Hypertextovodkaz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440FF9">
      <w:pPr>
        <w:pStyle w:val="Seznamobrzk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97399507" w:history="1">
        <w:r w:rsidR="00871E4F" w:rsidRPr="0035747A">
          <w:rPr>
            <w:rStyle w:val="Hypertextovodkaz"/>
            <w:noProof/>
          </w:rPr>
          <w:t xml:space="preserve">Rovnica 2 Model ARIMA </w:t>
        </w:r>
        <w:r w:rsidR="00871E4F" w:rsidRPr="0035747A">
          <w:rPr>
            <w:rStyle w:val="Hypertextovodkaz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440FF9">
      <w:pPr>
        <w:pStyle w:val="Seznamobrzk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97399508" w:history="1">
        <w:r w:rsidR="00871E4F" w:rsidRPr="0035747A">
          <w:rPr>
            <w:rStyle w:val="Hypertextovodkaz"/>
            <w:noProof/>
          </w:rPr>
          <w:t xml:space="preserve">Rovnica 3 Model ARIMAX </w:t>
        </w:r>
        <w:r w:rsidR="00871E4F" w:rsidRPr="0035747A">
          <w:rPr>
            <w:rStyle w:val="Hypertextovodkaz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1" w:name="_Toc98146768"/>
    <w:p w14:paraId="37A6DC58" w14:textId="638C9739" w:rsidR="00F82A75" w:rsidRDefault="00440FF9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1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2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2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 w:rsidRPr="00B158AB">
        <w:t xml:space="preserve"> </w:t>
      </w:r>
      <w:r w:rsidR="00C43CEA" w:rsidRPr="00C43CEA">
        <w:t>zavádzajú</w:t>
      </w:r>
      <w:r w:rsidR="00C43CEA" w:rsidRPr="00B158AB">
        <w:t xml:space="preserve"> </w:t>
      </w:r>
      <w:r w:rsidR="00C43CEA" w:rsidRPr="00C43CEA">
        <w:t>rôzne</w:t>
      </w:r>
      <w:r w:rsidR="00C43CEA" w:rsidRPr="00B158AB"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6D805790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 w:rsidRPr="00B158AB"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 w:rsidRPr="00B158AB">
            <w:instrText xml:space="preserve"> CITATION Cio20 \l 1033 </w:instrText>
          </w:r>
          <w:r w:rsidR="008E47B4">
            <w:fldChar w:fldCharType="separate"/>
          </w:r>
          <w:r w:rsidR="00C10FD6">
            <w:rPr>
              <w:noProof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3" w:name="_Toc98146769"/>
      <w:bookmarkStart w:id="4" w:name="_Toc378775589"/>
      <w:bookmarkStart w:id="5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3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>: Branislav Vozár a Adam Šipula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odkaz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6" w:name="_Toc98148640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0809A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Titulek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98148640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8" w:name="_Toc98146770"/>
      <w:r>
        <w:lastRenderedPageBreak/>
        <w:t xml:space="preserve">Microsoft </w:t>
      </w:r>
      <w:proofErr w:type="spellStart"/>
      <w:r w:rsidR="00064EE2">
        <w:t>Azure</w:t>
      </w:r>
      <w:bookmarkEnd w:id="8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Puszte</w:t>
      </w:r>
      <w:r>
        <w:t>r</w:t>
      </w:r>
      <w:proofErr w:type="spellEnd"/>
      <w:r>
        <w:t>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9" w:name="_Toc98146771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9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</w:t>
      </w:r>
      <w:r>
        <w:rPr>
          <w:i/>
          <w:iCs/>
        </w:rPr>
        <w:t>er</w:t>
      </w:r>
      <w:proofErr w:type="spellEnd"/>
      <w:r>
        <w:rPr>
          <w:i/>
          <w:iCs/>
        </w:rPr>
        <w:t>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1C442B91" w:rsidR="00AB494C" w:rsidRPr="00845BB0" w:rsidRDefault="00AB494C" w:rsidP="00AB494C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0" w:name="_Toc97398617"/>
                            <w:bookmarkStart w:id="11" w:name="_Toc98145997"/>
                            <w:bookmarkStart w:id="12" w:name="_Toc98148641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1C442B91" w:rsidR="00AB494C" w:rsidRPr="00845BB0" w:rsidRDefault="00AB494C" w:rsidP="00AB494C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8145997"/>
                      <w:bookmarkStart w:id="15" w:name="_Toc98148641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  <w:bookmarkEnd w:id="1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6" w:name="_Toc981467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FC21036" w:rsidR="00AB494C" w:rsidRPr="002530B0" w:rsidRDefault="00AB494C" w:rsidP="00AB494C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7" w:name="_Toc97398618"/>
                            <w:bookmarkStart w:id="18" w:name="_Toc98145998"/>
                            <w:bookmarkStart w:id="19" w:name="_Toc98148642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FC21036" w:rsidR="00AB494C" w:rsidRPr="002530B0" w:rsidRDefault="00AB494C" w:rsidP="00AB494C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0" w:name="_Toc97398618"/>
                      <w:bookmarkStart w:id="21" w:name="_Toc98145998"/>
                      <w:bookmarkStart w:id="22" w:name="_Toc98148642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0"/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6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3" w:name="_Toc98146773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3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24" w:name="_Toc98146774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4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6"/>
                            <w:r>
                              <w:t xml:space="preserve">Rovnica </w:t>
                            </w:r>
                            <w:fldSimple w:instr=" SEQ Rovnica \* ARABIC ">
                              <w:r w:rsidR="001B55C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6"/>
                      <w:r>
                        <w:t xml:space="preserve">Rovnica </w:t>
                      </w:r>
                      <w:r w:rsidR="00A55B3F">
                        <w:fldChar w:fldCharType="begin"/>
                      </w:r>
                      <w:r w:rsidR="00A55B3F">
                        <w:instrText xml:space="preserve"> SEQ Rovnica \* ARABIC </w:instrText>
                      </w:r>
                      <w:r w:rsidR="00A55B3F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A55B3F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6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F04DDB">
      <w:pPr>
        <w:pStyle w:val="Nadpis2urovne"/>
      </w:pPr>
      <w:bookmarkStart w:id="26" w:name="_Toc98146775"/>
      <w:r>
        <w:t>ARIMA a</w:t>
      </w:r>
      <w:r w:rsidR="00663C13">
        <w:t> </w:t>
      </w:r>
      <w:r>
        <w:t>ARIMAX</w:t>
      </w:r>
      <w:bookmarkEnd w:id="26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>
        <w:rPr>
          <w:i/>
          <w:iCs/>
        </w:rPr>
        <w:t>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07169CD0" w:rsidR="001B55CA" w:rsidRPr="008B0169" w:rsidRDefault="001B55CA" w:rsidP="001B55CA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7" w:name="_Toc97399507"/>
                            <w:r>
                              <w:t xml:space="preserve">Rovnica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Rovnica \* ARABIC </w:instrText>
                            </w:r>
                            <w:r w:rsidR="00440F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07169CD0" w:rsidR="001B55CA" w:rsidRPr="008B0169" w:rsidRDefault="001B55CA" w:rsidP="001B55CA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8" w:name="_Toc97399507"/>
                      <w:r>
                        <w:t xml:space="preserve">Rovnica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Rovnica \* ARABIC </w:instrText>
                      </w:r>
                      <w:r w:rsidR="00440FF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0F421658" w:rsidR="001B55CA" w:rsidRPr="00FF6847" w:rsidRDefault="001B55CA" w:rsidP="001B55CA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Toc97399508"/>
                            <w:r>
                              <w:t xml:space="preserve">Rovnica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Rovnica \* ARABIC </w:instrText>
                            </w:r>
                            <w:r w:rsidR="00440F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0F421658" w:rsidR="001B55CA" w:rsidRPr="00FF6847" w:rsidRDefault="001B55CA" w:rsidP="001B55CA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0" w:name="_Toc97399508"/>
                      <w:r>
                        <w:t xml:space="preserve">Rovnica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Rovnica \* ARABIC </w:instrText>
                      </w:r>
                      <w:r w:rsidR="00440FF9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5A5B151A" w:rsidR="00FE2497" w:rsidRPr="00AD1CD7" w:rsidRDefault="00FE2497" w:rsidP="000E4E0E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1" w:name="_Toc97398621"/>
                            <w:bookmarkStart w:id="32" w:name="_Toc98145999"/>
                            <w:bookmarkStart w:id="33" w:name="_Toc98148643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1"/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5A5B151A" w:rsidR="00FE2497" w:rsidRPr="00AD1CD7" w:rsidRDefault="00FE2497" w:rsidP="000E4E0E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4" w:name="_Toc97398621"/>
                      <w:bookmarkStart w:id="35" w:name="_Toc98145999"/>
                      <w:bookmarkStart w:id="36" w:name="_Toc98148643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4"/>
                      <w:bookmarkEnd w:id="35"/>
                      <w:bookmarkEnd w:id="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37" w:name="_Toc98146776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7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>s inými modelmi, vyžaduje iba minimálne zásahy do sledovaných dát. Dáta nie je potrebné normalizovať, pre plnú funkčnosť je však nutné odstrániť chýbajúce hodnoty</w:t>
      </w:r>
      <w:r>
        <w:t xml:space="preserve">. </w:t>
      </w:r>
      <w:sdt>
        <w:sdtPr>
          <w:id w:val="-1074118781"/>
          <w:citation/>
        </w:sdtPr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3578B805" w:rsidR="00064EE2" w:rsidRPr="001D1981" w:rsidRDefault="00064EE2" w:rsidP="00064EE2">
                            <w:pPr>
                              <w:pStyle w:val="Titulek"/>
                              <w:jc w:val="center"/>
                            </w:pPr>
                            <w:bookmarkStart w:id="38" w:name="_Toc97398622"/>
                            <w:bookmarkStart w:id="39" w:name="_Toc98146000"/>
                            <w:bookmarkStart w:id="40" w:name="_Toc98148644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8"/>
                            <w:bookmarkEnd w:id="39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3578B805" w:rsidR="00064EE2" w:rsidRPr="001D1981" w:rsidRDefault="00064EE2" w:rsidP="00064EE2">
                      <w:pPr>
                        <w:pStyle w:val="Titulek"/>
                        <w:jc w:val="center"/>
                      </w:pPr>
                      <w:bookmarkStart w:id="41" w:name="_Toc97398622"/>
                      <w:bookmarkStart w:id="42" w:name="_Toc98146000"/>
                      <w:bookmarkStart w:id="43" w:name="_Toc98148644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1"/>
                      <w:bookmarkEnd w:id="42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44" w:name="_Toc98146777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4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5E807E2" w:rsidR="007A7494" w:rsidRPr="005E6D08" w:rsidRDefault="007A7494" w:rsidP="007A7494">
                            <w:pPr>
                              <w:pStyle w:val="Titulek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5" w:name="_Toc97398623"/>
                            <w:bookmarkStart w:id="46" w:name="_Toc98146001"/>
                            <w:bookmarkStart w:id="47" w:name="_Toc98148645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5"/>
                            <w:bookmarkEnd w:id="46"/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45E807E2" w:rsidR="007A7494" w:rsidRPr="005E6D08" w:rsidRDefault="007A7494" w:rsidP="007A7494">
                      <w:pPr>
                        <w:pStyle w:val="Titulek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8" w:name="_Toc97398623"/>
                      <w:bookmarkStart w:id="49" w:name="_Toc98146001"/>
                      <w:bookmarkStart w:id="50" w:name="_Toc98148645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8"/>
                      <w:bookmarkEnd w:id="49"/>
                      <w:bookmarkEnd w:id="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51" w:name="_Toc98146778"/>
      <w:proofErr w:type="spellStart"/>
      <w:r>
        <w:t>XGBoost</w:t>
      </w:r>
      <w:bookmarkEnd w:id="51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451780B4" w:rsidR="000A1DD5" w:rsidRPr="00DC396B" w:rsidRDefault="000A1DD5" w:rsidP="000A1DD5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2" w:name="_Toc97398624"/>
                            <w:bookmarkStart w:id="53" w:name="_Toc98146002"/>
                            <w:bookmarkStart w:id="54" w:name="_Toc98148646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2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451780B4" w:rsidR="000A1DD5" w:rsidRPr="00DC396B" w:rsidRDefault="000A1DD5" w:rsidP="000A1DD5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5" w:name="_Toc97398624"/>
                      <w:bookmarkStart w:id="56" w:name="_Toc98146002"/>
                      <w:bookmarkStart w:id="57" w:name="_Toc98148646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5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F04DDB">
      <w:pPr>
        <w:pStyle w:val="Nadpis2urovne"/>
      </w:pPr>
      <w:bookmarkStart w:id="58" w:name="_Toc98146779"/>
      <w:proofErr w:type="spellStart"/>
      <w:r>
        <w:t>Voting</w:t>
      </w:r>
      <w:proofErr w:type="spellEnd"/>
      <w:r>
        <w:t xml:space="preserve"> Ensemble</w:t>
      </w:r>
      <w:bookmarkEnd w:id="58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9" w:name="_Toc97398625"/>
                            <w:bookmarkStart w:id="60" w:name="_Toc98146003"/>
                            <w:bookmarkStart w:id="61" w:name="_Toc98148647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9"/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2" w:name="_Toc97398625"/>
                      <w:bookmarkStart w:id="63" w:name="_Toc98146003"/>
                      <w:bookmarkStart w:id="64" w:name="_Toc98148647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2"/>
                      <w:bookmarkEnd w:id="63"/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65" w:name="_Toc98146780"/>
      <w:proofErr w:type="spellStart"/>
      <w:r>
        <w:t>Stacking</w:t>
      </w:r>
      <w:proofErr w:type="spellEnd"/>
      <w:r>
        <w:t xml:space="preserve"> Ensemble</w:t>
      </w:r>
      <w:bookmarkEnd w:id="65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55BAB2B8" w:rsidR="00F53104" w:rsidRDefault="00F53104" w:rsidP="00F53104">
      <w:pPr>
        <w:pStyle w:val="Nadpis2urovne"/>
      </w:pPr>
      <w:bookmarkStart w:id="66" w:name="_Toc98146781"/>
      <w:bookmarkEnd w:id="4"/>
      <w:bookmarkEnd w:id="5"/>
      <w:proofErr w:type="spellStart"/>
      <w:r>
        <w:t>Elastic</w:t>
      </w:r>
      <w:proofErr w:type="spellEnd"/>
      <w:r>
        <w:t xml:space="preserve"> Net</w:t>
      </w:r>
      <w:bookmarkEnd w:id="66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>(Spracoval: Branislav Šipula)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67" w:name="_Toc98105310"/>
      <w:bookmarkStart w:id="68" w:name="_Toc98146782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7"/>
      <w:bookmarkEnd w:id="68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>(Spracoval: Branislav Šipula)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Titulek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Titulek"/>
        <w:jc w:val="center"/>
      </w:pPr>
    </w:p>
    <w:p w14:paraId="58A83A44" w14:textId="77777777" w:rsidR="00B158AB" w:rsidRDefault="00B158AB" w:rsidP="00B158AB">
      <w:pPr>
        <w:pStyle w:val="Titulek"/>
        <w:jc w:val="center"/>
      </w:pPr>
    </w:p>
    <w:p w14:paraId="48D030FF" w14:textId="77777777" w:rsidR="00B158AB" w:rsidRDefault="00B158AB" w:rsidP="00B158AB">
      <w:pPr>
        <w:pStyle w:val="Titulek"/>
        <w:jc w:val="center"/>
      </w:pPr>
    </w:p>
    <w:p w14:paraId="75F48EDC" w14:textId="77777777" w:rsidR="00B158AB" w:rsidRDefault="00B158AB" w:rsidP="00B158AB">
      <w:pPr>
        <w:pStyle w:val="Titulek"/>
        <w:jc w:val="center"/>
      </w:pPr>
    </w:p>
    <w:p w14:paraId="42198129" w14:textId="77777777" w:rsidR="00B158AB" w:rsidRDefault="00B158AB" w:rsidP="00B158AB">
      <w:pPr>
        <w:pStyle w:val="Titulek"/>
        <w:jc w:val="center"/>
      </w:pPr>
    </w:p>
    <w:p w14:paraId="677CE9D1" w14:textId="77777777" w:rsidR="00B158AB" w:rsidRDefault="00B158AB" w:rsidP="00B158AB">
      <w:pPr>
        <w:pStyle w:val="Titulek"/>
        <w:jc w:val="center"/>
      </w:pPr>
    </w:p>
    <w:p w14:paraId="3E22F4A8" w14:textId="77777777" w:rsidR="00B158AB" w:rsidRDefault="00B158AB" w:rsidP="00B158AB">
      <w:pPr>
        <w:pStyle w:val="Titulek"/>
        <w:jc w:val="center"/>
      </w:pPr>
    </w:p>
    <w:p w14:paraId="549E8E54" w14:textId="61C70BF9" w:rsidR="006327DA" w:rsidRDefault="006327DA" w:rsidP="006327DA">
      <w:pPr>
        <w:pStyle w:val="Titulek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0481DC1F" w:rsidR="006327DA" w:rsidRPr="009D4E90" w:rsidRDefault="006327DA" w:rsidP="006327DA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98148648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9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0481DC1F" w:rsidR="006327DA" w:rsidRPr="009D4E90" w:rsidRDefault="006327DA" w:rsidP="006327DA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98148648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9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1" w:name="_Toc98105311"/>
      <w:bookmarkStart w:id="72" w:name="_Toc98146783"/>
      <w:r w:rsidRPr="00B3520B">
        <w:rPr>
          <w:lang w:val="en-US"/>
        </w:rPr>
        <w:lastRenderedPageBreak/>
        <w:t>Metric learning</w:t>
      </w:r>
      <w:bookmarkEnd w:id="71"/>
      <w:bookmarkEnd w:id="72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>(Spracoval: Branislav Šipula)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Titulek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04E636CE" w:rsidR="00DF270C" w:rsidRPr="00DF270C" w:rsidRDefault="00DF270C" w:rsidP="00DF270C">
                            <w:pPr>
                              <w:pStyle w:val="Titulek"/>
                              <w:jc w:val="center"/>
                            </w:pPr>
                            <w:bookmarkStart w:id="73" w:name="_Toc98148649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10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04E636CE" w:rsidR="00DF270C" w:rsidRPr="00DF270C" w:rsidRDefault="00DF270C" w:rsidP="00DF270C">
                      <w:pPr>
                        <w:pStyle w:val="Titulek"/>
                        <w:jc w:val="center"/>
                      </w:pPr>
                      <w:bookmarkStart w:id="74" w:name="_Toc98148649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10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5" w:name="_Toc98105312"/>
      <w:bookmarkStart w:id="76" w:name="_Toc98146784"/>
      <w:r w:rsidRPr="001F7F42">
        <w:rPr>
          <w:lang w:val="en-US"/>
        </w:rPr>
        <w:t>Portfolio optimization</w:t>
      </w:r>
      <w:bookmarkEnd w:id="75"/>
      <w:bookmarkEnd w:id="76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>(Spracoval: Branislav Šipula)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Titulek"/>
        <w:jc w:val="center"/>
      </w:pPr>
    </w:p>
    <w:p w14:paraId="285BAF1A" w14:textId="1F353CEB" w:rsidR="00B158AB" w:rsidRPr="00DF270C" w:rsidRDefault="00DF270C" w:rsidP="00DF270C">
      <w:pPr>
        <w:pStyle w:val="Titulek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72B4F593" w:rsidR="00DF270C" w:rsidRPr="00DF270C" w:rsidRDefault="00DF270C" w:rsidP="00DF270C">
                            <w:pPr>
                              <w:pStyle w:val="Titulek"/>
                              <w:jc w:val="center"/>
                            </w:pPr>
                            <w:bookmarkStart w:id="77" w:name="_Toc98148650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11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72B4F593" w:rsidR="00DF270C" w:rsidRPr="00DF270C" w:rsidRDefault="00DF270C" w:rsidP="00DF270C">
                      <w:pPr>
                        <w:pStyle w:val="Titulek"/>
                        <w:jc w:val="center"/>
                      </w:pPr>
                      <w:bookmarkStart w:id="78" w:name="_Toc98148650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11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78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98146785"/>
      <w:r>
        <w:lastRenderedPageBreak/>
        <w:t>Doterajšie výsledky</w:t>
      </w:r>
      <w:bookmarkEnd w:id="79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80" w:name="_Toc98146786"/>
      <w:r>
        <w:t>Predikcia pozitívnych PCR</w:t>
      </w:r>
      <w:r w:rsidR="00363EA2">
        <w:t xml:space="preserve"> testov</w:t>
      </w:r>
      <w:bookmarkEnd w:id="80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7D9061A3" w:rsidR="00C50F0E" w:rsidRDefault="00C50F0E" w:rsidP="00C50F0E">
      <w:pPr>
        <w:pStyle w:val="Titulek"/>
        <w:jc w:val="center"/>
      </w:pPr>
      <w:bookmarkStart w:id="81" w:name="_Toc98148651"/>
      <w:r>
        <w:t xml:space="preserve">Obrázok </w:t>
      </w:r>
      <w:r w:rsidR="00440FF9">
        <w:fldChar w:fldCharType="begin"/>
      </w:r>
      <w:r w:rsidR="00440FF9">
        <w:instrText xml:space="preserve"> SEQ Obrázok \* ARABIC </w:instrText>
      </w:r>
      <w:r w:rsidR="00440FF9">
        <w:fldChar w:fldCharType="separate"/>
      </w:r>
      <w:r w:rsidR="00CC4045">
        <w:rPr>
          <w:noProof/>
        </w:rPr>
        <w:t>12</w:t>
      </w:r>
      <w:r w:rsidR="00440FF9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811A7F">
      <w:pPr>
        <w:pStyle w:val="Nadpis2urovne"/>
        <w:numPr>
          <w:ilvl w:val="1"/>
          <w:numId w:val="11"/>
        </w:numPr>
      </w:pPr>
      <w:bookmarkStart w:id="82" w:name="_Toc98146787"/>
      <w:r>
        <w:t>Predikcia pozitívnych Ag</w:t>
      </w:r>
      <w:r w:rsidR="00363EA2">
        <w:t xml:space="preserve"> testov</w:t>
      </w:r>
      <w:bookmarkEnd w:id="82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 xml:space="preserve">: </w:t>
      </w:r>
      <w:proofErr w:type="spellStart"/>
      <w:r>
        <w:rPr>
          <w:i/>
          <w:iCs/>
          <w:lang w:val="en-GB"/>
        </w:rPr>
        <w:t>Juraj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Puszter</w:t>
      </w:r>
      <w:proofErr w:type="spellEnd"/>
      <w:r>
        <w:rPr>
          <w:i/>
          <w:iCs/>
          <w:lang w:val="en-GB"/>
        </w:rPr>
        <w:t>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2A1AEC59" w:rsidR="000E4E0E" w:rsidRPr="00265773" w:rsidRDefault="000E4E0E" w:rsidP="000E4E0E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98148652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13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2A1AEC59" w:rsidR="000E4E0E" w:rsidRPr="00265773" w:rsidRDefault="000E4E0E" w:rsidP="000E4E0E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98148652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13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E90430">
      <w:pPr>
        <w:pStyle w:val="Nadpis2urovne"/>
      </w:pPr>
      <w:bookmarkStart w:id="89" w:name="_Toc98146788"/>
      <w:r>
        <w:t>Predikcia úmrtí</w:t>
      </w:r>
      <w:r w:rsidR="00363EA2">
        <w:t xml:space="preserve"> z viacerých ukazovateľov</w:t>
      </w:r>
      <w:bookmarkEnd w:id="89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2B151730" w:rsidR="00057703" w:rsidRPr="00EC2B87" w:rsidRDefault="00057703" w:rsidP="00057703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98148653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14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2B151730" w:rsidR="00057703" w:rsidRPr="00EC2B87" w:rsidRDefault="00057703" w:rsidP="00057703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98148653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14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E90430">
      <w:pPr>
        <w:pStyle w:val="Nadpis2urovne"/>
      </w:pPr>
      <w:bookmarkStart w:id="96" w:name="_Toc9814678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B6D4CFA" w:rsidR="00CE4465" w:rsidRPr="00EE12AE" w:rsidRDefault="00CE4465" w:rsidP="00CE4465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98148654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15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B6D4CFA" w:rsidR="00CE4465" w:rsidRPr="00EE12AE" w:rsidRDefault="00CE4465" w:rsidP="00CE4465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98148654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15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125B44">
      <w:pPr>
        <w:pStyle w:val="Nadpis2urovne"/>
      </w:pPr>
      <w:bookmarkStart w:id="103" w:name="_Toc98146790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2060DE7" w:rsidR="00C836C5" w:rsidRPr="00F23C20" w:rsidRDefault="00C836C5" w:rsidP="00C836C5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98148655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CC4045">
                              <w:rPr>
                                <w:noProof/>
                              </w:rPr>
                              <w:t>16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2060DE7" w:rsidR="00C836C5" w:rsidRPr="00F23C20" w:rsidRDefault="00C836C5" w:rsidP="00C836C5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98148655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CC4045">
                        <w:rPr>
                          <w:noProof/>
                        </w:rPr>
                        <w:t>16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125B44">
      <w:pPr>
        <w:pStyle w:val="Nadpis2urovne"/>
      </w:pPr>
      <w:bookmarkStart w:id="110" w:name="_Toc98146791"/>
      <w:r>
        <w:t>Graf celkových hospitalizácií</w:t>
      </w:r>
      <w:bookmarkEnd w:id="110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>(Spracoval: Branislav Šipula)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68234EE4" w:rsidR="00363EA2" w:rsidRDefault="00363EA2" w:rsidP="00363EA2">
      <w:pPr>
        <w:pStyle w:val="Titulek"/>
        <w:jc w:val="center"/>
      </w:pPr>
      <w:bookmarkStart w:id="111" w:name="_Toc98148656"/>
      <w:r>
        <w:t xml:space="preserve">Obrázok </w:t>
      </w:r>
      <w:r w:rsidR="00440FF9">
        <w:fldChar w:fldCharType="begin"/>
      </w:r>
      <w:r w:rsidR="00440FF9">
        <w:instrText xml:space="preserve"> SEQ Obrázok \* ARABIC </w:instrText>
      </w:r>
      <w:r w:rsidR="00440FF9">
        <w:fldChar w:fldCharType="separate"/>
      </w:r>
      <w:r w:rsidR="00CC4045">
        <w:rPr>
          <w:noProof/>
        </w:rPr>
        <w:t>17</w:t>
      </w:r>
      <w:r w:rsidR="00440FF9">
        <w:rPr>
          <w:noProof/>
        </w:rPr>
        <w:fldChar w:fldCharType="end"/>
      </w:r>
      <w:r>
        <w:t xml:space="preserve"> Graf celkových hospitalizácií</w:t>
      </w:r>
      <w:bookmarkEnd w:id="0"/>
      <w:bookmarkEnd w:id="111"/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112" w:name="_Toc98146792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7E9A4B7F" w:rsidR="00F0585B" w:rsidRPr="00500EC9" w:rsidRDefault="00F0585B" w:rsidP="00001CA2">
                            <w:pPr>
                              <w:pStyle w:val="Titulek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98148657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001CA2">
                              <w:rPr>
                                <w:noProof/>
                              </w:rPr>
                              <w:t>18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7E9A4B7F" w:rsidR="00F0585B" w:rsidRPr="00500EC9" w:rsidRDefault="00F0585B" w:rsidP="00001CA2">
                      <w:pPr>
                        <w:pStyle w:val="Titulek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4" w:name="_Toc98148657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001CA2">
                        <w:rPr>
                          <w:noProof/>
                        </w:rPr>
                        <w:t>18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24F08842" w:rsidR="000770B0" w:rsidRDefault="000770B0" w:rsidP="000770B0">
      <w:pPr>
        <w:pStyle w:val="Nadpis2urovne"/>
      </w:pPr>
      <w:bookmarkStart w:id="115" w:name="_Toc98146793"/>
      <w:r>
        <w:t>Tabuľka dosiahnutých výsledkov predikcií</w:t>
      </w:r>
      <w:bookmarkEnd w:id="115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katabul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116" w:name="_Toc9814679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16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e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3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BB663" w14:textId="77777777" w:rsidR="00440FF9" w:rsidRDefault="00440FF9" w:rsidP="00C546A9">
      <w:pPr>
        <w:spacing w:after="0" w:line="240" w:lineRule="auto"/>
      </w:pPr>
      <w:r>
        <w:separator/>
      </w:r>
    </w:p>
  </w:endnote>
  <w:endnote w:type="continuationSeparator" w:id="0">
    <w:p w14:paraId="0D9372F8" w14:textId="77777777" w:rsidR="00440FF9" w:rsidRDefault="00440FF9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67A6E9A1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Standardnpsmoodstavce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Tomáš Singhofer</w:t>
                              </w:r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Branislav Šipula</w:t>
                              </w:r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Kurilová,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DefaultParagraphFont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Tomáš Singhofer</w:t>
                        </w:r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Branislav Šipula</w:t>
                        </w:r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Kurilová,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C10FD6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Zpat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0D917" w14:textId="77777777" w:rsidR="00440FF9" w:rsidRDefault="00440FF9" w:rsidP="00C546A9">
      <w:pPr>
        <w:spacing w:after="0" w:line="240" w:lineRule="auto"/>
      </w:pPr>
      <w:r>
        <w:separator/>
      </w:r>
    </w:p>
  </w:footnote>
  <w:footnote w:type="continuationSeparator" w:id="0">
    <w:p w14:paraId="7782BBD6" w14:textId="77777777" w:rsidR="00440FF9" w:rsidRDefault="00440FF9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42A0"/>
    <w:rsid w:val="00427D4C"/>
    <w:rsid w:val="00432D8B"/>
    <w:rsid w:val="00433213"/>
    <w:rsid w:val="004336C7"/>
    <w:rsid w:val="00433CFF"/>
    <w:rsid w:val="00436583"/>
    <w:rsid w:val="00436603"/>
    <w:rsid w:val="00437D90"/>
    <w:rsid w:val="00440FF9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26E3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D3CFD"/>
    <w:rsid w:val="00AD4FD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4465"/>
    <w:rsid w:val="00CE4569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428E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270C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36C1F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rsid w:val="00B40CBA"/>
  </w:style>
  <w:style w:type="paragraph" w:styleId="Nadpis1">
    <w:name w:val="heading 1"/>
    <w:basedOn w:val="Normln"/>
    <w:next w:val="Normln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Standardnpsmoodstavce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Standardnpsmoodstavce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Standardnpsmoodstavce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Standardnpsmoodstavce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Zhlav">
    <w:name w:val="header"/>
    <w:basedOn w:val="Normln"/>
    <w:link w:val="Zhlav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Standardnpsmoodstavce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ZhlavChar">
    <w:name w:val="Záhlaví Char"/>
    <w:basedOn w:val="Standardnpsmoodstavce"/>
    <w:link w:val="Zhlav"/>
    <w:uiPriority w:val="99"/>
    <w:rsid w:val="00C546A9"/>
  </w:style>
  <w:style w:type="paragraph" w:styleId="Zpat">
    <w:name w:val="footer"/>
    <w:basedOn w:val="Normln"/>
    <w:link w:val="Zpat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Standardnpsmoodstavce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katabulky">
    <w:name w:val="Table Grid"/>
    <w:basedOn w:val="Normlntabul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podarou">
    <w:name w:val="footnote text"/>
    <w:basedOn w:val="Normln"/>
    <w:link w:val="Textpoznpod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podarouChar">
    <w:name w:val="Text pozn. pod čarou Char"/>
    <w:basedOn w:val="Standardnpsmoodstavce"/>
    <w:link w:val="Textpoznpod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í text Char"/>
    <w:basedOn w:val="Standardnpsmoodstavce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Standardnpsmoodstavce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"/>
    <w:next w:val="Normln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"/>
    <w:next w:val="Normln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Titulek">
    <w:name w:val="caption"/>
    <w:basedOn w:val="Normln"/>
    <w:next w:val="Normln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rsid w:val="00713E60"/>
    <w:pPr>
      <w:ind w:left="720"/>
      <w:contextualSpacing/>
    </w:pPr>
  </w:style>
  <w:style w:type="paragraph" w:styleId="Bibliografie">
    <w:name w:val="Bibliography"/>
    <w:basedOn w:val="Normln"/>
    <w:next w:val="Normln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odkaz">
    <w:name w:val="Hyperlink"/>
    <w:basedOn w:val="Standardnpsmoodstavce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Standardnpsmoodstavce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Standardnpsmoodstavce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Standardnpsmoodstavce"/>
    <w:rsid w:val="00E12732"/>
  </w:style>
  <w:style w:type="paragraph" w:styleId="Normlnweb">
    <w:name w:val="Normal (Web)"/>
    <w:basedOn w:val="Normln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eenzmnka">
    <w:name w:val="Unresolved Mention"/>
    <w:basedOn w:val="Standardnpsmoodstavce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5C53E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5C53E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5C53E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am\Downloads\FEI%20STU\LS\I-TP2\Covid_predictions\Dokumnetacia\tim_projekt.docx" TargetMode="External"/><Relationship Id="rId18" Type="http://schemas.openxmlformats.org/officeDocument/2006/relationships/hyperlink" Target="file:///C:\Users\Adam\Downloads\FEI%20STU\LS\I-TP2\Covid_predictions\Dokumnetacia\tim_projekt.docx" TargetMode="External"/><Relationship Id="rId26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C:\Users\Adam\Downloads\FEI%20STU\LS\I-TP2\Covid_predictions\Dokumnetacia\tim_projekt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dam\Downloads\FEI%20STU\LS\I-TP2\Covid_predictions\Dokumnetacia\tim_projekt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Adam\Downloads\FEI%20STU\LS\I-TP2\Covid_predictions\Dokumnetacia\tim_projekt.docx" TargetMode="External"/><Relationship Id="rId24" Type="http://schemas.openxmlformats.org/officeDocument/2006/relationships/hyperlink" Target="file:///C:\Users\Adam\Downloads\FEI%20STU\LS\I-TP2\Covid_predictions\Dokumnetacia\tim_projekt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hyperlink" Target="file:///C:\Users\Adam\Downloads\FEI%20STU\LS\I-TP2\Covid_predictions\Dokumnetacia\tim_projekt.docx" TargetMode="External"/><Relationship Id="rId19" Type="http://schemas.openxmlformats.org/officeDocument/2006/relationships/hyperlink" Target="file:///C:\Users\Adam\Downloads\FEI%20STU\LS\I-TP2\Covid_predictions\Dokumnetacia\tim_projekt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Adam\Downloads\FEI%20STU\LS\I-TP2\Covid_predictions\Dokumnetacia\tim_projekt.docx" TargetMode="External"/><Relationship Id="rId22" Type="http://schemas.openxmlformats.org/officeDocument/2006/relationships/hyperlink" Target="file:///C:\Users\Adam\Downloads\FEI%20STU\LS\I-TP2\Covid_predictions\Dokumnetacia\tim_projekt.docx" TargetMode="External"/><Relationship Id="rId27" Type="http://schemas.openxmlformats.org/officeDocument/2006/relationships/hyperlink" Target="file:///C:\Users\Juraj\Desktop\tim_projekt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Adam\Downloads\FEI%20STU\LS\I-TP2\Covid_predictions\Dokumnetacia\tim_projekt.docx" TargetMode="External"/><Relationship Id="rId17" Type="http://schemas.openxmlformats.org/officeDocument/2006/relationships/hyperlink" Target="file:///C:\Users\Adam\Downloads\FEI%20STU\LS\I-TP2\Covid_predictions\Dokumnetacia\tim_projekt.docx" TargetMode="External"/><Relationship Id="rId25" Type="http://schemas.openxmlformats.org/officeDocument/2006/relationships/hyperlink" Target="file:///C:\Users\Adam\Downloads\FEI%20STU\LS\I-TP2\Covid_predictions\Dokumnetacia\tim_projekt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20" Type="http://schemas.openxmlformats.org/officeDocument/2006/relationships/hyperlink" Target="file:///C:\Users\Adam\Downloads\FEI%20STU\LS\I-TP2\Covid_predictions\Dokumnetacia\tim_projekt.docx" TargetMode="External"/><Relationship Id="rId41" Type="http://schemas.openxmlformats.org/officeDocument/2006/relationships/image" Target="media/image1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Adam\Downloads\FEI%20STU\LS\I-TP2\Covid_predictions\Dokumnetacia\tim_projekt.docx" TargetMode="External"/><Relationship Id="rId23" Type="http://schemas.openxmlformats.org/officeDocument/2006/relationships/hyperlink" Target="file:///C:\Users\Adam\Downloads\FEI%20STU\LS\I-TP2\Covid_predictions\Dokumnetacia\tim_projekt.docx" TargetMode="External"/><Relationship Id="rId28" Type="http://schemas.openxmlformats.org/officeDocument/2006/relationships/hyperlink" Target="file:///C:\Users\Juraj\Desktop\tim_projekt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E7A81"/>
    <w:rsid w:val="00807B28"/>
    <w:rsid w:val="00850E48"/>
    <w:rsid w:val="008A6AFC"/>
    <w:rsid w:val="008D3775"/>
    <w:rsid w:val="0091048B"/>
    <w:rsid w:val="009857EC"/>
    <w:rsid w:val="009E048F"/>
    <w:rsid w:val="009E3E86"/>
    <w:rsid w:val="00A40D1D"/>
    <w:rsid w:val="00AB2DB0"/>
    <w:rsid w:val="00B1306E"/>
    <w:rsid w:val="00B418A7"/>
    <w:rsid w:val="00B83729"/>
    <w:rsid w:val="00C0453A"/>
    <w:rsid w:val="00C12162"/>
    <w:rsid w:val="00C24B53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"/>
    <w:next w:val="Normln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"/>
    <w:next w:val="Normln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Standardnpsmoodstavce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Standardnpsmoodstavce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Standardnpsmoodstavce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Standardnpsmoodstavce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Standardnpsmoodstavce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Standardnpsmoodstavce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í text Char"/>
    <w:basedOn w:val="Standardnpsmoodstavce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61</TotalTime>
  <Pages>26</Pages>
  <Words>5040</Words>
  <Characters>28731</Characters>
  <Application>Microsoft Office Word</Application>
  <DocSecurity>0</DocSecurity>
  <Lines>239</Lines>
  <Paragraphs>67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33704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Adam Vozár</cp:lastModifiedBy>
  <cp:revision>18</cp:revision>
  <cp:lastPrinted>2022-01-24T22:50:00Z</cp:lastPrinted>
  <dcterms:created xsi:type="dcterms:W3CDTF">2022-03-06T16:35:00Z</dcterms:created>
  <dcterms:modified xsi:type="dcterms:W3CDTF">2022-03-14T10:10:00Z</dcterms:modified>
</cp:coreProperties>
</file>