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6D2B3B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6D2B3B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21FD844F" w14:textId="42D97DFE" w:rsidR="00C615EA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31040" w:history="1">
            <w:r w:rsidR="00C615EA" w:rsidRPr="0052146E">
              <w:rPr>
                <w:rStyle w:val="Hypertextovprepojenie"/>
                <w:noProof/>
              </w:rPr>
              <w:t>Zoznam skratiek a značiek</w:t>
            </w:r>
            <w:r w:rsidR="00C615EA">
              <w:rPr>
                <w:noProof/>
                <w:webHidden/>
              </w:rPr>
              <w:tab/>
            </w:r>
          </w:hyperlink>
        </w:p>
        <w:p w14:paraId="15C988BE" w14:textId="3A8637DC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1" w:history="1">
            <w:r w:rsidRPr="0052146E">
              <w:rPr>
                <w:rStyle w:val="Hypertextovprepojenie"/>
                <w:noProof/>
              </w:rPr>
              <w:t>Úvod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FA3C8" w14:textId="0AA8C7FA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2" w:history="1">
            <w:r w:rsidRPr="0052146E">
              <w:rPr>
                <w:rStyle w:val="Hypertextovprepojenie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2146E">
              <w:rPr>
                <w:rStyle w:val="Hypertextovprepojenie"/>
                <w:noProof/>
              </w:rPr>
              <w:t>Zbierané dáta na Slovensku v súvislosti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B29C9" w14:textId="09F0A67D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3" w:history="1">
            <w:r w:rsidRPr="0052146E">
              <w:rPr>
                <w:rStyle w:val="Hypertextovprepojenie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2146E">
              <w:rPr>
                <w:rStyle w:val="Hypertextovprepojenie"/>
                <w:noProof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F0739" w14:textId="46F2644A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4" w:history="1">
            <w:r w:rsidRPr="0052146E">
              <w:rPr>
                <w:rStyle w:val="Hypertextovprepojenie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Azure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CB48" w14:textId="35FE3EAE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5" w:history="1">
            <w:r w:rsidRPr="0052146E">
              <w:rPr>
                <w:rStyle w:val="Hypertextovprepojenie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Príprava dát pre trénovanie modelov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5E1F" w14:textId="130AA0A4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6" w:history="1">
            <w:r w:rsidRPr="0052146E">
              <w:rPr>
                <w:rStyle w:val="Hypertextovprepojenie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2146E">
              <w:rPr>
                <w:rStyle w:val="Hypertextovprepojenie"/>
                <w:noProof/>
              </w:rPr>
              <w:t>Modely strojového učenia trénované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2CAB7" w14:textId="1C1CC19F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7" w:history="1">
            <w:r w:rsidRPr="0052146E">
              <w:rPr>
                <w:rStyle w:val="Hypertextovprepojenie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Seasonal Naive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7A746" w14:textId="61783D83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8" w:history="1">
            <w:r w:rsidRPr="0052146E">
              <w:rPr>
                <w:rStyle w:val="Hypertextovprepojenie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ARIMA a ARIMAX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E545" w14:textId="377C4865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9" w:history="1">
            <w:r w:rsidRPr="0052146E">
              <w:rPr>
                <w:rStyle w:val="Hypertextovprepojenie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74C9" w14:textId="7D2288F6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0" w:history="1">
            <w:r w:rsidRPr="0052146E">
              <w:rPr>
                <w:rStyle w:val="Hypertextovprepojenie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D3270" w14:textId="6EF7BE6B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1" w:history="1">
            <w:r w:rsidRPr="0052146E">
              <w:rPr>
                <w:rStyle w:val="Hypertextovprepojenie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4D06C" w14:textId="08C3EE69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2" w:history="1">
            <w:r w:rsidRPr="0052146E">
              <w:rPr>
                <w:rStyle w:val="Hypertextovprepojenie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Voting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A1FE" w14:textId="47F724F3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3" w:history="1">
            <w:r w:rsidRPr="0052146E">
              <w:rPr>
                <w:rStyle w:val="Hypertextovprepojenie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Stacking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502F" w14:textId="121564D9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4" w:history="1">
            <w:r w:rsidRPr="0052146E">
              <w:rPr>
                <w:rStyle w:val="Hypertextovprepojenie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3FCC8" w14:textId="52AC566E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5" w:history="1">
            <w:r w:rsidRPr="0052146E">
              <w:rPr>
                <w:rStyle w:val="Hypertextovprepojenie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591B" w14:textId="518AA493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6" w:history="1">
            <w:r w:rsidRPr="0052146E">
              <w:rPr>
                <w:rStyle w:val="Hypertextovprepojenie"/>
                <w:noProof/>
              </w:rPr>
              <w:t>3.10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Metric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8091F" w14:textId="5A7C4518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7" w:history="1">
            <w:r w:rsidRPr="0052146E">
              <w:rPr>
                <w:rStyle w:val="Hypertextovprepojenie"/>
                <w:noProof/>
              </w:rPr>
              <w:t>3.11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Portfolio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2B977" w14:textId="35005421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58" w:history="1">
            <w:r w:rsidRPr="0052146E">
              <w:rPr>
                <w:rStyle w:val="Hypertextovprepojenie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2146E">
              <w:rPr>
                <w:rStyle w:val="Hypertextovprepojenie"/>
                <w:noProof/>
              </w:rPr>
              <w:t>Doterajšie 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BD7C" w14:textId="0CBC8E31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9" w:history="1">
            <w:r w:rsidRPr="0052146E">
              <w:rPr>
                <w:rStyle w:val="Hypertextovprepojenie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Predikcia pozitívnych PCR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FAD1" w14:textId="01EBAFCD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0" w:history="1">
            <w:r w:rsidRPr="0052146E">
              <w:rPr>
                <w:rStyle w:val="Hypertextovprepojenie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Predikcia pozitívnych Ag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8E350" w14:textId="7C1B48C6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1" w:history="1">
            <w:r w:rsidRPr="0052146E">
              <w:rPr>
                <w:rStyle w:val="Hypertextovprepojenie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Predikcia úmrtí z viacerých ukazovateľov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56787" w14:textId="1671F482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2" w:history="1">
            <w:r w:rsidRPr="0052146E">
              <w:rPr>
                <w:rStyle w:val="Hypertextovprepojenie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Predikcia úmrtí z úmrtí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7C6F" w14:textId="2627D099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3" w:history="1">
            <w:r w:rsidRPr="0052146E">
              <w:rPr>
                <w:rStyle w:val="Hypertextovprepojenie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Predikcia kompletne zaočkovaných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F98BA" w14:textId="0BC1AA3E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4" w:history="1">
            <w:r w:rsidRPr="0052146E">
              <w:rPr>
                <w:rStyle w:val="Hypertextovprepojenie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Graf celkových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C85A" w14:textId="49071F26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5" w:history="1">
            <w:r w:rsidRPr="0052146E">
              <w:rPr>
                <w:rStyle w:val="Hypertextovprepojenie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Graf celkových UPV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CE1B0" w14:textId="78660485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6" w:history="1">
            <w:r w:rsidRPr="0052146E">
              <w:rPr>
                <w:rStyle w:val="Hypertextovprepojenie"/>
                <w:noProof/>
              </w:rPr>
              <w:t>4.8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Tabuľka dosiahnutých výsledkov predikcií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F13C" w14:textId="2AA53745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67" w:history="1">
            <w:r w:rsidRPr="0052146E">
              <w:rPr>
                <w:rStyle w:val="Hypertextovprepojenie"/>
                <w:noProof/>
              </w:rPr>
              <w:t>5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52146E">
              <w:rPr>
                <w:rStyle w:val="Hypertextovprepojenie"/>
                <w:noProof/>
              </w:rPr>
              <w:t>Predikcie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54B89" w14:textId="6A91D818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8" w:history="1">
            <w:r w:rsidRPr="0052146E">
              <w:rPr>
                <w:rStyle w:val="Hypertextovprepojenie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Predikcia z dát vĺn delta a omikron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F9E37" w14:textId="0FDE990F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9" w:history="1">
            <w:r w:rsidRPr="0052146E">
              <w:rPr>
                <w:rStyle w:val="Hypertextovprepojenie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Predikcie z dát od konca vlny delta s vlnou omikron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567B" w14:textId="13384835" w:rsidR="00C615EA" w:rsidRDefault="00C615E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70" w:history="1">
            <w:r w:rsidRPr="0052146E">
              <w:rPr>
                <w:rStyle w:val="Hypertextovprepojenie"/>
                <w:noProof/>
              </w:rPr>
              <w:t>5.3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52146E">
              <w:rPr>
                <w:rStyle w:val="Hypertextovprepojenie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96DB" w14:textId="7230688F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1" w:history="1">
            <w:r w:rsidRPr="0052146E">
              <w:rPr>
                <w:rStyle w:val="Hypertextovprepojenie"/>
                <w:noProof/>
                <w:lang w:eastAsia="sk-SK"/>
              </w:rPr>
              <w:t>Informácie o členoch tímu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F3829" w14:textId="625B7E93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2" w:history="1">
            <w:r w:rsidRPr="0052146E">
              <w:rPr>
                <w:rStyle w:val="Hypertextovprepojenie"/>
                <w:noProof/>
              </w:rPr>
              <w:t>Zoznam obrázkov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A4640" w14:textId="0436109D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3" w:history="1">
            <w:r w:rsidRPr="0052146E">
              <w:rPr>
                <w:rStyle w:val="Hypertextovprepojenie"/>
                <w:noProof/>
              </w:rPr>
              <w:t>Zoznam rovníc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5D86C" w14:textId="043A8FEC" w:rsidR="00C615EA" w:rsidRDefault="00C615E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4" w:history="1">
            <w:r w:rsidRPr="0052146E">
              <w:rPr>
                <w:rStyle w:val="Hypertextovprepojenie"/>
                <w:noProof/>
              </w:rPr>
              <w:t>Zoznam tabuliek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C728A" w14:textId="4E61CA8A" w:rsidR="00C615EA" w:rsidRDefault="00C615EA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5" w:history="1">
            <w:r w:rsidRPr="0052146E">
              <w:rPr>
                <w:rStyle w:val="Hypertextovprepojenie"/>
                <w:noProof/>
              </w:rPr>
              <w:t>Zoznam použitej literatúry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_Toc103331075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F50F" w14:textId="24D2E0AA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3331040"/>
    <w:p w14:paraId="0D1CC9C4" w14:textId="16495E58" w:rsidR="00A153EC" w:rsidRPr="00C70C57" w:rsidRDefault="006D2B3B" w:rsidP="00224C20">
      <w:pPr>
        <w:pStyle w:val="Zoznambezcisel"/>
      </w:pPr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0"/>
    </w:p>
    <w:p w14:paraId="1D510CC1" w14:textId="712CFECC" w:rsidR="00083B4B" w:rsidRDefault="00083B4B" w:rsidP="00713E60">
      <w:bookmarkStart w:id="1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10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2" w:name="_Toc103331041"/>
    <w:p w14:paraId="37A6DC58" w14:textId="638C9739" w:rsidR="00F82A75" w:rsidRDefault="006D2B3B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2"/>
    </w:p>
    <w:p w14:paraId="181E8D84" w14:textId="72BB279C" w:rsidR="00083B4B" w:rsidRPr="00ED301E" w:rsidRDefault="009F7E48" w:rsidP="00FD657A">
      <w:pPr>
        <w:pStyle w:val="Zakladny"/>
        <w:rPr>
          <w:lang w:val="en-US"/>
        </w:rPr>
      </w:pPr>
      <w:bookmarkStart w:id="3" w:name="_Hlk97380279"/>
      <w:r w:rsidRPr="00ED301E">
        <w:rPr>
          <w:i/>
          <w:iCs/>
        </w:rPr>
        <w:t>(Spracoval: Marek Kačmár, upravil: Filip Fran</w:t>
      </w:r>
      <w:bookmarkEnd w:id="3"/>
      <w:r w:rsidR="00ED301E">
        <w:rPr>
          <w:i/>
          <w:iCs/>
        </w:rPr>
        <w:t>k)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6CE7D8EC" w:rsidR="00F0585B" w:rsidRP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4" w:name="_Toc378775589"/>
      <w:bookmarkStart w:id="5" w:name="_Toc378776129"/>
      <w:bookmarkStart w:id="6" w:name="_Toc103331042"/>
      <w:r>
        <w:rPr>
          <w:rStyle w:val="ZakladnyChar"/>
          <w:sz w:val="44"/>
        </w:rPr>
        <w:lastRenderedPageBreak/>
        <w:t>Zbierané dáta na Slovensku v súvislosti COVID-19</w:t>
      </w:r>
      <w:bookmarkEnd w:id="6"/>
    </w:p>
    <w:p w14:paraId="1C7FBFC4" w14:textId="377812AB" w:rsidR="00312577" w:rsidRDefault="00F36CA0" w:rsidP="00FD657A">
      <w:pPr>
        <w:pStyle w:val="Zakladny"/>
      </w:pPr>
      <w:r w:rsidRPr="00484E77">
        <w:rPr>
          <w:i/>
          <w:iCs/>
        </w:rPr>
        <w:t xml:space="preserve">(Spracovali: Branislav Vozár a Adam </w:t>
      </w:r>
      <w:proofErr w:type="spellStart"/>
      <w:r w:rsidRPr="00484E77">
        <w:rPr>
          <w:i/>
          <w:iCs/>
        </w:rPr>
        <w:t>Šipula</w:t>
      </w:r>
      <w:proofErr w:type="spellEnd"/>
      <w:r w:rsidRPr="00484E77">
        <w:rPr>
          <w:i/>
          <w:iCs/>
        </w:rPr>
        <w:t>, upravil: Filip Frank</w:t>
      </w:r>
      <w:r w:rsidR="00484E77">
        <w:rPr>
          <w:i/>
          <w:iCs/>
        </w:rP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7" w:name="_Toc102653913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8" w:name="_Toc102653913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1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103331043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1EAB19F3" w:rsidR="00F36CA0" w:rsidRDefault="00F36CA0" w:rsidP="00FD657A">
      <w:pPr>
        <w:pStyle w:val="Zakladny"/>
      </w:pPr>
      <w:r w:rsidRPr="00D05B80">
        <w:rPr>
          <w:i/>
          <w:iCs/>
        </w:rPr>
        <w:t xml:space="preserve">(Spracoval: Juraj </w:t>
      </w:r>
      <w:proofErr w:type="spellStart"/>
      <w:r w:rsidRPr="00D05B80">
        <w:rPr>
          <w:i/>
          <w:iCs/>
        </w:rPr>
        <w:t>Puszter</w:t>
      </w:r>
      <w:proofErr w:type="spellEnd"/>
      <w:r w:rsidR="00D05B80">
        <w:rPr>
          <w:i/>
          <w:iCs/>
        </w:rPr>
        <w:t>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10" w:name="_Toc103331044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43228350" w:rsidR="00D34BA5" w:rsidRPr="00D34BA5" w:rsidRDefault="00CB2F4F" w:rsidP="00FD657A">
      <w:pPr>
        <w:pStyle w:val="Zakladny"/>
      </w:pPr>
      <w:r w:rsidRPr="002D7EE7">
        <w:rPr>
          <w:i/>
          <w:iCs/>
        </w:rPr>
        <w:t xml:space="preserve">(Spracoval: Juraj </w:t>
      </w:r>
      <w:proofErr w:type="spellStart"/>
      <w:r w:rsidRPr="002D7EE7">
        <w:rPr>
          <w:i/>
          <w:iCs/>
        </w:rPr>
        <w:t>Puszter</w:t>
      </w:r>
      <w:proofErr w:type="spellEnd"/>
      <w:r w:rsidR="002D7EE7">
        <w:rPr>
          <w:i/>
          <w:iCs/>
        </w:rPr>
        <w:t>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8145997"/>
                            <w:bookmarkStart w:id="13" w:name="_Toc102653914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2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4" w:name="_Toc97398617"/>
                      <w:bookmarkStart w:id="15" w:name="_Toc98145997"/>
                      <w:bookmarkStart w:id="16" w:name="_Toc102653914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2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4"/>
                      <w:bookmarkEnd w:id="15"/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4A2FD4">
      <w:pPr>
        <w:pStyle w:val="Nadpis2urovne"/>
      </w:pPr>
      <w:bookmarkStart w:id="17" w:name="_Toc103331045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8" w:name="_Toc97398618"/>
                            <w:bookmarkStart w:id="19" w:name="_Toc98145998"/>
                            <w:bookmarkStart w:id="20" w:name="_Toc102653915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3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1" w:name="_Toc97398618"/>
                      <w:bookmarkStart w:id="22" w:name="_Toc98145998"/>
                      <w:bookmarkStart w:id="23" w:name="_Toc102653915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3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1"/>
                      <w:bookmarkEnd w:id="22"/>
                      <w:bookmarkEnd w:id="2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7"/>
      <w:proofErr w:type="spellEnd"/>
    </w:p>
    <w:p w14:paraId="6CB41D3A" w14:textId="7CBC7326" w:rsidR="004C5C6D" w:rsidRPr="004C5C6D" w:rsidRDefault="00CB2F4F" w:rsidP="00FD657A">
      <w:pPr>
        <w:pStyle w:val="Zakladny"/>
      </w:pPr>
      <w:r w:rsidRPr="00FB5A28">
        <w:rPr>
          <w:i/>
          <w:iCs/>
        </w:rPr>
        <w:t>(Spracoval: Filip Frank</w:t>
      </w:r>
      <w:r w:rsidR="00FB5A28">
        <w:rPr>
          <w:i/>
          <w:iCs/>
        </w:rPr>
        <w:t>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4" w:name="_Toc103331046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4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25" w:name="_Toc103331047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5"/>
      <w:proofErr w:type="spellEnd"/>
    </w:p>
    <w:p w14:paraId="68BC63DB" w14:textId="15C20C3C" w:rsidR="00663C13" w:rsidRPr="00663C13" w:rsidRDefault="00CB2F4F" w:rsidP="00FD657A">
      <w:pPr>
        <w:pStyle w:val="Zakladny"/>
      </w:pPr>
      <w:r w:rsidRPr="00FB5A28">
        <w:rPr>
          <w:i/>
          <w:iCs/>
        </w:rPr>
        <w:t>(Spracoval: Marek Kačmár</w:t>
      </w:r>
      <w:r w:rsidR="00FB5A28">
        <w:rPr>
          <w:i/>
          <w:iCs/>
        </w:rPr>
        <w:t>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26" w:name="_Toc102653154"/>
      <w:r w:rsidRPr="001C55FF">
        <w:t>(3.1)</w:t>
      </w:r>
      <w:bookmarkEnd w:id="26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7" w:name="_Toc103331048"/>
      <w:r>
        <w:t>ARIMA a</w:t>
      </w:r>
      <w:r w:rsidR="00663C13">
        <w:t> </w:t>
      </w:r>
      <w:r>
        <w:t>ARIMAX</w:t>
      </w:r>
      <w:bookmarkEnd w:id="27"/>
    </w:p>
    <w:p w14:paraId="2749FB47" w14:textId="108E0971" w:rsidR="00663C13" w:rsidRPr="00663C13" w:rsidRDefault="008E3575" w:rsidP="00FD657A">
      <w:pPr>
        <w:pStyle w:val="Zakladny"/>
      </w:pPr>
      <w:r w:rsidRPr="00E45AC9">
        <w:rPr>
          <w:i/>
          <w:iCs/>
        </w:rPr>
        <w:t xml:space="preserve">(Spracoval: Juraj </w:t>
      </w:r>
      <w:proofErr w:type="spellStart"/>
      <w:r w:rsidRPr="00E45AC9">
        <w:rPr>
          <w:i/>
          <w:iCs/>
        </w:rPr>
        <w:t>Puszter</w:t>
      </w:r>
      <w:proofErr w:type="spellEnd"/>
      <w:r w:rsidR="00E45AC9">
        <w:rPr>
          <w:i/>
          <w:iCs/>
        </w:rPr>
        <w:t>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8" w:name="_Toc102653155"/>
      <w:r>
        <w:t>(3.2)</w:t>
      </w:r>
      <w:bookmarkEnd w:id="28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29" w:name="_Toc102653156"/>
      <w:r>
        <w:t>(3.</w:t>
      </w:r>
      <w:r w:rsidR="005A30A9">
        <w:t>3</w:t>
      </w:r>
      <w:r>
        <w:t>)</w:t>
      </w:r>
      <w:bookmarkEnd w:id="29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0" w:name="_Toc97398621"/>
                            <w:bookmarkStart w:id="31" w:name="_Toc98145999"/>
                            <w:bookmarkStart w:id="32" w:name="_Toc102653916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4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0"/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3" w:name="_Toc97398621"/>
                      <w:bookmarkStart w:id="34" w:name="_Toc98145999"/>
                      <w:bookmarkStart w:id="35" w:name="_Toc102653916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4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36" w:name="_Toc103331049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6"/>
      <w:proofErr w:type="spellEnd"/>
    </w:p>
    <w:p w14:paraId="5499EC60" w14:textId="3B894A5E" w:rsidR="00C10FD6" w:rsidRDefault="008E3575" w:rsidP="00FD657A">
      <w:pPr>
        <w:pStyle w:val="Zakladny"/>
      </w:pPr>
      <w:r w:rsidRPr="002C06B1">
        <w:rPr>
          <w:i/>
          <w:iCs/>
        </w:rPr>
        <w:t>(Spracoval: Adam Vozár</w:t>
      </w:r>
      <w:r w:rsidR="002C06B1">
        <w:rPr>
          <w:i/>
          <w:iCs/>
        </w:rPr>
        <w:t>)</w:t>
      </w: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</w:t>
      </w:r>
      <w:r>
        <w:lastRenderedPageBreak/>
        <w:t>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7" w:name="_Toc97398622"/>
                            <w:bookmarkStart w:id="38" w:name="_Toc98146000"/>
                            <w:bookmarkStart w:id="39" w:name="_Toc102653917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</w:instrText>
                            </w:r>
                            <w:r w:rsidR="006D2B3B">
                              <w:instrText xml:space="preserve">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5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7"/>
                            <w:bookmarkEnd w:id="38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0" w:name="_Toc97398622"/>
                      <w:bookmarkStart w:id="41" w:name="_Toc98146000"/>
                      <w:bookmarkStart w:id="42" w:name="_Toc102653917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</w:instrText>
                      </w:r>
                      <w:r w:rsidR="006D2B3B">
                        <w:instrText xml:space="preserve">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5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0"/>
                      <w:bookmarkEnd w:id="41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43" w:name="_Toc103331050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3"/>
      <w:proofErr w:type="spellEnd"/>
    </w:p>
    <w:p w14:paraId="7A509119" w14:textId="14B5EB6D" w:rsidR="00663C13" w:rsidRPr="00663C13" w:rsidRDefault="008E3575" w:rsidP="00FD657A">
      <w:pPr>
        <w:pStyle w:val="Zakladny"/>
      </w:pPr>
      <w:r w:rsidRPr="00B55890">
        <w:rPr>
          <w:i/>
          <w:iCs/>
        </w:rPr>
        <w:t xml:space="preserve">(Spracoval: Viet </w:t>
      </w:r>
      <w:proofErr w:type="spellStart"/>
      <w:r w:rsidRPr="00B55890">
        <w:rPr>
          <w:i/>
          <w:iCs/>
        </w:rPr>
        <w:t>Quoc</w:t>
      </w:r>
      <w:proofErr w:type="spellEnd"/>
      <w:r w:rsidRPr="00B55890">
        <w:rPr>
          <w:i/>
          <w:iCs/>
        </w:rPr>
        <w:t xml:space="preserve"> </w:t>
      </w:r>
      <w:proofErr w:type="spellStart"/>
      <w:r w:rsidRPr="00B55890">
        <w:rPr>
          <w:i/>
          <w:iCs/>
        </w:rPr>
        <w:t>Le</w:t>
      </w:r>
      <w:proofErr w:type="spellEnd"/>
      <w:r w:rsidR="00B55890">
        <w:rPr>
          <w:i/>
          <w:iCs/>
        </w:rP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4" w:name="_Toc97398623"/>
                            <w:bookmarkStart w:id="45" w:name="_Toc98146001"/>
                            <w:bookmarkStart w:id="46" w:name="_Toc102653918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6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4"/>
                            <w:bookmarkEnd w:id="45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EndPr/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7" w:name="_Toc97398623"/>
                      <w:bookmarkStart w:id="48" w:name="_Toc98146001"/>
                      <w:bookmarkStart w:id="49" w:name="_Toc102653918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6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7"/>
                      <w:bookmarkEnd w:id="48"/>
                      <w:proofErr w:type="spellEnd"/>
                      <w:sdt>
                        <w:sdtPr>
                          <w:id w:val="858551140"/>
                          <w:citation/>
                        </w:sdtPr>
                        <w:sdtEndPr/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50" w:name="_Toc103331051"/>
      <w:proofErr w:type="spellStart"/>
      <w:r>
        <w:t>XGBoost</w:t>
      </w:r>
      <w:bookmarkEnd w:id="50"/>
      <w:proofErr w:type="spellEnd"/>
    </w:p>
    <w:p w14:paraId="09E2D7CA" w14:textId="02009156" w:rsidR="00663C13" w:rsidRPr="00663C13" w:rsidRDefault="008E3575" w:rsidP="00FD657A">
      <w:pPr>
        <w:pStyle w:val="Zakladny"/>
      </w:pPr>
      <w:r w:rsidRPr="005B4567">
        <w:rPr>
          <w:i/>
          <w:iCs/>
        </w:rPr>
        <w:t>(Spracoval: Filip Frank</w:t>
      </w:r>
      <w:r w:rsidR="005B4567">
        <w:rPr>
          <w:i/>
          <w:iCs/>
        </w:rPr>
        <w:t>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1" w:name="_Toc97398624"/>
                            <w:bookmarkStart w:id="52" w:name="_Toc98146002"/>
                            <w:bookmarkStart w:id="53" w:name="_Toc102653919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7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1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4" w:name="_Toc97398624"/>
                      <w:bookmarkStart w:id="55" w:name="_Toc98146002"/>
                      <w:bookmarkStart w:id="56" w:name="_Toc102653919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7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4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 xml:space="preserve"> každej iterácii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57" w:name="_Toc103331052"/>
      <w:proofErr w:type="spellStart"/>
      <w:r>
        <w:lastRenderedPageBreak/>
        <w:t>Voting</w:t>
      </w:r>
      <w:proofErr w:type="spellEnd"/>
      <w:r>
        <w:t xml:space="preserve"> Ensemble</w:t>
      </w:r>
      <w:bookmarkEnd w:id="57"/>
    </w:p>
    <w:p w14:paraId="643FE2EE" w14:textId="5704B580" w:rsidR="00663C13" w:rsidRPr="00663C13" w:rsidRDefault="008E3575" w:rsidP="00FD657A">
      <w:pPr>
        <w:pStyle w:val="Zakladny"/>
      </w:pPr>
      <w:r w:rsidRPr="000B1103">
        <w:rPr>
          <w:i/>
          <w:iCs/>
        </w:rPr>
        <w:t xml:space="preserve">(Spracoval: Tomáš </w:t>
      </w:r>
      <w:proofErr w:type="spellStart"/>
      <w:r w:rsidRPr="000B1103">
        <w:rPr>
          <w:i/>
          <w:iCs/>
        </w:rPr>
        <w:t>Singhofer</w:t>
      </w:r>
      <w:proofErr w:type="spellEnd"/>
      <w:r w:rsidR="000B1103">
        <w:rPr>
          <w:i/>
          <w:iCs/>
        </w:rP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8" w:name="_Toc97398625"/>
                            <w:bookmarkStart w:id="59" w:name="_Toc98146003"/>
                            <w:bookmarkStart w:id="60" w:name="_Toc102653920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8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8"/>
                            <w:bookmarkEnd w:id="59"/>
                            <w:sdt>
                              <w:sdtPr>
                                <w:id w:val="1204057792"/>
                                <w:citation/>
                              </w:sdtPr>
                              <w:sdtEndPr/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1" w:name="_Toc97398625"/>
                      <w:bookmarkStart w:id="62" w:name="_Toc98146003"/>
                      <w:bookmarkStart w:id="63" w:name="_Toc102653920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8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1"/>
                      <w:bookmarkEnd w:id="62"/>
                      <w:sdt>
                        <w:sdtPr>
                          <w:id w:val="1204057792"/>
                          <w:citation/>
                        </w:sdtPr>
                        <w:sdtEndPr/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64" w:name="_Toc103331053"/>
      <w:proofErr w:type="spellStart"/>
      <w:r>
        <w:t>Stacking</w:t>
      </w:r>
      <w:proofErr w:type="spellEnd"/>
      <w:r>
        <w:t xml:space="preserve"> Ensemble</w:t>
      </w:r>
      <w:bookmarkEnd w:id="64"/>
    </w:p>
    <w:p w14:paraId="07A01006" w14:textId="128111F9" w:rsidR="00663C13" w:rsidRPr="00663C13" w:rsidRDefault="00B26F73" w:rsidP="00FD657A">
      <w:pPr>
        <w:pStyle w:val="Zakladny"/>
      </w:pPr>
      <w:r w:rsidRPr="00F56556">
        <w:rPr>
          <w:i/>
          <w:iCs/>
        </w:rPr>
        <w:t>(Spracoval: Filip Frank</w:t>
      </w:r>
      <w:r w:rsidR="00F56556">
        <w:rPr>
          <w:i/>
          <w:iCs/>
        </w:rPr>
        <w:t>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65" w:name="_Toc103331054"/>
      <w:bookmarkEnd w:id="4"/>
      <w:bookmarkEnd w:id="5"/>
      <w:proofErr w:type="spellStart"/>
      <w:r>
        <w:lastRenderedPageBreak/>
        <w:t>Elastic</w:t>
      </w:r>
      <w:proofErr w:type="spellEnd"/>
      <w:r>
        <w:t xml:space="preserve"> Net</w:t>
      </w:r>
      <w:bookmarkEnd w:id="65"/>
    </w:p>
    <w:p w14:paraId="68B4B022" w14:textId="69DD4E1D" w:rsidR="00663C13" w:rsidRPr="00663C13" w:rsidRDefault="00B26F73" w:rsidP="00FD657A">
      <w:pPr>
        <w:pStyle w:val="Zakladny"/>
      </w:pPr>
      <w:r w:rsidRPr="00583614">
        <w:rPr>
          <w:i/>
          <w:iCs/>
        </w:rPr>
        <w:t xml:space="preserve">(Spracoval: Branislav </w:t>
      </w:r>
      <w:proofErr w:type="spellStart"/>
      <w:r w:rsidRPr="00583614">
        <w:rPr>
          <w:i/>
          <w:iCs/>
        </w:rPr>
        <w:t>Šipula</w:t>
      </w:r>
      <w:proofErr w:type="spellEnd"/>
      <w:r w:rsidR="00583614">
        <w:rPr>
          <w:i/>
          <w:iCs/>
        </w:rP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0DCE5431" w14:textId="660FF8B4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EndPr/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3F80A0CF" w14:textId="77777777" w:rsidR="00B158AB" w:rsidRDefault="00B158AB" w:rsidP="004A2FD4">
      <w:pPr>
        <w:pStyle w:val="Nadpis2urovne"/>
      </w:pPr>
      <w:bookmarkStart w:id="66" w:name="_Toc98105310"/>
      <w:bookmarkStart w:id="67" w:name="_Toc103331055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6"/>
      <w:bookmarkEnd w:id="67"/>
    </w:p>
    <w:p w14:paraId="428BBE22" w14:textId="63D4C457" w:rsidR="00D3509D" w:rsidRDefault="00D3509D" w:rsidP="00FD657A">
      <w:pPr>
        <w:pStyle w:val="Zakladny"/>
      </w:pPr>
      <w:r w:rsidRPr="00FE3B96">
        <w:rPr>
          <w:i/>
          <w:iCs/>
        </w:rPr>
        <w:t xml:space="preserve">(Spracoval: Branislav </w:t>
      </w:r>
      <w:proofErr w:type="spellStart"/>
      <w:r w:rsidRPr="00FE3B96">
        <w:rPr>
          <w:i/>
          <w:iCs/>
        </w:rPr>
        <w:t>Šipula</w:t>
      </w:r>
      <w:proofErr w:type="spellEnd"/>
      <w:r w:rsidR="00FE3B96">
        <w:rPr>
          <w:i/>
          <w:iCs/>
        </w:rP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EndPr/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68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b=0</m:t>
        </m:r>
      </m:oMath>
      <w:bookmarkEnd w:id="68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9" w:name="_Toc102653921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9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EndPr/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0" w:name="_Toc102653921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9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EndPr/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71" w:name="_Toc98105311"/>
      <w:bookmarkStart w:id="72" w:name="_Toc103331056"/>
      <w:r w:rsidRPr="00B3520B">
        <w:rPr>
          <w:lang w:val="en-US"/>
        </w:rPr>
        <w:t>Metric learning</w:t>
      </w:r>
      <w:bookmarkEnd w:id="71"/>
      <w:bookmarkEnd w:id="72"/>
    </w:p>
    <w:p w14:paraId="2F89D200" w14:textId="11EBF17C" w:rsidR="00D3509D" w:rsidRDefault="00D3509D" w:rsidP="00FD657A">
      <w:pPr>
        <w:pStyle w:val="Zakladny"/>
      </w:pPr>
      <w:r w:rsidRPr="007C02D2">
        <w:rPr>
          <w:i/>
          <w:iCs/>
        </w:rPr>
        <w:t xml:space="preserve">(Spracoval: Branislav </w:t>
      </w:r>
      <w:proofErr w:type="spellStart"/>
      <w:r w:rsidRPr="007C02D2">
        <w:rPr>
          <w:i/>
          <w:iCs/>
        </w:rPr>
        <w:t>Šipula</w:t>
      </w:r>
      <w:proofErr w:type="spellEnd"/>
      <w:r w:rsidR="007C02D2">
        <w:rPr>
          <w:i/>
          <w:iCs/>
        </w:rP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3" w:name="_Toc102653922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10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4" w:name="_Toc102653922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10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75" w:name="_Toc98105312"/>
      <w:bookmarkStart w:id="76" w:name="_Toc103331057"/>
      <w:r w:rsidRPr="001F7F42">
        <w:rPr>
          <w:lang w:val="en-US"/>
        </w:rPr>
        <w:t>Portfolio optimization</w:t>
      </w:r>
      <w:bookmarkEnd w:id="75"/>
      <w:bookmarkEnd w:id="76"/>
    </w:p>
    <w:p w14:paraId="618D2B48" w14:textId="2C874ACC" w:rsidR="00D3509D" w:rsidRDefault="00D3509D" w:rsidP="00FD657A">
      <w:pPr>
        <w:pStyle w:val="Zakladny"/>
      </w:pPr>
      <w:r w:rsidRPr="004A3A6D">
        <w:rPr>
          <w:i/>
          <w:iCs/>
        </w:rPr>
        <w:t xml:space="preserve">(Spracoval: Branislav </w:t>
      </w:r>
      <w:proofErr w:type="spellStart"/>
      <w:r w:rsidRPr="004A3A6D">
        <w:rPr>
          <w:i/>
          <w:iCs/>
        </w:rPr>
        <w:t>Šipula</w:t>
      </w:r>
      <w:proofErr w:type="spellEnd"/>
      <w:r w:rsidR="004A3A6D">
        <w:rPr>
          <w:i/>
          <w:iCs/>
        </w:rP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7" w:name="_Toc102653923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11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EndPr/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8" w:name="_Toc102653923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11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EndPr/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8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79" w:name="_Toc103331058"/>
      <w:r>
        <w:lastRenderedPageBreak/>
        <w:t>Doterajšie výsledky</w:t>
      </w:r>
      <w:bookmarkEnd w:id="79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80" w:name="_Toc103331059"/>
      <w:r>
        <w:t>Predikcia pozitívnych PCR</w:t>
      </w:r>
      <w:r w:rsidR="00363EA2">
        <w:t xml:space="preserve"> testov</w:t>
      </w:r>
      <w:bookmarkEnd w:id="80"/>
    </w:p>
    <w:p w14:paraId="3702BFA6" w14:textId="68F2D04F" w:rsidR="00663C13" w:rsidRPr="00663C13" w:rsidRDefault="00B43956" w:rsidP="00FD657A">
      <w:pPr>
        <w:pStyle w:val="Zakladny"/>
        <w:rPr>
          <w:lang w:val="en-GB"/>
        </w:rPr>
      </w:pPr>
      <w:r w:rsidRPr="00505803">
        <w:rPr>
          <w:i/>
          <w:iCs/>
        </w:rPr>
        <w:t>(Spracoval</w:t>
      </w:r>
      <w:r w:rsidRPr="00505803">
        <w:rPr>
          <w:i/>
          <w:iCs/>
          <w:lang w:val="en-GB"/>
        </w:rPr>
        <w:t>: Filip Frank</w:t>
      </w:r>
      <w:r w:rsidR="00505803">
        <w:rPr>
          <w:i/>
          <w:iCs/>
          <w:lang w:val="en-GB"/>
        </w:rPr>
        <w:t>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1" w:name="_Toc102653924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12</w:t>
      </w:r>
      <w:r w:rsidR="006D2B3B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1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82" w:name="_Toc103331060"/>
      <w:r>
        <w:t>Predikcia pozitívnych Ag</w:t>
      </w:r>
      <w:r w:rsidR="00363EA2">
        <w:t xml:space="preserve"> testov</w:t>
      </w:r>
      <w:bookmarkEnd w:id="82"/>
    </w:p>
    <w:p w14:paraId="3F2A5BD9" w14:textId="6E0F2148" w:rsidR="00663C13" w:rsidRPr="00663C13" w:rsidRDefault="003767D2" w:rsidP="00FD657A">
      <w:pPr>
        <w:pStyle w:val="Zakladny"/>
        <w:rPr>
          <w:lang w:val="en-GB"/>
        </w:rPr>
      </w:pPr>
      <w:r w:rsidRPr="00000B9D">
        <w:rPr>
          <w:i/>
          <w:iCs/>
        </w:rPr>
        <w:t>(Spracoval</w:t>
      </w:r>
      <w:r w:rsidRPr="00000B9D">
        <w:rPr>
          <w:i/>
          <w:iCs/>
          <w:lang w:val="en-GB"/>
        </w:rPr>
        <w:t xml:space="preserve">: </w:t>
      </w:r>
      <w:proofErr w:type="spellStart"/>
      <w:r w:rsidRPr="00000B9D">
        <w:rPr>
          <w:i/>
          <w:iCs/>
          <w:lang w:val="en-GB"/>
        </w:rPr>
        <w:t>Juraj</w:t>
      </w:r>
      <w:proofErr w:type="spellEnd"/>
      <w:r w:rsidRPr="00000B9D">
        <w:rPr>
          <w:i/>
          <w:iCs/>
          <w:lang w:val="en-GB"/>
        </w:rPr>
        <w:t xml:space="preserve"> </w:t>
      </w:r>
      <w:proofErr w:type="spellStart"/>
      <w:r w:rsidRPr="00000B9D">
        <w:rPr>
          <w:i/>
          <w:iCs/>
          <w:lang w:val="en-GB"/>
        </w:rPr>
        <w:t>Puszter</w:t>
      </w:r>
      <w:proofErr w:type="spellEnd"/>
      <w:r w:rsidR="00000B9D">
        <w:rPr>
          <w:i/>
          <w:iCs/>
          <w:lang w:val="en-GB"/>
        </w:rPr>
        <w:t>)</w:t>
      </w:r>
    </w:p>
    <w:p w14:paraId="216A3405" w14:textId="28B51C2D" w:rsidR="000E4E0E" w:rsidRDefault="000E4E0E" w:rsidP="00FD657A">
      <w:pPr>
        <w:pStyle w:val="Zakladny"/>
      </w:pPr>
      <w:r>
        <w:t xml:space="preserve">Model </w:t>
      </w:r>
      <w:r w:rsidR="00CE273B">
        <w:t>strojového učenia</w:t>
      </w:r>
      <w:r>
        <w:t xml:space="preserve">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64C0E27B" w:rsidR="000E4E0E" w:rsidRDefault="000E4E0E" w:rsidP="00FD657A">
      <w:pPr>
        <w:pStyle w:val="Zakladny"/>
      </w:pPr>
      <w:r>
        <w:t xml:space="preserve">Predpoveď a trénovanie modelu </w:t>
      </w:r>
      <w:r w:rsidR="00CE273B">
        <w:t>strojového učenia</w:t>
      </w:r>
      <w:r>
        <w:t xml:space="preserve">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3" w:name="_Toc97398627"/>
                            <w:bookmarkStart w:id="84" w:name="_Toc98146005"/>
                            <w:bookmarkStart w:id="85" w:name="_Toc102653925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13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3"/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6" w:name="_Toc97398627"/>
                      <w:bookmarkStart w:id="87" w:name="_Toc98146005"/>
                      <w:bookmarkStart w:id="88" w:name="_Toc102653925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13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89" w:name="_Toc103331061"/>
      <w:r>
        <w:t>Predikcia úmrtí</w:t>
      </w:r>
      <w:r w:rsidR="00363EA2">
        <w:t xml:space="preserve"> z viacerých ukazovateľov</w:t>
      </w:r>
      <w:bookmarkEnd w:id="89"/>
    </w:p>
    <w:p w14:paraId="077653E1" w14:textId="3FC551BB" w:rsidR="00663C13" w:rsidRPr="00363EA2" w:rsidRDefault="005B5F7C" w:rsidP="00FD657A">
      <w:pPr>
        <w:pStyle w:val="Zakladny"/>
        <w:rPr>
          <w:lang w:val="en-GB"/>
        </w:rPr>
      </w:pPr>
      <w:r w:rsidRPr="004962F5">
        <w:rPr>
          <w:i/>
          <w:iCs/>
        </w:rPr>
        <w:t xml:space="preserve">(Spracoval: Viet </w:t>
      </w:r>
      <w:proofErr w:type="spellStart"/>
      <w:r w:rsidRPr="004962F5">
        <w:rPr>
          <w:i/>
          <w:iCs/>
        </w:rPr>
        <w:t>Quoc</w:t>
      </w:r>
      <w:proofErr w:type="spellEnd"/>
      <w:r w:rsidRPr="004962F5">
        <w:rPr>
          <w:i/>
          <w:iCs/>
        </w:rPr>
        <w:t xml:space="preserve"> </w:t>
      </w:r>
      <w:proofErr w:type="spellStart"/>
      <w:r w:rsidRPr="004962F5">
        <w:rPr>
          <w:i/>
          <w:iCs/>
        </w:rPr>
        <w:t>Le</w:t>
      </w:r>
      <w:proofErr w:type="spellEnd"/>
      <w:r w:rsidR="004962F5">
        <w:rPr>
          <w:i/>
          <w:iCs/>
        </w:rP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0" w:name="_Toc97398628"/>
                            <w:bookmarkStart w:id="91" w:name="_Toc98146006"/>
                            <w:bookmarkStart w:id="92" w:name="_Toc102653926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14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3" w:name="_Toc97398628"/>
                      <w:bookmarkStart w:id="94" w:name="_Toc98146006"/>
                      <w:bookmarkStart w:id="95" w:name="_Toc102653926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14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96" w:name="_Toc103331062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6"/>
    </w:p>
    <w:p w14:paraId="5F303AEE" w14:textId="2C9F6A68" w:rsidR="00363EA2" w:rsidRPr="00363EA2" w:rsidRDefault="00093BF6" w:rsidP="00FD657A">
      <w:pPr>
        <w:pStyle w:val="Zakladny"/>
      </w:pPr>
      <w:r w:rsidRPr="00C87A6B">
        <w:rPr>
          <w:i/>
          <w:iCs/>
        </w:rPr>
        <w:t xml:space="preserve">(Spracoval: Tomáš </w:t>
      </w:r>
      <w:proofErr w:type="spellStart"/>
      <w:r w:rsidRPr="00C87A6B">
        <w:rPr>
          <w:i/>
          <w:iCs/>
        </w:rPr>
        <w:t>Singhofer</w:t>
      </w:r>
      <w:proofErr w:type="spellEnd"/>
      <w:r w:rsidR="00C87A6B">
        <w:rPr>
          <w:i/>
          <w:iCs/>
        </w:rP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7" w:name="_Toc97398629"/>
                            <w:bookmarkStart w:id="98" w:name="_Toc98146007"/>
                            <w:bookmarkStart w:id="99" w:name="_Toc102653927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15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7"/>
                            <w:bookmarkEnd w:id="98"/>
                            <w:bookmarkEnd w:id="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0" w:name="_Toc97398629"/>
                      <w:bookmarkStart w:id="101" w:name="_Toc98146007"/>
                      <w:bookmarkStart w:id="102" w:name="_Toc102653927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15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0"/>
                      <w:bookmarkEnd w:id="101"/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103" w:name="_Toc103331063"/>
      <w:r>
        <w:t>Predikcia kompletne</w:t>
      </w:r>
      <w:r w:rsidR="00C836C5">
        <w:t xml:space="preserve"> </w:t>
      </w:r>
      <w:r>
        <w:t>zaočkovaných</w:t>
      </w:r>
      <w:bookmarkEnd w:id="103"/>
    </w:p>
    <w:p w14:paraId="34059162" w14:textId="1C91D24A" w:rsidR="00C9774B" w:rsidRDefault="00093BF6" w:rsidP="00FD657A">
      <w:pPr>
        <w:pStyle w:val="Zakladny"/>
      </w:pPr>
      <w:r w:rsidRPr="00FC008D">
        <w:rPr>
          <w:i/>
          <w:iCs/>
        </w:rPr>
        <w:t>(Spracoval: Marek Kačmár</w:t>
      </w:r>
      <w:r w:rsidR="00FC008D">
        <w:rPr>
          <w:i/>
          <w:iCs/>
        </w:rPr>
        <w:t>)</w:t>
      </w:r>
    </w:p>
    <w:p w14:paraId="6F770A4C" w14:textId="4131A440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4" w:name="_Toc97398630"/>
                            <w:bookmarkStart w:id="105" w:name="_Toc98146008"/>
                            <w:bookmarkStart w:id="106" w:name="_Toc102653928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16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4"/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7" w:name="_Toc97398630"/>
                      <w:bookmarkStart w:id="108" w:name="_Toc98146008"/>
                      <w:bookmarkStart w:id="109" w:name="_Toc102653928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16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</w:t>
      </w:r>
      <w:r w:rsidR="002360BF">
        <w:t xml:space="preserve">zimného </w:t>
      </w:r>
      <w:r w:rsidR="00C9774B">
        <w:t>semestra</w:t>
      </w:r>
      <w:r w:rsidR="00C836C5" w:rsidRPr="00C836C5">
        <w:t xml:space="preserve"> bolo predikovať vývoj počtu pribúdajúcich plne zaočkovaných jedincov, ktorým bola podaná 2. dávka. Prvým krokom bolo pripraviť si dáta, ktoré </w:t>
      </w:r>
      <w:r w:rsidR="007F5E63">
        <w:t>budú použité na predikciu</w:t>
      </w:r>
      <w:r w:rsidR="00C836C5" w:rsidRPr="00C836C5">
        <w:t xml:space="preserve">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</w:t>
      </w:r>
      <w:r w:rsidR="007F5E63">
        <w:t>sme</w:t>
      </w:r>
      <w:r w:rsidR="00FC053D">
        <w:t xml:space="preserve"> </w:t>
      </w:r>
      <w:r w:rsidR="007F5E63">
        <w:t>použili</w:t>
      </w:r>
      <w:r w:rsidR="00FC053D">
        <w:t xml:space="preserve">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</w:t>
      </w:r>
      <w:r w:rsidR="00271559">
        <w:t>sme</w:t>
      </w:r>
      <w:r w:rsidR="00C836C5" w:rsidRPr="00C836C5">
        <w:t xml:space="preserve"> zoradi</w:t>
      </w:r>
      <w:r w:rsidR="00271559">
        <w:t>li</w:t>
      </w:r>
      <w:r w:rsidR="00C836C5" w:rsidRPr="00C836C5">
        <w:t xml:space="preserve"> dáta podľa jednotlivých týždňov a počtu druhých dávok, ktoré indikovali o plne zaočkovanom jedincovi. Na pripravené dáta </w:t>
      </w:r>
      <w:r w:rsidR="00271559">
        <w:t>bol</w:t>
      </w:r>
      <w:r w:rsidR="00C836C5" w:rsidRPr="00C836C5">
        <w:t xml:space="preserve"> aplikova</w:t>
      </w:r>
      <w:r w:rsidR="00271559">
        <w:t>ný</w:t>
      </w:r>
      <w:r w:rsidR="00C836C5" w:rsidRPr="00C836C5">
        <w:t xml:space="preserve">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</w:t>
      </w:r>
      <w:r w:rsidR="00271559">
        <w:t>.</w:t>
      </w:r>
      <w:r w:rsidR="00C836C5" w:rsidRPr="00C836C5">
        <w:t xml:space="preserve"> </w:t>
      </w:r>
      <w:r w:rsidR="00271559">
        <w:t>V ďalšom kroku sme</w:t>
      </w:r>
      <w:r w:rsidR="00C836C5" w:rsidRPr="00C836C5">
        <w:t xml:space="preserve"> z</w:t>
      </w:r>
      <w:r w:rsidR="00271559">
        <w:t xml:space="preserve"> Microsoft</w:t>
      </w:r>
      <w:r w:rsidR="00C836C5" w:rsidRPr="00C836C5">
        <w:t xml:space="preserve">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</w:t>
      </w:r>
      <w:r w:rsidR="00271559">
        <w:t>i</w:t>
      </w:r>
      <w:r w:rsidR="00C836C5" w:rsidRPr="00C836C5">
        <w:t xml:space="preserve"> model, ktorý </w:t>
      </w:r>
      <w:r w:rsidR="00271559">
        <w:lastRenderedPageBreak/>
        <w:t>dosahoval najvyššiu</w:t>
      </w:r>
      <w:r w:rsidR="00C836C5" w:rsidRPr="00C836C5">
        <w:t xml:space="preserve"> </w:t>
      </w:r>
      <w:r w:rsidR="00271559">
        <w:t xml:space="preserve">úspešnosť na našom </w:t>
      </w:r>
      <w:proofErr w:type="spellStart"/>
      <w:r w:rsidR="00C836C5" w:rsidRPr="00C836C5">
        <w:t>dataset</w:t>
      </w:r>
      <w:r w:rsidR="00271559">
        <w:t>e</w:t>
      </w:r>
      <w:proofErr w:type="spellEnd"/>
      <w:r w:rsidR="00C836C5" w:rsidRPr="00C836C5">
        <w:t xml:space="preserve">, a ten </w:t>
      </w:r>
      <w:r w:rsidR="00271559">
        <w:t>sme následne</w:t>
      </w:r>
      <w:r w:rsidR="00C836C5" w:rsidRPr="00C836C5">
        <w:t xml:space="preserve"> využil</w:t>
      </w:r>
      <w:r w:rsidR="00271559">
        <w:t>i</w:t>
      </w:r>
      <w:r w:rsidR="00C836C5" w:rsidRPr="00C836C5">
        <w:t xml:space="preserve"> vo svojej vizualizácii predpovede vývoja počtu plne zaočkovaných na ďalších 7 týždňov.</w:t>
      </w:r>
    </w:p>
    <w:p w14:paraId="597D1E14" w14:textId="6A95C8F3" w:rsidR="00C836C5" w:rsidRDefault="00C836C5" w:rsidP="00FD657A">
      <w:pPr>
        <w:pStyle w:val="Zakladny"/>
      </w:pPr>
      <w:r w:rsidRPr="00C836C5">
        <w:t>Na grafe</w:t>
      </w:r>
      <w:r w:rsidR="00E815C0">
        <w:t>(obr. 16)</w:t>
      </w:r>
      <w:r w:rsidRPr="00C836C5">
        <w:t xml:space="preserve">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</w:t>
      </w:r>
      <w:r w:rsidR="000C1DD3">
        <w:t>pozorovať</w:t>
      </w:r>
      <w:r w:rsidRPr="00C836C5">
        <w:t xml:space="preserve">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110" w:name="_Toc103331064"/>
      <w:r>
        <w:t>Graf celkových hospitalizácií</w:t>
      </w:r>
      <w:bookmarkEnd w:id="110"/>
    </w:p>
    <w:p w14:paraId="4ECD0ECE" w14:textId="472CDFC0" w:rsidR="00363EA2" w:rsidRPr="00363EA2" w:rsidRDefault="00DF0D82" w:rsidP="00FD657A">
      <w:pPr>
        <w:pStyle w:val="Zakladny"/>
      </w:pPr>
      <w:r w:rsidRPr="00B17A39">
        <w:rPr>
          <w:i/>
          <w:iCs/>
        </w:rPr>
        <w:t xml:space="preserve">(Spracoval: Branislav </w:t>
      </w:r>
      <w:proofErr w:type="spellStart"/>
      <w:r w:rsidRPr="00B17A39">
        <w:rPr>
          <w:i/>
          <w:iCs/>
        </w:rPr>
        <w:t>Šipula</w:t>
      </w:r>
      <w:proofErr w:type="spellEnd"/>
      <w:r w:rsidR="00B17A39">
        <w:rPr>
          <w:i/>
          <w:iCs/>
        </w:rP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111" w:name="_Toc102653929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17</w:t>
      </w:r>
      <w:r w:rsidR="006D2B3B">
        <w:rPr>
          <w:noProof/>
        </w:rPr>
        <w:fldChar w:fldCharType="end"/>
      </w:r>
      <w:r>
        <w:t xml:space="preserve"> Graf celkových hospitalizácií</w:t>
      </w:r>
      <w:bookmarkEnd w:id="1"/>
      <w:bookmarkEnd w:id="111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112" w:name="_Toc103331065"/>
      <w:r w:rsidRPr="00F04DDB">
        <w:lastRenderedPageBreak/>
        <w:t xml:space="preserve">Graf celkových </w:t>
      </w:r>
      <w:r w:rsidR="00125B44">
        <w:t>UPV</w:t>
      </w:r>
      <w:bookmarkEnd w:id="112"/>
    </w:p>
    <w:p w14:paraId="0A395804" w14:textId="0BD6C867" w:rsidR="00363EA2" w:rsidRPr="00363EA2" w:rsidRDefault="00DF0D82" w:rsidP="00FD657A">
      <w:pPr>
        <w:pStyle w:val="Zakladny"/>
      </w:pPr>
      <w:r w:rsidRPr="00791C17">
        <w:rPr>
          <w:i/>
          <w:iCs/>
        </w:rPr>
        <w:t>(Spracoval: Adam Vozár</w:t>
      </w:r>
      <w:r w:rsidR="00791C17">
        <w:rPr>
          <w:i/>
          <w:iCs/>
        </w:rPr>
        <w:t>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3" w:name="_Toc100246735"/>
                            <w:bookmarkStart w:id="114" w:name="_Toc102653930"/>
                            <w:r>
                              <w:t xml:space="preserve">Obrázok </w:t>
                            </w:r>
                            <w:r w:rsidR="006D2B3B">
                              <w:fldChar w:fldCharType="begin"/>
                            </w:r>
                            <w:r w:rsidR="006D2B3B">
                              <w:instrText xml:space="preserve"> SEQ Obrázok \* ARABIC </w:instrText>
                            </w:r>
                            <w:r w:rsidR="006D2B3B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18</w:t>
                            </w:r>
                            <w:r w:rsidR="006D2B3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5" w:name="_Toc100246735"/>
                      <w:bookmarkStart w:id="116" w:name="_Toc102653930"/>
                      <w:r>
                        <w:t xml:space="preserve">Obrázok </w:t>
                      </w:r>
                      <w:r w:rsidR="006D2B3B">
                        <w:fldChar w:fldCharType="begin"/>
                      </w:r>
                      <w:r w:rsidR="006D2B3B">
                        <w:instrText xml:space="preserve"> SEQ Obrázok \* ARABIC </w:instrText>
                      </w:r>
                      <w:r w:rsidR="006D2B3B">
                        <w:fldChar w:fldCharType="separate"/>
                      </w:r>
                      <w:r w:rsidR="00D40209">
                        <w:rPr>
                          <w:noProof/>
                        </w:rPr>
                        <w:t>18</w:t>
                      </w:r>
                      <w:r w:rsidR="006D2B3B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5"/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117" w:name="_Toc103331066"/>
      <w:r>
        <w:t>Tabuľka dosiahnutých výsledkov predikcií</w:t>
      </w:r>
      <w:bookmarkEnd w:id="117"/>
    </w:p>
    <w:p w14:paraId="78C6E015" w14:textId="21BE8207" w:rsidR="000770B0" w:rsidRPr="00F1299C" w:rsidRDefault="008668D0" w:rsidP="00FD657A">
      <w:pPr>
        <w:pStyle w:val="Zakladny"/>
      </w:pPr>
      <w:r w:rsidRPr="00C51A27">
        <w:rPr>
          <w:i/>
          <w:iCs/>
        </w:rPr>
        <w:t xml:space="preserve">(Spracoval: Juraj </w:t>
      </w:r>
      <w:proofErr w:type="spellStart"/>
      <w:r w:rsidRPr="00C51A27">
        <w:rPr>
          <w:i/>
          <w:iCs/>
        </w:rPr>
        <w:t>Puszter</w:t>
      </w:r>
      <w:proofErr w:type="spellEnd"/>
      <w:r w:rsidR="00C51A27">
        <w:rPr>
          <w:i/>
          <w:iCs/>
        </w:rPr>
        <w:t>)</w:t>
      </w:r>
    </w:p>
    <w:p w14:paraId="008F6E3C" w14:textId="33928954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433694" w14:paraId="07B7C002" w14:textId="77777777" w:rsidTr="00626AE8">
        <w:tc>
          <w:tcPr>
            <w:tcW w:w="2122" w:type="dxa"/>
            <w:vAlign w:val="center"/>
          </w:tcPr>
          <w:p w14:paraId="1810930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4EE5D47A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62153119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620971AF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1F5B2C1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33694" w14:paraId="77F7EC1A" w14:textId="77777777" w:rsidTr="00626AE8">
        <w:tc>
          <w:tcPr>
            <w:tcW w:w="2122" w:type="dxa"/>
          </w:tcPr>
          <w:p w14:paraId="2F4DC90C" w14:textId="77777777" w:rsidR="00433694" w:rsidRDefault="00433694" w:rsidP="00626AE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56268D4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007A8C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0E3948A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15C66AB2" w14:textId="77777777" w:rsidR="00433694" w:rsidRPr="00FD7647" w:rsidRDefault="0043369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433694" w14:paraId="732E59DF" w14:textId="77777777" w:rsidTr="00626AE8">
        <w:tc>
          <w:tcPr>
            <w:tcW w:w="2122" w:type="dxa"/>
          </w:tcPr>
          <w:p w14:paraId="7D299F8C" w14:textId="77777777" w:rsidR="00433694" w:rsidRDefault="00433694" w:rsidP="00626AE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0DAB2AC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2105513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640997E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5F163CFB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433694" w14:paraId="22D10E18" w14:textId="77777777" w:rsidTr="00626AE8">
        <w:tc>
          <w:tcPr>
            <w:tcW w:w="2122" w:type="dxa"/>
          </w:tcPr>
          <w:p w14:paraId="543AC768" w14:textId="77777777" w:rsidR="00433694" w:rsidRDefault="00433694" w:rsidP="00626AE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6E00C34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E51A86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0DB7722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1A42FF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433694" w14:paraId="740A9702" w14:textId="77777777" w:rsidTr="00626AE8">
        <w:tc>
          <w:tcPr>
            <w:tcW w:w="2122" w:type="dxa"/>
          </w:tcPr>
          <w:p w14:paraId="49166FC2" w14:textId="77777777" w:rsidR="00433694" w:rsidRDefault="00433694" w:rsidP="00626AE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7CCA32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73FD6E57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5C7EEB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0C1A9D20" w14:textId="77777777" w:rsidR="00433694" w:rsidRDefault="00433694" w:rsidP="00626AE8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433694" w14:paraId="30B3A8E4" w14:textId="77777777" w:rsidTr="00626AE8">
        <w:tc>
          <w:tcPr>
            <w:tcW w:w="2122" w:type="dxa"/>
          </w:tcPr>
          <w:p w14:paraId="55502561" w14:textId="77777777" w:rsidR="00433694" w:rsidRDefault="00433694" w:rsidP="00626AE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7EB6EB9A" w14:textId="35579C0C" w:rsidR="00433694" w:rsidRDefault="00433694" w:rsidP="00626AE8">
            <w:pPr>
              <w:pStyle w:val="Zakladny"/>
              <w:ind w:firstLine="0"/>
              <w:jc w:val="center"/>
            </w:pPr>
            <w:r>
              <w:t>49*</w:t>
            </w:r>
          </w:p>
        </w:tc>
        <w:tc>
          <w:tcPr>
            <w:tcW w:w="2268" w:type="dxa"/>
            <w:vAlign w:val="center"/>
          </w:tcPr>
          <w:p w14:paraId="4A796C54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2F3DB63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6D855FA8" w14:textId="77777777" w:rsidR="00433694" w:rsidRDefault="00433694" w:rsidP="00626AE8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118" w:name="_Toc102653755"/>
      <w:r>
        <w:t xml:space="preserve">Tabuľka </w:t>
      </w:r>
      <w:r w:rsidR="006D2B3B">
        <w:fldChar w:fldCharType="begin"/>
      </w:r>
      <w:r w:rsidR="006D2B3B">
        <w:instrText xml:space="preserve"> SEQ Tabuľka \* ARABIC </w:instrText>
      </w:r>
      <w:r w:rsidR="006D2B3B">
        <w:fldChar w:fldCharType="separate"/>
      </w:r>
      <w:r w:rsidR="00AB7DF4">
        <w:rPr>
          <w:noProof/>
        </w:rPr>
        <w:t>1</w:t>
      </w:r>
      <w:r w:rsidR="006D2B3B">
        <w:rPr>
          <w:noProof/>
        </w:rPr>
        <w:fldChar w:fldCharType="end"/>
      </w:r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18"/>
    </w:p>
    <w:p w14:paraId="1DDD5FD0" w14:textId="26A74885" w:rsidR="00C91DF1" w:rsidRPr="00F262E4" w:rsidRDefault="00C91DF1" w:rsidP="00FD657A">
      <w:pPr>
        <w:pStyle w:val="Zakladny"/>
      </w:pPr>
      <w:r w:rsidRPr="00F262E4">
        <w:lastRenderedPageBreak/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119" w:name="_Toc103331067"/>
      <w:r>
        <w:lastRenderedPageBreak/>
        <w:t xml:space="preserve">Predikcie </w:t>
      </w:r>
      <w:r w:rsidR="00F525E9">
        <w:t>hospitalizácií</w:t>
      </w:r>
      <w:bookmarkEnd w:id="119"/>
    </w:p>
    <w:p w14:paraId="533BA1D7" w14:textId="28F34962" w:rsidR="00B7259C" w:rsidRPr="00E37DD5" w:rsidRDefault="00B7259C" w:rsidP="00FD657A">
      <w:pPr>
        <w:pStyle w:val="Zakladny"/>
      </w:pPr>
      <w:r w:rsidRPr="00136891">
        <w:rPr>
          <w:i/>
          <w:iCs/>
        </w:rPr>
        <w:t xml:space="preserve">(Spracoval: Juraj </w:t>
      </w:r>
      <w:proofErr w:type="spellStart"/>
      <w:r w:rsidRPr="00136891">
        <w:rPr>
          <w:i/>
          <w:iCs/>
        </w:rPr>
        <w:t>Puszter</w:t>
      </w:r>
      <w:proofErr w:type="spellEnd"/>
      <w:r w:rsidRPr="00136891">
        <w:rPr>
          <w:i/>
          <w:iCs/>
        </w:rPr>
        <w:t xml:space="preserve">, Filip Frank, Viet </w:t>
      </w:r>
      <w:proofErr w:type="spellStart"/>
      <w:r w:rsidRPr="00136891">
        <w:rPr>
          <w:i/>
          <w:iCs/>
        </w:rPr>
        <w:t>Quoc</w:t>
      </w:r>
      <w:proofErr w:type="spellEnd"/>
      <w:r w:rsidRPr="00136891">
        <w:rPr>
          <w:i/>
          <w:iCs/>
        </w:rPr>
        <w:t xml:space="preserve"> </w:t>
      </w:r>
      <w:proofErr w:type="spellStart"/>
      <w:r w:rsidRPr="00136891">
        <w:rPr>
          <w:i/>
          <w:iCs/>
        </w:rPr>
        <w:t>Le</w:t>
      </w:r>
      <w:proofErr w:type="spellEnd"/>
      <w:r w:rsidR="00136891">
        <w:rPr>
          <w:i/>
          <w:iCs/>
        </w:rPr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120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120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121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12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122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122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123" w:name="_Toc103331068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3"/>
      <w:proofErr w:type="spellEnd"/>
    </w:p>
    <w:p w14:paraId="70B6F10A" w14:textId="79980E1B" w:rsidR="00B7259C" w:rsidRDefault="00B7259C" w:rsidP="00FD657A">
      <w:pPr>
        <w:pStyle w:val="Zakladny"/>
      </w:pPr>
      <w:r w:rsidRPr="00B33AEA">
        <w:rPr>
          <w:i/>
          <w:iCs/>
        </w:rPr>
        <w:t xml:space="preserve">(Spracoval: </w:t>
      </w:r>
      <w:r w:rsidR="00E37DD5" w:rsidRPr="00B33AEA">
        <w:rPr>
          <w:i/>
          <w:iCs/>
        </w:rPr>
        <w:t xml:space="preserve">Filip Frank, Viet </w:t>
      </w:r>
      <w:proofErr w:type="spellStart"/>
      <w:r w:rsidR="00E37DD5" w:rsidRPr="00B33AEA">
        <w:rPr>
          <w:i/>
          <w:iCs/>
        </w:rPr>
        <w:t>Quoc</w:t>
      </w:r>
      <w:proofErr w:type="spellEnd"/>
      <w:r w:rsidR="00E37DD5" w:rsidRPr="00B33AEA">
        <w:rPr>
          <w:i/>
          <w:iCs/>
        </w:rPr>
        <w:t xml:space="preserve"> </w:t>
      </w:r>
      <w:proofErr w:type="spellStart"/>
      <w:r w:rsidR="00E37DD5" w:rsidRPr="00B33AEA">
        <w:rPr>
          <w:i/>
          <w:iCs/>
        </w:rPr>
        <w:t>Le</w:t>
      </w:r>
      <w:proofErr w:type="spellEnd"/>
      <w:r w:rsidR="00E37DD5" w:rsidRPr="00B33AEA">
        <w:rPr>
          <w:i/>
          <w:iCs/>
        </w:rPr>
        <w:t xml:space="preserve">, Tomáš </w:t>
      </w:r>
      <w:proofErr w:type="spellStart"/>
      <w:r w:rsidR="00E37DD5" w:rsidRPr="00B33AEA">
        <w:rPr>
          <w:i/>
          <w:iCs/>
        </w:rPr>
        <w:t>Singhofer</w:t>
      </w:r>
      <w:proofErr w:type="spellEnd"/>
      <w:r w:rsidR="00B33AEA">
        <w:rPr>
          <w:i/>
          <w:iCs/>
        </w:rPr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124" w:name="_Toc102653931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19</w:t>
      </w:r>
      <w:r w:rsidR="006D2B3B">
        <w:rPr>
          <w:noProof/>
        </w:rPr>
        <w:fldChar w:fldCharType="end"/>
      </w:r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4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5" w:name="_Ref101478826"/>
      <w:bookmarkStart w:id="126" w:name="_Toc102653932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20</w:t>
      </w:r>
      <w:r w:rsidR="006D2B3B">
        <w:rPr>
          <w:noProof/>
        </w:rPr>
        <w:fldChar w:fldCharType="end"/>
      </w:r>
      <w:bookmarkEnd w:id="125"/>
      <w:r>
        <w:t xml:space="preserve"> Predikcia hospitalizácií z (PCR%, Ag%)</w:t>
      </w:r>
      <w:bookmarkEnd w:id="126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27" w:name="_Toc102653933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21</w:t>
      </w:r>
      <w:r w:rsidR="006D2B3B">
        <w:rPr>
          <w:noProof/>
        </w:rPr>
        <w:fldChar w:fldCharType="end"/>
      </w:r>
      <w:r>
        <w:t xml:space="preserve"> Predikcia hospitalizácií z (PCR, Ag)</w:t>
      </w:r>
      <w:bookmarkEnd w:id="127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13B09575" w:rsidR="003523E2" w:rsidRDefault="003523E2" w:rsidP="003523E2">
      <w:pPr>
        <w:pStyle w:val="Popis"/>
        <w:jc w:val="center"/>
      </w:pPr>
      <w:bookmarkStart w:id="128" w:name="_Toc102653934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22</w:t>
      </w:r>
      <w:r w:rsidR="006D2B3B">
        <w:rPr>
          <w:noProof/>
        </w:rPr>
        <w:fldChar w:fldCharType="end"/>
      </w:r>
      <w:r>
        <w:t xml:space="preserve"> Predikcia hospitalizácií z (kumulatívny testy, kumulatívny testy %)</w:t>
      </w:r>
      <w:bookmarkEnd w:id="128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270004" w14:paraId="5166F2D2" w14:textId="77777777" w:rsidTr="00626AE8">
        <w:tc>
          <w:tcPr>
            <w:tcW w:w="3114" w:type="dxa"/>
            <w:vAlign w:val="center"/>
          </w:tcPr>
          <w:p w14:paraId="70621D2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7F066AEA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344080E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299EEFEC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270004" w14:paraId="41CDD9E7" w14:textId="77777777" w:rsidTr="00626AE8">
        <w:tc>
          <w:tcPr>
            <w:tcW w:w="3114" w:type="dxa"/>
          </w:tcPr>
          <w:p w14:paraId="757E4411" w14:textId="77777777" w:rsidR="00270004" w:rsidRPr="00BB6EE4" w:rsidRDefault="00270004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080641F5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731CF831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396A65BD" w14:textId="77777777" w:rsidR="00270004" w:rsidRPr="00FD7647" w:rsidRDefault="0027000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270004" w14:paraId="716F78FE" w14:textId="77777777" w:rsidTr="00626AE8">
        <w:tc>
          <w:tcPr>
            <w:tcW w:w="3114" w:type="dxa"/>
          </w:tcPr>
          <w:p w14:paraId="112D4F62" w14:textId="77777777" w:rsidR="00270004" w:rsidRDefault="00270004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24B1BA0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25</w:t>
            </w:r>
          </w:p>
        </w:tc>
        <w:tc>
          <w:tcPr>
            <w:tcW w:w="1843" w:type="dxa"/>
            <w:vMerge/>
            <w:vAlign w:val="center"/>
          </w:tcPr>
          <w:p w14:paraId="666F855E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5F5C427C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270004" w14:paraId="70FF4451" w14:textId="77777777" w:rsidTr="00626AE8">
        <w:tc>
          <w:tcPr>
            <w:tcW w:w="3114" w:type="dxa"/>
          </w:tcPr>
          <w:p w14:paraId="5C81A255" w14:textId="77777777" w:rsidR="00270004" w:rsidRDefault="00270004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743D6CAB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</w:t>
            </w:r>
            <w:r>
              <w:t>501</w:t>
            </w:r>
          </w:p>
        </w:tc>
        <w:tc>
          <w:tcPr>
            <w:tcW w:w="1843" w:type="dxa"/>
            <w:vMerge/>
            <w:vAlign w:val="center"/>
          </w:tcPr>
          <w:p w14:paraId="737EDB7F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64B78F3F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270004" w14:paraId="03285260" w14:textId="77777777" w:rsidTr="00626AE8">
        <w:tc>
          <w:tcPr>
            <w:tcW w:w="3114" w:type="dxa"/>
          </w:tcPr>
          <w:p w14:paraId="0BECCEDD" w14:textId="77777777" w:rsidR="00270004" w:rsidRDefault="00270004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C8BC72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249</w:t>
            </w:r>
            <w:r>
              <w:t>5</w:t>
            </w:r>
          </w:p>
        </w:tc>
        <w:tc>
          <w:tcPr>
            <w:tcW w:w="1843" w:type="dxa"/>
            <w:vMerge/>
            <w:vAlign w:val="center"/>
          </w:tcPr>
          <w:p w14:paraId="2DF211D2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AA265CE" w14:textId="77777777" w:rsidR="00270004" w:rsidRDefault="00270004" w:rsidP="00626AE8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29" w:name="_Toc102653756"/>
      <w:r>
        <w:t xml:space="preserve">Tabuľka </w:t>
      </w:r>
      <w:r w:rsidR="006D2B3B">
        <w:fldChar w:fldCharType="begin"/>
      </w:r>
      <w:r w:rsidR="006D2B3B">
        <w:instrText xml:space="preserve"> SEQ Tabuľka \* ARABIC </w:instrText>
      </w:r>
      <w:r w:rsidR="006D2B3B">
        <w:fldChar w:fldCharType="separate"/>
      </w:r>
      <w:r>
        <w:rPr>
          <w:noProof/>
        </w:rPr>
        <w:t>2</w:t>
      </w:r>
      <w:r w:rsidR="006D2B3B">
        <w:rPr>
          <w:noProof/>
        </w:rPr>
        <w:fldChar w:fldCharType="end"/>
      </w:r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29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130" w:name="_Toc103331069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0"/>
      <w:proofErr w:type="spellEnd"/>
    </w:p>
    <w:p w14:paraId="31F41A20" w14:textId="40F357AD" w:rsidR="00280E12" w:rsidRPr="007C7EE9" w:rsidRDefault="007C7EE9" w:rsidP="00FD657A">
      <w:pPr>
        <w:pStyle w:val="Zakladny"/>
        <w:rPr>
          <w:lang w:val="en-US"/>
        </w:rPr>
      </w:pPr>
      <w:bookmarkStart w:id="131" w:name="_Hlk101473646"/>
      <w:r w:rsidRPr="00835A8C">
        <w:rPr>
          <w:i/>
          <w:iCs/>
          <w:lang w:val="en-US"/>
        </w:rPr>
        <w:t>(</w:t>
      </w:r>
      <w:proofErr w:type="spellStart"/>
      <w:r w:rsidRPr="00835A8C">
        <w:rPr>
          <w:i/>
          <w:iCs/>
          <w:lang w:val="en-US"/>
        </w:rPr>
        <w:t>Spracoval</w:t>
      </w:r>
      <w:proofErr w:type="spellEnd"/>
      <w:r w:rsidRPr="00835A8C">
        <w:rPr>
          <w:i/>
          <w:iCs/>
          <w:lang w:val="en-US"/>
        </w:rPr>
        <w:t xml:space="preserve">: </w:t>
      </w:r>
      <w:proofErr w:type="spellStart"/>
      <w:r w:rsidRPr="00835A8C">
        <w:rPr>
          <w:i/>
          <w:iCs/>
          <w:lang w:val="en-US"/>
        </w:rPr>
        <w:t>Juraj</w:t>
      </w:r>
      <w:proofErr w:type="spellEnd"/>
      <w:r w:rsidRPr="00835A8C">
        <w:rPr>
          <w:i/>
          <w:iCs/>
          <w:lang w:val="en-US"/>
        </w:rPr>
        <w:t xml:space="preserve"> </w:t>
      </w:r>
      <w:proofErr w:type="spellStart"/>
      <w:r w:rsidRPr="00835A8C">
        <w:rPr>
          <w:i/>
          <w:iCs/>
          <w:lang w:val="en-US"/>
        </w:rPr>
        <w:t>Puszter</w:t>
      </w:r>
      <w:proofErr w:type="spellEnd"/>
      <w:r w:rsidRPr="00835A8C">
        <w:rPr>
          <w:i/>
          <w:iCs/>
          <w:lang w:val="en-US"/>
        </w:rPr>
        <w:t xml:space="preserve">, </w:t>
      </w:r>
      <w:r w:rsidR="007C3E2E" w:rsidRPr="00835A8C">
        <w:rPr>
          <w:i/>
          <w:iCs/>
          <w:lang w:val="en-US"/>
        </w:rPr>
        <w:t xml:space="preserve">Adam </w:t>
      </w:r>
      <w:proofErr w:type="spellStart"/>
      <w:r w:rsidR="007C3E2E" w:rsidRPr="00835A8C">
        <w:rPr>
          <w:i/>
          <w:iCs/>
          <w:lang w:val="en-US"/>
        </w:rPr>
        <w:t>Voz</w:t>
      </w:r>
      <w:proofErr w:type="spellEnd"/>
      <w:r w:rsidR="007C3E2E" w:rsidRPr="00835A8C">
        <w:rPr>
          <w:i/>
          <w:iCs/>
        </w:rPr>
        <w:t xml:space="preserve">ár, Branislav </w:t>
      </w:r>
      <w:proofErr w:type="spellStart"/>
      <w:r w:rsidR="007C3E2E" w:rsidRPr="00835A8C">
        <w:rPr>
          <w:i/>
          <w:iCs/>
        </w:rPr>
        <w:t>Šipula</w:t>
      </w:r>
      <w:proofErr w:type="spellEnd"/>
      <w:r w:rsidR="007C3E2E" w:rsidRPr="00835A8C">
        <w:rPr>
          <w:i/>
          <w:iCs/>
        </w:rPr>
        <w:t>, Marek Kačmár</w:t>
      </w:r>
      <w:r w:rsidR="00835A8C">
        <w:rPr>
          <w:i/>
          <w:iCs/>
        </w:rPr>
        <w:t>)</w:t>
      </w:r>
    </w:p>
    <w:bookmarkEnd w:id="131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132" w:name="_Toc102653935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23</w:t>
      </w:r>
      <w:r w:rsidR="006D2B3B">
        <w:rPr>
          <w:noProof/>
        </w:rPr>
        <w:fldChar w:fldCharType="end"/>
      </w:r>
      <w:r>
        <w:t xml:space="preserve"> Graf predikcie hospitalizácii z parametrov Ag, Ag%, PCR, PCR%</w:t>
      </w:r>
      <w:bookmarkEnd w:id="132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133" w:name="_Toc102653936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24</w:t>
      </w:r>
      <w:r w:rsidR="006D2B3B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133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4" w:name="_Toc102653937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25</w:t>
      </w:r>
      <w:r w:rsidR="006D2B3B">
        <w:rPr>
          <w:noProof/>
        </w:rPr>
        <w:fldChar w:fldCharType="end"/>
      </w:r>
      <w:r>
        <w:t xml:space="preserve"> Graf predikcie hospitalizácií z parametrov Ag, PCR</w:t>
      </w:r>
      <w:bookmarkEnd w:id="134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135" w:name="_Toc102653938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 w:rsidR="00D40209">
        <w:rPr>
          <w:noProof/>
        </w:rPr>
        <w:t>26</w:t>
      </w:r>
      <w:r w:rsidR="006D2B3B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135"/>
    </w:p>
    <w:p w14:paraId="1248999A" w14:textId="11944096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E66DBE" w14:paraId="3473E307" w14:textId="77777777" w:rsidTr="00626AE8">
        <w:tc>
          <w:tcPr>
            <w:tcW w:w="3114" w:type="dxa"/>
            <w:vAlign w:val="center"/>
          </w:tcPr>
          <w:p w14:paraId="4A736FC9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994448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5815554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574FF53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E66DBE" w14:paraId="043C21C0" w14:textId="77777777" w:rsidTr="00626AE8">
        <w:tc>
          <w:tcPr>
            <w:tcW w:w="3114" w:type="dxa"/>
          </w:tcPr>
          <w:p w14:paraId="5CD94F25" w14:textId="77777777" w:rsidR="00E66DBE" w:rsidRPr="00BB6EE4" w:rsidRDefault="00E66DBE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7BE22D9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744BA197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148317FE" w14:textId="77777777" w:rsidR="00E66DBE" w:rsidRPr="00FD7647" w:rsidRDefault="00E66DBE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E66DBE" w14:paraId="6613E103" w14:textId="77777777" w:rsidTr="00626AE8">
        <w:tc>
          <w:tcPr>
            <w:tcW w:w="3114" w:type="dxa"/>
          </w:tcPr>
          <w:p w14:paraId="11E77840" w14:textId="77777777" w:rsidR="00E66DBE" w:rsidRDefault="00E66DBE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77FCFD3F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3F8C5D76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6EA5036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87.364</w:t>
            </w:r>
          </w:p>
        </w:tc>
      </w:tr>
      <w:tr w:rsidR="00E66DBE" w14:paraId="4C820FD5" w14:textId="77777777" w:rsidTr="00626AE8">
        <w:tc>
          <w:tcPr>
            <w:tcW w:w="3114" w:type="dxa"/>
          </w:tcPr>
          <w:p w14:paraId="23AC0F2D" w14:textId="77777777" w:rsidR="00E66DBE" w:rsidRDefault="00E66DBE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ACEF815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11100317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E534B72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86.863</w:t>
            </w:r>
          </w:p>
        </w:tc>
      </w:tr>
      <w:tr w:rsidR="00E66DBE" w14:paraId="6AD8673D" w14:textId="77777777" w:rsidTr="00626AE8">
        <w:tc>
          <w:tcPr>
            <w:tcW w:w="3114" w:type="dxa"/>
          </w:tcPr>
          <w:p w14:paraId="34A639CB" w14:textId="77777777" w:rsidR="00E66DBE" w:rsidRDefault="00E66DBE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6803EB4C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7966B88B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74C2A8F3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6" w:name="_Toc102653757"/>
      <w:r>
        <w:t xml:space="preserve">Tabuľka </w:t>
      </w:r>
      <w:r w:rsidR="006D2B3B">
        <w:fldChar w:fldCharType="begin"/>
      </w:r>
      <w:r w:rsidR="006D2B3B">
        <w:instrText xml:space="preserve"> SEQ Tabuľka \* ARABIC </w:instrText>
      </w:r>
      <w:r w:rsidR="006D2B3B">
        <w:fldChar w:fldCharType="separate"/>
      </w:r>
      <w:r w:rsidR="00AB7DF4">
        <w:rPr>
          <w:noProof/>
        </w:rPr>
        <w:t>3</w:t>
      </w:r>
      <w:r w:rsidR="006D2B3B">
        <w:rPr>
          <w:noProof/>
        </w:rPr>
        <w:fldChar w:fldCharType="end"/>
      </w:r>
      <w:r>
        <w:t xml:space="preserve"> </w:t>
      </w:r>
      <w:r w:rsidR="00F33A05">
        <w:t>Vyhodnotenie predikcií z dát od konca vlny delta</w:t>
      </w:r>
      <w:bookmarkEnd w:id="136"/>
    </w:p>
    <w:p w14:paraId="72A9339C" w14:textId="5961D9E3" w:rsidR="000C2A6A" w:rsidRDefault="008805F2" w:rsidP="004A2FD4">
      <w:pPr>
        <w:pStyle w:val="Nadpis2urovne"/>
      </w:pPr>
      <w:bookmarkStart w:id="137" w:name="_Toc103331070"/>
      <w:r>
        <w:t>Záver</w:t>
      </w:r>
      <w:bookmarkEnd w:id="137"/>
    </w:p>
    <w:p w14:paraId="18018AB3" w14:textId="790A3D45" w:rsidR="002204B1" w:rsidRPr="002204B1" w:rsidRDefault="002204B1" w:rsidP="00FD657A">
      <w:pPr>
        <w:pStyle w:val="Zakladny"/>
      </w:pPr>
      <w:r w:rsidRPr="009D3A3C">
        <w:rPr>
          <w:i/>
          <w:iCs/>
          <w:lang w:val="en-US"/>
        </w:rPr>
        <w:t>(</w:t>
      </w:r>
      <w:proofErr w:type="spellStart"/>
      <w:r w:rsidRPr="009D3A3C">
        <w:rPr>
          <w:i/>
          <w:iCs/>
          <w:lang w:val="en-US"/>
        </w:rPr>
        <w:t>Spracoval</w:t>
      </w:r>
      <w:proofErr w:type="spellEnd"/>
      <w:r w:rsidRPr="009D3A3C">
        <w:rPr>
          <w:i/>
          <w:iCs/>
          <w:lang w:val="en-US"/>
        </w:rPr>
        <w:t xml:space="preserve">: </w:t>
      </w:r>
      <w:proofErr w:type="spellStart"/>
      <w:r w:rsidRPr="009D3A3C">
        <w:rPr>
          <w:i/>
          <w:iCs/>
          <w:lang w:val="en-US"/>
        </w:rPr>
        <w:t>Juraj</w:t>
      </w:r>
      <w:proofErr w:type="spellEnd"/>
      <w:r w:rsidRPr="009D3A3C">
        <w:rPr>
          <w:i/>
          <w:iCs/>
          <w:lang w:val="en-US"/>
        </w:rPr>
        <w:t xml:space="preserve"> </w:t>
      </w:r>
      <w:proofErr w:type="spellStart"/>
      <w:r w:rsidRPr="009D3A3C">
        <w:rPr>
          <w:i/>
          <w:iCs/>
          <w:lang w:val="en-US"/>
        </w:rPr>
        <w:t>Puszter</w:t>
      </w:r>
      <w:proofErr w:type="spellEnd"/>
      <w:r w:rsidR="009D3A3C">
        <w:rPr>
          <w:i/>
          <w:iCs/>
          <w:lang w:val="en-US"/>
        </w:rPr>
        <w:t>)</w:t>
      </w:r>
    </w:p>
    <w:p w14:paraId="709F3815" w14:textId="7E41B1E4" w:rsidR="00AB5191" w:rsidRDefault="00AB5191" w:rsidP="00AB5191">
      <w:pPr>
        <w:pStyle w:val="Zakladny"/>
      </w:pPr>
      <w:r>
        <w:t xml:space="preserve">Na nasledujúcom obrázku vidíme porovnanie najlepších výsledkov z našich meraní. </w:t>
      </w:r>
      <w:r w:rsidR="00AA29EB" w:rsidRPr="00AA29EB">
        <w:t>Ako najlepšie výsledky boli brané predikcie s najmenším výsledným RMSE. Červená krivka znázorňuje predikcie, pri ktorých bol</w:t>
      </w:r>
      <w:r w:rsidR="00AA29EB">
        <w:t>i</w:t>
      </w:r>
      <w:r w:rsidR="00AA29EB" w:rsidRPr="00AA29EB">
        <w:t xml:space="preserve"> modely strojového učenia trénované na dátach z dlhšieho časového intervalu, od 01.09.2021 do 10.03.2022. Zelená krivka znázorňuje predikcie z kratšieho časového intervalu, od 14.1.2022 do 10.3.2022. Modrá krivka znázorňuje reálne hodnoty. V </w:t>
      </w:r>
      <w:proofErr w:type="spellStart"/>
      <w:r w:rsidR="00AA29EB" w:rsidRPr="00AA29EB">
        <w:t>trénovacích</w:t>
      </w:r>
      <w:proofErr w:type="spellEnd"/>
      <w:r w:rsidR="00AA29EB" w:rsidRPr="00AA29EB">
        <w:t xml:space="preserve"> dátach z dlhšieho časového intervalu sa nachádzajú vzorky z varianty delty aj z </w:t>
      </w:r>
      <w:proofErr w:type="spellStart"/>
      <w:r w:rsidR="00AA29EB" w:rsidRPr="00AA29EB">
        <w:t>omikronu</w:t>
      </w:r>
      <w:proofErr w:type="spellEnd"/>
      <w:r w:rsidR="00AA29EB" w:rsidRPr="00AA29EB">
        <w:t xml:space="preserve">, zatiaľ čo v dátach z kratšieho časového intervalu začali prevažovať vzorky z varianty </w:t>
      </w:r>
      <w:proofErr w:type="spellStart"/>
      <w:r w:rsidR="00AA29EB" w:rsidRPr="00AA29EB">
        <w:t>omikronu</w:t>
      </w:r>
      <w:proofErr w:type="spellEnd"/>
      <w:r w:rsidR="00AA29EB" w:rsidRPr="00AA29EB">
        <w:t>. Predikované hodnoty sú pre dátumy od 11.3.2022 do 20.3.2022.</w:t>
      </w:r>
    </w:p>
    <w:p w14:paraId="62B92E51" w14:textId="76FB9284" w:rsidR="00D40209" w:rsidRDefault="00F00986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6A3BDEA5" wp14:editId="229C30E6">
            <wp:extent cx="5567680" cy="19456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138" w:name="_Toc102653939"/>
      <w:r>
        <w:t xml:space="preserve">Obrázok </w:t>
      </w:r>
      <w:r w:rsidR="006D2B3B">
        <w:fldChar w:fldCharType="begin"/>
      </w:r>
      <w:r w:rsidR="006D2B3B">
        <w:instrText xml:space="preserve"> SEQ Obrázok \* ARABIC </w:instrText>
      </w:r>
      <w:r w:rsidR="006D2B3B">
        <w:fldChar w:fldCharType="separate"/>
      </w:r>
      <w:r>
        <w:rPr>
          <w:noProof/>
        </w:rPr>
        <w:t>27</w:t>
      </w:r>
      <w:r w:rsidR="006D2B3B">
        <w:rPr>
          <w:noProof/>
        </w:rPr>
        <w:fldChar w:fldCharType="end"/>
      </w:r>
      <w:r>
        <w:t xml:space="preserve"> Porovnanie najlepších výsledkov</w:t>
      </w:r>
      <w:bookmarkEnd w:id="138"/>
    </w:p>
    <w:p w14:paraId="57D1A178" w14:textId="1D04BF40" w:rsidR="000D0707" w:rsidRDefault="008C1799" w:rsidP="000D0707">
      <w:pPr>
        <w:pStyle w:val="Zakladny"/>
      </w:pPr>
      <w:r>
        <w:t xml:space="preserve">Z obrázku je možné vyčítať, že </w:t>
      </w:r>
      <w:r w:rsidR="000D0707">
        <w:t xml:space="preserve">k reálnym hodnotám sme sa najviac priblížili pri predikciách z dlhšieho časového intervalu. Posledné dni predikcie sa červená krivka náhle priblíži k reálnym hodnotám, zatiaľ čo zelená krivka sa približuje pomaly. Pri predikcii z dlhého intervalu sú naše najlepšie výsledky z parametrov Ag%, PCR%. Z krátkeho intervalu sú to výsledky z parametrov Ag, PCR. Posledná reálna hodnota je 2409, predikovaná z kratšieho intervalu je 2488 a z dlhšieho je 2425. Výsledný najlepší model pre obe predikcie je </w:t>
      </w:r>
      <w:proofErr w:type="spellStart"/>
      <w:r w:rsidR="000D0707">
        <w:t>Voting</w:t>
      </w:r>
      <w:proofErr w:type="spellEnd"/>
      <w:r w:rsidR="000D0707">
        <w:t xml:space="preserve"> Ensemble.</w:t>
      </w:r>
    </w:p>
    <w:p w14:paraId="202C6F0F" w14:textId="77777777" w:rsidR="000D0707" w:rsidRDefault="000D0707" w:rsidP="000D0707">
      <w:pPr>
        <w:pStyle w:val="Zakladny"/>
      </w:pPr>
      <w:r>
        <w:t>Najhoršie výsledky predikcií pre dáta z krátkeho intervalu sú pre parametre kumulatívne testy, kumulatívne testy% - ide o sumy pozitívnych testov . Hodnota poslednej predikcie je 2494. Najhoršie výsledky predikcií pre dáta z dlhšieho intervalu sú pre parametre Ag, PCR. Hodnota poslednej predikcie je 2501. Ako vidíme, najhoršia predikcia z dlhšieho intervalu, je horšia ako najhoršia predikcia z kratšieho intervalu.</w:t>
      </w:r>
    </w:p>
    <w:p w14:paraId="047C82E9" w14:textId="63AD4C97" w:rsidR="004E0140" w:rsidRPr="004E0140" w:rsidRDefault="000D0707" w:rsidP="000D0707">
      <w:pPr>
        <w:pStyle w:val="Zakladny"/>
      </w:pPr>
      <w:r>
        <w:t xml:space="preserve">Predikovať na dátach z dlhších časových intervalov má výhodu väčšieho množstva dát na ktorých sú modely trénované, čo ma za dôsledok presnejšie výsledky. Predikcie na dátach z kratších časových intervalov majú výhodu, že sa dokážeme zamerať na určité vlastnosti dát, v našom prípade ide o zameranie sa na variant </w:t>
      </w:r>
      <w:proofErr w:type="spellStart"/>
      <w:r>
        <w:t>omikron</w:t>
      </w:r>
      <w:proofErr w:type="spellEnd"/>
      <w:r>
        <w:t>.</w:t>
      </w:r>
      <w:r w:rsidR="004E0140">
        <w:br w:type="page"/>
      </w:r>
    </w:p>
    <w:p w14:paraId="188150A7" w14:textId="4B8CDFD3" w:rsidR="000C2A6A" w:rsidRDefault="00C91374" w:rsidP="000C2A6A">
      <w:pPr>
        <w:pStyle w:val="Nadpisneslovan"/>
        <w:rPr>
          <w:lang w:eastAsia="sk-SK"/>
        </w:rPr>
      </w:pPr>
      <w:bookmarkStart w:id="139" w:name="_Toc103331071"/>
      <w:r>
        <w:rPr>
          <w:lang w:eastAsia="sk-SK"/>
        </w:rPr>
        <w:lastRenderedPageBreak/>
        <w:t>Informácie o členoch tímu</w:t>
      </w:r>
      <w:bookmarkEnd w:id="139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Juraj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Puszter</w:t>
      </w:r>
      <w:proofErr w:type="spellEnd"/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40" w:name="_Toc103331072" w:displacedByCustomXml="next"/>
    <w:sdt>
      <w:sdtPr>
        <w:id w:val="-1508821853"/>
        <w:placeholder>
          <w:docPart w:val="F0FED2EA5C684893B6704A2B4E265775"/>
        </w:placeholder>
      </w:sdtPr>
      <w:sdtContent>
        <w:p w14:paraId="17B52027" w14:textId="77777777" w:rsidR="007047EC" w:rsidRPr="00C70C57" w:rsidRDefault="007047EC" w:rsidP="007047EC">
          <w:pPr>
            <w:pStyle w:val="Zoznambezcisel"/>
          </w:pPr>
          <w:r w:rsidRPr="00C70C57">
            <w:t>Zoznam obrázkov</w:t>
          </w:r>
        </w:p>
      </w:sdtContent>
    </w:sdt>
    <w:bookmarkEnd w:id="140" w:displacedByCustomXml="prev"/>
    <w:p w14:paraId="1A9F24E7" w14:textId="77777777" w:rsidR="007047EC" w:rsidRDefault="007047EC" w:rsidP="007047EC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66577640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42" w:anchor="_Toc102653913" w:history="1">
        <w:r w:rsidRPr="00BE2BF9">
          <w:rPr>
            <w:rStyle w:val="Hypertextovprepojenie"/>
            <w:noProof/>
          </w:rPr>
          <w:t>Obrázok 1 Ukážka csv  formátu  datasetu 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606844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3" w:anchor="_Toc102653914" w:history="1">
        <w:r w:rsidRPr="00BE2BF9">
          <w:rPr>
            <w:rStyle w:val="Hypertextovprepojenie"/>
            <w:noProof/>
          </w:rPr>
          <w:t xml:space="preserve">Obrázok 2 Služba Azure  Machine Learning </w:t>
        </w:r>
        <w:r w:rsidRPr="00BE2BF9">
          <w:rPr>
            <w:rStyle w:val="Hypertextovprepojenie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8CCB93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4" w:anchor="_Toc102653915" w:history="1">
        <w:r w:rsidRPr="00BE2BF9">
          <w:rPr>
            <w:rStyle w:val="Hypertextovprepojenie"/>
            <w:noProof/>
          </w:rPr>
          <w:t xml:space="preserve">Obrázok 3 Životný cyklus projektu </w:t>
        </w:r>
        <w:r w:rsidRPr="00BE2BF9">
          <w:rPr>
            <w:rStyle w:val="Hypertextovprepojenie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6A9C32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5" w:anchor="_Toc102653916" w:history="1">
        <w:r w:rsidRPr="00BE2BF9">
          <w:rPr>
            <w:rStyle w:val="Hypertextovprepojenie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F7032F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6" w:anchor="_Toc102653917" w:history="1">
        <w:r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Pr="00BE2BF9">
          <w:rPr>
            <w:rStyle w:val="Hypertextovprepojenie"/>
            <w:noProof/>
            <w:lang w:val="en-US"/>
          </w:rPr>
          <w:t>(scikit-learn,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41CD74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7" w:anchor="_Toc102653918" w:history="1">
        <w:r w:rsidRPr="00BE2BF9">
          <w:rPr>
            <w:rStyle w:val="Hypertextovprepojenie"/>
            <w:noProof/>
          </w:rPr>
          <w:t>Obrázok 6 Model Random Forest (Rastogi,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73E1DE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8" w:anchor="_Toc102653919" w:history="1">
        <w:r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ACBC78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9" w:anchor="_Toc102653920" w:history="1">
        <w:r w:rsidRPr="00BE2BF9">
          <w:rPr>
            <w:rStyle w:val="Hypertextovprepojenie"/>
            <w:noProof/>
          </w:rPr>
          <w:t>Obrázok 8 Voting Ensemble (KDnuggets,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C7119F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0" w:anchor="_Toc102653921" w:history="1">
        <w:r w:rsidRPr="00BE2BF9">
          <w:rPr>
            <w:rStyle w:val="Hypertextovprepojenie"/>
            <w:noProof/>
          </w:rPr>
          <w:t>Obrázok 9: Grafické znázornenie – SVM (Rajat2712,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FBEC49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1" w:anchor="_Toc102653922" w:history="1">
        <w:r w:rsidRPr="00BE2BF9">
          <w:rPr>
            <w:rStyle w:val="Hypertextovprepojenie"/>
            <w:noProof/>
          </w:rPr>
          <w:t>Obrázok 10: Grafické znázornenie hlbokého Metric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A4792C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2" w:anchor="_Toc102653923" w:history="1">
        <w:r w:rsidRPr="00BE2BF9">
          <w:rPr>
            <w:rStyle w:val="Hypertextovprepojenie"/>
            <w:noProof/>
          </w:rPr>
          <w:t>Obrázok 11: Grafické znázornenie ukážky - Portfolio optimalization (Levy, 2015)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C95FDB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6F2A5B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3" w:anchor="_Toc102653925" w:history="1">
        <w:r w:rsidRPr="00BE2BF9">
          <w:rPr>
            <w:rStyle w:val="Hypertextovprepojenie"/>
            <w:noProof/>
          </w:rPr>
          <w:t>Obrázok 13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B897B6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4" w:anchor="_Toc102653926" w:history="1">
        <w:r w:rsidRPr="00BE2BF9">
          <w:rPr>
            <w:rStyle w:val="Hypertextovprepojenie"/>
            <w:noProof/>
          </w:rPr>
          <w:t>Obrázok 14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A0F2DD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5" w:anchor="_Toc102653927" w:history="1">
        <w:r w:rsidRPr="00BE2BF9">
          <w:rPr>
            <w:rStyle w:val="Hypertextovprepojenie"/>
            <w:noProof/>
          </w:rPr>
          <w:t>Obrázok 15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91E8A4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6" w:anchor="_Toc102653928" w:history="1">
        <w:r w:rsidRPr="00BE2BF9">
          <w:rPr>
            <w:rStyle w:val="Hypertextovprepojenie"/>
            <w:noProof/>
          </w:rPr>
          <w:t>Obrázok 16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96CC0B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Pr="00BE2BF9">
          <w:rPr>
            <w:rStyle w:val="Hypertextovprepojenie"/>
            <w:noProof/>
          </w:rPr>
          <w:t>Obrázok 17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1EB48F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7" w:anchor="_Toc102653930" w:history="1">
        <w:r w:rsidRPr="00BE2BF9">
          <w:rPr>
            <w:rStyle w:val="Hypertextovprepojenie"/>
            <w:noProof/>
          </w:rPr>
          <w:t>Obrázok 18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01C7BD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5865D1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Pr="00BE2BF9">
          <w:rPr>
            <w:rStyle w:val="Hypertextovprepojenie"/>
            <w:noProof/>
          </w:rPr>
          <w:t>Obrázok 20 Predikcia hospitalizácií z (PCR%, Ag%)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446D9B2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Pr="00BE2BF9">
          <w:rPr>
            <w:rStyle w:val="Hypertextovprepojenie"/>
            <w:noProof/>
          </w:rPr>
          <w:t>Obrázok 21 Predikcia hospitalizácií z (PCR, Ag)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1A422E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Pr="00BE2BF9">
          <w:rPr>
            <w:rStyle w:val="Hypertextovprepojenie"/>
            <w:noProof/>
          </w:rPr>
          <w:t>Obrázok 22 Predikcia hospitalizácií z (kumulatívny testy, kumulatívny testy 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369A140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Pr="00BE2BF9">
          <w:rPr>
            <w:rStyle w:val="Hypertextovprepojenie"/>
            <w:noProof/>
          </w:rPr>
          <w:t>Obrázok 23 Graf predikcie hospitalizácii z parametrov Ag, Ag%, PCR,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5BD31D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Pr="00BE2BF9">
          <w:rPr>
            <w:rStyle w:val="Hypertextovprepojenie"/>
            <w:noProof/>
          </w:rPr>
          <w:t>Obrázok 24 Graf predikcie hospitalizácii z parametrov Ag%,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BBEE896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Pr="00BE2BF9">
          <w:rPr>
            <w:rStyle w:val="Hypertextovprepojenie"/>
            <w:noProof/>
          </w:rPr>
          <w:t>Obrázok 25 Graf predikcie hospitalizácií z parametrov Ag, PCR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ED8F4C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59F110F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Pr="00BE2BF9">
          <w:rPr>
            <w:rStyle w:val="Hypertextovprepojenie"/>
            <w:noProof/>
          </w:rPr>
          <w:t>Obrázok 27 Porovnanie najlepších výsledkov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402F0D" w14:textId="425E13A3" w:rsidR="00CD221F" w:rsidRPr="009924D5" w:rsidRDefault="007047EC" w:rsidP="007047EC">
      <w:pPr>
        <w:pStyle w:val="Nadpisneslovan"/>
      </w:pPr>
      <w:r w:rsidRPr="00FB6410">
        <w:lastRenderedPageBreak/>
        <w:fldChar w:fldCharType="end"/>
      </w:r>
      <w:bookmarkStart w:id="141" w:name="_Toc103331073"/>
      <w:r w:rsidR="00CD221F">
        <w:t>Zoznam rovníc</w:t>
      </w:r>
      <w:bookmarkEnd w:id="141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6D2B3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 w:rsidR="00A36254">
          <w:rPr>
            <w:rStyle w:val="Hypertextovprepojenie"/>
            <w:noProof/>
          </w:rPr>
          <w:t>Rovnica 2: Model ARIMA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_Toc102653155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6D2B3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 w:rsidR="00A36254">
          <w:rPr>
            <w:rStyle w:val="Hypertextovprepojenie"/>
            <w:noProof/>
          </w:rPr>
          <w:t>Rovnica 3 Model ARIMAX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_Toc102653156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6D2B3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 w:rsidR="00A36254">
          <w:rPr>
            <w:rStyle w:val="Hypertextovprepojenie"/>
            <w:noProof/>
          </w:rPr>
          <w:t>Rovnica 4: Výpočet optimálneho rozdelenia priestoru do dvoch tried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_Toc102653157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12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6D2B3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5</w:t>
        </w:r>
        <w:r w:rsidR="00A36254" w:rsidRPr="00A36254">
          <w:rPr>
            <w:rStyle w:val="Hypertextovprepojenie"/>
            <w:noProof/>
          </w:rPr>
          <w:t>: Výpočet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_Toc102653158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6D2B3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6</w:t>
        </w:r>
        <w:r w:rsidR="00A36254"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_Toc102653159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6D2B3B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7</w:t>
        </w:r>
        <w:r w:rsidR="00A36254" w:rsidRPr="00A36254">
          <w:rPr>
            <w:rStyle w:val="Hypertextovprepojenie"/>
            <w:noProof/>
          </w:rPr>
          <w:t>: Výpočet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_Toc102653160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42" w:name="_Toc103331074"/>
      <w:r>
        <w:lastRenderedPageBreak/>
        <w:t>Zoznam tabuliek</w:t>
      </w:r>
      <w:bookmarkEnd w:id="142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6D2B3B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="00ED1C82" w:rsidRPr="00D56AEC">
          <w:rPr>
            <w:rStyle w:val="Hypertextovprepojenie"/>
            <w:noProof/>
          </w:rPr>
          <w:t>Tabuľka 2 Vyhodnotenie predikcií z dát vĺn delta a omikron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FDE95A0" w14:textId="778652F1" w:rsidR="00ED1C82" w:rsidRDefault="006D2B3B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="00ED1C82" w:rsidRPr="00D56AEC">
          <w:rPr>
            <w:rStyle w:val="Hypertextovprepojenie"/>
            <w:noProof/>
          </w:rPr>
          <w:t>Tabuľka 3 Vyhodnotenie predikcií z dát od konca vlny delta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43" w:name="_Toc103331075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3814D403" w14:textId="77777777" w:rsidR="00CB55BC" w:rsidRDefault="005712C4" w:rsidP="00CB55BC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B55BC">
            <w:rPr>
              <w:b/>
              <w:bCs/>
              <w:noProof/>
            </w:rPr>
            <w:t>Bigelow, Stephen J. 2020.</w:t>
          </w:r>
          <w:r w:rsidR="00CB55BC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12163C7A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7A1ACF6F" w14:textId="7E632762" w:rsidR="00CB55BC" w:rsidRDefault="0049438A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CB55BC">
            <w:rPr>
              <w:b/>
              <w:bCs/>
              <w:noProof/>
            </w:rPr>
            <w:t>. 2020.</w:t>
          </w:r>
          <w:r w:rsidR="00CB55BC"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7194E196" w14:textId="1A0994E0" w:rsidR="00CB55BC" w:rsidRDefault="0049438A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CB55BC">
            <w:rPr>
              <w:b/>
              <w:bCs/>
              <w:noProof/>
            </w:rPr>
            <w:t>. 2018.</w:t>
          </w:r>
          <w:r w:rsidR="00CB55BC"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779F38E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32567758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3A2D2FD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7290AF1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3399950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25F692F2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7F70153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09EBE8BB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3A4C157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13E1482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449A0803" w14:textId="15FC1FCC" w:rsidR="00CB55BC" w:rsidRDefault="00C87B15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CB55BC">
            <w:rPr>
              <w:b/>
              <w:bCs/>
              <w:noProof/>
            </w:rPr>
            <w:t>. 2022.</w:t>
          </w:r>
          <w:r w:rsidR="00CB55BC"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643240FE" w14:textId="66EE4193" w:rsidR="00CB55BC" w:rsidRDefault="00C87B15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CB55BC">
            <w:rPr>
              <w:b/>
              <w:bCs/>
              <w:noProof/>
            </w:rPr>
            <w:t>. 2022.</w:t>
          </w:r>
          <w:r w:rsidR="00CB55BC"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76F42B4F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102E6A2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5FAAA50B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308A7927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B56A50F" w14:textId="032F0102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56070CC3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6781664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6A3DE95D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642E95BC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6A333E4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4AE9736D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78FDEE91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40B625F0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26DA4C5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5ACEEE40" w:rsidR="00E34E48" w:rsidRPr="00CE4F51" w:rsidRDefault="005712C4" w:rsidP="00CB55BC">
          <w:pPr>
            <w:rPr>
              <w:sz w:val="24"/>
              <w:szCs w:val="24"/>
              <w:lang w:eastAsia="sk-SK"/>
            </w:rPr>
          </w:pPr>
          <w:r>
            <w:rPr>
              <w:b/>
              <w:bCs/>
            </w:rPr>
            <w:fldChar w:fldCharType="end"/>
          </w:r>
        </w:p>
      </w:sdtContent>
    </w:sdt>
    <w:sectPr w:rsidR="00E34E48" w:rsidRPr="00CE4F51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19BA7" w14:textId="77777777" w:rsidR="006D2B3B" w:rsidRDefault="006D2B3B" w:rsidP="00C546A9">
      <w:pPr>
        <w:spacing w:after="0" w:line="240" w:lineRule="auto"/>
      </w:pPr>
      <w:r>
        <w:separator/>
      </w:r>
    </w:p>
  </w:endnote>
  <w:endnote w:type="continuationSeparator" w:id="0">
    <w:p w14:paraId="4C1C8948" w14:textId="77777777" w:rsidR="006D2B3B" w:rsidRDefault="006D2B3B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6129A4CC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Juraj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Puszter</w:t>
                              </w:r>
                              <w:proofErr w:type="spellEnd"/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Juraj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Puszter</w:t>
                        </w:r>
                        <w:proofErr w:type="spellEnd"/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7047EC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C8ECC" w14:textId="77777777" w:rsidR="006D2B3B" w:rsidRDefault="006D2B3B" w:rsidP="00C546A9">
      <w:pPr>
        <w:spacing w:after="0" w:line="240" w:lineRule="auto"/>
      </w:pPr>
      <w:r>
        <w:separator/>
      </w:r>
    </w:p>
  </w:footnote>
  <w:footnote w:type="continuationSeparator" w:id="0">
    <w:p w14:paraId="3ED742DA" w14:textId="77777777" w:rsidR="006D2B3B" w:rsidRDefault="006D2B3B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6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9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6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0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2"/>
  </w:num>
  <w:num w:numId="2" w16cid:durableId="1907835990">
    <w:abstractNumId w:val="18"/>
  </w:num>
  <w:num w:numId="3" w16cid:durableId="522474878">
    <w:abstractNumId w:val="11"/>
  </w:num>
  <w:num w:numId="4" w16cid:durableId="262035252">
    <w:abstractNumId w:val="30"/>
  </w:num>
  <w:num w:numId="5" w16cid:durableId="7370961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5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3"/>
  </w:num>
  <w:num w:numId="10" w16cid:durableId="1460150620">
    <w:abstractNumId w:val="1"/>
  </w:num>
  <w:num w:numId="11" w16cid:durableId="372191283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8"/>
  </w:num>
  <w:num w:numId="13" w16cid:durableId="2090468279">
    <w:abstractNumId w:val="26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1"/>
  </w:num>
  <w:num w:numId="17" w16cid:durableId="1939556709">
    <w:abstractNumId w:val="24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6"/>
  </w:num>
  <w:num w:numId="22" w16cid:durableId="1008214613">
    <w:abstractNumId w:val="29"/>
  </w:num>
  <w:num w:numId="23" w16cid:durableId="1165322999">
    <w:abstractNumId w:val="20"/>
  </w:num>
  <w:num w:numId="24" w16cid:durableId="1663855404">
    <w:abstractNumId w:val="7"/>
  </w:num>
  <w:num w:numId="25" w16cid:durableId="552927450">
    <w:abstractNumId w:val="19"/>
  </w:num>
  <w:num w:numId="26" w16cid:durableId="1430351134">
    <w:abstractNumId w:val="15"/>
  </w:num>
  <w:num w:numId="27" w16cid:durableId="965887131">
    <w:abstractNumId w:val="12"/>
  </w:num>
  <w:num w:numId="28" w16cid:durableId="1371027451">
    <w:abstractNumId w:val="9"/>
  </w:num>
  <w:num w:numId="29" w16cid:durableId="1481506900">
    <w:abstractNumId w:val="17"/>
  </w:num>
  <w:num w:numId="30" w16cid:durableId="1726248577">
    <w:abstractNumId w:val="27"/>
  </w:num>
  <w:num w:numId="31" w16cid:durableId="409616790">
    <w:abstractNumId w:val="14"/>
  </w:num>
  <w:num w:numId="32" w16cid:durableId="11874479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3"/>
  </w:num>
  <w:num w:numId="34" w16cid:durableId="261383262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0B9D"/>
    <w:rsid w:val="00001012"/>
    <w:rsid w:val="00001CA2"/>
    <w:rsid w:val="0000282D"/>
    <w:rsid w:val="00005800"/>
    <w:rsid w:val="00005D10"/>
    <w:rsid w:val="00006269"/>
    <w:rsid w:val="00007A18"/>
    <w:rsid w:val="00007AAC"/>
    <w:rsid w:val="00010026"/>
    <w:rsid w:val="00010DA4"/>
    <w:rsid w:val="0001239F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4A35"/>
    <w:rsid w:val="000365F7"/>
    <w:rsid w:val="00040FEF"/>
    <w:rsid w:val="00041A26"/>
    <w:rsid w:val="000537AE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0391"/>
    <w:rsid w:val="000A10DD"/>
    <w:rsid w:val="000A1115"/>
    <w:rsid w:val="000A1DD5"/>
    <w:rsid w:val="000A3424"/>
    <w:rsid w:val="000A4698"/>
    <w:rsid w:val="000A4DDA"/>
    <w:rsid w:val="000A5324"/>
    <w:rsid w:val="000B0358"/>
    <w:rsid w:val="000B1103"/>
    <w:rsid w:val="000B31CF"/>
    <w:rsid w:val="000B3ACD"/>
    <w:rsid w:val="000B699C"/>
    <w:rsid w:val="000C1DD3"/>
    <w:rsid w:val="000C27EF"/>
    <w:rsid w:val="000C2A6A"/>
    <w:rsid w:val="000C4A3F"/>
    <w:rsid w:val="000C70AA"/>
    <w:rsid w:val="000D0707"/>
    <w:rsid w:val="000D1359"/>
    <w:rsid w:val="000D2DAA"/>
    <w:rsid w:val="000D43A0"/>
    <w:rsid w:val="000D453A"/>
    <w:rsid w:val="000D66C8"/>
    <w:rsid w:val="000D6B35"/>
    <w:rsid w:val="000D6BCC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36891"/>
    <w:rsid w:val="0014279A"/>
    <w:rsid w:val="00142EE9"/>
    <w:rsid w:val="00147150"/>
    <w:rsid w:val="00150F55"/>
    <w:rsid w:val="001517CE"/>
    <w:rsid w:val="001528A1"/>
    <w:rsid w:val="00152BF1"/>
    <w:rsid w:val="00154CF6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589"/>
    <w:rsid w:val="001D6977"/>
    <w:rsid w:val="001E07C5"/>
    <w:rsid w:val="001E2758"/>
    <w:rsid w:val="001E2854"/>
    <w:rsid w:val="001E49EE"/>
    <w:rsid w:val="001E5FE1"/>
    <w:rsid w:val="001F0FBE"/>
    <w:rsid w:val="001F3FB2"/>
    <w:rsid w:val="00201454"/>
    <w:rsid w:val="00201CF1"/>
    <w:rsid w:val="00206FE9"/>
    <w:rsid w:val="00207352"/>
    <w:rsid w:val="002131E9"/>
    <w:rsid w:val="00213421"/>
    <w:rsid w:val="0021404C"/>
    <w:rsid w:val="00216525"/>
    <w:rsid w:val="002204B1"/>
    <w:rsid w:val="00224C20"/>
    <w:rsid w:val="00224F82"/>
    <w:rsid w:val="00227423"/>
    <w:rsid w:val="00230B10"/>
    <w:rsid w:val="00232E6F"/>
    <w:rsid w:val="00235BA3"/>
    <w:rsid w:val="002360BF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004"/>
    <w:rsid w:val="00270535"/>
    <w:rsid w:val="00271559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06B1"/>
    <w:rsid w:val="002C3126"/>
    <w:rsid w:val="002C3A33"/>
    <w:rsid w:val="002C6588"/>
    <w:rsid w:val="002D0E78"/>
    <w:rsid w:val="002D3F8E"/>
    <w:rsid w:val="002D4938"/>
    <w:rsid w:val="002D77EC"/>
    <w:rsid w:val="002D780B"/>
    <w:rsid w:val="002D7EE7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129A"/>
    <w:rsid w:val="0035185E"/>
    <w:rsid w:val="003523E2"/>
    <w:rsid w:val="00354701"/>
    <w:rsid w:val="003616C9"/>
    <w:rsid w:val="00363EA2"/>
    <w:rsid w:val="003728A3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E7719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94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73CAE"/>
    <w:rsid w:val="00484E77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2F5"/>
    <w:rsid w:val="00496AB3"/>
    <w:rsid w:val="004A1C64"/>
    <w:rsid w:val="004A2FD4"/>
    <w:rsid w:val="004A39FA"/>
    <w:rsid w:val="004A3A6D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140"/>
    <w:rsid w:val="004E0413"/>
    <w:rsid w:val="004E0630"/>
    <w:rsid w:val="004E2244"/>
    <w:rsid w:val="004E6240"/>
    <w:rsid w:val="004F1755"/>
    <w:rsid w:val="004F4D49"/>
    <w:rsid w:val="004F6014"/>
    <w:rsid w:val="004F62B1"/>
    <w:rsid w:val="004F632C"/>
    <w:rsid w:val="005017DA"/>
    <w:rsid w:val="005024A4"/>
    <w:rsid w:val="00503EE5"/>
    <w:rsid w:val="00505803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443CD"/>
    <w:rsid w:val="0054595A"/>
    <w:rsid w:val="00545B8F"/>
    <w:rsid w:val="00547546"/>
    <w:rsid w:val="00553904"/>
    <w:rsid w:val="00553D98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3614"/>
    <w:rsid w:val="005855D7"/>
    <w:rsid w:val="00593576"/>
    <w:rsid w:val="005958AD"/>
    <w:rsid w:val="00595EE1"/>
    <w:rsid w:val="00596A28"/>
    <w:rsid w:val="0059750F"/>
    <w:rsid w:val="005A167D"/>
    <w:rsid w:val="005A28A4"/>
    <w:rsid w:val="005A30A9"/>
    <w:rsid w:val="005A315A"/>
    <w:rsid w:val="005B0018"/>
    <w:rsid w:val="005B4567"/>
    <w:rsid w:val="005B4CE1"/>
    <w:rsid w:val="005B4FE3"/>
    <w:rsid w:val="005B5F7C"/>
    <w:rsid w:val="005C2CE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4BBB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54D30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B6A7A"/>
    <w:rsid w:val="006C3FA7"/>
    <w:rsid w:val="006C6B28"/>
    <w:rsid w:val="006D1E0A"/>
    <w:rsid w:val="006D2B3B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7EC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1C17"/>
    <w:rsid w:val="0079313E"/>
    <w:rsid w:val="007938A0"/>
    <w:rsid w:val="00794181"/>
    <w:rsid w:val="00796C34"/>
    <w:rsid w:val="007A1BEF"/>
    <w:rsid w:val="007A43CE"/>
    <w:rsid w:val="007A5496"/>
    <w:rsid w:val="007A60B6"/>
    <w:rsid w:val="007A6D7E"/>
    <w:rsid w:val="007A7494"/>
    <w:rsid w:val="007B027E"/>
    <w:rsid w:val="007B048B"/>
    <w:rsid w:val="007B3914"/>
    <w:rsid w:val="007B3D6C"/>
    <w:rsid w:val="007B750F"/>
    <w:rsid w:val="007C02D2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5E63"/>
    <w:rsid w:val="007F665A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24C0D"/>
    <w:rsid w:val="00827CF0"/>
    <w:rsid w:val="00835A8C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911AE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799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10F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49E3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098B"/>
    <w:rsid w:val="009D3A3C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5BD8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A29EB"/>
    <w:rsid w:val="00AA71F0"/>
    <w:rsid w:val="00AA758C"/>
    <w:rsid w:val="00AA7997"/>
    <w:rsid w:val="00AB0149"/>
    <w:rsid w:val="00AB3AFF"/>
    <w:rsid w:val="00AB494C"/>
    <w:rsid w:val="00AB5191"/>
    <w:rsid w:val="00AB51B9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17A39"/>
    <w:rsid w:val="00B201D8"/>
    <w:rsid w:val="00B23650"/>
    <w:rsid w:val="00B26AF4"/>
    <w:rsid w:val="00B26F73"/>
    <w:rsid w:val="00B27C1E"/>
    <w:rsid w:val="00B33AEA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5890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EE4"/>
    <w:rsid w:val="00BB7E8A"/>
    <w:rsid w:val="00BC1815"/>
    <w:rsid w:val="00BC49C7"/>
    <w:rsid w:val="00BD1C0E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1A27"/>
    <w:rsid w:val="00C538E3"/>
    <w:rsid w:val="00C546A9"/>
    <w:rsid w:val="00C60C9F"/>
    <w:rsid w:val="00C615EA"/>
    <w:rsid w:val="00C63953"/>
    <w:rsid w:val="00C6491C"/>
    <w:rsid w:val="00C657E3"/>
    <w:rsid w:val="00C65EAE"/>
    <w:rsid w:val="00C6631E"/>
    <w:rsid w:val="00C70C57"/>
    <w:rsid w:val="00C72117"/>
    <w:rsid w:val="00C74E8F"/>
    <w:rsid w:val="00C8338D"/>
    <w:rsid w:val="00C836C5"/>
    <w:rsid w:val="00C84AAD"/>
    <w:rsid w:val="00C860A3"/>
    <w:rsid w:val="00C87A2B"/>
    <w:rsid w:val="00C87A6B"/>
    <w:rsid w:val="00C87B15"/>
    <w:rsid w:val="00C87FEB"/>
    <w:rsid w:val="00C91374"/>
    <w:rsid w:val="00C91DF1"/>
    <w:rsid w:val="00C97609"/>
    <w:rsid w:val="00C9774B"/>
    <w:rsid w:val="00CA27D8"/>
    <w:rsid w:val="00CA4B3C"/>
    <w:rsid w:val="00CA5BD3"/>
    <w:rsid w:val="00CB0E5E"/>
    <w:rsid w:val="00CB1A6F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273B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05B80"/>
    <w:rsid w:val="00D1365F"/>
    <w:rsid w:val="00D13B24"/>
    <w:rsid w:val="00D143F1"/>
    <w:rsid w:val="00D1653F"/>
    <w:rsid w:val="00D21509"/>
    <w:rsid w:val="00D22B83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1673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5BC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399C"/>
    <w:rsid w:val="00E44378"/>
    <w:rsid w:val="00E45AC9"/>
    <w:rsid w:val="00E4644B"/>
    <w:rsid w:val="00E47838"/>
    <w:rsid w:val="00E50255"/>
    <w:rsid w:val="00E50C9C"/>
    <w:rsid w:val="00E5210A"/>
    <w:rsid w:val="00E54195"/>
    <w:rsid w:val="00E552AD"/>
    <w:rsid w:val="00E56369"/>
    <w:rsid w:val="00E57A73"/>
    <w:rsid w:val="00E63048"/>
    <w:rsid w:val="00E634E4"/>
    <w:rsid w:val="00E635B0"/>
    <w:rsid w:val="00E66DBE"/>
    <w:rsid w:val="00E66E98"/>
    <w:rsid w:val="00E700EC"/>
    <w:rsid w:val="00E70A5A"/>
    <w:rsid w:val="00E70ABC"/>
    <w:rsid w:val="00E70C6E"/>
    <w:rsid w:val="00E7152C"/>
    <w:rsid w:val="00E80EDE"/>
    <w:rsid w:val="00E815C0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301E"/>
    <w:rsid w:val="00ED5A70"/>
    <w:rsid w:val="00EE3622"/>
    <w:rsid w:val="00EE5C1A"/>
    <w:rsid w:val="00EE7962"/>
    <w:rsid w:val="00EF0023"/>
    <w:rsid w:val="00EF0777"/>
    <w:rsid w:val="00EF53F8"/>
    <w:rsid w:val="00EF549A"/>
    <w:rsid w:val="00F00986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42350"/>
    <w:rsid w:val="00F519EE"/>
    <w:rsid w:val="00F525E9"/>
    <w:rsid w:val="00F52728"/>
    <w:rsid w:val="00F53104"/>
    <w:rsid w:val="00F54DC0"/>
    <w:rsid w:val="00F56556"/>
    <w:rsid w:val="00F5748D"/>
    <w:rsid w:val="00F61A33"/>
    <w:rsid w:val="00F6357F"/>
    <w:rsid w:val="00F63F9D"/>
    <w:rsid w:val="00F640EF"/>
    <w:rsid w:val="00F660F6"/>
    <w:rsid w:val="00F66622"/>
    <w:rsid w:val="00F7112F"/>
    <w:rsid w:val="00F7159A"/>
    <w:rsid w:val="00F8011C"/>
    <w:rsid w:val="00F82A75"/>
    <w:rsid w:val="00F835BD"/>
    <w:rsid w:val="00F87A5A"/>
    <w:rsid w:val="00F87A5B"/>
    <w:rsid w:val="00F912D2"/>
    <w:rsid w:val="00F937F5"/>
    <w:rsid w:val="00FA2536"/>
    <w:rsid w:val="00FA5B17"/>
    <w:rsid w:val="00FA74AC"/>
    <w:rsid w:val="00FB307C"/>
    <w:rsid w:val="00FB5A28"/>
    <w:rsid w:val="00FB6410"/>
    <w:rsid w:val="00FB737A"/>
    <w:rsid w:val="00FC008D"/>
    <w:rsid w:val="00FC053D"/>
    <w:rsid w:val="00FD123B"/>
    <w:rsid w:val="00FD657A"/>
    <w:rsid w:val="00FD7647"/>
    <w:rsid w:val="00FE2497"/>
    <w:rsid w:val="00FE3B96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file:///C:\Users\kacma\PycharmProjects\TP_projekt\Covid_predictions\Dokumnetacia\tim_projekt_corrected.docx" TargetMode="External"/><Relationship Id="rId47" Type="http://schemas.openxmlformats.org/officeDocument/2006/relationships/hyperlink" Target="file:///C:\Users\kacma\PycharmProjects\TP_projekt\Covid_predictions\Dokumnetacia\tim_projekt_corrected.docx" TargetMode="External"/><Relationship Id="rId50" Type="http://schemas.openxmlformats.org/officeDocument/2006/relationships/hyperlink" Target="file:///C:\Users\kacma\PycharmProjects\TP_projekt\Covid_predictions\Dokumnetacia\tim_projekt_corrected.docx" TargetMode="External"/><Relationship Id="rId55" Type="http://schemas.openxmlformats.org/officeDocument/2006/relationships/hyperlink" Target="file:///C:\Users\kacma\PycharmProjects\TP_projekt\Covid_predictions\Dokumnetacia\tim_projekt_corrected.docx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file:///C:\Users\kacma\PycharmProjects\TP_projekt\Covid_predictions\Dokumnetacia\tim_projekt_corrected.docx" TargetMode="External"/><Relationship Id="rId53" Type="http://schemas.openxmlformats.org/officeDocument/2006/relationships/hyperlink" Target="file:///C:\Users\kacma\PycharmProjects\TP_projekt\Covid_predictions\Dokumnetacia\tim_projekt_corrected.docx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file:///C:\Users\kacma\PycharmProjects\TP_projekt\Covid_predictions\Dokumnetacia\tim_projekt_corrected.docx" TargetMode="External"/><Relationship Id="rId48" Type="http://schemas.openxmlformats.org/officeDocument/2006/relationships/hyperlink" Target="file:///C:\Users\kacma\PycharmProjects\TP_projekt\Covid_predictions\Dokumnetacia\tim_projekt_corrected.docx" TargetMode="External"/><Relationship Id="rId56" Type="http://schemas.openxmlformats.org/officeDocument/2006/relationships/hyperlink" Target="file:///C:\Users\kacma\PycharmProjects\TP_projekt\Covid_predictions\Dokumnetacia\tim_projekt_corrected.docx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C:\Users\kacma\PycharmProjects\TP_projekt\Covid_predictions\Dokumnetacia\tim_projekt_corrected.docx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file:///C:\Users\kacma\PycharmProjects\TP_projekt\Covid_predictions\Dokumnetacia\tim_projekt_corrected.docx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file:///C:\Users\kacma\PycharmProjects\TP_projekt\Covid_predictions\Dokumnetacia\tim_projekt_corrected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file:///C:\Users\kacma\PycharmProjects\TP_projekt\Covid_predictions\Dokumnetacia\tim_projekt_corrected.docx" TargetMode="External"/><Relationship Id="rId57" Type="http://schemas.openxmlformats.org/officeDocument/2006/relationships/hyperlink" Target="file:///C:\Users\kacma\PycharmProjects\TP_projekt\Covid_predictions\Dokumnetacia\tim_projekt_corrected.docx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file:///C:\Users\kacma\PycharmProjects\TP_projekt\Covid_predictions\Dokumnetacia\tim_projekt_corrected.docx" TargetMode="External"/><Relationship Id="rId52" Type="http://schemas.openxmlformats.org/officeDocument/2006/relationships/hyperlink" Target="file:///C:\Users\kacma\PycharmProjects\TP_projekt\Covid_predictions\Dokumnetacia\tim_projekt_corrected.docx" TargetMode="External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F0FED2EA5C684893B6704A2B4E265775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4212A32-2C41-48D4-BFA2-ABAA6B5E40AF}"/>
      </w:docPartPr>
      <w:docPartBody>
        <w:p w:rsidR="00000000" w:rsidRDefault="00607955" w:rsidP="00607955">
          <w:pPr>
            <w:pStyle w:val="F0FED2EA5C684893B6704A2B4E265775"/>
          </w:pPr>
          <w:r w:rsidRPr="008C3053">
            <w:rPr>
              <w:rStyle w:val="Nadpis3Char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C016B"/>
    <w:rsid w:val="002D7D94"/>
    <w:rsid w:val="002F51D1"/>
    <w:rsid w:val="003028DA"/>
    <w:rsid w:val="00307956"/>
    <w:rsid w:val="00315605"/>
    <w:rsid w:val="00326F81"/>
    <w:rsid w:val="0033120D"/>
    <w:rsid w:val="003649CB"/>
    <w:rsid w:val="003B4B86"/>
    <w:rsid w:val="003B691E"/>
    <w:rsid w:val="004301C3"/>
    <w:rsid w:val="004A2FC9"/>
    <w:rsid w:val="004A4A88"/>
    <w:rsid w:val="004F7143"/>
    <w:rsid w:val="00521100"/>
    <w:rsid w:val="00522509"/>
    <w:rsid w:val="00595648"/>
    <w:rsid w:val="005B7795"/>
    <w:rsid w:val="005C7EBC"/>
    <w:rsid w:val="005E0A47"/>
    <w:rsid w:val="005F164E"/>
    <w:rsid w:val="00607955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37DC3"/>
    <w:rsid w:val="00844160"/>
    <w:rsid w:val="00850E48"/>
    <w:rsid w:val="008A6AFC"/>
    <w:rsid w:val="008D3775"/>
    <w:rsid w:val="0091048B"/>
    <w:rsid w:val="009563D2"/>
    <w:rsid w:val="009857EC"/>
    <w:rsid w:val="009B377B"/>
    <w:rsid w:val="009E048F"/>
    <w:rsid w:val="009E3E86"/>
    <w:rsid w:val="00A40D1D"/>
    <w:rsid w:val="00A57B63"/>
    <w:rsid w:val="00A97A46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45D20"/>
    <w:rsid w:val="00F63A24"/>
    <w:rsid w:val="00FB3B6E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0795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60795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60795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60795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0795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0795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0795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0795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0795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6079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F0FED2EA5C684893B6704A2B4E265775">
    <w:name w:val="F0FED2EA5C684893B6704A2B4E265775"/>
    <w:rsid w:val="0060795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23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24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25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26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1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27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28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29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19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20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21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30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22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BD7FAD2D-3464-4C64-AE10-F00923430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922</TotalTime>
  <Pages>40</Pages>
  <Words>7014</Words>
  <Characters>39985</Characters>
  <Application>Microsoft Office Word</Application>
  <DocSecurity>0</DocSecurity>
  <Lines>333</Lines>
  <Paragraphs>93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Marek Kačmár</cp:lastModifiedBy>
  <cp:revision>537</cp:revision>
  <cp:lastPrinted>2022-01-24T22:50:00Z</cp:lastPrinted>
  <dcterms:created xsi:type="dcterms:W3CDTF">2022-03-06T16:35:00Z</dcterms:created>
  <dcterms:modified xsi:type="dcterms:W3CDTF">2022-05-13T08:44:00Z</dcterms:modified>
</cp:coreProperties>
</file>