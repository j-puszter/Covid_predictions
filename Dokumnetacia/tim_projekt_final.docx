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E4399C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E4399C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48B4039F" w14:textId="36A2C986" w:rsidR="00ED1C82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3940" w:history="1">
            <w:r w:rsidR="00ED1C82" w:rsidRPr="005E0601">
              <w:rPr>
                <w:rStyle w:val="Hypertextovprepojenie"/>
                <w:noProof/>
              </w:rPr>
              <w:t>Zoznam obrázkov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4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CFBD3F6" w14:textId="49BB6BB2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1" w:history="1">
            <w:r w:rsidR="00ED1C82" w:rsidRPr="005E0601">
              <w:rPr>
                <w:rStyle w:val="Hypertextovprepojenie"/>
                <w:noProof/>
              </w:rPr>
              <w:t>Zoznam skratiek a značiek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3FF5F1B" w14:textId="544D0021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2" w:history="1">
            <w:r w:rsidR="00ED1C82" w:rsidRPr="005E0601">
              <w:rPr>
                <w:rStyle w:val="Hypertextovprepojenie"/>
                <w:noProof/>
              </w:rPr>
              <w:t>Úvod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6F06760" w14:textId="3ECAF7CC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3" w:history="1">
            <w:r w:rsidR="00ED1C82" w:rsidRPr="005E0601">
              <w:rPr>
                <w:rStyle w:val="Hypertextovprepojenie"/>
                <w:noProof/>
              </w:rPr>
              <w:t>1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Zbierané dáta na Slovensku v súvislosti COVID-19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FBA9C2D" w14:textId="3ED38A18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4" w:history="1">
            <w:r w:rsidR="00ED1C82" w:rsidRPr="005E0601">
              <w:rPr>
                <w:rStyle w:val="Hypertextovprepojenie"/>
                <w:noProof/>
              </w:rPr>
              <w:t>2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Microsoft Azure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5063D11" w14:textId="78917175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5" w:history="1">
            <w:r w:rsidR="00ED1C82" w:rsidRPr="005E0601">
              <w:rPr>
                <w:rStyle w:val="Hypertextovprepojenie"/>
                <w:noProof/>
              </w:rPr>
              <w:t>2.1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Azure Machine Learning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B61A365" w14:textId="2F1595B1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6" w:history="1">
            <w:r w:rsidR="00ED1C82" w:rsidRPr="005E0601">
              <w:rPr>
                <w:rStyle w:val="Hypertextovprepojenie"/>
                <w:noProof/>
              </w:rPr>
              <w:t>2.2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Príprava dát pre trénovanie modelov pomocou AutoML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BC63AF3" w14:textId="0E379ACE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7" w:history="1">
            <w:r w:rsidR="00ED1C82" w:rsidRPr="005E0601">
              <w:rPr>
                <w:rStyle w:val="Hypertextovprepojenie"/>
                <w:noProof/>
              </w:rPr>
              <w:t>3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Modely strojového učenia trénované pomocou AutoML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ED04D6D" w14:textId="1619F172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8" w:history="1">
            <w:r w:rsidR="00ED1C82" w:rsidRPr="005E0601">
              <w:rPr>
                <w:rStyle w:val="Hypertextovprepojenie"/>
                <w:noProof/>
              </w:rPr>
              <w:t>3.1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Seasonal Naive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8371D93" w14:textId="0B255767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9" w:history="1">
            <w:r w:rsidR="00ED1C82" w:rsidRPr="005E0601">
              <w:rPr>
                <w:rStyle w:val="Hypertextovprepojenie"/>
                <w:noProof/>
              </w:rPr>
              <w:t>3.2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ARIMA a ARIMAX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576551D" w14:textId="04B75185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0" w:history="1">
            <w:r w:rsidR="00ED1C82" w:rsidRPr="005E0601">
              <w:rPr>
                <w:rStyle w:val="Hypertextovprepojenie"/>
                <w:noProof/>
              </w:rPr>
              <w:t>3.3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Decision Tree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7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7AC02AB" w14:textId="4B5C249B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1" w:history="1">
            <w:r w:rsidR="00ED1C82" w:rsidRPr="005E0601">
              <w:rPr>
                <w:rStyle w:val="Hypertextovprepojenie"/>
                <w:noProof/>
              </w:rPr>
              <w:t>3.4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Random Forest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CEF1863" w14:textId="260DCE64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2" w:history="1">
            <w:r w:rsidR="00ED1C82" w:rsidRPr="005E0601">
              <w:rPr>
                <w:rStyle w:val="Hypertextovprepojenie"/>
                <w:noProof/>
              </w:rPr>
              <w:t>3.5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XGBoost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9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B8765A2" w14:textId="136E96C2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3" w:history="1">
            <w:r w:rsidR="00ED1C82" w:rsidRPr="005E0601">
              <w:rPr>
                <w:rStyle w:val="Hypertextovprepojenie"/>
                <w:noProof/>
              </w:rPr>
              <w:t>3.6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Voting Ensemble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452BF42" w14:textId="56D43F7A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4" w:history="1">
            <w:r w:rsidR="00ED1C82" w:rsidRPr="005E0601">
              <w:rPr>
                <w:rStyle w:val="Hypertextovprepojenie"/>
                <w:noProof/>
              </w:rPr>
              <w:t>3.7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Stacking Ensemble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58024CA" w14:textId="4B3D9FFB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5" w:history="1">
            <w:r w:rsidR="00ED1C82" w:rsidRPr="005E0601">
              <w:rPr>
                <w:rStyle w:val="Hypertextovprepojenie"/>
                <w:noProof/>
              </w:rPr>
              <w:t>3.8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Elastic Net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0101CBF" w14:textId="03489D76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6" w:history="1">
            <w:r w:rsidR="00ED1C82" w:rsidRPr="005E0601">
              <w:rPr>
                <w:rStyle w:val="Hypertextovprepojenie"/>
                <w:noProof/>
              </w:rPr>
              <w:t>3.9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Support vector machine (SVM)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52B8A2E" w14:textId="43F120E2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7" w:history="1">
            <w:r w:rsidR="00ED1C82" w:rsidRPr="005E0601">
              <w:rPr>
                <w:rStyle w:val="Hypertextovprepojenie"/>
                <w:noProof/>
              </w:rPr>
              <w:t>3.10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Metric learning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260C26F" w14:textId="129BBC73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8" w:history="1">
            <w:r w:rsidR="00ED1C82" w:rsidRPr="005E0601">
              <w:rPr>
                <w:rStyle w:val="Hypertextovprepojenie"/>
                <w:noProof/>
              </w:rPr>
              <w:t>3.11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Portfolio optimization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50FC6E3" w14:textId="27EBDF2E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59" w:history="1">
            <w:r w:rsidR="00ED1C82" w:rsidRPr="005E0601">
              <w:rPr>
                <w:rStyle w:val="Hypertextovprepojenie"/>
                <w:noProof/>
              </w:rPr>
              <w:t>4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Doterajšie výsledky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94DAC88" w14:textId="29F7CB46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0" w:history="1">
            <w:r w:rsidR="00ED1C82" w:rsidRPr="005E0601">
              <w:rPr>
                <w:rStyle w:val="Hypertextovprepojenie"/>
                <w:noProof/>
              </w:rPr>
              <w:t>4.1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pozitívnych PCR testov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3E0D4D7" w14:textId="4E22D997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1" w:history="1">
            <w:r w:rsidR="00ED1C82" w:rsidRPr="005E0601">
              <w:rPr>
                <w:rStyle w:val="Hypertextovprepojenie"/>
                <w:noProof/>
              </w:rPr>
              <w:t>4.2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pozitívnych Ag testov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3522A7A" w14:textId="40330CBA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2" w:history="1">
            <w:r w:rsidR="00ED1C82" w:rsidRPr="005E0601">
              <w:rPr>
                <w:rStyle w:val="Hypertextovprepojenie"/>
                <w:noProof/>
              </w:rPr>
              <w:t>4.3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úmrtí z viacerých ukazovateľov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17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2345327" w14:textId="6E1824A7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3" w:history="1">
            <w:r w:rsidR="00ED1C82" w:rsidRPr="005E0601">
              <w:rPr>
                <w:rStyle w:val="Hypertextovprepojenie"/>
                <w:noProof/>
              </w:rPr>
              <w:t>4.4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úmrtí z úmrtí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C66C7EC" w14:textId="0A712C9B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4" w:history="1">
            <w:r w:rsidR="00ED1C82" w:rsidRPr="005E0601">
              <w:rPr>
                <w:rStyle w:val="Hypertextovprepojenie"/>
                <w:noProof/>
              </w:rPr>
              <w:t>4.5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kompletne zaočkovaných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19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E1090E3" w14:textId="42F6D9F1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5" w:history="1">
            <w:r w:rsidR="00ED1C82" w:rsidRPr="005E0601">
              <w:rPr>
                <w:rStyle w:val="Hypertextovprepojenie"/>
                <w:noProof/>
              </w:rPr>
              <w:t>4.6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Graf celkových hospitalizácií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20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C931A86" w14:textId="0BCFA86A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6" w:history="1">
            <w:r w:rsidR="00ED1C82" w:rsidRPr="005E0601">
              <w:rPr>
                <w:rStyle w:val="Hypertextovprepojenie"/>
                <w:noProof/>
              </w:rPr>
              <w:t>4.7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Graf celkových UPV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26D5A26" w14:textId="558502EE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7" w:history="1">
            <w:r w:rsidR="00ED1C82" w:rsidRPr="005E0601">
              <w:rPr>
                <w:rStyle w:val="Hypertextovprepojenie"/>
                <w:noProof/>
              </w:rPr>
              <w:t>4.8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Tabuľka dosiahnutých výsledkov predikcií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8284AFB" w14:textId="73EF0E94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68" w:history="1">
            <w:r w:rsidR="00ED1C82" w:rsidRPr="005E0601">
              <w:rPr>
                <w:rStyle w:val="Hypertextovprepojenie"/>
                <w:noProof/>
              </w:rPr>
              <w:t>5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Predikcie hospitalizácií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CD15D98" w14:textId="5F22E4B0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9" w:history="1">
            <w:r w:rsidR="00ED1C82" w:rsidRPr="005E0601">
              <w:rPr>
                <w:rStyle w:val="Hypertextovprepojenie"/>
                <w:noProof/>
              </w:rPr>
              <w:t>5.1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z dát vĺn delta a omikron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24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70064F7" w14:textId="039835F8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0" w:history="1">
            <w:r w:rsidR="00ED1C82" w:rsidRPr="005E0601">
              <w:rPr>
                <w:rStyle w:val="Hypertextovprepojenie"/>
                <w:noProof/>
              </w:rPr>
              <w:t>5.2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Predikcie z dát od konca vlny delta s vlnou omikron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52E1BEB" w14:textId="1F6E1A41" w:rsidR="00ED1C82" w:rsidRDefault="00E4399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1" w:history="1">
            <w:r w:rsidR="00ED1C82" w:rsidRPr="005E0601">
              <w:rPr>
                <w:rStyle w:val="Hypertextovprepojenie"/>
                <w:noProof/>
              </w:rPr>
              <w:t>5.3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Záver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4F1C516" w14:textId="5EE52354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2" w:history="1">
            <w:r w:rsidR="00ED1C82" w:rsidRPr="005E0601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30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A22B81B" w14:textId="30957F4E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3" w:history="1">
            <w:r w:rsidR="00ED1C82" w:rsidRPr="005E0601">
              <w:rPr>
                <w:rStyle w:val="Hypertextovprepojenie"/>
                <w:noProof/>
              </w:rPr>
              <w:t>Zoznam rovníc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0FDB8DB" w14:textId="4CD4CA67" w:rsidR="00ED1C82" w:rsidRDefault="00E4399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4" w:history="1">
            <w:r w:rsidR="00ED1C82" w:rsidRPr="005E0601">
              <w:rPr>
                <w:rStyle w:val="Hypertextovprepojenie"/>
                <w:noProof/>
              </w:rPr>
              <w:t>Zoznam tabuliek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0A96341" w14:textId="13B6B211" w:rsidR="00ED1C82" w:rsidRDefault="00E4399C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5" w:history="1">
            <w:r w:rsidR="00ED1C82" w:rsidRPr="005E0601">
              <w:rPr>
                <w:rStyle w:val="Hypertextovprepojenie"/>
                <w:noProof/>
              </w:rPr>
              <w:t>Zoznam použitej literatúry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8C7F50F" w14:textId="1D518936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2653940" w:displacedByCustomXml="next"/>
    <w:sdt>
      <w:sdtPr>
        <w:id w:val="-1508821853"/>
        <w:placeholder>
          <w:docPart w:val="E6569E52D2D840C19F39825989A857EC"/>
        </w:placeholder>
      </w:sdtPr>
      <w:sdtEndPr/>
      <w:sdtContent>
        <w:p w14:paraId="218DD964" w14:textId="1D9246E9" w:rsidR="00D004AE" w:rsidRPr="00C70C57" w:rsidRDefault="0012247C" w:rsidP="00A74355">
          <w:pPr>
            <w:pStyle w:val="Zoznambezcisel"/>
          </w:pPr>
          <w:r w:rsidRPr="00C70C57">
            <w:t>Zoznam obrázkov</w:t>
          </w:r>
        </w:p>
      </w:sdtContent>
    </w:sdt>
    <w:bookmarkEnd w:id="0" w:displacedByCustomXml="prev"/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36676B76" w14:textId="2546C68D" w:rsidR="00ED1C82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2653913" w:history="1">
        <w:r w:rsidR="00ED1C82" w:rsidRPr="00BE2BF9">
          <w:rPr>
            <w:rStyle w:val="Hypertextovprepojenie"/>
            <w:noProof/>
          </w:rPr>
          <w:t>Obrázok 1 Ukážka csv  formátu  datasetu IZA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</w:t>
        </w:r>
        <w:r w:rsidR="00ED1C82">
          <w:rPr>
            <w:noProof/>
            <w:webHidden/>
          </w:rPr>
          <w:fldChar w:fldCharType="end"/>
        </w:r>
      </w:hyperlink>
    </w:p>
    <w:p w14:paraId="38925F8A" w14:textId="1A635C86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1" w:anchor="_Toc102653914" w:history="1">
        <w:r w:rsidR="00ED1C82" w:rsidRPr="00BE2BF9">
          <w:rPr>
            <w:rStyle w:val="Hypertextovprepojenie"/>
            <w:noProof/>
          </w:rPr>
          <w:t xml:space="preserve">Obrázok 2 Služba Azure  Machine Learning </w:t>
        </w:r>
        <w:r w:rsidR="00ED1C82" w:rsidRPr="00BE2BF9">
          <w:rPr>
            <w:rStyle w:val="Hypertextovprepojenie"/>
            <w:noProof/>
            <w:lang w:val="en-US"/>
          </w:rPr>
          <w:t>(Moreno, 2020)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4</w:t>
        </w:r>
        <w:r w:rsidR="00ED1C82">
          <w:rPr>
            <w:noProof/>
            <w:webHidden/>
          </w:rPr>
          <w:fldChar w:fldCharType="end"/>
        </w:r>
      </w:hyperlink>
    </w:p>
    <w:p w14:paraId="62680A85" w14:textId="0AFBDCD5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2" w:anchor="_Toc102653915" w:history="1">
        <w:r w:rsidR="00ED1C82" w:rsidRPr="00BE2BF9">
          <w:rPr>
            <w:rStyle w:val="Hypertextovprepojenie"/>
            <w:noProof/>
          </w:rPr>
          <w:t xml:space="preserve">Obrázok 3 Životný cyklus projektu </w:t>
        </w:r>
        <w:r w:rsidR="00ED1C82" w:rsidRPr="00BE2BF9">
          <w:rPr>
            <w:rStyle w:val="Hypertextovprepojenie"/>
            <w:noProof/>
            <w:lang w:val="en-US"/>
          </w:rPr>
          <w:t>(Microsoft,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5</w:t>
        </w:r>
        <w:r w:rsidR="00ED1C82">
          <w:rPr>
            <w:noProof/>
            <w:webHidden/>
          </w:rPr>
          <w:fldChar w:fldCharType="end"/>
        </w:r>
      </w:hyperlink>
    </w:p>
    <w:p w14:paraId="4C6884E8" w14:textId="14DD0681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3" w:anchor="_Toc102653916" w:history="1">
        <w:r w:rsidR="00ED1C82" w:rsidRPr="00BE2BF9">
          <w:rPr>
            <w:rStyle w:val="Hypertextovprepojenie"/>
            <w:noProof/>
          </w:rPr>
          <w:t>Obrázok 4 Vytvorenie modelov ARIMAX a SARIMAX (Date)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7</w:t>
        </w:r>
        <w:r w:rsidR="00ED1C82">
          <w:rPr>
            <w:noProof/>
            <w:webHidden/>
          </w:rPr>
          <w:fldChar w:fldCharType="end"/>
        </w:r>
      </w:hyperlink>
    </w:p>
    <w:p w14:paraId="60BF8408" w14:textId="77269D42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4" w:anchor="_Toc102653917" w:history="1">
        <w:r w:rsidR="00ED1C82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ED1C82" w:rsidRPr="00BE2BF9">
          <w:rPr>
            <w:rStyle w:val="Hypertextovprepojenie"/>
            <w:noProof/>
            <w:lang w:val="en-US"/>
          </w:rPr>
          <w:t>(scikit-learn, 2020)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8</w:t>
        </w:r>
        <w:r w:rsidR="00ED1C82">
          <w:rPr>
            <w:noProof/>
            <w:webHidden/>
          </w:rPr>
          <w:fldChar w:fldCharType="end"/>
        </w:r>
      </w:hyperlink>
    </w:p>
    <w:p w14:paraId="2E391940" w14:textId="247BDD44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5" w:anchor="_Toc102653918" w:history="1">
        <w:r w:rsidR="00ED1C82" w:rsidRPr="00BE2BF9">
          <w:rPr>
            <w:rStyle w:val="Hypertextovprepojenie"/>
            <w:noProof/>
          </w:rPr>
          <w:t>Obrázok 6 Model Random Forest (Rastogi,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9</w:t>
        </w:r>
        <w:r w:rsidR="00ED1C82">
          <w:rPr>
            <w:noProof/>
            <w:webHidden/>
          </w:rPr>
          <w:fldChar w:fldCharType="end"/>
        </w:r>
      </w:hyperlink>
    </w:p>
    <w:p w14:paraId="5F8A66C4" w14:textId="6E3205BF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6" w:anchor="_Toc102653919" w:history="1">
        <w:r w:rsidR="00ED1C82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10</w:t>
        </w:r>
        <w:r w:rsidR="00ED1C82">
          <w:rPr>
            <w:noProof/>
            <w:webHidden/>
          </w:rPr>
          <w:fldChar w:fldCharType="end"/>
        </w:r>
      </w:hyperlink>
    </w:p>
    <w:p w14:paraId="5B956816" w14:textId="4ADF0525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7" w:anchor="_Toc102653920" w:history="1">
        <w:r w:rsidR="00ED1C82" w:rsidRPr="00BE2BF9">
          <w:rPr>
            <w:rStyle w:val="Hypertextovprepojenie"/>
            <w:noProof/>
          </w:rPr>
          <w:t>Obrázok 8 Voting Ensemble (KDnuggets,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_Toc102653920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11</w:t>
        </w:r>
        <w:r w:rsidR="00ED1C82">
          <w:rPr>
            <w:noProof/>
            <w:webHidden/>
          </w:rPr>
          <w:fldChar w:fldCharType="end"/>
        </w:r>
      </w:hyperlink>
    </w:p>
    <w:p w14:paraId="0DC6E9A3" w14:textId="5CACE73A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8" w:anchor="_Toc102653921" w:history="1">
        <w:r w:rsidR="00ED1C82" w:rsidRPr="00BE2BF9">
          <w:rPr>
            <w:rStyle w:val="Hypertextovprepojenie"/>
            <w:noProof/>
          </w:rPr>
          <w:t>Obrázok 9: Grafické znázornenie – SVM (Rajat2712,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_Toc102653921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13</w:t>
        </w:r>
        <w:r w:rsidR="00ED1C82">
          <w:rPr>
            <w:noProof/>
            <w:webHidden/>
          </w:rPr>
          <w:fldChar w:fldCharType="end"/>
        </w:r>
      </w:hyperlink>
    </w:p>
    <w:p w14:paraId="22FDDD4C" w14:textId="6277CFB2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9" w:anchor="_Toc102653922" w:history="1">
        <w:r w:rsidR="00ED1C82" w:rsidRPr="00BE2BF9">
          <w:rPr>
            <w:rStyle w:val="Hypertextovprepojenie"/>
            <w:noProof/>
          </w:rPr>
          <w:t>Obrázok 10: Grafické znázornenie hlbokého Metric learning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_Toc102653922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13</w:t>
        </w:r>
        <w:r w:rsidR="00ED1C82">
          <w:rPr>
            <w:noProof/>
            <w:webHidden/>
          </w:rPr>
          <w:fldChar w:fldCharType="end"/>
        </w:r>
      </w:hyperlink>
    </w:p>
    <w:p w14:paraId="001F603D" w14:textId="5E4EB139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0" w:anchor="_Toc102653923" w:history="1">
        <w:r w:rsidR="00ED1C82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14</w:t>
        </w:r>
        <w:r w:rsidR="00ED1C82">
          <w:rPr>
            <w:noProof/>
            <w:webHidden/>
          </w:rPr>
          <w:fldChar w:fldCharType="end"/>
        </w:r>
      </w:hyperlink>
    </w:p>
    <w:p w14:paraId="4EBBBD68" w14:textId="1B07C05B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ED1C82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15</w:t>
        </w:r>
        <w:r w:rsidR="00ED1C82">
          <w:rPr>
            <w:noProof/>
            <w:webHidden/>
          </w:rPr>
          <w:fldChar w:fldCharType="end"/>
        </w:r>
      </w:hyperlink>
    </w:p>
    <w:p w14:paraId="135E0FEF" w14:textId="22F96E96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1" w:anchor="_Toc102653925" w:history="1">
        <w:r w:rsidR="00ED1C82" w:rsidRPr="00BE2BF9">
          <w:rPr>
            <w:rStyle w:val="Hypertextovprepojenie"/>
            <w:noProof/>
          </w:rPr>
          <w:t>Obrázok 13 Graf predikcie Ag z PCR, PCR%, Ag, Ag%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17</w:t>
        </w:r>
        <w:r w:rsidR="00ED1C82">
          <w:rPr>
            <w:noProof/>
            <w:webHidden/>
          </w:rPr>
          <w:fldChar w:fldCharType="end"/>
        </w:r>
      </w:hyperlink>
    </w:p>
    <w:p w14:paraId="1A95FAD3" w14:textId="0E6D5102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2" w:anchor="_Toc102653926" w:history="1">
        <w:r w:rsidR="00ED1C82" w:rsidRPr="00BE2BF9">
          <w:rPr>
            <w:rStyle w:val="Hypertextovprepojenie"/>
            <w:noProof/>
          </w:rPr>
          <w:t>Obrázok 14 Graf predikcie úmrtí z PCR, PCR%, Ag, Ag%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18</w:t>
        </w:r>
        <w:r w:rsidR="00ED1C82">
          <w:rPr>
            <w:noProof/>
            <w:webHidden/>
          </w:rPr>
          <w:fldChar w:fldCharType="end"/>
        </w:r>
      </w:hyperlink>
    </w:p>
    <w:p w14:paraId="06C43092" w14:textId="560EAFEB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3" w:anchor="_Toc102653927" w:history="1">
        <w:r w:rsidR="00ED1C82" w:rsidRPr="00BE2BF9">
          <w:rPr>
            <w:rStyle w:val="Hypertextovprepojenie"/>
            <w:noProof/>
          </w:rPr>
          <w:t>Obrázok 15 Graf predikcie úmrtí z úmrt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19</w:t>
        </w:r>
        <w:r w:rsidR="00ED1C82">
          <w:rPr>
            <w:noProof/>
            <w:webHidden/>
          </w:rPr>
          <w:fldChar w:fldCharType="end"/>
        </w:r>
      </w:hyperlink>
    </w:p>
    <w:p w14:paraId="2F880231" w14:textId="2752BF0D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4" w:anchor="_Toc102653928" w:history="1">
        <w:r w:rsidR="00ED1C82" w:rsidRPr="00BE2BF9">
          <w:rPr>
            <w:rStyle w:val="Hypertextovprepojenie"/>
            <w:noProof/>
          </w:rPr>
          <w:t>Obrázok 16 Graf predikcie kompletne zaočkovaných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19</w:t>
        </w:r>
        <w:r w:rsidR="00ED1C82">
          <w:rPr>
            <w:noProof/>
            <w:webHidden/>
          </w:rPr>
          <w:fldChar w:fldCharType="end"/>
        </w:r>
      </w:hyperlink>
    </w:p>
    <w:p w14:paraId="0FC8F1A3" w14:textId="42ECE228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ED1C82" w:rsidRPr="00BE2BF9">
          <w:rPr>
            <w:rStyle w:val="Hypertextovprepojenie"/>
            <w:noProof/>
          </w:rPr>
          <w:t>Obrázok 17 Graf celkových hospitalizácií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20</w:t>
        </w:r>
        <w:r w:rsidR="00ED1C82">
          <w:rPr>
            <w:noProof/>
            <w:webHidden/>
          </w:rPr>
          <w:fldChar w:fldCharType="end"/>
        </w:r>
      </w:hyperlink>
    </w:p>
    <w:p w14:paraId="2AEAB9E8" w14:textId="588890A0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5" w:anchor="_Toc102653930" w:history="1">
        <w:r w:rsidR="00ED1C82" w:rsidRPr="00BE2BF9">
          <w:rPr>
            <w:rStyle w:val="Hypertextovprepojenie"/>
            <w:noProof/>
          </w:rPr>
          <w:t>Obrázok 18 Graf časového vývoja UPV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_Toc102653930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21</w:t>
        </w:r>
        <w:r w:rsidR="00ED1C82">
          <w:rPr>
            <w:noProof/>
            <w:webHidden/>
          </w:rPr>
          <w:fldChar w:fldCharType="end"/>
        </w:r>
      </w:hyperlink>
    </w:p>
    <w:p w14:paraId="09EABBE5" w14:textId="2AD915CF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ED1C82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_Toc102653931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24</w:t>
        </w:r>
        <w:r w:rsidR="00ED1C82">
          <w:rPr>
            <w:noProof/>
            <w:webHidden/>
          </w:rPr>
          <w:fldChar w:fldCharType="end"/>
        </w:r>
      </w:hyperlink>
    </w:p>
    <w:p w14:paraId="0D370607" w14:textId="71701DEB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ED1C82" w:rsidRPr="00BE2BF9">
          <w:rPr>
            <w:rStyle w:val="Hypertextovprepojenie"/>
            <w:noProof/>
          </w:rPr>
          <w:t>Obrázok 20 Predikcia hospitalizácií z (PCR%, Ag%)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_Toc102653932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24</w:t>
        </w:r>
        <w:r w:rsidR="00ED1C82">
          <w:rPr>
            <w:noProof/>
            <w:webHidden/>
          </w:rPr>
          <w:fldChar w:fldCharType="end"/>
        </w:r>
      </w:hyperlink>
    </w:p>
    <w:p w14:paraId="12EEF91C" w14:textId="2BE34CE2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ED1C82" w:rsidRPr="00BE2BF9">
          <w:rPr>
            <w:rStyle w:val="Hypertextovprepojenie"/>
            <w:noProof/>
          </w:rPr>
          <w:t>Obrázok 21 Predikcia hospitalizácií z (PCR, Ag)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74D77458" w14:textId="1BACFD92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ED1C82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897579F" w14:textId="08354DA7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ED1C82" w:rsidRPr="00BE2BF9">
          <w:rPr>
            <w:rStyle w:val="Hypertextovprepojenie"/>
            <w:noProof/>
          </w:rPr>
          <w:t>Obrázok 23 Graf predikcie hospitalizácii z parametrov Ag, Ag%, PCR, PCR%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26</w:t>
        </w:r>
        <w:r w:rsidR="00ED1C82">
          <w:rPr>
            <w:noProof/>
            <w:webHidden/>
          </w:rPr>
          <w:fldChar w:fldCharType="end"/>
        </w:r>
      </w:hyperlink>
    </w:p>
    <w:p w14:paraId="310927C9" w14:textId="600108AC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ED1C82" w:rsidRPr="00BE2BF9">
          <w:rPr>
            <w:rStyle w:val="Hypertextovprepojenie"/>
            <w:noProof/>
          </w:rPr>
          <w:t>Obrázok 24 Graf predikcie hospitalizácii z parametrov Ag%, PCR%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27</w:t>
        </w:r>
        <w:r w:rsidR="00ED1C82">
          <w:rPr>
            <w:noProof/>
            <w:webHidden/>
          </w:rPr>
          <w:fldChar w:fldCharType="end"/>
        </w:r>
      </w:hyperlink>
    </w:p>
    <w:p w14:paraId="47480643" w14:textId="60F8834E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ED1C82" w:rsidRPr="00BE2BF9">
          <w:rPr>
            <w:rStyle w:val="Hypertextovprepojenie"/>
            <w:noProof/>
          </w:rPr>
          <w:t>Obrázok 25 Graf predikcie hospitalizácií z parametrov Ag, PCR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27</w:t>
        </w:r>
        <w:r w:rsidR="00ED1C82">
          <w:rPr>
            <w:noProof/>
            <w:webHidden/>
          </w:rPr>
          <w:fldChar w:fldCharType="end"/>
        </w:r>
      </w:hyperlink>
    </w:p>
    <w:p w14:paraId="312513AE" w14:textId="718ADD30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ED1C82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7670BDCB" w14:textId="5BE1074E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ED1C82" w:rsidRPr="00BE2BF9">
          <w:rPr>
            <w:rStyle w:val="Hypertextovprepojenie"/>
            <w:noProof/>
          </w:rPr>
          <w:t>Obrázok 27 Porovnanie najlepších výsledkov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29</w:t>
        </w:r>
        <w:r w:rsidR="00ED1C82">
          <w:rPr>
            <w:noProof/>
            <w:webHidden/>
          </w:rPr>
          <w:fldChar w:fldCharType="end"/>
        </w:r>
      </w:hyperlink>
    </w:p>
    <w:p w14:paraId="0D1CC9C4" w14:textId="5E2E0ECE" w:rsidR="00A153EC" w:rsidRPr="00C70C57" w:rsidRDefault="009866BF" w:rsidP="00224C20">
      <w:pPr>
        <w:pStyle w:val="Zoznambezcisel"/>
      </w:pPr>
      <w:r w:rsidRPr="00FB6410">
        <w:lastRenderedPageBreak/>
        <w:fldChar w:fldCharType="end"/>
      </w:r>
      <w:bookmarkStart w:id="1" w:name="_Toc102653941"/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1"/>
    </w:p>
    <w:p w14:paraId="1D510CC1" w14:textId="712CFECC" w:rsidR="00083B4B" w:rsidRDefault="00083B4B" w:rsidP="00713E60">
      <w:bookmarkStart w:id="2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2653942"/>
    <w:p w14:paraId="37A6DC58" w14:textId="638C9739" w:rsidR="00F82A75" w:rsidRDefault="00E4399C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FD657A">
      <w:pPr>
        <w:pStyle w:val="Zakladny"/>
      </w:pPr>
      <w:bookmarkStart w:id="4" w:name="_Hlk97380279"/>
      <w:r>
        <w:t>(Spracoval</w:t>
      </w:r>
      <w:r w:rsidRPr="00083B4B">
        <w:t xml:space="preserve">: Marek </w:t>
      </w:r>
      <w:proofErr w:type="spellStart"/>
      <w:r w:rsidRPr="00083B4B">
        <w:t>Kačmár</w:t>
      </w:r>
      <w:proofErr w:type="spellEnd"/>
      <w:r>
        <w:t>, u</w:t>
      </w:r>
      <w:r w:rsidRPr="00083B4B">
        <w:t>pravil: Filip Frank</w:t>
      </w:r>
      <w:bookmarkEnd w:id="4"/>
      <w:r>
        <w:t>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6CE7D8EC" w:rsidR="00F0585B" w:rsidRP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102653943"/>
      <w:bookmarkStart w:id="6" w:name="_Toc378775589"/>
      <w:bookmarkStart w:id="7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FD657A">
      <w:pPr>
        <w:pStyle w:val="Zakladny"/>
      </w:pPr>
      <w:r>
        <w:t>(Spracovali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2653913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2653913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2653944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FD657A">
      <w:pPr>
        <w:pStyle w:val="Zakladny"/>
      </w:pPr>
      <w:r>
        <w:t>(Spracoval</w:t>
      </w:r>
      <w:r w:rsidRPr="00083B4B">
        <w:t>: Juraj Puszte</w:t>
      </w:r>
      <w:r>
        <w:t>r)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1" w:name="_Toc102653945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FD657A">
      <w:pPr>
        <w:pStyle w:val="Zakladny"/>
      </w:pPr>
      <w:r>
        <w:t>(Spracoval</w:t>
      </w:r>
      <w:r w:rsidRPr="00083B4B">
        <w:t>: Juraj Puszt</w:t>
      </w:r>
      <w:r>
        <w:t>er)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2653914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2653914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8" w:name="_Toc102653946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2653915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2653915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FD657A">
      <w:pPr>
        <w:pStyle w:val="Zakladny"/>
      </w:pPr>
      <w:r>
        <w:t>(Spracoval: Filip Frank)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2653947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6" w:name="_Toc102653948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FD657A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7" w:name="_Toc102653154"/>
      <w:r w:rsidRPr="001C55FF">
        <w:t>(3.1)</w:t>
      </w:r>
      <w:bookmarkEnd w:id="27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8" w:name="_Toc102653949"/>
      <w:r>
        <w:t>ARIMA a</w:t>
      </w:r>
      <w:r w:rsidR="00663C13">
        <w:t> </w:t>
      </w:r>
      <w:r>
        <w:t>ARIMAX</w:t>
      </w:r>
      <w:bookmarkEnd w:id="28"/>
    </w:p>
    <w:p w14:paraId="2749FB47" w14:textId="4B531A4A" w:rsidR="00663C13" w:rsidRPr="00663C13" w:rsidRDefault="008E3575" w:rsidP="00FD657A">
      <w:pPr>
        <w:pStyle w:val="Zakladny"/>
      </w:pPr>
      <w:r>
        <w:t>(Spracoval: Juraj Puszter)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9" w:name="_Toc102653155"/>
      <w:r>
        <w:t>(3.2)</w:t>
      </w:r>
      <w:bookmarkEnd w:id="29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30" w:name="_Toc102653156"/>
      <w:r>
        <w:t>(3.</w:t>
      </w:r>
      <w:r w:rsidR="005A30A9">
        <w:t>3</w:t>
      </w:r>
      <w:r>
        <w:t>)</w:t>
      </w:r>
      <w:bookmarkEnd w:id="30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1" w:name="_Toc97398621"/>
                            <w:bookmarkStart w:id="32" w:name="_Toc98145999"/>
                            <w:bookmarkStart w:id="33" w:name="_Toc102653916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4" w:name="_Toc97398621"/>
                      <w:bookmarkStart w:id="35" w:name="_Toc98145999"/>
                      <w:bookmarkStart w:id="36" w:name="_Toc102653916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7" w:name="_Toc102653950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7"/>
      <w:proofErr w:type="spellEnd"/>
    </w:p>
    <w:p w14:paraId="03923B1E" w14:textId="02772398" w:rsidR="00663C13" w:rsidRDefault="008E3575" w:rsidP="00FD657A">
      <w:pPr>
        <w:pStyle w:val="Zakladny"/>
      </w:pPr>
      <w:r>
        <w:t>(Spracoval: Adam Vozár)</w:t>
      </w:r>
    </w:p>
    <w:p w14:paraId="5499EC60" w14:textId="300E00CF" w:rsidR="00C10FD6" w:rsidRDefault="00C10FD6" w:rsidP="00FD657A">
      <w:pPr>
        <w:pStyle w:val="Zakladny"/>
      </w:pP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</w:t>
      </w:r>
      <w:r>
        <w:lastRenderedPageBreak/>
        <w:t xml:space="preserve">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8" w:name="_Toc97398622"/>
                            <w:bookmarkStart w:id="39" w:name="_Toc98146000"/>
                            <w:bookmarkStart w:id="40" w:name="_Toc102653917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8"/>
                            <w:bookmarkEnd w:id="39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1" w:name="_Toc97398622"/>
                      <w:bookmarkStart w:id="42" w:name="_Toc98146000"/>
                      <w:bookmarkStart w:id="43" w:name="_Toc102653917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1"/>
                      <w:bookmarkEnd w:id="42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4" w:name="_Toc102653951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4"/>
      <w:proofErr w:type="spellEnd"/>
    </w:p>
    <w:p w14:paraId="7A509119" w14:textId="4E7AA375" w:rsidR="00663C13" w:rsidRPr="00663C13" w:rsidRDefault="008E3575" w:rsidP="00FD657A">
      <w:pPr>
        <w:pStyle w:val="Zakladny"/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5" w:name="_Toc97398623"/>
                            <w:bookmarkStart w:id="46" w:name="_Toc98146001"/>
                            <w:bookmarkStart w:id="47" w:name="_Toc102653918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5"/>
                            <w:bookmarkEnd w:id="46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8" w:name="_Toc97398623"/>
                      <w:bookmarkStart w:id="49" w:name="_Toc98146001"/>
                      <w:bookmarkStart w:id="50" w:name="_Toc102653918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8"/>
                      <w:bookmarkEnd w:id="49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1" w:name="_Toc102653952"/>
      <w:proofErr w:type="spellStart"/>
      <w:r>
        <w:t>XGBoost</w:t>
      </w:r>
      <w:bookmarkEnd w:id="51"/>
      <w:proofErr w:type="spellEnd"/>
    </w:p>
    <w:p w14:paraId="09E2D7CA" w14:textId="79395583" w:rsidR="00663C13" w:rsidRPr="00663C13" w:rsidRDefault="008E3575" w:rsidP="00FD657A">
      <w:pPr>
        <w:pStyle w:val="Zakladny"/>
      </w:pPr>
      <w:r>
        <w:t>(Spracoval: Filip Frank)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2" w:name="_Toc97398624"/>
                            <w:bookmarkStart w:id="53" w:name="_Toc98146002"/>
                            <w:bookmarkStart w:id="54" w:name="_Toc102653919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2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5" w:name="_Toc97398624"/>
                      <w:bookmarkStart w:id="56" w:name="_Toc98146002"/>
                      <w:bookmarkStart w:id="57" w:name="_Toc102653919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5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6343A30F" w14:textId="34D35742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8" w:name="_Toc102653953"/>
      <w:proofErr w:type="spellStart"/>
      <w:r>
        <w:t>Voting</w:t>
      </w:r>
      <w:proofErr w:type="spellEnd"/>
      <w:r>
        <w:t xml:space="preserve"> Ensemble</w:t>
      </w:r>
      <w:bookmarkEnd w:id="58"/>
    </w:p>
    <w:p w14:paraId="643FE2EE" w14:textId="1F44F1F9" w:rsidR="00663C13" w:rsidRPr="00663C13" w:rsidRDefault="008E3575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9" w:name="_Toc97398625"/>
                            <w:bookmarkStart w:id="60" w:name="_Toc98146003"/>
                            <w:bookmarkStart w:id="61" w:name="_Toc102653920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9"/>
                            <w:bookmarkEnd w:id="60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2" w:name="_Toc97398625"/>
                      <w:bookmarkStart w:id="63" w:name="_Toc98146003"/>
                      <w:bookmarkStart w:id="64" w:name="_Toc102653920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2"/>
                      <w:bookmarkEnd w:id="63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5" w:name="_Toc102653954"/>
      <w:proofErr w:type="spellStart"/>
      <w:r>
        <w:t>Stacking</w:t>
      </w:r>
      <w:proofErr w:type="spellEnd"/>
      <w:r>
        <w:t xml:space="preserve"> Ensemble</w:t>
      </w:r>
      <w:bookmarkEnd w:id="65"/>
    </w:p>
    <w:p w14:paraId="07A01006" w14:textId="47CD4FDB" w:rsidR="00663C13" w:rsidRPr="00663C13" w:rsidRDefault="00B26F73" w:rsidP="00FD657A">
      <w:pPr>
        <w:pStyle w:val="Zakladny"/>
      </w:pPr>
      <w:r>
        <w:t>(Spracoval: Filip Frank)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6" w:name="_Toc102653955"/>
      <w:bookmarkEnd w:id="6"/>
      <w:bookmarkEnd w:id="7"/>
      <w:proofErr w:type="spellStart"/>
      <w:r>
        <w:lastRenderedPageBreak/>
        <w:t>Elastic</w:t>
      </w:r>
      <w:proofErr w:type="spellEnd"/>
      <w:r>
        <w:t xml:space="preserve"> Net</w:t>
      </w:r>
      <w:bookmarkEnd w:id="66"/>
    </w:p>
    <w:p w14:paraId="68B4B022" w14:textId="6EE7AC8B" w:rsidR="00663C13" w:rsidRPr="00663C13" w:rsidRDefault="00B26F73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7B5701BC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0DCE5431" w14:textId="77777777" w:rsidR="00B158AB" w:rsidRDefault="00B158AB" w:rsidP="00FD657A">
      <w:pPr>
        <w:pStyle w:val="Zakladny"/>
      </w:pPr>
    </w:p>
    <w:p w14:paraId="3F80A0CF" w14:textId="77777777" w:rsidR="00B158AB" w:rsidRDefault="00B158AB" w:rsidP="004A2FD4">
      <w:pPr>
        <w:pStyle w:val="Nadpis2urovne"/>
      </w:pPr>
      <w:bookmarkStart w:id="67" w:name="_Toc98105310"/>
      <w:bookmarkStart w:id="68" w:name="_Toc102653956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7"/>
      <w:bookmarkEnd w:id="68"/>
    </w:p>
    <w:p w14:paraId="428BBE22" w14:textId="40EF7D04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9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9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102653921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102653921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2" w:name="_Toc98105311"/>
      <w:bookmarkStart w:id="73" w:name="_Toc102653957"/>
      <w:r w:rsidRPr="00B3520B">
        <w:rPr>
          <w:lang w:val="en-US"/>
        </w:rPr>
        <w:t>Metric learning</w:t>
      </w:r>
      <w:bookmarkEnd w:id="72"/>
      <w:bookmarkEnd w:id="73"/>
    </w:p>
    <w:p w14:paraId="2F89D200" w14:textId="554A1168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4" w:name="_Toc102653922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5" w:name="_Toc102653922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6" w:name="_Toc98105312"/>
      <w:bookmarkStart w:id="77" w:name="_Toc102653958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8" w:name="_Toc102653923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9" w:name="_Toc102653923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9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102653959"/>
      <w:r>
        <w:lastRenderedPageBreak/>
        <w:t>Doterajšie výsledky</w:t>
      </w:r>
      <w:bookmarkEnd w:id="80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1" w:name="_Toc102653960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2" w:name="_Toc102653924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12</w:t>
      </w:r>
      <w:r w:rsidR="00E4399C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3" w:name="_Toc102653961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Juraj Puszter)</w:t>
      </w:r>
    </w:p>
    <w:p w14:paraId="216A3405" w14:textId="77777777" w:rsidR="000E4E0E" w:rsidRDefault="000E4E0E" w:rsidP="00FD657A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FD657A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102653925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102653925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90" w:name="_Toc102653962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FD657A">
      <w:pPr>
        <w:pStyle w:val="Zakladny"/>
        <w:rPr>
          <w:lang w:val="en-GB"/>
        </w:rPr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102653926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102653926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7" w:name="_Toc102653963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102653927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102653927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4" w:name="_Toc102653964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FD657A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102653928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102653928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1" w:name="_Toc102653965"/>
      <w:r>
        <w:t>Graf celkových hospitalizácií</w:t>
      </w:r>
      <w:bookmarkEnd w:id="111"/>
    </w:p>
    <w:p w14:paraId="4ECD0ECE" w14:textId="3CDCDCE4" w:rsidR="00363EA2" w:rsidRPr="00363EA2" w:rsidRDefault="00DF0D82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2" w:name="_Toc102653929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17</w:t>
      </w:r>
      <w:r w:rsidR="00E4399C">
        <w:rPr>
          <w:noProof/>
        </w:rPr>
        <w:fldChar w:fldCharType="end"/>
      </w:r>
      <w:r>
        <w:t xml:space="preserve"> Graf celkových hospitalizácií</w:t>
      </w:r>
      <w:bookmarkEnd w:id="2"/>
      <w:bookmarkEnd w:id="112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3" w:name="_Toc102653966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FD657A">
      <w:pPr>
        <w:pStyle w:val="Zakladny"/>
      </w:pPr>
      <w:r>
        <w:t>(Spracoval: Adam Vozár)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100246735"/>
                            <w:bookmarkStart w:id="115" w:name="_Toc102653930"/>
                            <w:r>
                              <w:t xml:space="preserve">Obrázok </w:t>
                            </w:r>
                            <w:r w:rsidR="00E4399C">
                              <w:fldChar w:fldCharType="begin"/>
                            </w:r>
                            <w:r w:rsidR="00E4399C">
                              <w:instrText xml:space="preserve"> SEQ Obrázok \* ARABIC </w:instrText>
                            </w:r>
                            <w:r w:rsidR="00E4399C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E439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6" w:name="_Toc100246735"/>
                      <w:bookmarkStart w:id="117" w:name="_Toc102653930"/>
                      <w:r>
                        <w:t xml:space="preserve">Obrázok </w:t>
                      </w:r>
                      <w:r w:rsidR="00E4399C">
                        <w:fldChar w:fldCharType="begin"/>
                      </w:r>
                      <w:r w:rsidR="00E4399C">
                        <w:instrText xml:space="preserve"> SEQ Obrázok \* ARABIC </w:instrText>
                      </w:r>
                      <w:r w:rsidR="00E4399C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E4399C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6"/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8" w:name="_Toc102653967"/>
      <w:r>
        <w:t>Tabuľka dosiahnutých výsledkov predikcií</w:t>
      </w:r>
      <w:bookmarkEnd w:id="118"/>
    </w:p>
    <w:p w14:paraId="78C6E015" w14:textId="117733E4" w:rsidR="000770B0" w:rsidRPr="00F1299C" w:rsidRDefault="008668D0" w:rsidP="00FD657A">
      <w:pPr>
        <w:pStyle w:val="Zakladny"/>
      </w:pPr>
      <w:r>
        <w:t>(Spracoval: Juraj Puszter</w:t>
      </w:r>
      <w:r w:rsidR="000770B0">
        <w:t>)</w:t>
      </w:r>
    </w:p>
    <w:p w14:paraId="008F6E3C" w14:textId="11CCC1C7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2070"/>
        <w:gridCol w:w="1620"/>
        <w:gridCol w:w="2070"/>
        <w:gridCol w:w="1402"/>
      </w:tblGrid>
      <w:tr w:rsidR="008668D0" w14:paraId="31777ADF" w14:textId="77777777" w:rsidTr="00C91DF1">
        <w:tc>
          <w:tcPr>
            <w:tcW w:w="1615" w:type="dxa"/>
            <w:vAlign w:val="center"/>
          </w:tcPr>
          <w:p w14:paraId="01500C36" w14:textId="5A25104D" w:rsidR="008668D0" w:rsidRPr="00600308" w:rsidRDefault="008668D0" w:rsidP="00FD657A">
            <w:pPr>
              <w:pStyle w:val="Zakladny"/>
            </w:pPr>
            <w:r w:rsidRPr="00600308">
              <w:t>Predikcia</w:t>
            </w:r>
          </w:p>
        </w:tc>
        <w:tc>
          <w:tcPr>
            <w:tcW w:w="2070" w:type="dxa"/>
            <w:vAlign w:val="center"/>
          </w:tcPr>
          <w:p w14:paraId="76F134B0" w14:textId="76E74BE2" w:rsidR="008668D0" w:rsidRPr="00600308" w:rsidRDefault="00C91DF1" w:rsidP="00FD657A">
            <w:pPr>
              <w:pStyle w:val="Zakladny"/>
            </w:pPr>
            <w:r>
              <w:t>Predikovaný p</w:t>
            </w:r>
            <w:r w:rsidR="008668D0" w:rsidRPr="00600308">
              <w:t>očet dní</w:t>
            </w:r>
          </w:p>
        </w:tc>
        <w:tc>
          <w:tcPr>
            <w:tcW w:w="1620" w:type="dxa"/>
            <w:vAlign w:val="center"/>
          </w:tcPr>
          <w:p w14:paraId="1E7F4DEC" w14:textId="54F890ED" w:rsidR="008668D0" w:rsidRPr="00600308" w:rsidRDefault="008668D0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2070" w:type="dxa"/>
            <w:vAlign w:val="center"/>
          </w:tcPr>
          <w:p w14:paraId="14DD1574" w14:textId="75D22046" w:rsidR="008668D0" w:rsidRPr="00600308" w:rsidRDefault="008668D0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02" w:type="dxa"/>
            <w:vAlign w:val="center"/>
          </w:tcPr>
          <w:p w14:paraId="008CB7E5" w14:textId="14C9EB9C" w:rsidR="008668D0" w:rsidRPr="00600308" w:rsidRDefault="008668D0" w:rsidP="00FD657A">
            <w:pPr>
              <w:pStyle w:val="Zakladny"/>
            </w:pPr>
            <w:r w:rsidRPr="00600308">
              <w:t>RMSE</w:t>
            </w:r>
          </w:p>
        </w:tc>
      </w:tr>
      <w:tr w:rsidR="008668D0" w14:paraId="25F7B14E" w14:textId="77777777" w:rsidTr="00C91DF1">
        <w:tc>
          <w:tcPr>
            <w:tcW w:w="1615" w:type="dxa"/>
          </w:tcPr>
          <w:p w14:paraId="4FB19D12" w14:textId="30F10877" w:rsidR="008668D0" w:rsidRDefault="008668D0" w:rsidP="00FD657A">
            <w:pPr>
              <w:pStyle w:val="Zakladny"/>
            </w:pPr>
            <w:r>
              <w:t>Pozitívne PCR testy</w:t>
            </w:r>
          </w:p>
        </w:tc>
        <w:tc>
          <w:tcPr>
            <w:tcW w:w="2070" w:type="dxa"/>
            <w:vAlign w:val="center"/>
          </w:tcPr>
          <w:p w14:paraId="6BE39BA2" w14:textId="5BA6DB97" w:rsidR="008668D0" w:rsidRDefault="008668D0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15D68127" w14:textId="6FEA1915" w:rsidR="008668D0" w:rsidRDefault="008668D0" w:rsidP="00FD657A">
            <w:pPr>
              <w:pStyle w:val="Zakladny"/>
            </w:pPr>
            <w:r>
              <w:t>8892.61</w:t>
            </w:r>
          </w:p>
        </w:tc>
        <w:tc>
          <w:tcPr>
            <w:tcW w:w="2070" w:type="dxa"/>
            <w:vAlign w:val="center"/>
          </w:tcPr>
          <w:p w14:paraId="61256CD7" w14:textId="2A419FB5" w:rsidR="008668D0" w:rsidRDefault="008668D0" w:rsidP="00FD657A">
            <w:pPr>
              <w:pStyle w:val="Zakladny"/>
            </w:pPr>
            <w:r>
              <w:t>3618.14</w:t>
            </w:r>
          </w:p>
        </w:tc>
        <w:tc>
          <w:tcPr>
            <w:tcW w:w="1402" w:type="dxa"/>
            <w:vAlign w:val="center"/>
          </w:tcPr>
          <w:p w14:paraId="73CD4C5E" w14:textId="4A3F5E49" w:rsidR="008668D0" w:rsidRPr="00FD7647" w:rsidRDefault="00AF0EEF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C91DF1">
        <w:tc>
          <w:tcPr>
            <w:tcW w:w="1615" w:type="dxa"/>
          </w:tcPr>
          <w:p w14:paraId="2A59BA41" w14:textId="41CFBE68" w:rsidR="008668D0" w:rsidRDefault="008668D0" w:rsidP="00FD657A">
            <w:pPr>
              <w:pStyle w:val="Zakladny"/>
            </w:pPr>
            <w:r>
              <w:t>Pozitívne Ag testy</w:t>
            </w:r>
          </w:p>
        </w:tc>
        <w:tc>
          <w:tcPr>
            <w:tcW w:w="2070" w:type="dxa"/>
            <w:vAlign w:val="center"/>
          </w:tcPr>
          <w:p w14:paraId="4F4B1CF0" w14:textId="59C870F9" w:rsidR="008668D0" w:rsidRDefault="008668D0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0FA20E6A" w14:textId="62F575F7" w:rsidR="008668D0" w:rsidRDefault="00600308" w:rsidP="00FD657A">
            <w:pPr>
              <w:pStyle w:val="Zakladny"/>
            </w:pPr>
            <w:r>
              <w:t>2,490.341</w:t>
            </w:r>
          </w:p>
        </w:tc>
        <w:tc>
          <w:tcPr>
            <w:tcW w:w="2070" w:type="dxa"/>
            <w:vAlign w:val="center"/>
          </w:tcPr>
          <w:p w14:paraId="570FA936" w14:textId="34C53E52" w:rsidR="008668D0" w:rsidRDefault="00600308" w:rsidP="00FD657A">
            <w:pPr>
              <w:pStyle w:val="Zakladny"/>
            </w:pPr>
            <w:r>
              <w:t>1,817.71</w:t>
            </w:r>
          </w:p>
        </w:tc>
        <w:tc>
          <w:tcPr>
            <w:tcW w:w="1402" w:type="dxa"/>
            <w:vAlign w:val="center"/>
          </w:tcPr>
          <w:p w14:paraId="0EDB5902" w14:textId="73E5730F" w:rsidR="008668D0" w:rsidRDefault="00600308" w:rsidP="00FD657A">
            <w:pPr>
              <w:pStyle w:val="Zakladny"/>
            </w:pPr>
            <w:r>
              <w:t>378.218</w:t>
            </w:r>
          </w:p>
        </w:tc>
      </w:tr>
      <w:tr w:rsidR="008668D0" w14:paraId="31315764" w14:textId="77777777" w:rsidTr="00C91DF1">
        <w:tc>
          <w:tcPr>
            <w:tcW w:w="1615" w:type="dxa"/>
          </w:tcPr>
          <w:p w14:paraId="5E84E005" w14:textId="049EF2C8" w:rsidR="008668D0" w:rsidRDefault="00600308" w:rsidP="00FD657A">
            <w:pPr>
              <w:pStyle w:val="Zakladny"/>
            </w:pPr>
            <w:r>
              <w:lastRenderedPageBreak/>
              <w:t>Úmrtia z viacerých ukazovateľov</w:t>
            </w:r>
          </w:p>
        </w:tc>
        <w:tc>
          <w:tcPr>
            <w:tcW w:w="2070" w:type="dxa"/>
            <w:vAlign w:val="center"/>
          </w:tcPr>
          <w:p w14:paraId="2A92FAC8" w14:textId="56066E3B" w:rsidR="008668D0" w:rsidRDefault="00600308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63AB91C3" w14:textId="55CA4FA0" w:rsidR="008668D0" w:rsidRDefault="00600308" w:rsidP="00FD657A">
            <w:pPr>
              <w:pStyle w:val="Zakladny"/>
            </w:pPr>
            <w:r>
              <w:t>16 618</w:t>
            </w:r>
          </w:p>
        </w:tc>
        <w:tc>
          <w:tcPr>
            <w:tcW w:w="2070" w:type="dxa"/>
            <w:vAlign w:val="center"/>
          </w:tcPr>
          <w:p w14:paraId="4803CE24" w14:textId="65FB2DCA" w:rsidR="008668D0" w:rsidRDefault="00600308" w:rsidP="00FD657A">
            <w:pPr>
              <w:pStyle w:val="Zakladny"/>
            </w:pPr>
            <w:r>
              <w:t>16 124</w:t>
            </w:r>
          </w:p>
        </w:tc>
        <w:tc>
          <w:tcPr>
            <w:tcW w:w="1402" w:type="dxa"/>
            <w:vAlign w:val="center"/>
          </w:tcPr>
          <w:p w14:paraId="55080EEC" w14:textId="171C6CE5" w:rsidR="008668D0" w:rsidRDefault="00600308" w:rsidP="00FD657A">
            <w:pPr>
              <w:pStyle w:val="Zakladny"/>
            </w:pPr>
            <w:r>
              <w:t>40.676</w:t>
            </w:r>
          </w:p>
        </w:tc>
      </w:tr>
      <w:tr w:rsidR="008668D0" w14:paraId="75A85FD5" w14:textId="77777777" w:rsidTr="00C91DF1">
        <w:tc>
          <w:tcPr>
            <w:tcW w:w="1615" w:type="dxa"/>
          </w:tcPr>
          <w:p w14:paraId="4CF26122" w14:textId="1A9BA401" w:rsidR="008668D0" w:rsidRDefault="00600308" w:rsidP="00FD657A">
            <w:pPr>
              <w:pStyle w:val="Zakladny"/>
            </w:pPr>
            <w:r>
              <w:t>Úmrtia z úmrtí</w:t>
            </w:r>
          </w:p>
        </w:tc>
        <w:tc>
          <w:tcPr>
            <w:tcW w:w="2070" w:type="dxa"/>
            <w:vAlign w:val="center"/>
          </w:tcPr>
          <w:p w14:paraId="09852BF9" w14:textId="5FEF8B95" w:rsidR="008668D0" w:rsidRDefault="00600308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54F4A208" w14:textId="57546F8F" w:rsidR="008668D0" w:rsidRDefault="00600308" w:rsidP="00FD657A">
            <w:pPr>
              <w:pStyle w:val="Zakladny"/>
            </w:pPr>
            <w:r>
              <w:t>15 500</w:t>
            </w:r>
          </w:p>
        </w:tc>
        <w:tc>
          <w:tcPr>
            <w:tcW w:w="2070" w:type="dxa"/>
            <w:vAlign w:val="center"/>
          </w:tcPr>
          <w:p w14:paraId="47F8FE0C" w14:textId="5E5DD923" w:rsidR="008668D0" w:rsidRDefault="00600308" w:rsidP="00FD657A">
            <w:pPr>
              <w:pStyle w:val="Zakladny"/>
            </w:pPr>
            <w:r>
              <w:t>15 730</w:t>
            </w:r>
          </w:p>
        </w:tc>
        <w:tc>
          <w:tcPr>
            <w:tcW w:w="1402" w:type="dxa"/>
            <w:vAlign w:val="center"/>
          </w:tcPr>
          <w:p w14:paraId="3636F6D7" w14:textId="441C9BDF" w:rsidR="008668D0" w:rsidRDefault="00FD7647" w:rsidP="00FD657A">
            <w:pPr>
              <w:pStyle w:val="Zakladny"/>
            </w:pPr>
            <w:r w:rsidRPr="00FD7647">
              <w:t>260.38</w:t>
            </w:r>
          </w:p>
        </w:tc>
      </w:tr>
      <w:tr w:rsidR="008668D0" w14:paraId="2D280D0A" w14:textId="77777777" w:rsidTr="00C91DF1">
        <w:tc>
          <w:tcPr>
            <w:tcW w:w="1615" w:type="dxa"/>
          </w:tcPr>
          <w:p w14:paraId="57716464" w14:textId="5AB2827A" w:rsidR="008668D0" w:rsidRDefault="00600308" w:rsidP="00FD657A">
            <w:pPr>
              <w:pStyle w:val="Zakladny"/>
            </w:pPr>
            <w:r>
              <w:t>Kompletne zaočkovaní</w:t>
            </w:r>
          </w:p>
        </w:tc>
        <w:tc>
          <w:tcPr>
            <w:tcW w:w="2070" w:type="dxa"/>
            <w:vAlign w:val="center"/>
          </w:tcPr>
          <w:p w14:paraId="34252D77" w14:textId="5CFE64B6" w:rsidR="008668D0" w:rsidRDefault="00600308" w:rsidP="00FD657A">
            <w:pPr>
              <w:pStyle w:val="Zakladny"/>
            </w:pPr>
            <w:r>
              <w:t>49</w:t>
            </w:r>
            <w:r w:rsidR="00C91DF1">
              <w:t>*</w:t>
            </w:r>
          </w:p>
        </w:tc>
        <w:tc>
          <w:tcPr>
            <w:tcW w:w="1620" w:type="dxa"/>
            <w:vAlign w:val="center"/>
          </w:tcPr>
          <w:p w14:paraId="114DFF9B" w14:textId="420FBF39" w:rsidR="008668D0" w:rsidRDefault="00600308" w:rsidP="00FD657A">
            <w:pPr>
              <w:pStyle w:val="Zakladny"/>
            </w:pPr>
            <w:r>
              <w:t>2 327</w:t>
            </w:r>
          </w:p>
        </w:tc>
        <w:tc>
          <w:tcPr>
            <w:tcW w:w="2070" w:type="dxa"/>
            <w:vAlign w:val="center"/>
          </w:tcPr>
          <w:p w14:paraId="78539AD2" w14:textId="44D14599" w:rsidR="008668D0" w:rsidRDefault="00600308" w:rsidP="00FD657A">
            <w:pPr>
              <w:pStyle w:val="Zakladny"/>
            </w:pPr>
            <w:r>
              <w:t>33 493</w:t>
            </w:r>
          </w:p>
        </w:tc>
        <w:tc>
          <w:tcPr>
            <w:tcW w:w="1402" w:type="dxa"/>
            <w:vAlign w:val="center"/>
          </w:tcPr>
          <w:p w14:paraId="3A676F5D" w14:textId="181421DB" w:rsidR="008668D0" w:rsidRDefault="005578A1" w:rsidP="00FD657A">
            <w:pPr>
              <w:pStyle w:val="Zakladny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9" w:name="_Toc102653755"/>
      <w:r>
        <w:t xml:space="preserve">Tabuľka </w:t>
      </w:r>
      <w:r w:rsidR="00E4399C">
        <w:fldChar w:fldCharType="begin"/>
      </w:r>
      <w:r w:rsidR="00E4399C">
        <w:instrText xml:space="preserve"> SEQ Tabuľka \* ARABIC </w:instrText>
      </w:r>
      <w:r w:rsidR="00E4399C">
        <w:fldChar w:fldCharType="separate"/>
      </w:r>
      <w:r w:rsidR="00AB7DF4">
        <w:rPr>
          <w:noProof/>
        </w:rPr>
        <w:t>1</w:t>
      </w:r>
      <w:r w:rsidR="00E4399C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9"/>
    </w:p>
    <w:p w14:paraId="1DDD5FD0" w14:textId="26A74885" w:rsidR="00C91DF1" w:rsidRPr="00F262E4" w:rsidRDefault="00C91DF1" w:rsidP="00FD657A">
      <w:pPr>
        <w:pStyle w:val="Zakladny"/>
      </w:pPr>
      <w:r w:rsidRPr="00F262E4"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20" w:name="_Toc102653968"/>
      <w:r>
        <w:lastRenderedPageBreak/>
        <w:t xml:space="preserve">Predikcie </w:t>
      </w:r>
      <w:r w:rsidR="00F525E9">
        <w:t>hospitalizácií</w:t>
      </w:r>
      <w:bookmarkEnd w:id="120"/>
    </w:p>
    <w:p w14:paraId="533BA1D7" w14:textId="485B0DAA" w:rsidR="00B7259C" w:rsidRPr="00E37DD5" w:rsidRDefault="00B7259C" w:rsidP="00FD657A">
      <w:pPr>
        <w:pStyle w:val="Zakladny"/>
      </w:pPr>
      <w:r w:rsidRPr="00E37DD5">
        <w:t xml:space="preserve">(Spracoval: Juraj Puszter, Filip Frank, Viet </w:t>
      </w:r>
      <w:proofErr w:type="spellStart"/>
      <w:r w:rsidRPr="00E37DD5">
        <w:t>Quoc</w:t>
      </w:r>
      <w:proofErr w:type="spellEnd"/>
      <w:r w:rsidRPr="00E37DD5">
        <w:t xml:space="preserve"> </w:t>
      </w:r>
      <w:proofErr w:type="spellStart"/>
      <w:r w:rsidRPr="00E37DD5">
        <w:t>Le</w:t>
      </w:r>
      <w:proofErr w:type="spellEnd"/>
      <w:r w:rsidRPr="00E37DD5"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1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2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2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3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3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4" w:name="_Toc102653969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4"/>
      <w:proofErr w:type="spellEnd"/>
    </w:p>
    <w:p w14:paraId="70B6F10A" w14:textId="1A719F3D" w:rsidR="00B7259C" w:rsidRDefault="00B7259C" w:rsidP="00FD657A">
      <w:pPr>
        <w:pStyle w:val="Zakladny"/>
      </w:pPr>
      <w:r w:rsidRPr="00E37DD5">
        <w:t xml:space="preserve">(Spracoval: </w:t>
      </w:r>
      <w:r w:rsidR="00E37DD5" w:rsidRPr="00E37DD5">
        <w:t xml:space="preserve">Filip Frank, Viet </w:t>
      </w:r>
      <w:proofErr w:type="spellStart"/>
      <w:r w:rsidR="00E37DD5" w:rsidRPr="00E37DD5">
        <w:t>Quoc</w:t>
      </w:r>
      <w:proofErr w:type="spellEnd"/>
      <w:r w:rsidR="00E37DD5" w:rsidRPr="00E37DD5">
        <w:t xml:space="preserve"> </w:t>
      </w:r>
      <w:proofErr w:type="spellStart"/>
      <w:r w:rsidR="00E37DD5" w:rsidRPr="00E37DD5">
        <w:t>Le</w:t>
      </w:r>
      <w:proofErr w:type="spellEnd"/>
      <w:r w:rsidR="00E37DD5" w:rsidRPr="00E37DD5">
        <w:t xml:space="preserve">, Tomáš </w:t>
      </w:r>
      <w:proofErr w:type="spellStart"/>
      <w:r w:rsidR="00E37DD5" w:rsidRPr="00E37DD5">
        <w:t>Singhofer</w:t>
      </w:r>
      <w:proofErr w:type="spellEnd"/>
      <w:r w:rsidRPr="00E37DD5"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5" w:name="_Toc102653931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19</w:t>
      </w:r>
      <w:r w:rsidR="00E4399C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5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6" w:name="_Ref101478826"/>
      <w:bookmarkStart w:id="127" w:name="_Toc102653932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20</w:t>
      </w:r>
      <w:r w:rsidR="00E4399C">
        <w:rPr>
          <w:noProof/>
        </w:rPr>
        <w:fldChar w:fldCharType="end"/>
      </w:r>
      <w:bookmarkEnd w:id="126"/>
      <w:r>
        <w:t xml:space="preserve"> Predikcia hospitalizácií z (PCR%, Ag%)</w:t>
      </w:r>
      <w:bookmarkEnd w:id="127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8" w:name="_Toc102653933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21</w:t>
      </w:r>
      <w:r w:rsidR="00E4399C">
        <w:rPr>
          <w:noProof/>
        </w:rPr>
        <w:fldChar w:fldCharType="end"/>
      </w:r>
      <w:r>
        <w:t xml:space="preserve"> Predikcia hospitalizácií z (PCR, Ag)</w:t>
      </w:r>
      <w:bookmarkEnd w:id="128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6420A213" w:rsidR="003523E2" w:rsidRPr="003523E2" w:rsidRDefault="003523E2" w:rsidP="003523E2">
      <w:pPr>
        <w:pStyle w:val="Popis"/>
        <w:jc w:val="center"/>
      </w:pPr>
      <w:bookmarkStart w:id="129" w:name="_Toc102653934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22</w:t>
      </w:r>
      <w:r w:rsidR="00E4399C">
        <w:rPr>
          <w:noProof/>
        </w:rPr>
        <w:fldChar w:fldCharType="end"/>
      </w:r>
      <w:r>
        <w:t xml:space="preserve"> Predikcia hospitalizácií z (kumulatívny testy, kumulatívny testy %)</w:t>
      </w:r>
      <w:bookmarkEnd w:id="129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FD657A">
            <w:pPr>
              <w:pStyle w:val="Zakladny"/>
            </w:pPr>
            <w:r w:rsidRPr="00600308"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FD657A">
            <w:pPr>
              <w:pStyle w:val="Zakladny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FD657A">
            <w:pPr>
              <w:pStyle w:val="Zakladny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FD657A">
            <w:pPr>
              <w:pStyle w:val="Zakladny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FD657A">
            <w:pPr>
              <w:pStyle w:val="Zakladny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FD657A">
            <w:pPr>
              <w:pStyle w:val="Zakladny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FD657A">
            <w:pPr>
              <w:pStyle w:val="Zakladny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0" w:name="_Toc102653756"/>
      <w:r>
        <w:t xml:space="preserve">Tabuľka </w:t>
      </w:r>
      <w:r w:rsidR="00E4399C">
        <w:fldChar w:fldCharType="begin"/>
      </w:r>
      <w:r w:rsidR="00E4399C">
        <w:instrText xml:space="preserve"> SEQ Tabuľka \* ARABIC </w:instrText>
      </w:r>
      <w:r w:rsidR="00E4399C">
        <w:fldChar w:fldCharType="separate"/>
      </w:r>
      <w:r>
        <w:rPr>
          <w:noProof/>
        </w:rPr>
        <w:t>2</w:t>
      </w:r>
      <w:r w:rsidR="00E4399C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0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 xml:space="preserve">, ktorý zobrazuje predpoveď hospitalizácií z percenta </w:t>
      </w:r>
      <w:r>
        <w:lastRenderedPageBreak/>
        <w:t>pozitívnych PCR testov a percenta pozitívnych Ag testov.</w:t>
      </w:r>
      <w:r w:rsidR="00E000B9">
        <w:t xml:space="preserve"> Pozorovanie potvrdzuje metrika 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1" w:name="_Toc102653970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1"/>
      <w:proofErr w:type="spellEnd"/>
    </w:p>
    <w:p w14:paraId="31F41A20" w14:textId="590E9F67" w:rsidR="00280E12" w:rsidRPr="007C7EE9" w:rsidRDefault="007C7EE9" w:rsidP="00FD657A">
      <w:pPr>
        <w:pStyle w:val="Zakladny"/>
        <w:rPr>
          <w:lang w:val="en-US"/>
        </w:rPr>
      </w:pPr>
      <w:bookmarkStart w:id="132" w:name="_Hlk101473646"/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 xml:space="preserve">: Juraj Puszter, </w:t>
      </w:r>
      <w:r w:rsidR="007C3E2E">
        <w:rPr>
          <w:lang w:val="en-US"/>
        </w:rPr>
        <w:t xml:space="preserve">Adam </w:t>
      </w:r>
      <w:proofErr w:type="spellStart"/>
      <w:r w:rsidR="007C3E2E">
        <w:rPr>
          <w:lang w:val="en-US"/>
        </w:rPr>
        <w:t>Voz</w:t>
      </w:r>
      <w:proofErr w:type="spellEnd"/>
      <w:r w:rsidR="007C3E2E">
        <w:t xml:space="preserve">ár, Branislav </w:t>
      </w:r>
      <w:proofErr w:type="spellStart"/>
      <w:r w:rsidR="007C3E2E">
        <w:t>Šipula</w:t>
      </w:r>
      <w:proofErr w:type="spellEnd"/>
      <w:r w:rsidR="007C3E2E">
        <w:t xml:space="preserve">, Marek </w:t>
      </w:r>
      <w:proofErr w:type="spellStart"/>
      <w:r w:rsidR="007C3E2E">
        <w:t>Kačmár</w:t>
      </w:r>
      <w:proofErr w:type="spellEnd"/>
      <w:r>
        <w:rPr>
          <w:lang w:val="en-US"/>
        </w:rPr>
        <w:t>)</w:t>
      </w:r>
    </w:p>
    <w:bookmarkEnd w:id="132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3" w:name="_Toc102653935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23</w:t>
      </w:r>
      <w:r w:rsidR="00E4399C">
        <w:rPr>
          <w:noProof/>
        </w:rPr>
        <w:fldChar w:fldCharType="end"/>
      </w:r>
      <w:r>
        <w:t xml:space="preserve"> Graf predikcie hospitalizácii z parametrov Ag, Ag%, PCR, PCR%</w:t>
      </w:r>
      <w:bookmarkEnd w:id="133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4" w:name="_Toc102653936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24</w:t>
      </w:r>
      <w:r w:rsidR="00E4399C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4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5" w:name="_Toc102653937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25</w:t>
      </w:r>
      <w:r w:rsidR="00E4399C">
        <w:rPr>
          <w:noProof/>
        </w:rPr>
        <w:fldChar w:fldCharType="end"/>
      </w:r>
      <w:r>
        <w:t xml:space="preserve"> Graf predikcie hospitalizácií z parametrov Ag, PCR</w:t>
      </w:r>
      <w:bookmarkEnd w:id="135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6" w:name="_Toc102653938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 w:rsidR="00D40209">
        <w:rPr>
          <w:noProof/>
        </w:rPr>
        <w:t>26</w:t>
      </w:r>
      <w:r w:rsidR="00E4399C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6"/>
    </w:p>
    <w:p w14:paraId="1248999A" w14:textId="58681DA3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FD657A">
            <w:pPr>
              <w:pStyle w:val="Zakladny"/>
            </w:pPr>
            <w:r w:rsidRPr="00600308"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FD657A">
            <w:pPr>
              <w:pStyle w:val="Zakladny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34A32B3" w:rsidR="003D46B7" w:rsidRDefault="003D46B7" w:rsidP="00FD657A">
            <w:pPr>
              <w:pStyle w:val="Zakladny"/>
            </w:pPr>
            <w:r>
              <w:t>240</w:t>
            </w:r>
            <w:r w:rsidR="00430F52">
              <w:t>9</w:t>
            </w:r>
          </w:p>
        </w:tc>
        <w:tc>
          <w:tcPr>
            <w:tcW w:w="1418" w:type="dxa"/>
            <w:vAlign w:val="center"/>
          </w:tcPr>
          <w:p w14:paraId="0587D8F5" w14:textId="267C96C2" w:rsidR="003D46B7" w:rsidRPr="00FD7647" w:rsidRDefault="00430F52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FD657A">
            <w:pPr>
              <w:pStyle w:val="Zakladny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0C7AF97" w14:textId="47B38260" w:rsidR="003D46B7" w:rsidRDefault="00430F52" w:rsidP="00FD657A">
            <w:pPr>
              <w:pStyle w:val="Zakladny"/>
            </w:pPr>
            <w:r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FD657A">
            <w:pPr>
              <w:pStyle w:val="Zakladny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956C4BF" w14:textId="5B557752" w:rsidR="003D46B7" w:rsidRDefault="00430F52" w:rsidP="00FD657A">
            <w:pPr>
              <w:pStyle w:val="Zakladny"/>
            </w:pPr>
            <w:r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FD657A">
            <w:pPr>
              <w:pStyle w:val="Zakladny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3740497B" w14:textId="1D0F6B81" w:rsidR="003D46B7" w:rsidRDefault="00430F52" w:rsidP="00FD657A">
            <w:pPr>
              <w:pStyle w:val="Zakladny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7" w:name="_Toc102653757"/>
      <w:r>
        <w:t xml:space="preserve">Tabuľka </w:t>
      </w:r>
      <w:r w:rsidR="00E4399C">
        <w:fldChar w:fldCharType="begin"/>
      </w:r>
      <w:r w:rsidR="00E4399C">
        <w:instrText xml:space="preserve"> SEQ Tabuľka \* ARABIC </w:instrText>
      </w:r>
      <w:r w:rsidR="00E4399C">
        <w:fldChar w:fldCharType="separate"/>
      </w:r>
      <w:r w:rsidR="00AB7DF4">
        <w:rPr>
          <w:noProof/>
        </w:rPr>
        <w:t>3</w:t>
      </w:r>
      <w:r w:rsidR="00E4399C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7"/>
    </w:p>
    <w:p w14:paraId="72A9339C" w14:textId="5961D9E3" w:rsidR="000C2A6A" w:rsidRDefault="008805F2" w:rsidP="004A2FD4">
      <w:pPr>
        <w:pStyle w:val="Nadpis2urovne"/>
      </w:pPr>
      <w:bookmarkStart w:id="138" w:name="_Toc102653971"/>
      <w:r>
        <w:t>Záver</w:t>
      </w:r>
      <w:bookmarkEnd w:id="138"/>
    </w:p>
    <w:p w14:paraId="18018AB3" w14:textId="2810957F" w:rsidR="002204B1" w:rsidRPr="002204B1" w:rsidRDefault="002204B1" w:rsidP="00FD657A">
      <w:pPr>
        <w:pStyle w:val="Zakladny"/>
      </w:pPr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>: Juraj Puszter)</w:t>
      </w:r>
    </w:p>
    <w:p w14:paraId="709F3815" w14:textId="77777777" w:rsidR="00AB5191" w:rsidRDefault="00AB5191" w:rsidP="00AB5191">
      <w:pPr>
        <w:pStyle w:val="Zakladny"/>
      </w:pPr>
      <w:r>
        <w:t xml:space="preserve">Na nasledujúcom obrázku vidíme porovnanie najlepších výsledkov z našich meraní. Ako najlepšie výsledky sme brali predikcie, pri ktorých vyšlo najmenšie RMSE. Červená krivka znázorňuje predikcie, pri ktorých bol model neurónovej siete trénovaný na dátach z dlhšieho časového intervalu a to od 01.09.2021 do 10.03.2022. Zelená krivka znázorňuje predikcie, pri ktorých bol model neurónovej siete trénovaný na dátach z kratšieho časového intervalu a to od </w:t>
      </w:r>
      <w:r w:rsidRPr="00F525E9">
        <w:t xml:space="preserve">14.1.2022 </w:t>
      </w:r>
      <w:r>
        <w:t>d</w:t>
      </w:r>
      <w:r w:rsidRPr="00F525E9">
        <w:t>o 10.3.2022</w:t>
      </w:r>
      <w:r>
        <w:t xml:space="preserve">. Modrá krivka znázorňuje reálne hodnoty. V </w:t>
      </w:r>
      <w:proofErr w:type="spellStart"/>
      <w:r>
        <w:t>trénovacích</w:t>
      </w:r>
      <w:proofErr w:type="spellEnd"/>
      <w:r>
        <w:t xml:space="preserve"> dátach z dlhšieho časového intervalu sa nachádzajú vzorky z varianty delty aj </w:t>
      </w:r>
      <w:r>
        <w:lastRenderedPageBreak/>
        <w:t>z </w:t>
      </w:r>
      <w:proofErr w:type="spellStart"/>
      <w:r>
        <w:t>omikronu</w:t>
      </w:r>
      <w:proofErr w:type="spellEnd"/>
      <w:r>
        <w:t xml:space="preserve">, zatiaľ čo v dátach z kratšieho časového intervalu začali prevažovať vzorky z varianty </w:t>
      </w:r>
      <w:proofErr w:type="spellStart"/>
      <w:r>
        <w:t>omikronu</w:t>
      </w:r>
      <w:proofErr w:type="spellEnd"/>
      <w:r>
        <w:t xml:space="preserve">. Predikované hodnoty sú pre dátumy od </w:t>
      </w:r>
      <w:r w:rsidRPr="0003241C">
        <w:t>11.3.</w:t>
      </w:r>
      <w:r>
        <w:t xml:space="preserve">2022 do </w:t>
      </w:r>
      <w:r w:rsidRPr="0003241C">
        <w:t>20.3.2022</w:t>
      </w:r>
      <w:r>
        <w:t>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drawing>
          <wp:inline distT="0" distB="0" distL="0" distR="0" wp14:anchorId="6A3BDEA5" wp14:editId="6B0341AE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9" w:name="_Toc102653939"/>
      <w:r>
        <w:t xml:space="preserve">Obrázok </w:t>
      </w:r>
      <w:r w:rsidR="00E4399C">
        <w:fldChar w:fldCharType="begin"/>
      </w:r>
      <w:r w:rsidR="00E4399C">
        <w:instrText xml:space="preserve"> SEQ Obrázok \* ARABIC </w:instrText>
      </w:r>
      <w:r w:rsidR="00E4399C">
        <w:fldChar w:fldCharType="separate"/>
      </w:r>
      <w:r>
        <w:rPr>
          <w:noProof/>
        </w:rPr>
        <w:t>27</w:t>
      </w:r>
      <w:r w:rsidR="00E4399C">
        <w:rPr>
          <w:noProof/>
        </w:rPr>
        <w:fldChar w:fldCharType="end"/>
      </w:r>
      <w:r>
        <w:t xml:space="preserve"> Porovnanie najlepších výsledkov</w:t>
      </w:r>
      <w:bookmarkEnd w:id="139"/>
    </w:p>
    <w:p w14:paraId="6E06F18E" w14:textId="77777777" w:rsidR="008C1799" w:rsidRDefault="008C1799" w:rsidP="008C1799">
      <w:pPr>
        <w:pStyle w:val="Zakladny"/>
      </w:pPr>
      <w:bookmarkStart w:id="140" w:name="_Toc102653972"/>
      <w:r>
        <w:t xml:space="preserve">Z obrázku je možné vyčítať, že k reálnym hodnotám sme sa najviac priblížili pri predikciách z dlhšieho časového intervalu. Posledné dni predikcie sa červená krivka náhle priblíži k reálnym hodnotám, zatiaľ čo zelená krivka sa približuje pomaly. Pri predikcii z dlhého intervalu sú naše najlepšie výsledky z </w:t>
      </w:r>
      <w:r w:rsidRPr="00827CF0">
        <w:t>parametrov Ag%, PCR%</w:t>
      </w:r>
      <w:r>
        <w:t>. Z krátkeho intervalu sú to výsledky z parametrov Ag, PCR</w:t>
      </w:r>
      <w:r w:rsidRPr="00827CF0">
        <w:t>. Posledná reálna hodnota je 2409, predikovaná z kratšieho intervalu je</w:t>
      </w:r>
      <w:r>
        <w:rPr>
          <w:lang w:val="en-US"/>
        </w:rPr>
        <w:t xml:space="preserve"> </w:t>
      </w:r>
      <w:r w:rsidRPr="00827CF0">
        <w:t>248</w:t>
      </w:r>
      <w:r>
        <w:t>8</w:t>
      </w:r>
      <w:r w:rsidRPr="00827CF0">
        <w:t xml:space="preserve"> a z dlhšieho je</w:t>
      </w:r>
      <w:r>
        <w:rPr>
          <w:lang w:val="en-US"/>
        </w:rPr>
        <w:t xml:space="preserve"> </w:t>
      </w:r>
      <w:r>
        <w:t xml:space="preserve">2425. Výsledný najlepší model pre obe predikcie je </w:t>
      </w:r>
      <w:proofErr w:type="spellStart"/>
      <w:r>
        <w:t>Voting</w:t>
      </w:r>
      <w:proofErr w:type="spellEnd"/>
      <w:r>
        <w:t xml:space="preserve"> Ensemble. </w:t>
      </w:r>
    </w:p>
    <w:p w14:paraId="1B6DC56E" w14:textId="77777777" w:rsidR="008C1799" w:rsidRPr="009A75F1" w:rsidRDefault="008C1799" w:rsidP="008C1799">
      <w:pPr>
        <w:pStyle w:val="Zakladny"/>
        <w:rPr>
          <w:lang w:val="en-US"/>
        </w:rPr>
      </w:pPr>
      <w:r>
        <w:t>Najhoršie výsledky predikcií pre dáta z krátkeho intervalu sú pre parametre kumulatívne testy, kumulatívne testy%. Hodnota poslednej predikcie je 2494. Najhoršie výsledky predikcií pre dáta z dlhšieho intervalu sú pre parametre Ag, PCR. Hodnota poslednej predikcie je 2501. Ako vidíme, najhoršia predikcia z dlhšieho intervalu, je horšia ako najhoršia predikcia z kratšieho intervalu.</w:t>
      </w:r>
    </w:p>
    <w:p w14:paraId="5D3BD5B7" w14:textId="77777777" w:rsidR="008C1799" w:rsidRPr="00827CF0" w:rsidRDefault="008C1799" w:rsidP="008C1799">
      <w:pPr>
        <w:pStyle w:val="Zakladny"/>
      </w:pPr>
      <w:r>
        <w:t xml:space="preserve">Predikovať na dátach z dlhších časových intervalov má výhodu väčšieho množstva dát na ktorých sú modely trénované, čo ma za dôsledok presnejšie výsledky. Predikcie na dátach z kratších časových intervalov majú výhodu, že sa dokážeme zamerať na určité vlastnosti dát. V našom konkrétnom prípade kratšieho časového intervalu prevažuje vo vzorkách variant </w:t>
      </w:r>
      <w:proofErr w:type="spellStart"/>
      <w:r>
        <w:t>omikron</w:t>
      </w:r>
      <w:proofErr w:type="spellEnd"/>
      <w:r>
        <w:t>.</w:t>
      </w:r>
    </w:p>
    <w:p w14:paraId="188150A7" w14:textId="00D64018" w:rsidR="000C2A6A" w:rsidRDefault="00C91374" w:rsidP="000C2A6A">
      <w:pPr>
        <w:pStyle w:val="Nadpisneslovan"/>
        <w:rPr>
          <w:lang w:eastAsia="sk-SK"/>
        </w:rPr>
      </w:pPr>
      <w:r>
        <w:rPr>
          <w:lang w:eastAsia="sk-SK"/>
        </w:rPr>
        <w:lastRenderedPageBreak/>
        <w:t>Informácie o členoch tímu</w:t>
      </w:r>
      <w:bookmarkEnd w:id="140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Marek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Kačmár</w:t>
      </w:r>
      <w:proofErr w:type="spellEnd"/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p w14:paraId="43402F0D" w14:textId="369D353C" w:rsidR="00CD221F" w:rsidRPr="009924D5" w:rsidRDefault="00CD221F" w:rsidP="00CD221F">
      <w:pPr>
        <w:pStyle w:val="Nadpisneslovan"/>
      </w:pPr>
      <w:bookmarkStart w:id="141" w:name="_Toc102653973"/>
      <w:r>
        <w:lastRenderedPageBreak/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E4399C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26539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E4399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26539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3814D403" w14:textId="77777777" w:rsidR="00CB55BC" w:rsidRDefault="005712C4" w:rsidP="00CB55BC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B55BC">
            <w:rPr>
              <w:b/>
              <w:bCs/>
              <w:noProof/>
            </w:rPr>
            <w:t>Bigelow, Stephen J. 2020.</w:t>
          </w:r>
          <w:r w:rsidR="00CB55BC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2163C7A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7A1ACF6F" w14:textId="7E632762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2020.</w:t>
          </w:r>
          <w:r w:rsidR="00CB55BC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194E196" w14:textId="1A0994E0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2018.</w:t>
          </w:r>
          <w:r w:rsidR="00CB55BC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79F38E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32567758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3A2D2FD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7290AF1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3399950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25F692F2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7F70153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09EBE8B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3A4C157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13E1482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49A0803" w14:textId="15FC1FCC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643240FE" w14:textId="66EE4193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76F42B4F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102E6A2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FAAA50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08A7927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B56A50F" w14:textId="032F0102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56070CC3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78166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A3DE95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642E95BC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6A333E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AE9736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8FDEE91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40B625F0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26DA4C5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CB55BC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D43BB" w14:textId="77777777" w:rsidR="00E4399C" w:rsidRDefault="00E4399C" w:rsidP="00C546A9">
      <w:pPr>
        <w:spacing w:after="0" w:line="240" w:lineRule="auto"/>
      </w:pPr>
      <w:r>
        <w:separator/>
      </w:r>
    </w:p>
  </w:endnote>
  <w:endnote w:type="continuationSeparator" w:id="0">
    <w:p w14:paraId="72EB6B7D" w14:textId="77777777" w:rsidR="00E4399C" w:rsidRDefault="00E4399C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DB7FFB8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Marek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Kačmár</w:t>
                              </w:r>
                              <w:proofErr w:type="spellEnd"/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Marek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Kačmár</w:t>
                        </w:r>
                        <w:proofErr w:type="spellEnd"/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AB5191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008B2" w14:textId="77777777" w:rsidR="00E4399C" w:rsidRDefault="00E4399C" w:rsidP="00C546A9">
      <w:pPr>
        <w:spacing w:after="0" w:line="240" w:lineRule="auto"/>
      </w:pPr>
      <w:r>
        <w:separator/>
      </w:r>
    </w:p>
  </w:footnote>
  <w:footnote w:type="continuationSeparator" w:id="0">
    <w:p w14:paraId="7FEAFA72" w14:textId="77777777" w:rsidR="00E4399C" w:rsidRDefault="00E4399C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07AAC"/>
    <w:rsid w:val="00010026"/>
    <w:rsid w:val="00010DA4"/>
    <w:rsid w:val="0001239F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65F7"/>
    <w:rsid w:val="00040FEF"/>
    <w:rsid w:val="00041A26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1DD3"/>
    <w:rsid w:val="000C27EF"/>
    <w:rsid w:val="000C2A6A"/>
    <w:rsid w:val="000C4A3F"/>
    <w:rsid w:val="000C70AA"/>
    <w:rsid w:val="000D1359"/>
    <w:rsid w:val="000D2DAA"/>
    <w:rsid w:val="000D43A0"/>
    <w:rsid w:val="000D453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4279A"/>
    <w:rsid w:val="00142EE9"/>
    <w:rsid w:val="00147150"/>
    <w:rsid w:val="00150F55"/>
    <w:rsid w:val="001517CE"/>
    <w:rsid w:val="001528A1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977"/>
    <w:rsid w:val="001E07C5"/>
    <w:rsid w:val="001E2758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360BF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7EC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129A"/>
    <w:rsid w:val="0035185E"/>
    <w:rsid w:val="003523E2"/>
    <w:rsid w:val="00354701"/>
    <w:rsid w:val="003616C9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AB3"/>
    <w:rsid w:val="004A1C64"/>
    <w:rsid w:val="004A2FD4"/>
    <w:rsid w:val="004A39FA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4F62B1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95A"/>
    <w:rsid w:val="00545B8F"/>
    <w:rsid w:val="00547546"/>
    <w:rsid w:val="00553904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55D7"/>
    <w:rsid w:val="00593576"/>
    <w:rsid w:val="005958AD"/>
    <w:rsid w:val="00595EE1"/>
    <w:rsid w:val="00596A28"/>
    <w:rsid w:val="005A167D"/>
    <w:rsid w:val="005A28A4"/>
    <w:rsid w:val="005A30A9"/>
    <w:rsid w:val="005A315A"/>
    <w:rsid w:val="005B0018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C3FA7"/>
    <w:rsid w:val="006C6B28"/>
    <w:rsid w:val="006D1E0A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313E"/>
    <w:rsid w:val="007938A0"/>
    <w:rsid w:val="00794181"/>
    <w:rsid w:val="00796C34"/>
    <w:rsid w:val="007A1BEF"/>
    <w:rsid w:val="007A43CE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27CF0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0C57"/>
    <w:rsid w:val="00C74E8F"/>
    <w:rsid w:val="00C8338D"/>
    <w:rsid w:val="00C836C5"/>
    <w:rsid w:val="00C84AAD"/>
    <w:rsid w:val="00C860A3"/>
    <w:rsid w:val="00C87A2B"/>
    <w:rsid w:val="00C87B15"/>
    <w:rsid w:val="00C87FEB"/>
    <w:rsid w:val="00C91374"/>
    <w:rsid w:val="00C91DF1"/>
    <w:rsid w:val="00C97609"/>
    <w:rsid w:val="00C9774B"/>
    <w:rsid w:val="00CA27D8"/>
    <w:rsid w:val="00CA4B3C"/>
    <w:rsid w:val="00CA5BD3"/>
    <w:rsid w:val="00CB1A6F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644B"/>
    <w:rsid w:val="00E47838"/>
    <w:rsid w:val="00E50255"/>
    <w:rsid w:val="00E50C9C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3F9D"/>
    <w:rsid w:val="00F640EF"/>
    <w:rsid w:val="00F660F6"/>
    <w:rsid w:val="00F7112F"/>
    <w:rsid w:val="00F7159A"/>
    <w:rsid w:val="00F8011C"/>
    <w:rsid w:val="00F82A75"/>
    <w:rsid w:val="00F835BD"/>
    <w:rsid w:val="00F87A5A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657A"/>
    <w:rsid w:val="00FD7647"/>
    <w:rsid w:val="00FE2497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cma\PycharmProjects\TP_projekt\Covid_predictions\Dokumnetacia\tim_projekt_corrected.docx" TargetMode="External"/><Relationship Id="rId18" Type="http://schemas.openxmlformats.org/officeDocument/2006/relationships/hyperlink" Target="file:///C:\Users\kacma\PycharmProjects\TP_projekt\Covid_predictions\Dokumnetacia\tim_projekt_corrected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3.png"/><Relationship Id="rId21" Type="http://schemas.openxmlformats.org/officeDocument/2006/relationships/hyperlink" Target="file:///C:\Users\kacma\PycharmProjects\TP_projekt\Covid_predictions\Dokumnetacia\tim_projekt_corrected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kacma\PycharmProjects\TP_projekt\Covid_predictions\Dokumnetacia\tim_projekt_corrected.docx" TargetMode="External"/><Relationship Id="rId29" Type="http://schemas.openxmlformats.org/officeDocument/2006/relationships/image" Target="media/image3.png"/><Relationship Id="rId11" Type="http://schemas.openxmlformats.org/officeDocument/2006/relationships/hyperlink" Target="file:///C:\Users\kacma\PycharmProjects\TP_projekt\Covid_predictions\Dokumnetacia\tim_projekt_corrected.docx" TargetMode="External"/><Relationship Id="rId24" Type="http://schemas.openxmlformats.org/officeDocument/2006/relationships/hyperlink" Target="file:///C:\Users\kacma\PycharmProjects\TP_projekt\Covid_predictions\Dokumnetacia\tim_projekt_corrected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file:///C:\Users\kacma\PycharmProjects\TP_projekt\Covid_predictions\Dokumnetacia\tim_projekt_corrected.docx" TargetMode="External"/><Relationship Id="rId14" Type="http://schemas.openxmlformats.org/officeDocument/2006/relationships/hyperlink" Target="file:///C:\Users\kacma\PycharmProjects\TP_projekt\Covid_predictions\Dokumnetacia\tim_projekt_corrected.docx" TargetMode="External"/><Relationship Id="rId22" Type="http://schemas.openxmlformats.org/officeDocument/2006/relationships/hyperlink" Target="file:///C:\Users\kacma\PycharmProjects\TP_projekt\Covid_predictions\Dokumnetacia\tim_projekt_corrected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sv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numbering" Target="numbering.xml"/><Relationship Id="rId12" Type="http://schemas.openxmlformats.org/officeDocument/2006/relationships/hyperlink" Target="file:///C:\Users\kacma\PycharmProjects\TP_projekt\Covid_predictions\Dokumnetacia\tim_projekt_corrected.docx" TargetMode="External"/><Relationship Id="rId17" Type="http://schemas.openxmlformats.org/officeDocument/2006/relationships/hyperlink" Target="file:///C:\Users\kacma\PycharmProjects\TP_projekt\Covid_predictions\Dokumnetacia\tim_projekt_corrected.docx" TargetMode="External"/><Relationship Id="rId25" Type="http://schemas.openxmlformats.org/officeDocument/2006/relationships/hyperlink" Target="file:///C:\Users\kacma\PycharmProjects\TP_projekt\Covid_predictions\Dokumnetacia\tim_projekt_corrected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jpg"/><Relationship Id="rId59" Type="http://schemas.openxmlformats.org/officeDocument/2006/relationships/fontTable" Target="fontTable.xml"/><Relationship Id="rId20" Type="http://schemas.openxmlformats.org/officeDocument/2006/relationships/hyperlink" Target="file:///C:\Users\kacma\PycharmProjects\TP_projekt\Covid_predictions\Dokumnetacia\tim_projekt_corrected.docx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kacma\PycharmProjects\TP_projekt\Covid_predictions\Dokumnetacia\tim_projekt_corrected.docx" TargetMode="External"/><Relationship Id="rId23" Type="http://schemas.openxmlformats.org/officeDocument/2006/relationships/hyperlink" Target="file:///C:\Users\kacma\PycharmProjects\TP_projekt\Covid_predictions\Dokumnetacia\tim_projekt_corrected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file:///C:\Users\kacma\PycharmProjects\TP_projekt\Covid_predictions\Dokumnetacia\tim_projekt_corrected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23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24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25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26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1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27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28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29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19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20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21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30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BD7FAD2D-3464-4C64-AE10-F00923430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891</TotalTime>
  <Pages>40</Pages>
  <Words>7027</Words>
  <Characters>40057</Characters>
  <Application>Microsoft Office Word</Application>
  <DocSecurity>0</DocSecurity>
  <Lines>333</Lines>
  <Paragraphs>93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340</cp:revision>
  <cp:lastPrinted>2022-01-24T22:50:00Z</cp:lastPrinted>
  <dcterms:created xsi:type="dcterms:W3CDTF">2022-03-06T16:35:00Z</dcterms:created>
  <dcterms:modified xsi:type="dcterms:W3CDTF">2022-05-08T20:42:00Z</dcterms:modified>
</cp:coreProperties>
</file>