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FD657A">
      <w:pPr>
        <w:pStyle w:val="Zakladny"/>
      </w:pPr>
    </w:p>
    <w:p w14:paraId="51F68981" w14:textId="77777777" w:rsidR="00AD3CFD" w:rsidRDefault="00AD3CFD" w:rsidP="00FD657A">
      <w:pPr>
        <w:pStyle w:val="Zakladny"/>
      </w:pPr>
    </w:p>
    <w:p w14:paraId="7A05F9B1" w14:textId="5AC56B26" w:rsidR="001D6977" w:rsidRDefault="001D6977" w:rsidP="00FD657A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820D13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820D13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7678F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FD657A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21FD844F" w14:textId="42D97DFE" w:rsidR="00C615EA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331040" w:history="1">
            <w:r w:rsidR="00C615EA" w:rsidRPr="0052146E">
              <w:rPr>
                <w:rStyle w:val="Hypertextovprepojenie"/>
                <w:noProof/>
              </w:rPr>
              <w:t>Zoznam skratiek a značiek</w:t>
            </w:r>
            <w:r w:rsidR="00C615EA">
              <w:rPr>
                <w:noProof/>
                <w:webHidden/>
              </w:rPr>
              <w:tab/>
            </w:r>
          </w:hyperlink>
        </w:p>
        <w:p w14:paraId="15C988BE" w14:textId="3A8637DC" w:rsidR="00C615EA" w:rsidRDefault="00820D1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1" w:history="1">
            <w:r w:rsidR="00C615EA" w:rsidRPr="0052146E">
              <w:rPr>
                <w:rStyle w:val="Hypertextovprepojenie"/>
                <w:noProof/>
              </w:rPr>
              <w:t>Úvod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_Toc103331041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6F8FA3C8" w14:textId="0AA8C7FA" w:rsidR="00C615EA" w:rsidRDefault="00820D1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2" w:history="1">
            <w:r w:rsidR="00C615EA" w:rsidRPr="0052146E">
              <w:rPr>
                <w:rStyle w:val="Hypertextovprepojenie"/>
                <w:noProof/>
              </w:rPr>
              <w:t>1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Zbierané dáta na Slovensku v súvislosti COVID-19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_Toc103331042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48B29C9" w14:textId="09F0A67D" w:rsidR="00C615EA" w:rsidRDefault="00820D1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3" w:history="1">
            <w:r w:rsidR="00C615EA" w:rsidRPr="0052146E">
              <w:rPr>
                <w:rStyle w:val="Hypertextovprepojenie"/>
                <w:noProof/>
              </w:rPr>
              <w:t>2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Microsoft Azure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_Toc103331043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9CF0739" w14:textId="46F2644A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4" w:history="1">
            <w:r w:rsidR="00C615EA" w:rsidRPr="0052146E">
              <w:rPr>
                <w:rStyle w:val="Hypertextovprepojenie"/>
                <w:noProof/>
              </w:rPr>
              <w:t>2.1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Azure Machine Learning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_Toc103331044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3654CB48" w14:textId="35FE3EAE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5" w:history="1">
            <w:r w:rsidR="00C615EA" w:rsidRPr="0052146E">
              <w:rPr>
                <w:rStyle w:val="Hypertextovprepojenie"/>
                <w:noProof/>
              </w:rPr>
              <w:t>2.2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Príprava dát pre trénovanie modelov pomocou AutoML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_Toc103331045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5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6E075E1F" w14:textId="130AA0A4" w:rsidR="00C615EA" w:rsidRDefault="00820D1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46" w:history="1">
            <w:r w:rsidR="00C615EA" w:rsidRPr="0052146E">
              <w:rPr>
                <w:rStyle w:val="Hypertextovprepojenie"/>
                <w:noProof/>
              </w:rPr>
              <w:t>3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Modely strojového učenia trénované pomocou AutoML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_Toc103331046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2BB2CAB7" w14:textId="1C1CC19F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7" w:history="1">
            <w:r w:rsidR="00C615EA" w:rsidRPr="0052146E">
              <w:rPr>
                <w:rStyle w:val="Hypertextovprepojenie"/>
                <w:noProof/>
              </w:rPr>
              <w:t>3.1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Seasonal Naive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_Toc103331047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0517A746" w14:textId="61783D83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8" w:history="1">
            <w:r w:rsidR="00C615EA" w:rsidRPr="0052146E">
              <w:rPr>
                <w:rStyle w:val="Hypertextovprepojenie"/>
                <w:noProof/>
              </w:rPr>
              <w:t>3.2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ARIMA a ARIMAX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_Toc103331048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778E545" w14:textId="377C4865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49" w:history="1">
            <w:r w:rsidR="00C615EA" w:rsidRPr="0052146E">
              <w:rPr>
                <w:rStyle w:val="Hypertextovprepojenie"/>
                <w:noProof/>
              </w:rPr>
              <w:t>3.3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Decision Tree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_Toc103331049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7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40074C9" w14:textId="7D2288F6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0" w:history="1">
            <w:r w:rsidR="00C615EA" w:rsidRPr="0052146E">
              <w:rPr>
                <w:rStyle w:val="Hypertextovprepojenie"/>
                <w:noProof/>
              </w:rPr>
              <w:t>3.4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Random Forest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_Toc103331050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8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08D3270" w14:textId="6EF7BE6B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1" w:history="1">
            <w:r w:rsidR="00C615EA" w:rsidRPr="0052146E">
              <w:rPr>
                <w:rStyle w:val="Hypertextovprepojenie"/>
                <w:noProof/>
              </w:rPr>
              <w:t>3.5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XGBoost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_Toc103331051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9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3D4D06C" w14:textId="08C3EE69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2" w:history="1">
            <w:r w:rsidR="00C615EA" w:rsidRPr="0052146E">
              <w:rPr>
                <w:rStyle w:val="Hypertextovprepojenie"/>
                <w:noProof/>
              </w:rPr>
              <w:t>3.6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Voting Ensemble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_Toc103331052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264CA1FE" w14:textId="47F724F3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3" w:history="1">
            <w:r w:rsidR="00C615EA" w:rsidRPr="0052146E">
              <w:rPr>
                <w:rStyle w:val="Hypertextovprepojenie"/>
                <w:noProof/>
              </w:rPr>
              <w:t>3.7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Stacking Ensemble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_Toc103331053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64EF502F" w14:textId="121564D9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4" w:history="1">
            <w:r w:rsidR="00C615EA" w:rsidRPr="0052146E">
              <w:rPr>
                <w:rStyle w:val="Hypertextovprepojenie"/>
                <w:noProof/>
              </w:rPr>
              <w:t>3.8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Elastic Net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_Toc103331054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12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4BE3FCC8" w14:textId="52AC566E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5" w:history="1">
            <w:r w:rsidR="00C615EA" w:rsidRPr="0052146E">
              <w:rPr>
                <w:rStyle w:val="Hypertextovprepojenie"/>
                <w:noProof/>
              </w:rPr>
              <w:t>3.9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Support vector machine (SVM)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_Toc103331055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12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0465591B" w14:textId="518AA493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6" w:history="1">
            <w:r w:rsidR="00C615EA" w:rsidRPr="0052146E">
              <w:rPr>
                <w:rStyle w:val="Hypertextovprepojenie"/>
                <w:noProof/>
              </w:rPr>
              <w:t>3.10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Metric learning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_Toc103331056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3F18091F" w14:textId="5A7C4518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7" w:history="1">
            <w:r w:rsidR="00C615EA" w:rsidRPr="0052146E">
              <w:rPr>
                <w:rStyle w:val="Hypertextovprepojenie"/>
                <w:noProof/>
              </w:rPr>
              <w:t>3.11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Portfolio optimization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_Toc103331057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822B977" w14:textId="35005421" w:rsidR="00C615EA" w:rsidRDefault="00820D1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58" w:history="1">
            <w:r w:rsidR="00C615EA" w:rsidRPr="0052146E">
              <w:rPr>
                <w:rStyle w:val="Hypertextovprepojenie"/>
                <w:noProof/>
              </w:rPr>
              <w:t>4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Doterajšie výsledky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_Toc103331058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15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0731BD7C" w14:textId="0CBC8E31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59" w:history="1">
            <w:r w:rsidR="00C615EA" w:rsidRPr="0052146E">
              <w:rPr>
                <w:rStyle w:val="Hypertextovprepojenie"/>
                <w:noProof/>
              </w:rPr>
              <w:t>4.1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pozitívnych PCR testov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_Toc103331059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15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A3EFAD1" w14:textId="01EBAFCD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0" w:history="1">
            <w:r w:rsidR="00C615EA" w:rsidRPr="0052146E">
              <w:rPr>
                <w:rStyle w:val="Hypertextovprepojenie"/>
                <w:noProof/>
              </w:rPr>
              <w:t>4.2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pozitívnych Ag testov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_Toc103331060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D28E350" w14:textId="7C1B48C6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1" w:history="1">
            <w:r w:rsidR="00C615EA" w:rsidRPr="0052146E">
              <w:rPr>
                <w:rStyle w:val="Hypertextovprepojenie"/>
                <w:noProof/>
              </w:rPr>
              <w:t>4.3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úmrtí z viacerých ukazovateľov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_Toc103331061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17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24A56787" w14:textId="1671F482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2" w:history="1">
            <w:r w:rsidR="00C615EA" w:rsidRPr="0052146E">
              <w:rPr>
                <w:rStyle w:val="Hypertextovprepojenie"/>
                <w:noProof/>
              </w:rPr>
              <w:t>4.4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úmrtí z úmrtí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_Toc103331062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18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78817C6F" w14:textId="2627D099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3" w:history="1">
            <w:r w:rsidR="00C615EA" w:rsidRPr="0052146E">
              <w:rPr>
                <w:rStyle w:val="Hypertextovprepojenie"/>
                <w:noProof/>
              </w:rPr>
              <w:t>4.5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kompletne zaočkovaných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_Toc103331063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19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A8F98BA" w14:textId="0BC1AA3E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4" w:history="1">
            <w:r w:rsidR="00C615EA" w:rsidRPr="0052146E">
              <w:rPr>
                <w:rStyle w:val="Hypertextovprepojenie"/>
                <w:noProof/>
              </w:rPr>
              <w:t>4.6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Graf celkových hospitalizácií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_Toc103331064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20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1E2C85A" w14:textId="49071F26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5" w:history="1">
            <w:r w:rsidR="00C615EA" w:rsidRPr="0052146E">
              <w:rPr>
                <w:rStyle w:val="Hypertextovprepojenie"/>
                <w:noProof/>
              </w:rPr>
              <w:t>4.7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Graf celkových UPV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_Toc103331065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442CE1B0" w14:textId="78660485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6" w:history="1">
            <w:r w:rsidR="00C615EA" w:rsidRPr="0052146E">
              <w:rPr>
                <w:rStyle w:val="Hypertextovprepojenie"/>
                <w:noProof/>
              </w:rPr>
              <w:t>4.8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Tabuľka dosiahnutých výsledkov predikcií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_Toc103331066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08DAF13C" w14:textId="2AA53745" w:rsidR="00C615EA" w:rsidRDefault="00820D1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67" w:history="1">
            <w:r w:rsidR="00C615EA" w:rsidRPr="0052146E">
              <w:rPr>
                <w:rStyle w:val="Hypertextovprepojenie"/>
                <w:noProof/>
              </w:rPr>
              <w:t>5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Predikcie hospitalizácií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_Toc103331067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2654B89" w14:textId="6A91D818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8" w:history="1">
            <w:r w:rsidR="00C615EA" w:rsidRPr="0052146E">
              <w:rPr>
                <w:rStyle w:val="Hypertextovprepojenie"/>
                <w:noProof/>
              </w:rPr>
              <w:t>5.1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Predikcia z dát vĺn delta a omikron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_Toc103331068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24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30F9E37" w14:textId="0FDE990F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69" w:history="1">
            <w:r w:rsidR="00C615EA" w:rsidRPr="0052146E">
              <w:rPr>
                <w:rStyle w:val="Hypertextovprepojenie"/>
                <w:noProof/>
              </w:rPr>
              <w:t>5.2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Predikcie z dát od konca vlny delta s vlnou omikron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_Toc103331069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26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935567B" w14:textId="13384835" w:rsidR="00C615EA" w:rsidRDefault="00820D13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103331070" w:history="1">
            <w:r w:rsidR="00C615EA" w:rsidRPr="0052146E">
              <w:rPr>
                <w:rStyle w:val="Hypertextovprepojenie"/>
                <w:noProof/>
              </w:rPr>
              <w:t>5.3</w:t>
            </w:r>
            <w:r w:rsidR="00C615EA">
              <w:rPr>
                <w:rFonts w:asciiTheme="minorHAnsi" w:hAnsiTheme="minorHAnsi" w:cstheme="minorBidi"/>
                <w:noProof/>
              </w:rPr>
              <w:tab/>
            </w:r>
            <w:r w:rsidR="00C615EA" w:rsidRPr="0052146E">
              <w:rPr>
                <w:rStyle w:val="Hypertextovprepojenie"/>
                <w:noProof/>
              </w:rPr>
              <w:t>Záver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_Toc103331070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28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6E4396DB" w14:textId="7230688F" w:rsidR="00C615EA" w:rsidRDefault="00820D1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1" w:history="1">
            <w:r w:rsidR="00C615EA" w:rsidRPr="0052146E">
              <w:rPr>
                <w:rStyle w:val="Hypertextovprepojenie"/>
                <w:noProof/>
                <w:lang w:eastAsia="sk-SK"/>
              </w:rPr>
              <w:t>Informácie o členoch tímu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_Toc103331071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30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31FF3829" w14:textId="625B7E93" w:rsidR="00C615EA" w:rsidRDefault="00820D1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2" w:history="1">
            <w:r w:rsidR="00C615EA" w:rsidRPr="0052146E">
              <w:rPr>
                <w:rStyle w:val="Hypertextovprepojenie"/>
                <w:noProof/>
              </w:rPr>
              <w:t>Zoznam obrázkov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_Toc103331072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31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271A4640" w14:textId="0436109D" w:rsidR="00C615EA" w:rsidRDefault="00820D1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3" w:history="1">
            <w:r w:rsidR="00C615EA" w:rsidRPr="0052146E">
              <w:rPr>
                <w:rStyle w:val="Hypertextovprepojenie"/>
                <w:noProof/>
              </w:rPr>
              <w:t>Zoznam rovníc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_Toc103331073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32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3605D86C" w14:textId="043A8FEC" w:rsidR="00C615EA" w:rsidRDefault="00820D13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4" w:history="1">
            <w:r w:rsidR="00C615EA" w:rsidRPr="0052146E">
              <w:rPr>
                <w:rStyle w:val="Hypertextovprepojenie"/>
                <w:noProof/>
              </w:rPr>
              <w:t>Zoznam tabuliek</w:t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_Toc103331074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33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194C728A" w14:textId="4E61CA8A" w:rsidR="00C615EA" w:rsidRDefault="00820D13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103331075" w:history="1">
            <w:r w:rsidR="00C615EA" w:rsidRPr="0052146E">
              <w:rPr>
                <w:rStyle w:val="Hypertextovprepojenie"/>
                <w:noProof/>
              </w:rPr>
              <w:t>Zoznam použitej literatúry</w:t>
            </w:r>
            <w:r w:rsidR="00C615EA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615EA">
              <w:rPr>
                <w:noProof/>
                <w:webHidden/>
              </w:rPr>
              <w:tab/>
            </w:r>
            <w:r w:rsidR="00C615EA">
              <w:rPr>
                <w:noProof/>
                <w:webHidden/>
              </w:rPr>
              <w:fldChar w:fldCharType="begin"/>
            </w:r>
            <w:r w:rsidR="00C615EA">
              <w:rPr>
                <w:noProof/>
                <w:webHidden/>
              </w:rPr>
              <w:instrText xml:space="preserve"> PAGEREF _Toc103331075 \h </w:instrText>
            </w:r>
            <w:r w:rsidR="00C615EA">
              <w:rPr>
                <w:noProof/>
                <w:webHidden/>
              </w:rPr>
            </w:r>
            <w:r w:rsidR="00C615EA">
              <w:rPr>
                <w:noProof/>
                <w:webHidden/>
              </w:rPr>
              <w:fldChar w:fldCharType="separate"/>
            </w:r>
            <w:r w:rsidR="00C615EA">
              <w:rPr>
                <w:noProof/>
                <w:webHidden/>
              </w:rPr>
              <w:t>34</w:t>
            </w:r>
            <w:r w:rsidR="00C615EA">
              <w:rPr>
                <w:noProof/>
                <w:webHidden/>
              </w:rPr>
              <w:fldChar w:fldCharType="end"/>
            </w:r>
          </w:hyperlink>
        </w:p>
        <w:p w14:paraId="58C7F50F" w14:textId="24D2E0AA" w:rsidR="00147150" w:rsidRDefault="008645FA" w:rsidP="0085287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0813B2AB" w14:textId="70791DE1" w:rsidR="00721FB3" w:rsidRPr="00721FB3" w:rsidRDefault="00721FB3" w:rsidP="00852872">
      <w:pPr>
        <w:rPr>
          <w:b/>
          <w:bCs/>
        </w:rPr>
      </w:pPr>
      <w:r>
        <w:rPr>
          <w:b/>
          <w:bCs/>
        </w:rPr>
        <w:br w:type="page"/>
      </w:r>
    </w:p>
    <w:bookmarkStart w:id="0" w:name="_Toc103331040"/>
    <w:p w14:paraId="0D1CC9C4" w14:textId="16495E58" w:rsidR="00A153EC" w:rsidRPr="00C70C57" w:rsidRDefault="00820D13" w:rsidP="00224C20">
      <w:pPr>
        <w:pStyle w:val="Zoznambezcisel"/>
      </w:pPr>
      <w:sdt>
        <w:sdtPr>
          <w:id w:val="1309202895"/>
          <w:placeholder>
            <w:docPart w:val="E6569E52D2D840C19F39825989A857EC"/>
          </w:placeholder>
        </w:sdtPr>
        <w:sdtEndPr/>
        <w:sdtContent>
          <w:r w:rsidR="00713E60" w:rsidRPr="00224C20">
            <w:t>Zoznam skratiek a značiek</w:t>
          </w:r>
        </w:sdtContent>
      </w:sdt>
      <w:bookmarkEnd w:id="0"/>
    </w:p>
    <w:p w14:paraId="1D510CC1" w14:textId="712CFECC" w:rsidR="00083B4B" w:rsidRDefault="00083B4B" w:rsidP="00713E60">
      <w:bookmarkStart w:id="1" w:name="_Toc97398616"/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footerReference w:type="default" r:id="rId10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2" w:name="_Toc103331041"/>
    <w:p w14:paraId="37A6DC58" w14:textId="638C9739" w:rsidR="00F82A75" w:rsidRDefault="00820D13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2"/>
    </w:p>
    <w:p w14:paraId="181E8D84" w14:textId="72BB279C" w:rsidR="00083B4B" w:rsidRPr="00ED301E" w:rsidRDefault="009F7E48" w:rsidP="00FD657A">
      <w:pPr>
        <w:pStyle w:val="Zakladny"/>
        <w:rPr>
          <w:lang w:val="en-US"/>
        </w:rPr>
      </w:pPr>
      <w:bookmarkStart w:id="3" w:name="_Hlk97380279"/>
      <w:r w:rsidRPr="00ED301E">
        <w:rPr>
          <w:i/>
          <w:iCs/>
        </w:rPr>
        <w:t>(Spracoval: Marek Kačmár, upravil: Filip Fran</w:t>
      </w:r>
      <w:bookmarkEnd w:id="3"/>
      <w:r w:rsidR="00ED301E">
        <w:rPr>
          <w:i/>
          <w:iCs/>
        </w:rPr>
        <w:t>k)</w:t>
      </w:r>
    </w:p>
    <w:p w14:paraId="2AED0DE2" w14:textId="178CB75C" w:rsidR="00743999" w:rsidRDefault="00DC778D" w:rsidP="00FD657A">
      <w:pPr>
        <w:pStyle w:val="Zakladny"/>
      </w:pPr>
      <w:r>
        <w:t xml:space="preserve">Napriek zmierneniu </w:t>
      </w:r>
      <w:proofErr w:type="spellStart"/>
      <w:r w:rsidR="00580B15">
        <w:t>protipandemických</w:t>
      </w:r>
      <w:proofErr w:type="spellEnd"/>
      <w:r w:rsidR="00580B15">
        <w:t xml:space="preserve"> </w:t>
      </w:r>
      <w:r>
        <w:t>opatrení začiatkom roka 2022</w:t>
      </w:r>
      <w:r w:rsidR="00A32622">
        <w:t xml:space="preserve"> je ochoreni</w:t>
      </w:r>
      <w:r w:rsidR="00580B15">
        <w:t>e</w:t>
      </w:r>
      <w:r w:rsidR="00A32622">
        <w:t xml:space="preserve"> COVID-19 spôsoben</w:t>
      </w:r>
      <w:r w:rsidR="00580B15">
        <w:t>é</w:t>
      </w:r>
      <w:r w:rsidR="00A32622">
        <w:t xml:space="preserve"> vírusom SARS-CoV-2 </w:t>
      </w:r>
      <w:r w:rsidR="00A32622">
        <w:rPr>
          <w:lang w:val="en-US"/>
        </w:rPr>
        <w:t>(</w:t>
      </w:r>
      <w:proofErr w:type="spellStart"/>
      <w:r w:rsidR="00580B15">
        <w:rPr>
          <w:lang w:val="en-US"/>
        </w:rPr>
        <w:t>koronavírus</w:t>
      </w:r>
      <w:proofErr w:type="spellEnd"/>
      <w:r w:rsidR="00580B15">
        <w:rPr>
          <w:lang w:val="en-US"/>
        </w:rPr>
        <w:t xml:space="preserve"> 2 </w:t>
      </w:r>
      <w:proofErr w:type="spellStart"/>
      <w:r w:rsidR="00580B15">
        <w:rPr>
          <w:lang w:val="en-US"/>
        </w:rPr>
        <w:t>spôsobujúci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ťažký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akútny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respiračný</w:t>
      </w:r>
      <w:proofErr w:type="spellEnd"/>
      <w:r w:rsidR="00580B15">
        <w:rPr>
          <w:lang w:val="en-US"/>
        </w:rPr>
        <w:t xml:space="preserve"> </w:t>
      </w:r>
      <w:proofErr w:type="spellStart"/>
      <w:r w:rsidR="00580B15">
        <w:rPr>
          <w:lang w:val="en-US"/>
        </w:rPr>
        <w:t>syndróm</w:t>
      </w:r>
      <w:proofErr w:type="spellEnd"/>
      <w:r w:rsidR="00580B15">
        <w:rPr>
          <w:lang w:val="en-US"/>
        </w:rPr>
        <w:t xml:space="preserve">) </w:t>
      </w:r>
      <w:proofErr w:type="spellStart"/>
      <w:r w:rsidR="00580B15">
        <w:rPr>
          <w:lang w:val="en-US"/>
        </w:rPr>
        <w:t>st</w:t>
      </w:r>
      <w:r w:rsidR="00580B15">
        <w:t>ále</w:t>
      </w:r>
      <w:proofErr w:type="spellEnd"/>
      <w:r w:rsidR="00580B15">
        <w:t xml:space="preserve"> aktuálnou témou</w:t>
      </w:r>
      <w:r w:rsidR="00D604C3">
        <w:t xml:space="preserve"> verejného života</w:t>
      </w:r>
      <w:r w:rsidR="00580B15">
        <w:t>.</w:t>
      </w:r>
      <w:r w:rsidR="00D604C3">
        <w:t xml:space="preserve"> </w:t>
      </w:r>
      <w:r w:rsidR="00997B40">
        <w:t>Zodpovedné štátne orgány rozhodujú o protiopatreniach najmä na základe m</w:t>
      </w:r>
      <w:r w:rsidR="00F25EDE">
        <w:t>onitor</w:t>
      </w:r>
      <w:r w:rsidR="00997B40">
        <w:t>ingu</w:t>
      </w:r>
      <w:r w:rsidR="00F25EDE">
        <w:t xml:space="preserve"> časového vývoja </w:t>
      </w:r>
      <w:r w:rsidR="00997B40">
        <w:t>epidemiologických</w:t>
      </w:r>
      <w:r w:rsidR="00F25EDE">
        <w:t xml:space="preserve"> parametrov</w:t>
      </w:r>
      <w:r w:rsidR="00EE5C1A">
        <w:t>,</w:t>
      </w:r>
      <w:r w:rsidR="007238D8">
        <w:t xml:space="preserve"> </w:t>
      </w:r>
      <w:r w:rsidR="00B560E1">
        <w:t xml:space="preserve">akými sú </w:t>
      </w:r>
      <w:r w:rsidR="001E5FE1">
        <w:t>poč</w:t>
      </w:r>
      <w:r w:rsidR="00BF0E4B">
        <w:t>et</w:t>
      </w:r>
      <w:r w:rsidR="00B560E1">
        <w:t xml:space="preserve"> a pozitivita</w:t>
      </w:r>
      <w:r w:rsidR="001E5FE1">
        <w:t xml:space="preserve"> vykonaných testov,</w:t>
      </w:r>
      <w:r w:rsidR="00B560E1">
        <w:t xml:space="preserve"> počet</w:t>
      </w:r>
      <w:r w:rsidR="001E5FE1">
        <w:t xml:space="preserve"> podanýc</w:t>
      </w:r>
      <w:r w:rsidR="00B560E1">
        <w:t>h</w:t>
      </w:r>
      <w:r w:rsidR="001E5FE1">
        <w:t xml:space="preserve"> vakcín </w:t>
      </w:r>
      <w:r w:rsidR="00BF0E4B">
        <w:t>či</w:t>
      </w:r>
      <w:r w:rsidR="001E5FE1">
        <w:t xml:space="preserve"> obsadenosť lôžok v</w:t>
      </w:r>
      <w:r w:rsidR="00EE5C1A">
        <w:t> </w:t>
      </w:r>
      <w:r w:rsidR="001E5FE1">
        <w:t>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 xml:space="preserve">majú potenciál krátkodobo predpovedať vývoj týchto </w:t>
      </w:r>
      <w:r w:rsidR="00EE5C1A">
        <w:t>parametrov</w:t>
      </w:r>
      <w:r w:rsidR="007238D8">
        <w:t>,</w:t>
      </w:r>
      <w:r w:rsidR="00743999">
        <w:t xml:space="preserve"> čo môže </w:t>
      </w:r>
      <w:r w:rsidR="00F37BFB">
        <w:t>v prípade</w:t>
      </w:r>
      <w:r w:rsidR="00997B40">
        <w:t xml:space="preserve"> dosiahnut</w:t>
      </w:r>
      <w:r w:rsidR="00F37BFB">
        <w:t>ia</w:t>
      </w:r>
      <w:r w:rsidR="00997B40">
        <w:t xml:space="preserve"> uspokojivej spoľahlivosti predpovedí </w:t>
      </w:r>
      <w:r w:rsidR="00743999">
        <w:t>uľahčiť</w:t>
      </w:r>
      <w:r w:rsidR="00EE5C1A">
        <w:t xml:space="preserve"> </w:t>
      </w:r>
      <w:r w:rsidR="00743999">
        <w:t>rozhodovanie pri riešení pandémie</w:t>
      </w:r>
      <w:r w:rsidR="007251C5">
        <w:t xml:space="preserve">. </w:t>
      </w:r>
    </w:p>
    <w:p w14:paraId="311FAA2C" w14:textId="51BD1997" w:rsidR="00F0585B" w:rsidRDefault="00743999" w:rsidP="00FD657A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F37BFB">
        <w:t xml:space="preserve"> preskúmať možnosť </w:t>
      </w:r>
      <w:r w:rsidR="00284D9E">
        <w:t>trénova</w:t>
      </w:r>
      <w:r w:rsidR="00F37BFB">
        <w:t>nia</w:t>
      </w:r>
      <w:r w:rsidR="00284D9E">
        <w:t xml:space="preserve"> a nasad</w:t>
      </w:r>
      <w:r w:rsidR="00F37BFB">
        <w:t>enia</w:t>
      </w:r>
      <w:r w:rsidR="00284D9E">
        <w:t xml:space="preserve"> predikčn</w:t>
      </w:r>
      <w:r w:rsidR="00F37BFB">
        <w:t>ých</w:t>
      </w:r>
      <w:r w:rsidR="00284D9E">
        <w:t xml:space="preserve">  model</w:t>
      </w:r>
      <w:r w:rsidR="00F37BFB">
        <w:t>ov</w:t>
      </w:r>
      <w:r w:rsidR="007238D8">
        <w:t xml:space="preserve"> pre predpoveď vybraných </w:t>
      </w:r>
      <w:r w:rsidR="00F37BFB">
        <w:t>epidemiologických</w:t>
      </w:r>
      <w:r w:rsidR="007238D8">
        <w:t xml:space="preserve"> </w:t>
      </w:r>
      <w:r w:rsidR="00F37BFB">
        <w:t>parametrov</w:t>
      </w:r>
      <w:r w:rsidR="00284D9E">
        <w:t>.</w:t>
      </w:r>
    </w:p>
    <w:p w14:paraId="5E8B9E9B" w14:textId="4E96B423" w:rsidR="00CA0E01" w:rsidRPr="00F0585B" w:rsidRDefault="003066E0" w:rsidP="00FD657A">
      <w:pPr>
        <w:pStyle w:val="Zakladny"/>
      </w:pPr>
      <w:r>
        <w:t xml:space="preserve">K tejto práci </w:t>
      </w:r>
      <w:r w:rsidR="00730ABA">
        <w:t>bola vytvorená aj</w:t>
      </w:r>
      <w:r>
        <w:t xml:space="preserve"> prezentačn</w:t>
      </w:r>
      <w:r w:rsidR="00730ABA">
        <w:t>á</w:t>
      </w:r>
      <w:r>
        <w:t xml:space="preserve"> webstránk</w:t>
      </w:r>
      <w:r w:rsidR="00730ABA">
        <w:t>a</w:t>
      </w:r>
      <w:sdt>
        <w:sdtPr>
          <w:id w:val="224274229"/>
          <w:citation/>
        </w:sdtPr>
        <w:sdtContent>
          <w:r w:rsidR="00533B18">
            <w:fldChar w:fldCharType="begin"/>
          </w:r>
          <w:r w:rsidR="00533B18">
            <w:instrText xml:space="preserve"> CITATION cov22 \l 1051 </w:instrText>
          </w:r>
          <w:r w:rsidR="00533B18">
            <w:fldChar w:fldCharType="separate"/>
          </w:r>
          <w:r w:rsidR="00533B18">
            <w:rPr>
              <w:noProof/>
            </w:rPr>
            <w:t xml:space="preserve"> (covid19 predictions, 2022)</w:t>
          </w:r>
          <w:r w:rsidR="00533B18">
            <w:fldChar w:fldCharType="end"/>
          </w:r>
        </w:sdtContent>
      </w:sdt>
      <w:r w:rsidR="00533B18">
        <w:t>.</w:t>
      </w:r>
      <w:r>
        <w:t xml:space="preserve"> Zdrojové kódy sú dostupné na </w:t>
      </w:r>
      <w:proofErr w:type="spellStart"/>
      <w:r>
        <w:t>githube</w:t>
      </w:r>
      <w:proofErr w:type="spellEnd"/>
      <w:sdt>
        <w:sdtPr>
          <w:id w:val="2103143538"/>
          <w:citation/>
        </w:sdtPr>
        <w:sdtContent>
          <w:r w:rsidR="00730ABA">
            <w:fldChar w:fldCharType="begin"/>
          </w:r>
          <w:r w:rsidR="00730ABA">
            <w:rPr>
              <w:lang w:val="en-US"/>
            </w:rPr>
            <w:instrText xml:space="preserve"> CITATION cov221 \l 1033 </w:instrText>
          </w:r>
          <w:r w:rsidR="00730ABA">
            <w:fldChar w:fldCharType="separate"/>
          </w:r>
          <w:r w:rsidR="00730ABA">
            <w:rPr>
              <w:noProof/>
              <w:lang w:val="en-US"/>
            </w:rPr>
            <w:t xml:space="preserve"> (covid 19 predictions, 2022)</w:t>
          </w:r>
          <w:r w:rsidR="00730ABA">
            <w:fldChar w:fldCharType="end"/>
          </w:r>
        </w:sdtContent>
      </w:sdt>
      <w:r>
        <w:t xml:space="preserve">. </w:t>
      </w:r>
    </w:p>
    <w:p w14:paraId="44A99A30" w14:textId="003DD6C4" w:rsidR="009C35CB" w:rsidRDefault="0053288F" w:rsidP="006849D6">
      <w:pPr>
        <w:pStyle w:val="Nadpis1rovne"/>
        <w:rPr>
          <w:rStyle w:val="ZakladnyChar"/>
          <w:sz w:val="44"/>
        </w:rPr>
      </w:pPr>
      <w:bookmarkStart w:id="4" w:name="_Toc103331042"/>
      <w:bookmarkStart w:id="5" w:name="_Toc378775589"/>
      <w:bookmarkStart w:id="6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4"/>
    </w:p>
    <w:p w14:paraId="1C7FBFC4" w14:textId="377812AB" w:rsidR="00312577" w:rsidRDefault="00F36CA0" w:rsidP="00FD657A">
      <w:pPr>
        <w:pStyle w:val="Zakladny"/>
      </w:pPr>
      <w:r w:rsidRPr="00484E77">
        <w:rPr>
          <w:i/>
          <w:iCs/>
        </w:rPr>
        <w:t xml:space="preserve">(Spracovali: Branislav Vozár a Adam </w:t>
      </w:r>
      <w:proofErr w:type="spellStart"/>
      <w:r w:rsidRPr="00484E77">
        <w:rPr>
          <w:i/>
          <w:iCs/>
        </w:rPr>
        <w:t>Šipula</w:t>
      </w:r>
      <w:proofErr w:type="spellEnd"/>
      <w:r w:rsidRPr="00484E77">
        <w:rPr>
          <w:i/>
          <w:iCs/>
        </w:rPr>
        <w:t>, upravil: Filip Frank</w:t>
      </w:r>
      <w:r w:rsidR="00484E77">
        <w:rPr>
          <w:i/>
          <w:iCs/>
        </w:rPr>
        <w:t>)</w:t>
      </w:r>
    </w:p>
    <w:p w14:paraId="3120719F" w14:textId="36FEE607" w:rsidR="0053288F" w:rsidRDefault="00010DA4" w:rsidP="00FD657A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7806CF">
        <w:t xml:space="preserve">online </w:t>
      </w:r>
      <w:r w:rsidR="00B96816">
        <w:t>na</w:t>
      </w:r>
      <w:r w:rsidR="00D324A8">
        <w:t xml:space="preserve"> </w:t>
      </w:r>
      <w:proofErr w:type="spellStart"/>
      <w:r w:rsidR="00D324A8">
        <w:t>githube</w:t>
      </w:r>
      <w:proofErr w:type="spellEnd"/>
      <w:r w:rsidR="00D324A8">
        <w:t>.</w:t>
      </w:r>
      <w:r w:rsidR="0053288F">
        <w:t xml:space="preserve"> </w:t>
      </w:r>
      <w:sdt>
        <w:sdtPr>
          <w:id w:val="-515075730"/>
          <w:citation/>
        </w:sdtPr>
        <w:sdtEndPr/>
        <w:sdtContent>
          <w:r w:rsidR="007806CF">
            <w:fldChar w:fldCharType="begin"/>
          </w:r>
          <w:r w:rsidR="007806CF">
            <w:instrText xml:space="preserve"> CITATION slo221 \l 1051 </w:instrText>
          </w:r>
          <w:r w:rsidR="007806CF">
            <w:fldChar w:fldCharType="separate"/>
          </w:r>
          <w:r w:rsidR="007806CF">
            <w:rPr>
              <w:noProof/>
            </w:rPr>
            <w:t>(slovensko.help)</w:t>
          </w:r>
          <w:r w:rsidR="007806CF">
            <w:fldChar w:fldCharType="end"/>
          </w:r>
        </w:sdtContent>
      </w:sdt>
    </w:p>
    <w:p w14:paraId="42418B77" w14:textId="1AC34A6C" w:rsidR="004F4D49" w:rsidRDefault="00644DCB" w:rsidP="00FD657A">
      <w:pPr>
        <w:pStyle w:val="Zakladny"/>
      </w:pPr>
      <w:r>
        <w:t xml:space="preserve">Na </w:t>
      </w:r>
      <w:proofErr w:type="spellStart"/>
      <w:r>
        <w:t>githube</w:t>
      </w:r>
      <w:proofErr w:type="spellEnd"/>
      <w:r>
        <w:t xml:space="preserve"> sa nachádzajú </w:t>
      </w:r>
      <w:proofErr w:type="spellStart"/>
      <w:r>
        <w:t>datasety</w:t>
      </w:r>
      <w:proofErr w:type="spellEnd"/>
      <w:r>
        <w:t xml:space="preserve"> obsahujúce údaje o počte vykonaných antigénových </w:t>
      </w:r>
      <w:r w:rsidR="004903D8">
        <w:t xml:space="preserve">a PCR </w:t>
      </w:r>
      <w:r>
        <w:t>testo</w:t>
      </w:r>
      <w:r w:rsidR="004903D8">
        <w:t>ch</w:t>
      </w:r>
      <w:r>
        <w:t xml:space="preserve">, hospitalizácie, stav covid automatu, denné štatistiky, úmrtia, </w:t>
      </w:r>
      <w:r w:rsidR="004903D8">
        <w:t xml:space="preserve">stav obsadenosti lôžok v nemocniciach a prírastky zaočkovaných jedincov. </w:t>
      </w:r>
      <w:r w:rsidR="004F4D49">
        <w:t>Dáta sú dostupné v tabuľkovom formáte</w:t>
      </w:r>
      <w:r w:rsidR="00D27E89">
        <w:t xml:space="preserve"> (príklad na obr. č. 1)</w:t>
      </w:r>
      <w:r w:rsidR="004F4D49">
        <w:t xml:space="preserve">, sledujeme v nich najmä časový vývoj týchto </w:t>
      </w:r>
      <w:proofErr w:type="spellStart"/>
      <w:r w:rsidR="004F4D49">
        <w:t>pandemických</w:t>
      </w:r>
      <w:proofErr w:type="spellEnd"/>
      <w:r w:rsidR="004F4D49">
        <w:t xml:space="preserve"> ukazovateľov:</w:t>
      </w:r>
    </w:p>
    <w:p w14:paraId="67903B08" w14:textId="0A6E8B7A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denný počet pozitívnych PCR </w:t>
      </w:r>
      <w:r w:rsidR="006D60F0">
        <w:t xml:space="preserve">(ďalej len PCR)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t>)</w:t>
      </w:r>
    </w:p>
    <w:p w14:paraId="233583D7" w14:textId="3796FB03" w:rsidR="004F4D49" w:rsidRDefault="004F4D49" w:rsidP="00FD657A">
      <w:pPr>
        <w:pStyle w:val="Zakladny"/>
        <w:numPr>
          <w:ilvl w:val="0"/>
          <w:numId w:val="16"/>
        </w:numPr>
      </w:pPr>
      <w:r>
        <w:t xml:space="preserve">denné percento pozitívnych PCR </w:t>
      </w:r>
      <w:r w:rsidR="006D60F0">
        <w:t>(ďalej len PCR</w:t>
      </w:r>
      <w:r w:rsidR="006D60F0">
        <w:rPr>
          <w:lang w:val="en-US"/>
        </w:rPr>
        <w:t>%</w:t>
      </w:r>
      <w:r w:rsidR="006D60F0">
        <w:t xml:space="preserve">) </w:t>
      </w:r>
      <w:r>
        <w:t>a antigénových testov</w:t>
      </w:r>
      <w:r w:rsidR="007C1BCD">
        <w:t xml:space="preserve"> (ďalej len </w:t>
      </w:r>
      <w:proofErr w:type="spellStart"/>
      <w:r w:rsidR="006D60F0">
        <w:t>AgPosit</w:t>
      </w:r>
      <w:proofErr w:type="spellEnd"/>
      <w:r w:rsidR="007C1BCD">
        <w:rPr>
          <w:lang w:val="en-US"/>
        </w:rPr>
        <w:t>%</w:t>
      </w:r>
      <w:r w:rsidR="007C1BCD">
        <w:t>)</w:t>
      </w:r>
    </w:p>
    <w:p w14:paraId="570F9217" w14:textId="17936267" w:rsidR="004F4D49" w:rsidRDefault="004F4D49" w:rsidP="00FD657A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254100D2" w:rsidR="004F4D49" w:rsidRDefault="004F4D49" w:rsidP="00FD657A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25CE2DEA" w:rsidR="0053288F" w:rsidRDefault="00D571B5" w:rsidP="00FD657A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C49D078">
            <wp:simplePos x="0" y="0"/>
            <wp:positionH relativeFrom="page">
              <wp:posOffset>2600325</wp:posOffset>
            </wp:positionH>
            <wp:positionV relativeFrom="paragraph">
              <wp:posOffset>202565</wp:posOffset>
            </wp:positionV>
            <wp:extent cx="2438400" cy="2943225"/>
            <wp:effectExtent l="0" t="0" r="0" b="952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432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4CFFB199">
                <wp:simplePos x="0" y="0"/>
                <wp:positionH relativeFrom="column">
                  <wp:posOffset>1416050</wp:posOffset>
                </wp:positionH>
                <wp:positionV relativeFrom="paragraph">
                  <wp:posOffset>3210560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27877E3D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7" w:name="_Toc102653913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252.8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" stroked="f">
                <v:textbox style="mso-fit-shape-to-text:t" inset="0,0,0,0">
                  <w:txbxContent>
                    <w:p w14:paraId="05883588" w14:textId="27877E3D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8" w:name="_Toc102653913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F4D49"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9" w:name="_Toc103331043"/>
      <w:r>
        <w:lastRenderedPageBreak/>
        <w:t xml:space="preserve">Microsoft </w:t>
      </w:r>
      <w:proofErr w:type="spellStart"/>
      <w:r w:rsidR="00064EE2">
        <w:t>Azure</w:t>
      </w:r>
      <w:bookmarkEnd w:id="9"/>
      <w:proofErr w:type="spellEnd"/>
    </w:p>
    <w:p w14:paraId="7813A5A0" w14:textId="1EAB19F3" w:rsidR="00F36CA0" w:rsidRDefault="00F36CA0" w:rsidP="00FD657A">
      <w:pPr>
        <w:pStyle w:val="Zakladny"/>
      </w:pPr>
      <w:r w:rsidRPr="00D05B80">
        <w:rPr>
          <w:i/>
          <w:iCs/>
        </w:rPr>
        <w:t>(Spracoval: Juraj Puszter</w:t>
      </w:r>
      <w:r w:rsidR="00D05B80">
        <w:rPr>
          <w:i/>
          <w:iCs/>
        </w:rPr>
        <w:t>)</w:t>
      </w:r>
    </w:p>
    <w:p w14:paraId="1B3FE7FD" w14:textId="05D378A7" w:rsidR="00DF39CE" w:rsidRDefault="00DF39CE" w:rsidP="00FD657A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FD657A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FD657A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2C9EF9CC" w:rsidR="00DF39CE" w:rsidRDefault="008A73C4" w:rsidP="00FD657A">
      <w:pPr>
        <w:pStyle w:val="Zakladny"/>
        <w:numPr>
          <w:ilvl w:val="0"/>
          <w:numId w:val="3"/>
        </w:numPr>
      </w:pPr>
      <w:r>
        <w:t>Pružný (</w:t>
      </w:r>
      <w:proofErr w:type="spellStart"/>
      <w:r w:rsidR="00DF39CE">
        <w:t>Flexible</w:t>
      </w:r>
      <w:proofErr w:type="spellEnd"/>
      <w:r>
        <w:t>)</w:t>
      </w:r>
      <w:r w:rsidR="00DF39CE">
        <w:t xml:space="preserve"> – ľubovoľné presúvanie výpočtových zdrojov</w:t>
      </w:r>
    </w:p>
    <w:p w14:paraId="21176CB1" w14:textId="2DA57208" w:rsidR="00DF39CE" w:rsidRDefault="008A73C4" w:rsidP="00FD657A">
      <w:pPr>
        <w:pStyle w:val="Zakladny"/>
        <w:numPr>
          <w:ilvl w:val="0"/>
          <w:numId w:val="3"/>
        </w:numPr>
      </w:pPr>
      <w:r>
        <w:t>Otvorený (</w:t>
      </w:r>
      <w:proofErr w:type="spellStart"/>
      <w:r w:rsidR="00DF39CE">
        <w:t>Open</w:t>
      </w:r>
      <w:proofErr w:type="spellEnd"/>
      <w:r>
        <w:t>)</w:t>
      </w:r>
      <w:r w:rsidR="00DF39CE">
        <w:t xml:space="preserve"> – podporuje takmer akýkoľvek operačný systém, jazyk, nástroj alebo </w:t>
      </w:r>
      <w:proofErr w:type="spellStart"/>
      <w:r w:rsidR="00DF39CE">
        <w:t>framework</w:t>
      </w:r>
      <w:proofErr w:type="spellEnd"/>
    </w:p>
    <w:p w14:paraId="1AB1764E" w14:textId="77FD1CBC" w:rsidR="00DF39CE" w:rsidRDefault="008A73C4" w:rsidP="00FD657A">
      <w:pPr>
        <w:pStyle w:val="Zakladny"/>
        <w:numPr>
          <w:ilvl w:val="0"/>
          <w:numId w:val="3"/>
        </w:numPr>
      </w:pPr>
      <w:r>
        <w:t>Spoľahlivý (</w:t>
      </w:r>
      <w:proofErr w:type="spellStart"/>
      <w:r w:rsidR="00DF39CE">
        <w:t>Reliable</w:t>
      </w:r>
      <w:proofErr w:type="spellEnd"/>
      <w:r>
        <w:t>)</w:t>
      </w:r>
      <w:r w:rsidR="00DF39CE">
        <w:t xml:space="preserve"> – 99.95% dostupnosť SLA a 24x7 technická podpora</w:t>
      </w:r>
    </w:p>
    <w:p w14:paraId="25144410" w14:textId="0A90B348" w:rsidR="00DF39CE" w:rsidRDefault="008A73C4" w:rsidP="00FD657A">
      <w:pPr>
        <w:pStyle w:val="Zakladny"/>
        <w:numPr>
          <w:ilvl w:val="0"/>
          <w:numId w:val="3"/>
        </w:numPr>
      </w:pPr>
      <w:r>
        <w:t>Svetový (</w:t>
      </w:r>
      <w:proofErr w:type="spellStart"/>
      <w:r w:rsidR="00DF39CE">
        <w:t>Global</w:t>
      </w:r>
      <w:proofErr w:type="spellEnd"/>
      <w:r>
        <w:t>)</w:t>
      </w:r>
      <w:r w:rsidR="00DF39CE">
        <w:t xml:space="preserve"> – dáta sú uložené v </w:t>
      </w:r>
      <w:proofErr w:type="spellStart"/>
      <w:r w:rsidR="00DF39CE">
        <w:t>geosynchrónnych</w:t>
      </w:r>
      <w:proofErr w:type="spellEnd"/>
      <w:r w:rsidR="00DF39CE">
        <w:t xml:space="preserve"> dátových centrách</w:t>
      </w:r>
    </w:p>
    <w:p w14:paraId="47EA6915" w14:textId="7E2FAA5A" w:rsidR="00F04DDB" w:rsidRDefault="008A73C4" w:rsidP="00FD657A">
      <w:pPr>
        <w:pStyle w:val="Zakladny"/>
        <w:numPr>
          <w:ilvl w:val="0"/>
          <w:numId w:val="3"/>
        </w:numPr>
      </w:pPr>
      <w:r>
        <w:t>Ekonomický (</w:t>
      </w:r>
      <w:proofErr w:type="spellStart"/>
      <w:r w:rsidR="00DF39CE">
        <w:t>Economical</w:t>
      </w:r>
      <w:proofErr w:type="spellEnd"/>
      <w:r>
        <w:t>)</w:t>
      </w:r>
      <w:r w:rsidR="00DF39CE"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4A2FD4">
      <w:pPr>
        <w:pStyle w:val="Nadpis2urovne"/>
      </w:pPr>
      <w:bookmarkStart w:id="10" w:name="_Toc103331044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10"/>
      <w:proofErr w:type="spellEnd"/>
    </w:p>
    <w:p w14:paraId="19D66C53" w14:textId="43228350" w:rsidR="00D34BA5" w:rsidRPr="00D34BA5" w:rsidRDefault="00CB2F4F" w:rsidP="00FD657A">
      <w:pPr>
        <w:pStyle w:val="Zakladny"/>
      </w:pPr>
      <w:r w:rsidRPr="002D7EE7">
        <w:rPr>
          <w:i/>
          <w:iCs/>
        </w:rPr>
        <w:t>(Spracoval: Juraj Puszter</w:t>
      </w:r>
      <w:r w:rsidR="002D7EE7">
        <w:rPr>
          <w:i/>
          <w:iCs/>
        </w:rPr>
        <w:t>)</w:t>
      </w:r>
    </w:p>
    <w:p w14:paraId="1496418D" w14:textId="2B95985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FD657A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47448864" w:rsidR="00DF39CE" w:rsidRDefault="00DF39CE" w:rsidP="00FD657A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r w:rsidR="00E867FC">
        <w:t>klasifikácia</w:t>
      </w:r>
      <w:r>
        <w:t xml:space="preserve">, </w:t>
      </w:r>
      <w:r w:rsidR="00E867FC">
        <w:t xml:space="preserve">regresia </w:t>
      </w:r>
      <w:r>
        <w:t>a</w:t>
      </w:r>
      <w:r w:rsidR="00E867FC">
        <w:t> predpovede časových radov</w:t>
      </w:r>
      <w:r>
        <w:t>.</w:t>
      </w:r>
    </w:p>
    <w:p w14:paraId="01FB3846" w14:textId="17A0A4C6" w:rsidR="00DF39CE" w:rsidRDefault="00E867FC" w:rsidP="00FD657A">
      <w:pPr>
        <w:pStyle w:val="Zakladny"/>
        <w:numPr>
          <w:ilvl w:val="1"/>
          <w:numId w:val="13"/>
        </w:numPr>
      </w:pPr>
      <w:r>
        <w:t>Klasifikácia (</w:t>
      </w:r>
      <w:proofErr w:type="spellStart"/>
      <w:r w:rsidR="00DF39CE">
        <w:t>Classification</w:t>
      </w:r>
      <w:proofErr w:type="spellEnd"/>
      <w:r>
        <w:t>)</w:t>
      </w:r>
      <w:r w:rsidR="00DF39CE">
        <w:t xml:space="preserve"> – rozdeľuje dáta do kategórií</w:t>
      </w:r>
    </w:p>
    <w:p w14:paraId="1DAA9978" w14:textId="5CFAD2FF" w:rsidR="00DF39CE" w:rsidRDefault="00E867FC" w:rsidP="00FD657A">
      <w:pPr>
        <w:pStyle w:val="Zakladny"/>
        <w:numPr>
          <w:ilvl w:val="1"/>
          <w:numId w:val="13"/>
        </w:numPr>
      </w:pPr>
      <w:r>
        <w:t>Regresia (</w:t>
      </w:r>
      <w:proofErr w:type="spellStart"/>
      <w:r w:rsidR="00DF39CE">
        <w:t>Regression</w:t>
      </w:r>
      <w:proofErr w:type="spellEnd"/>
      <w:r>
        <w:t>)</w:t>
      </w:r>
      <w:r w:rsidR="00DF39CE">
        <w:t xml:space="preserve"> – predvída numerickú hodnotu dát na základe nezávislých </w:t>
      </w:r>
      <w:proofErr w:type="spellStart"/>
      <w:r w:rsidR="00DF39CE">
        <w:t>prediktorov</w:t>
      </w:r>
      <w:proofErr w:type="spellEnd"/>
    </w:p>
    <w:p w14:paraId="5748D54B" w14:textId="4642EC4F" w:rsidR="003D775C" w:rsidRDefault="00E867FC" w:rsidP="00FD657A">
      <w:pPr>
        <w:pStyle w:val="Zakladny"/>
        <w:numPr>
          <w:ilvl w:val="1"/>
          <w:numId w:val="13"/>
        </w:numPr>
      </w:pPr>
      <w:r>
        <w:t>Predpovede časových radov (</w:t>
      </w:r>
      <w:proofErr w:type="spellStart"/>
      <w:r w:rsidR="00DF39CE">
        <w:t>Time-Series</w:t>
      </w:r>
      <w:proofErr w:type="spellEnd"/>
      <w:r w:rsidR="00DF39CE">
        <w:t xml:space="preserve"> </w:t>
      </w:r>
      <w:proofErr w:type="spellStart"/>
      <w:r w:rsidR="00DF39CE">
        <w:t>Forecasting</w:t>
      </w:r>
      <w:proofErr w:type="spellEnd"/>
      <w:r>
        <w:t>)</w:t>
      </w:r>
      <w:r w:rsidR="00DF39CE"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FD657A">
      <w:pPr>
        <w:pStyle w:val="Zakladny"/>
      </w:pPr>
    </w:p>
    <w:p w14:paraId="192F9FFA" w14:textId="4EB8A897" w:rsidR="00F126A3" w:rsidRDefault="009C6AB3" w:rsidP="00FD657A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="00142EE9">
        <w:rPr>
          <w:b/>
          <w:bCs/>
        </w:rPr>
        <w:t>C</w:t>
      </w:r>
      <w:r w:rsidRPr="00310419">
        <w:rPr>
          <w:b/>
          <w:bCs/>
        </w:rPr>
        <w:t>ode-</w:t>
      </w:r>
      <w:r w:rsidR="00142EE9">
        <w:rPr>
          <w:b/>
          <w:bCs/>
        </w:rPr>
        <w:t>F</w:t>
      </w:r>
      <w:r w:rsidRPr="00310419">
        <w:rPr>
          <w:b/>
          <w:bCs/>
        </w:rPr>
        <w:t>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FD657A">
      <w:pPr>
        <w:pStyle w:val="Zakladny"/>
      </w:pPr>
    </w:p>
    <w:p w14:paraId="3766BAD5" w14:textId="4C1F56F0" w:rsidR="00283964" w:rsidRDefault="009E487A" w:rsidP="00FD657A">
      <w:pPr>
        <w:pStyle w:val="Zakladny"/>
      </w:pPr>
      <w:r>
        <w:t xml:space="preserve">Na obrázku </w:t>
      </w:r>
      <w:r w:rsidR="00073ED4">
        <w:t xml:space="preserve">č.2 </w:t>
      </w:r>
      <w:r>
        <w:t xml:space="preserve">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FD657A">
      <w:pPr>
        <w:pStyle w:val="Zakladny"/>
      </w:pPr>
      <w:r>
        <w:t>Sú to :</w:t>
      </w:r>
    </w:p>
    <w:p w14:paraId="63BB2904" w14:textId="44618C52" w:rsidR="00F835BD" w:rsidRDefault="00F835BD" w:rsidP="00FD657A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FD657A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FD657A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FD657A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FD657A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FD657A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6F5B0F99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1" w:name="_Toc97398617"/>
                            <w:bookmarkStart w:id="12" w:name="_Toc98145997"/>
                            <w:bookmarkStart w:id="13" w:name="_Toc102653914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1"/>
                            <w:bookmarkEnd w:id="12"/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6F5B0F99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4" w:name="_Toc97398617"/>
                      <w:bookmarkStart w:id="15" w:name="_Toc98145997"/>
                      <w:bookmarkStart w:id="16" w:name="_Toc102653914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4"/>
                      <w:bookmarkEnd w:id="15"/>
                      <w:bookmarkEnd w:id="16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FD657A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</w:t>
      </w:r>
      <w:r w:rsidR="003C5BA0">
        <w:lastRenderedPageBreak/>
        <w:t>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4A2FD4">
      <w:pPr>
        <w:pStyle w:val="Nadpis2urovne"/>
      </w:pPr>
      <w:bookmarkStart w:id="17" w:name="_Toc103331045"/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46ECAB4C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8" w:name="_Toc97398618"/>
                            <w:bookmarkStart w:id="19" w:name="_Toc98145998"/>
                            <w:bookmarkStart w:id="20" w:name="_Toc102653915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8"/>
                            <w:bookmarkEnd w:id="19"/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46ECAB4C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1" w:name="_Toc97398618"/>
                      <w:bookmarkStart w:id="22" w:name="_Toc98145998"/>
                      <w:bookmarkStart w:id="23" w:name="_Toc102653915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1"/>
                      <w:bookmarkEnd w:id="22"/>
                      <w:bookmarkEnd w:id="2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7"/>
      <w:proofErr w:type="spellEnd"/>
    </w:p>
    <w:p w14:paraId="6CB41D3A" w14:textId="7CBC7326" w:rsidR="004C5C6D" w:rsidRPr="004C5C6D" w:rsidRDefault="00CB2F4F" w:rsidP="00FD657A">
      <w:pPr>
        <w:pStyle w:val="Zakladny"/>
      </w:pPr>
      <w:r w:rsidRPr="00FB5A28">
        <w:rPr>
          <w:i/>
          <w:iCs/>
        </w:rPr>
        <w:t>(Spracoval: Filip Frank</w:t>
      </w:r>
      <w:r w:rsidR="00FB5A28">
        <w:rPr>
          <w:i/>
          <w:iCs/>
        </w:rPr>
        <w:t>)</w:t>
      </w:r>
    </w:p>
    <w:p w14:paraId="5D82EF94" w14:textId="09D9C472" w:rsidR="002B6D43" w:rsidRDefault="002B6D43" w:rsidP="00FD657A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FD657A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FD657A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40696FB0" w:rsidR="002B6D43" w:rsidRDefault="002B6D43" w:rsidP="00FD657A">
      <w:pPr>
        <w:pStyle w:val="Zakladny"/>
        <w:numPr>
          <w:ilvl w:val="0"/>
          <w:numId w:val="18"/>
        </w:numPr>
      </w:pPr>
      <w:r>
        <w:t xml:space="preserve">aplikácia 7-dňového </w:t>
      </w:r>
      <w:r w:rsidR="0054595A">
        <w:t>pohyblivého priemeru</w:t>
      </w:r>
      <w:r>
        <w:t xml:space="preserve"> na stĺpce tabuľky (okrem nezávislej premennej dátum).</w:t>
      </w:r>
    </w:p>
    <w:p w14:paraId="4CCD28D5" w14:textId="118AAEC7" w:rsidR="002B6D43" w:rsidRDefault="002B6D43" w:rsidP="00FD657A">
      <w:pPr>
        <w:pStyle w:val="Zakladny"/>
      </w:pPr>
    </w:p>
    <w:p w14:paraId="2A463E4E" w14:textId="7BAF0196" w:rsidR="002B6D43" w:rsidRDefault="002B6D43" w:rsidP="00FD657A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FD657A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FD657A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FD657A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FD657A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FD657A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4" w:name="_Toc103331046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4"/>
      <w:proofErr w:type="spellEnd"/>
    </w:p>
    <w:p w14:paraId="69D38071" w14:textId="14284A70" w:rsidR="001E5FE1" w:rsidRDefault="001E5FE1" w:rsidP="004A2FD4">
      <w:pPr>
        <w:pStyle w:val="Nadpis2urovne"/>
        <w:numPr>
          <w:ilvl w:val="1"/>
          <w:numId w:val="5"/>
        </w:numPr>
      </w:pPr>
      <w:bookmarkStart w:id="25" w:name="_Toc103331047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5"/>
      <w:proofErr w:type="spellEnd"/>
    </w:p>
    <w:p w14:paraId="68BC63DB" w14:textId="15C20C3C" w:rsidR="00663C13" w:rsidRPr="00663C13" w:rsidRDefault="00CB2F4F" w:rsidP="00FD657A">
      <w:pPr>
        <w:pStyle w:val="Zakladny"/>
      </w:pPr>
      <w:r w:rsidRPr="00FB5A28">
        <w:rPr>
          <w:i/>
          <w:iCs/>
        </w:rPr>
        <w:t>(Spracoval: Marek Kačmár</w:t>
      </w:r>
      <w:r w:rsidR="00FB5A28">
        <w:rPr>
          <w:i/>
          <w:iCs/>
        </w:rPr>
        <w:t>)</w:t>
      </w:r>
    </w:p>
    <w:p w14:paraId="6DCCA08E" w14:textId="1443E5CA" w:rsidR="001E5FE1" w:rsidRDefault="001E5FE1" w:rsidP="00FD657A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7C49D1F8" w:rsidR="000735CB" w:rsidRDefault="001E5FE1" w:rsidP="00FD657A">
      <w:pPr>
        <w:pStyle w:val="Zakladny"/>
      </w:pPr>
      <w:r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 w:rsidR="000735CB">
        <w:t xml:space="preserve"> </w:t>
      </w:r>
      <w:sdt>
        <w:sdtPr>
          <w:id w:val="-1803677852"/>
          <w:citation/>
        </w:sdtPr>
        <w:sdtEndPr/>
        <w:sdtContent>
          <w:r w:rsidR="000735CB">
            <w:fldChar w:fldCharType="begin"/>
          </w:r>
          <w:r w:rsidR="00AC465F" w:rsidRPr="00B158AB">
            <w:instrText xml:space="preserve">CITATION TBa15 \l 1033 </w:instrText>
          </w:r>
          <w:r w:rsidR="000735CB">
            <w:fldChar w:fldCharType="separate"/>
          </w:r>
          <w:r w:rsidR="00C10FD6">
            <w:rPr>
              <w:noProof/>
            </w:rPr>
            <w:t>(T. Baldigara, 2015)</w:t>
          </w:r>
          <w:r w:rsidR="000735CB">
            <w:fldChar w:fldCharType="end"/>
          </w:r>
        </w:sdtContent>
      </w:sdt>
    </w:p>
    <w:p w14:paraId="5A51F2CF" w14:textId="68E21200" w:rsidR="00296166" w:rsidRDefault="00296166" w:rsidP="00FD657A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1E5B392E">
            <wp:simplePos x="0" y="0"/>
            <wp:positionH relativeFrom="margin">
              <wp:posOffset>109855</wp:posOffset>
            </wp:positionH>
            <wp:positionV relativeFrom="paragraph">
              <wp:posOffset>226695</wp:posOffset>
            </wp:positionV>
            <wp:extent cx="2905125" cy="641350"/>
            <wp:effectExtent l="38100" t="38100" r="47625" b="44450"/>
            <wp:wrapSquare wrapText="bothSides"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4135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Jeho rovnica vyzerá nasledovne</w:t>
      </w:r>
      <w:r>
        <w:t>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1EA4016" w14:textId="4A2E2F86" w:rsidR="00296166" w:rsidRDefault="00296166" w:rsidP="00FD657A">
      <w:pPr>
        <w:pStyle w:val="Zakladny"/>
      </w:pPr>
    </w:p>
    <w:p w14:paraId="064D4203" w14:textId="6C8652CB" w:rsidR="00296166" w:rsidRPr="001C55FF" w:rsidRDefault="00296166" w:rsidP="001C55FF">
      <w:pPr>
        <w:pStyle w:val="Rovnica"/>
      </w:pPr>
      <w:r>
        <w:tab/>
      </w:r>
      <w:r>
        <w:tab/>
      </w:r>
      <w:r>
        <w:tab/>
      </w:r>
      <w:r>
        <w:tab/>
      </w:r>
      <w:bookmarkStart w:id="26" w:name="_Toc102653154"/>
      <w:r w:rsidRPr="001C55FF">
        <w:t>(3.1)</w:t>
      </w:r>
      <w:bookmarkEnd w:id="26"/>
    </w:p>
    <w:p w14:paraId="1AC5654F" w14:textId="77777777" w:rsidR="00296166" w:rsidRDefault="00296166" w:rsidP="00FD657A">
      <w:pPr>
        <w:pStyle w:val="Zakladny"/>
      </w:pPr>
    </w:p>
    <w:p w14:paraId="6C323FAE" w14:textId="5CEA121A" w:rsidR="00BC1815" w:rsidRDefault="001E5FE1" w:rsidP="00FD657A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4A2FD4">
      <w:pPr>
        <w:pStyle w:val="Nadpis2urovne"/>
      </w:pPr>
      <w:bookmarkStart w:id="27" w:name="_Toc103331048"/>
      <w:r>
        <w:t>ARIMA a</w:t>
      </w:r>
      <w:r w:rsidR="00663C13">
        <w:t> </w:t>
      </w:r>
      <w:r>
        <w:t>ARIMAX</w:t>
      </w:r>
      <w:bookmarkEnd w:id="27"/>
    </w:p>
    <w:p w14:paraId="2749FB47" w14:textId="108E0971" w:rsidR="00663C13" w:rsidRPr="00663C13" w:rsidRDefault="008E3575" w:rsidP="00FD657A">
      <w:pPr>
        <w:pStyle w:val="Zakladny"/>
      </w:pPr>
      <w:r w:rsidRPr="00E45AC9">
        <w:rPr>
          <w:i/>
          <w:iCs/>
        </w:rPr>
        <w:t>(Spracoval: Juraj Puszter</w:t>
      </w:r>
      <w:r w:rsidR="00E45AC9">
        <w:rPr>
          <w:i/>
          <w:iCs/>
        </w:rPr>
        <w:t>)</w:t>
      </w:r>
    </w:p>
    <w:p w14:paraId="557AB25B" w14:textId="2E61C0B0" w:rsidR="00FE2497" w:rsidRDefault="00FE2497" w:rsidP="00FD657A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FD657A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FD657A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FD657A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0E88046C" w:rsidR="00FE2497" w:rsidRDefault="00FE2497" w:rsidP="00FD657A">
      <w:pPr>
        <w:pStyle w:val="Zakladny"/>
        <w:numPr>
          <w:ilvl w:val="0"/>
          <w:numId w:val="3"/>
        </w:numPr>
      </w:pPr>
      <w:r>
        <w:lastRenderedPageBreak/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>
        <w:t>.</w:t>
      </w:r>
    </w:p>
    <w:p w14:paraId="131E56A3" w14:textId="64E80F16" w:rsidR="00987CE7" w:rsidRDefault="00987CE7" w:rsidP="00FD657A">
      <w:pPr>
        <w:pStyle w:val="Zakladny"/>
      </w:pPr>
      <w:r>
        <w:t>Model ARIMA:</w:t>
      </w:r>
    </w:p>
    <w:p w14:paraId="4205D080" w14:textId="4EA96318" w:rsidR="001C55FF" w:rsidRDefault="001C55FF" w:rsidP="00FD657A">
      <w:pPr>
        <w:pStyle w:val="Zakladny"/>
      </w:pPr>
      <w:r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327AC074">
            <wp:simplePos x="0" y="0"/>
            <wp:positionH relativeFrom="page">
              <wp:posOffset>1161415</wp:posOffset>
            </wp:positionH>
            <wp:positionV relativeFrom="paragraph">
              <wp:posOffset>154305</wp:posOffset>
            </wp:positionV>
            <wp:extent cx="2762250" cy="914400"/>
            <wp:effectExtent l="0" t="0" r="0" b="0"/>
            <wp:wrapSquare wrapText="bothSides"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FC368B" w14:textId="5D497809" w:rsidR="001C55FF" w:rsidRDefault="001C55FF" w:rsidP="00FD657A">
      <w:pPr>
        <w:pStyle w:val="Zakladny"/>
      </w:pPr>
    </w:p>
    <w:p w14:paraId="1EB3B123" w14:textId="3D88A362" w:rsidR="001C55FF" w:rsidRDefault="001C55FF" w:rsidP="001C55FF">
      <w:pPr>
        <w:pStyle w:val="Rovnica"/>
      </w:pPr>
      <w:r>
        <w:tab/>
      </w:r>
      <w:r>
        <w:tab/>
      </w:r>
      <w:r>
        <w:tab/>
      </w:r>
      <w:r>
        <w:tab/>
      </w:r>
      <w:r>
        <w:tab/>
      </w:r>
      <w:bookmarkStart w:id="28" w:name="_Toc102653155"/>
      <w:r>
        <w:t>(3.2)</w:t>
      </w:r>
      <w:bookmarkEnd w:id="28"/>
    </w:p>
    <w:p w14:paraId="0E7C6BDE" w14:textId="77777777" w:rsidR="001C55FF" w:rsidRDefault="001C55FF" w:rsidP="00FD657A">
      <w:pPr>
        <w:pStyle w:val="Zakladny"/>
      </w:pPr>
    </w:p>
    <w:p w14:paraId="2F006753" w14:textId="77777777" w:rsidR="001C55FF" w:rsidRDefault="001C55FF" w:rsidP="00FD657A">
      <w:pPr>
        <w:pStyle w:val="Zakladny"/>
      </w:pPr>
    </w:p>
    <w:p w14:paraId="07DBBEF7" w14:textId="35979A68" w:rsidR="00FE2497" w:rsidRDefault="00FE2497" w:rsidP="00FD657A">
      <w:pPr>
        <w:pStyle w:val="Zakladny"/>
      </w:pPr>
      <w:r w:rsidRPr="00FE2497">
        <w:t>Model ARIMAX je rozšírený model ARIMA. Obsahuje ďalšie nezávislé premenné (</w:t>
      </w:r>
      <w:proofErr w:type="spellStart"/>
      <w:r w:rsidRPr="00FE2497">
        <w:t>prediktory</w:t>
      </w:r>
      <w:proofErr w:type="spellEnd"/>
      <w:r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Pr="00FE2497">
        <w:t>.</w:t>
      </w:r>
    </w:p>
    <w:p w14:paraId="140B5DCD" w14:textId="7CE5A134" w:rsidR="00987CE7" w:rsidRDefault="00987CE7" w:rsidP="00FD657A">
      <w:pPr>
        <w:pStyle w:val="Zakladny"/>
      </w:pPr>
      <w:r>
        <w:t>Jeho rovnica vyzerá nasledovne:</w:t>
      </w:r>
    </w:p>
    <w:p w14:paraId="3B60EB87" w14:textId="778CFEA4" w:rsidR="009A1D83" w:rsidRDefault="009A1D83" w:rsidP="00FD657A">
      <w:pPr>
        <w:pStyle w:val="Zakladny"/>
      </w:pPr>
      <w:r w:rsidRPr="006719F6">
        <w:rPr>
          <w:noProof/>
        </w:rPr>
        <w:drawing>
          <wp:anchor distT="0" distB="0" distL="114300" distR="114300" simplePos="0" relativeHeight="251700224" behindDoc="0" locked="0" layoutInCell="1" allowOverlap="1" wp14:anchorId="4419355C" wp14:editId="095BB41C">
            <wp:simplePos x="0" y="0"/>
            <wp:positionH relativeFrom="margin">
              <wp:posOffset>57150</wp:posOffset>
            </wp:positionH>
            <wp:positionV relativeFrom="paragraph">
              <wp:posOffset>20955</wp:posOffset>
            </wp:positionV>
            <wp:extent cx="3395980" cy="809625"/>
            <wp:effectExtent l="0" t="0" r="0" b="9525"/>
            <wp:wrapSquare wrapText="bothSides"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98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C24B43" w14:textId="2B4F7079" w:rsidR="009A1D83" w:rsidRDefault="009A1D83" w:rsidP="009A1D83">
      <w:pPr>
        <w:pStyle w:val="Rovnica"/>
      </w:pPr>
      <w:r>
        <w:tab/>
      </w:r>
      <w:r>
        <w:tab/>
      </w:r>
      <w:r>
        <w:tab/>
      </w:r>
      <w:r>
        <w:tab/>
      </w:r>
      <w:bookmarkStart w:id="29" w:name="_Toc102653156"/>
      <w:r>
        <w:t>(3.</w:t>
      </w:r>
      <w:r w:rsidR="005A30A9">
        <w:t>3</w:t>
      </w:r>
      <w:r>
        <w:t>)</w:t>
      </w:r>
      <w:bookmarkEnd w:id="29"/>
    </w:p>
    <w:p w14:paraId="3C1471A2" w14:textId="77777777" w:rsidR="009A1D83" w:rsidRDefault="009A1D83" w:rsidP="00FD657A">
      <w:pPr>
        <w:pStyle w:val="Zakladny"/>
      </w:pPr>
    </w:p>
    <w:p w14:paraId="0B4B4315" w14:textId="0B4B777C" w:rsidR="009A1D83" w:rsidRDefault="009A1D83" w:rsidP="00FD657A">
      <w:pPr>
        <w:pStyle w:val="Zakladny"/>
      </w:pPr>
    </w:p>
    <w:p w14:paraId="681EC6BE" w14:textId="1219D2BE" w:rsidR="00FE2497" w:rsidRDefault="00987CE7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5503C9DD">
                <wp:simplePos x="0" y="0"/>
                <wp:positionH relativeFrom="margin">
                  <wp:align>center</wp:align>
                </wp:positionH>
                <wp:positionV relativeFrom="paragraph">
                  <wp:posOffset>2629535</wp:posOffset>
                </wp:positionV>
                <wp:extent cx="3687445" cy="228600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2F41F302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0" w:name="_Toc97398621"/>
                            <w:bookmarkStart w:id="31" w:name="_Toc98145999"/>
                            <w:bookmarkStart w:id="32" w:name="_Toc102653916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0"/>
                            <w:bookmarkEnd w:id="31"/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0DF3F" id="Text Box 37" o:spid="_x0000_s1030" type="#_x0000_t202" style="position:absolute;left:0;text-align:left;margin-left:0;margin-top:207.05pt;width:290.35pt;height:18pt;z-index:25170534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" stroked="f">
                <v:textbox inset="0,0,0,0">
                  <w:txbxContent>
                    <w:p w14:paraId="53A57373" w14:textId="2F41F302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3" w:name="_Toc97398621"/>
                      <w:bookmarkStart w:id="34" w:name="_Toc98145999"/>
                      <w:bookmarkStart w:id="35" w:name="_Toc102653916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3"/>
                      <w:bookmarkEnd w:id="34"/>
                      <w:bookmarkEnd w:id="3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5435E2EA">
            <wp:simplePos x="0" y="0"/>
            <wp:positionH relativeFrom="margin">
              <wp:align>center</wp:align>
            </wp:positionH>
            <wp:positionV relativeFrom="page">
              <wp:posOffset>5640070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3ED4">
        <w:t>Obrázok č. 4</w:t>
      </w:r>
      <w:r w:rsidR="00FE2497" w:rsidRPr="00FE2497">
        <w:t xml:space="preserve">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46D68889" w:rsidR="00064EE2" w:rsidRDefault="00064EE2" w:rsidP="004A2FD4">
      <w:pPr>
        <w:pStyle w:val="Nadpis2urovne"/>
      </w:pPr>
      <w:bookmarkStart w:id="36" w:name="_Toc103331049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6"/>
      <w:proofErr w:type="spellEnd"/>
    </w:p>
    <w:p w14:paraId="5499EC60" w14:textId="3B894A5E" w:rsidR="00C10FD6" w:rsidRDefault="008E3575" w:rsidP="00FD657A">
      <w:pPr>
        <w:pStyle w:val="Zakladny"/>
      </w:pPr>
      <w:r w:rsidRPr="002C06B1">
        <w:rPr>
          <w:i/>
          <w:iCs/>
        </w:rPr>
        <w:t>(Spracoval: Adam Vozár</w:t>
      </w:r>
      <w:r w:rsidR="002C06B1">
        <w:rPr>
          <w:i/>
          <w:iCs/>
        </w:rPr>
        <w:t>)</w:t>
      </w:r>
    </w:p>
    <w:p w14:paraId="373B98F1" w14:textId="7F6ABDF3" w:rsidR="00C10FD6" w:rsidRPr="00C10FD6" w:rsidRDefault="00C10FD6" w:rsidP="00FD657A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</w:t>
      </w:r>
      <w:r>
        <w:lastRenderedPageBreak/>
        <w:t>jednoduchej interpretácii a možnej vizualizácii je veľmi ľahký na pochopenie.</w:t>
      </w:r>
      <w:r w:rsidRPr="00C10FD6">
        <w:t xml:space="preserve"> </w:t>
      </w:r>
      <w:r>
        <w:t xml:space="preserve">V porovnaní 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FD657A">
      <w:pPr>
        <w:pStyle w:val="Zakladny"/>
      </w:pPr>
    </w:p>
    <w:p w14:paraId="48662770" w14:textId="2ECCD5D0" w:rsidR="00064EE2" w:rsidRPr="00064EE2" w:rsidRDefault="007A7494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271D336B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37" w:name="_Toc97398622"/>
                            <w:bookmarkStart w:id="38" w:name="_Toc98146000"/>
                            <w:bookmarkStart w:id="39" w:name="_Toc102653917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7"/>
                            <w:bookmarkEnd w:id="38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1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" stroked="f">
                <v:textbox style="mso-fit-shape-to-text:t" inset="0,0,0,0">
                  <w:txbxContent>
                    <w:p w14:paraId="577A72C9" w14:textId="271D336B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0" w:name="_Toc97398622"/>
                      <w:bookmarkStart w:id="41" w:name="_Toc98146000"/>
                      <w:bookmarkStart w:id="42" w:name="_Toc102653917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5</w:t>
                        </w:r>
                      </w:fldSimple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0"/>
                      <w:bookmarkEnd w:id="41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4A2FD4">
      <w:pPr>
        <w:pStyle w:val="Nadpis2urovne"/>
      </w:pPr>
      <w:bookmarkStart w:id="43" w:name="_Toc103331050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3"/>
      <w:proofErr w:type="spellEnd"/>
    </w:p>
    <w:p w14:paraId="7A509119" w14:textId="14B5EB6D" w:rsidR="00663C13" w:rsidRPr="00663C13" w:rsidRDefault="008E3575" w:rsidP="00FD657A">
      <w:pPr>
        <w:pStyle w:val="Zakladny"/>
      </w:pPr>
      <w:r w:rsidRPr="00B55890">
        <w:rPr>
          <w:i/>
          <w:iCs/>
        </w:rPr>
        <w:t xml:space="preserve">(Spracoval: Viet </w:t>
      </w:r>
      <w:proofErr w:type="spellStart"/>
      <w:r w:rsidRPr="00B55890">
        <w:rPr>
          <w:i/>
          <w:iCs/>
        </w:rPr>
        <w:t>Quoc</w:t>
      </w:r>
      <w:proofErr w:type="spellEnd"/>
      <w:r w:rsidRPr="00B55890">
        <w:rPr>
          <w:i/>
          <w:iCs/>
        </w:rPr>
        <w:t xml:space="preserve"> </w:t>
      </w:r>
      <w:proofErr w:type="spellStart"/>
      <w:r w:rsidRPr="00B55890">
        <w:rPr>
          <w:i/>
          <w:iCs/>
        </w:rPr>
        <w:t>Le</w:t>
      </w:r>
      <w:proofErr w:type="spellEnd"/>
      <w:r w:rsidR="00B55890">
        <w:rPr>
          <w:i/>
          <w:iCs/>
        </w:rPr>
        <w:t>)</w:t>
      </w:r>
    </w:p>
    <w:p w14:paraId="7056987B" w14:textId="778A8F91" w:rsidR="00BA44DD" w:rsidRDefault="00E700EC" w:rsidP="00FD657A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</w:t>
      </w:r>
      <w:r w:rsidR="00993249">
        <w:t>,</w:t>
      </w:r>
      <w:r w:rsidRPr="00E700EC">
        <w:t xml:space="preserve"> preto sa volá les</w:t>
      </w:r>
      <w:r w:rsidR="00993249">
        <w:t xml:space="preserve"> (obr. č. 6)</w:t>
      </w:r>
      <w:r w:rsidRPr="00E700EC">
        <w:t>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 xml:space="preserve">. Regresia nepredpovedá triedu, ale číselne vyjadrený predpoklad, ktorý nemusí byť celé </w:t>
      </w:r>
      <w:r w:rsidR="0075355E">
        <w:lastRenderedPageBreak/>
        <w:t>čísl</w:t>
      </w:r>
      <w:r w:rsidR="00BA44DD">
        <w:t>o.</w:t>
      </w:r>
      <w:r w:rsidR="007A7494">
        <w:t xml:space="preserve"> 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FD657A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493208A3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4" w:name="_Toc97398623"/>
                            <w:bookmarkStart w:id="45" w:name="_Toc98146001"/>
                            <w:bookmarkStart w:id="46" w:name="_Toc102653918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4"/>
                            <w:bookmarkEnd w:id="45"/>
                            <w:proofErr w:type="spellEnd"/>
                            <w:sdt>
                              <w:sdtPr>
                                <w:id w:val="858551140"/>
                                <w:citation/>
                              </w:sdtPr>
                              <w:sdtEndPr/>
                              <w:sdtContent>
                                <w:r w:rsidR="00D571B5">
                                  <w:fldChar w:fldCharType="begin"/>
                                </w:r>
                                <w:r w:rsidR="00D571B5">
                                  <w:instrText xml:space="preserve"> CITATION Ras21 \l 1051 </w:instrText>
                                </w:r>
                                <w:r w:rsidR="00D571B5">
                                  <w:fldChar w:fldCharType="separate"/>
                                </w:r>
                                <w:r w:rsidR="00D571B5">
                                  <w:rPr>
                                    <w:noProof/>
                                  </w:rPr>
                                  <w:t xml:space="preserve"> (Rastogi, 2021)</w:t>
                                </w:r>
                                <w:r w:rsidR="00D571B5">
                                  <w:fldChar w:fldCharType="end"/>
                                </w:r>
                              </w:sdtContent>
                            </w:sdt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2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" stroked="f">
                <v:textbox style="mso-fit-shape-to-text:t" inset="0,0,0,0">
                  <w:txbxContent>
                    <w:p w14:paraId="58A61CFD" w14:textId="493208A3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7" w:name="_Toc97398623"/>
                      <w:bookmarkStart w:id="48" w:name="_Toc98146001"/>
                      <w:bookmarkStart w:id="49" w:name="_Toc102653918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7"/>
                      <w:bookmarkEnd w:id="48"/>
                      <w:proofErr w:type="spellEnd"/>
                      <w:sdt>
                        <w:sdtPr>
                          <w:id w:val="858551140"/>
                          <w:citation/>
                        </w:sdtPr>
                        <w:sdtEndPr/>
                        <w:sdtContent>
                          <w:r w:rsidR="00D571B5">
                            <w:fldChar w:fldCharType="begin"/>
                          </w:r>
                          <w:r w:rsidR="00D571B5">
                            <w:instrText xml:space="preserve"> CITATION Ras21 \l 1051 </w:instrText>
                          </w:r>
                          <w:r w:rsidR="00D571B5">
                            <w:fldChar w:fldCharType="separate"/>
                          </w:r>
                          <w:r w:rsidR="00D571B5">
                            <w:rPr>
                              <w:noProof/>
                            </w:rPr>
                            <w:t xml:space="preserve"> (Rastogi, 2021)</w:t>
                          </w:r>
                          <w:r w:rsidR="00D571B5">
                            <w:fldChar w:fldCharType="end"/>
                          </w:r>
                        </w:sdtContent>
                      </w:sdt>
                      <w:bookmarkEnd w:id="4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4A2FD4">
      <w:pPr>
        <w:pStyle w:val="Nadpis2urovne"/>
      </w:pPr>
      <w:bookmarkStart w:id="50" w:name="_Toc103331051"/>
      <w:proofErr w:type="spellStart"/>
      <w:r>
        <w:t>XGBoost</w:t>
      </w:r>
      <w:bookmarkEnd w:id="50"/>
      <w:proofErr w:type="spellEnd"/>
    </w:p>
    <w:p w14:paraId="09E2D7CA" w14:textId="02009156" w:rsidR="00663C13" w:rsidRPr="00663C13" w:rsidRDefault="008E3575" w:rsidP="00FD657A">
      <w:pPr>
        <w:pStyle w:val="Zakladny"/>
      </w:pPr>
      <w:r w:rsidRPr="005B4567">
        <w:rPr>
          <w:i/>
          <w:iCs/>
        </w:rPr>
        <w:t>(Spracoval: Filip Frank</w:t>
      </w:r>
      <w:r w:rsidR="005B4567">
        <w:rPr>
          <w:i/>
          <w:iCs/>
        </w:rPr>
        <w:t>)</w:t>
      </w:r>
    </w:p>
    <w:p w14:paraId="3AA81EA4" w14:textId="792B1260" w:rsidR="000A1DD5" w:rsidRDefault="000A1DD5" w:rsidP="00FD657A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620A741F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1" w:name="_Toc97398624"/>
                            <w:bookmarkStart w:id="52" w:name="_Toc98146002"/>
                            <w:bookmarkStart w:id="53" w:name="_Toc102653919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1"/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2"/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3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" stroked="f">
                <v:textbox style="mso-fit-shape-to-text:t" inset="0,0,0,0">
                  <w:txbxContent>
                    <w:p w14:paraId="5EAC4E9F" w14:textId="620A741F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4" w:name="_Toc97398624"/>
                      <w:bookmarkStart w:id="55" w:name="_Toc98146002"/>
                      <w:bookmarkStart w:id="56" w:name="_Toc102653919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7</w:t>
                        </w:r>
                      </w:fldSimple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4"/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5"/>
                      <w:bookmarkEnd w:id="56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67C03248" w14:textId="77777777" w:rsidR="00AC415B" w:rsidRPr="00AC415B" w:rsidRDefault="00AC415B" w:rsidP="00AC415B"/>
    <w:p w14:paraId="416104B7" w14:textId="668FEA27" w:rsidR="00AC415B" w:rsidRPr="00AC415B" w:rsidRDefault="00E50C9C" w:rsidP="00FD657A">
      <w:pPr>
        <w:pStyle w:val="Zakladny"/>
      </w:pPr>
      <w:r>
        <w:t xml:space="preserve">Metódu gradient </w:t>
      </w:r>
      <w:proofErr w:type="spellStart"/>
      <w:r>
        <w:t>boostingu</w:t>
      </w:r>
      <w:proofErr w:type="spellEnd"/>
      <w:r>
        <w:t xml:space="preserve"> opisuje obrázok 7, kde v</w:t>
      </w:r>
      <w:r w:rsidR="00AC415B">
        <w:t xml:space="preserve"> každej iterácii sa do súboru pripočítava slabý </w:t>
      </w:r>
      <w:proofErr w:type="spellStart"/>
      <w:r w:rsidR="00AC415B">
        <w:t>klasifikátor</w:t>
      </w:r>
      <w:proofErr w:type="spellEnd"/>
      <w:r w:rsidR="00AC415B">
        <w:t xml:space="preserve">, ktorý dokáže problém riešiť pre obmedzenú podmnožinu vstupov. Kombináciou týchto slabých </w:t>
      </w:r>
      <w:proofErr w:type="spellStart"/>
      <w:r w:rsidR="00AC415B">
        <w:t>klasifikátorov</w:t>
      </w:r>
      <w:proofErr w:type="spellEnd"/>
      <w:r w:rsidR="00AC415B">
        <w:t xml:space="preserve"> dokážeme problém riešiť s vysokou spoľahlivosťou pre ľubovoľný </w:t>
      </w:r>
      <w:proofErr w:type="spellStart"/>
      <w:r w:rsidR="00AC415B">
        <w:t>validný</w:t>
      </w:r>
      <w:proofErr w:type="spellEnd"/>
      <w:r w:rsidR="00AC415B">
        <w:t xml:space="preserve"> vstup.</w:t>
      </w:r>
    </w:p>
    <w:p w14:paraId="659D5DAE" w14:textId="611FD7EA" w:rsidR="00AC415B" w:rsidRPr="00AC415B" w:rsidRDefault="00AC415B" w:rsidP="00AC415B"/>
    <w:p w14:paraId="1DAB27F1" w14:textId="4A280CA9" w:rsidR="00AC415B" w:rsidRPr="00AC415B" w:rsidRDefault="00AC415B" w:rsidP="00AC415B"/>
    <w:p w14:paraId="7D7A8D80" w14:textId="61936D18" w:rsidR="00AC415B" w:rsidRPr="00AC415B" w:rsidRDefault="00AC415B" w:rsidP="00AC415B"/>
    <w:p w14:paraId="6FCD2CD3" w14:textId="2D3D8534" w:rsidR="00AC415B" w:rsidRPr="00AC415B" w:rsidRDefault="00AC415B" w:rsidP="00AC415B"/>
    <w:p w14:paraId="2C2BDAC2" w14:textId="2974072A" w:rsidR="00AC415B" w:rsidRPr="00AC415B" w:rsidRDefault="00AC415B" w:rsidP="00AC415B"/>
    <w:p w14:paraId="4967D823" w14:textId="77777777" w:rsidR="00AC415B" w:rsidRPr="00AC415B" w:rsidRDefault="00AC415B" w:rsidP="00AC415B"/>
    <w:p w14:paraId="0C21DBA6" w14:textId="46DB4055" w:rsidR="00057703" w:rsidRDefault="00057703" w:rsidP="004A2FD4">
      <w:pPr>
        <w:pStyle w:val="Nadpis2urovne"/>
      </w:pPr>
      <w:bookmarkStart w:id="57" w:name="_Toc103331052"/>
      <w:proofErr w:type="spellStart"/>
      <w:r>
        <w:lastRenderedPageBreak/>
        <w:t>Voting</w:t>
      </w:r>
      <w:proofErr w:type="spellEnd"/>
      <w:r>
        <w:t xml:space="preserve"> Ensemble</w:t>
      </w:r>
      <w:bookmarkEnd w:id="57"/>
    </w:p>
    <w:p w14:paraId="643FE2EE" w14:textId="5704B580" w:rsidR="00663C13" w:rsidRPr="00663C13" w:rsidRDefault="008E3575" w:rsidP="00FD657A">
      <w:pPr>
        <w:pStyle w:val="Zakladny"/>
      </w:pPr>
      <w:r w:rsidRPr="000B1103">
        <w:rPr>
          <w:i/>
          <w:iCs/>
        </w:rPr>
        <w:t xml:space="preserve">(Spracoval: Tomáš </w:t>
      </w:r>
      <w:proofErr w:type="spellStart"/>
      <w:r w:rsidRPr="000B1103">
        <w:rPr>
          <w:i/>
          <w:iCs/>
        </w:rPr>
        <w:t>Singhofer</w:t>
      </w:r>
      <w:proofErr w:type="spellEnd"/>
      <w:r w:rsidR="000B1103">
        <w:rPr>
          <w:i/>
          <w:iCs/>
        </w:rPr>
        <w:t>)</w:t>
      </w:r>
    </w:p>
    <w:p w14:paraId="7229A7FB" w14:textId="5AF02FFC" w:rsidR="00057703" w:rsidRDefault="00057703" w:rsidP="00FD657A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FD657A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FD657A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FD657A">
      <w:pPr>
        <w:pStyle w:val="Zakladny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2D7C66B2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58" w:name="_Toc97398625"/>
                            <w:bookmarkStart w:id="59" w:name="_Toc98146003"/>
                            <w:bookmarkStart w:id="60" w:name="_Toc102653920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58"/>
                            <w:bookmarkEnd w:id="59"/>
                            <w:sdt>
                              <w:sdtPr>
                                <w:id w:val="1204057792"/>
                                <w:citation/>
                              </w:sdtPr>
                              <w:sdtEndPr/>
                              <w:sdtContent>
                                <w:r w:rsidR="00BA4971">
                                  <w:fldChar w:fldCharType="begin"/>
                                </w:r>
                                <w:r w:rsidR="00BA4971">
                                  <w:instrText xml:space="preserve"> CITATION KDn22 \l 1051 </w:instrText>
                                </w:r>
                                <w:r w:rsidR="00BA4971">
                                  <w:fldChar w:fldCharType="separate"/>
                                </w:r>
                                <w:r w:rsidR="00BA4971">
                                  <w:rPr>
                                    <w:noProof/>
                                  </w:rPr>
                                  <w:t xml:space="preserve"> (KDnuggets, 2021)</w:t>
                                </w:r>
                                <w:r w:rsidR="00BA4971">
                                  <w:fldChar w:fldCharType="end"/>
                                </w:r>
                              </w:sdtContent>
                            </w:sdt>
                            <w:bookmarkEnd w:id="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4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ZUtBURoCAAA/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2D7C66B2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1" w:name="_Toc97398625"/>
                      <w:bookmarkStart w:id="62" w:name="_Toc98146003"/>
                      <w:bookmarkStart w:id="63" w:name="_Toc102653920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1"/>
                      <w:bookmarkEnd w:id="62"/>
                      <w:sdt>
                        <w:sdtPr>
                          <w:id w:val="1204057792"/>
                          <w:citation/>
                        </w:sdtPr>
                        <w:sdtEndPr/>
                        <w:sdtContent>
                          <w:r w:rsidR="00BA4971">
                            <w:fldChar w:fldCharType="begin"/>
                          </w:r>
                          <w:r w:rsidR="00BA4971">
                            <w:instrText xml:space="preserve"> CITATION KDn22 \l 1051 </w:instrText>
                          </w:r>
                          <w:r w:rsidR="00BA4971">
                            <w:fldChar w:fldCharType="separate"/>
                          </w:r>
                          <w:r w:rsidR="00BA4971">
                            <w:rPr>
                              <w:noProof/>
                            </w:rPr>
                            <w:t xml:space="preserve"> (KDnuggets, 2021)</w:t>
                          </w:r>
                          <w:r w:rsidR="00BA4971">
                            <w:fldChar w:fldCharType="end"/>
                          </w:r>
                        </w:sdtContent>
                      </w:sdt>
                      <w:bookmarkEnd w:id="63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4A2FD4">
      <w:pPr>
        <w:pStyle w:val="Nadpis2urovne"/>
      </w:pPr>
      <w:bookmarkStart w:id="64" w:name="_Toc103331053"/>
      <w:proofErr w:type="spellStart"/>
      <w:r>
        <w:t>Stacking</w:t>
      </w:r>
      <w:proofErr w:type="spellEnd"/>
      <w:r>
        <w:t xml:space="preserve"> Ensemble</w:t>
      </w:r>
      <w:bookmarkEnd w:id="64"/>
    </w:p>
    <w:p w14:paraId="07A01006" w14:textId="128111F9" w:rsidR="00663C13" w:rsidRPr="00663C13" w:rsidRDefault="00B26F73" w:rsidP="00FD657A">
      <w:pPr>
        <w:pStyle w:val="Zakladny"/>
      </w:pPr>
      <w:r w:rsidRPr="00F56556">
        <w:rPr>
          <w:i/>
          <w:iCs/>
        </w:rPr>
        <w:t>(Spracoval: Filip Frank</w:t>
      </w:r>
      <w:r w:rsidR="00F56556">
        <w:rPr>
          <w:i/>
          <w:iCs/>
        </w:rPr>
        <w:t>)</w:t>
      </w:r>
    </w:p>
    <w:p w14:paraId="29F7000E" w14:textId="294EDBC8" w:rsidR="00987F6A" w:rsidRDefault="00987F6A" w:rsidP="00FD657A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FD657A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FD657A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4A2FD4">
      <w:pPr>
        <w:pStyle w:val="Nadpis2urovne"/>
      </w:pPr>
      <w:bookmarkStart w:id="65" w:name="_Toc103331054"/>
      <w:bookmarkEnd w:id="5"/>
      <w:bookmarkEnd w:id="6"/>
      <w:proofErr w:type="spellStart"/>
      <w:r>
        <w:lastRenderedPageBreak/>
        <w:t>Elastic</w:t>
      </w:r>
      <w:proofErr w:type="spellEnd"/>
      <w:r>
        <w:t xml:space="preserve"> Net</w:t>
      </w:r>
      <w:bookmarkEnd w:id="65"/>
    </w:p>
    <w:p w14:paraId="68B4B022" w14:textId="69DD4E1D" w:rsidR="00663C13" w:rsidRPr="00663C13" w:rsidRDefault="00B26F73" w:rsidP="00FD657A">
      <w:pPr>
        <w:pStyle w:val="Zakladny"/>
      </w:pPr>
      <w:r w:rsidRPr="00583614">
        <w:rPr>
          <w:i/>
          <w:iCs/>
        </w:rPr>
        <w:t xml:space="preserve">(Spracoval: Branislav </w:t>
      </w:r>
      <w:proofErr w:type="spellStart"/>
      <w:r w:rsidRPr="00583614">
        <w:rPr>
          <w:i/>
          <w:iCs/>
        </w:rPr>
        <w:t>Šipula</w:t>
      </w:r>
      <w:proofErr w:type="spellEnd"/>
      <w:r w:rsidR="00583614">
        <w:rPr>
          <w:i/>
          <w:iCs/>
        </w:rPr>
        <w:t>)</w:t>
      </w:r>
    </w:p>
    <w:p w14:paraId="6576EC51" w14:textId="77777777" w:rsidR="008E333D" w:rsidRDefault="00B158AB" w:rsidP="00FD657A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FD657A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FD657A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0DCE5431" w14:textId="660FF8B4" w:rsidR="00B158AB" w:rsidRDefault="00B158AB" w:rsidP="00FD657A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>) a využitie penalizačných funkcií (L1 a L2)</w:t>
      </w:r>
      <w:r w:rsidRPr="000D1359">
        <w:t>.</w:t>
      </w:r>
      <w:r w:rsidR="000D1359" w:rsidRPr="000D1359">
        <w:t xml:space="preserve"> </w:t>
      </w:r>
      <w:sdt>
        <w:sdtPr>
          <w:id w:val="565538848"/>
          <w:citation/>
        </w:sdtPr>
        <w:sdtEndPr/>
        <w:sdtContent>
          <w:r w:rsidR="00262A54">
            <w:fldChar w:fldCharType="begin"/>
          </w:r>
          <w:r w:rsidR="00262A54">
            <w:rPr>
              <w:lang w:val="en-US"/>
            </w:rPr>
            <w:instrText xml:space="preserve"> CITATION Bro20 \l 1033 </w:instrText>
          </w:r>
          <w:r w:rsidR="00262A54">
            <w:fldChar w:fldCharType="separate"/>
          </w:r>
          <w:r w:rsidR="00262A54" w:rsidRPr="00262A54">
            <w:rPr>
              <w:noProof/>
              <w:lang w:val="en-US"/>
            </w:rPr>
            <w:t>(Brownlee, 2020)</w:t>
          </w:r>
          <w:r w:rsidR="00262A54">
            <w:fldChar w:fldCharType="end"/>
          </w:r>
        </w:sdtContent>
      </w:sdt>
    </w:p>
    <w:p w14:paraId="3F80A0CF" w14:textId="77777777" w:rsidR="00B158AB" w:rsidRDefault="00B158AB" w:rsidP="004A2FD4">
      <w:pPr>
        <w:pStyle w:val="Nadpis2urovne"/>
      </w:pPr>
      <w:bookmarkStart w:id="66" w:name="_Toc98105310"/>
      <w:bookmarkStart w:id="67" w:name="_Toc103331055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6"/>
      <w:bookmarkEnd w:id="67"/>
    </w:p>
    <w:p w14:paraId="428BBE22" w14:textId="63D4C457" w:rsidR="00D3509D" w:rsidRDefault="00D3509D" w:rsidP="00FD657A">
      <w:pPr>
        <w:pStyle w:val="Zakladny"/>
      </w:pPr>
      <w:r w:rsidRPr="00FE3B96">
        <w:rPr>
          <w:i/>
          <w:iCs/>
        </w:rPr>
        <w:t xml:space="preserve">(Spracoval: Branislav </w:t>
      </w:r>
      <w:proofErr w:type="spellStart"/>
      <w:r w:rsidRPr="00FE3B96">
        <w:rPr>
          <w:i/>
          <w:iCs/>
        </w:rPr>
        <w:t>Šipula</w:t>
      </w:r>
      <w:proofErr w:type="spellEnd"/>
      <w:r w:rsidR="00FE3B96">
        <w:rPr>
          <w:i/>
          <w:iCs/>
        </w:rPr>
        <w:t>)</w:t>
      </w:r>
    </w:p>
    <w:p w14:paraId="6B62F95D" w14:textId="77777777" w:rsidR="00A36254" w:rsidRDefault="00B158AB" w:rsidP="00A36254">
      <w:pPr>
        <w:pStyle w:val="Zakladny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</w:t>
      </w:r>
      <w:r w:rsidR="003D1136">
        <w:t xml:space="preserve"> na</w:t>
      </w:r>
      <w:r>
        <w:t xml:space="preserve">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</w:t>
      </w:r>
      <w:r w:rsidR="002D77EC">
        <w:rPr>
          <w:rFonts w:eastAsiaTheme="minorEastAsia"/>
        </w:rPr>
        <w:t xml:space="preserve">. </w:t>
      </w:r>
      <w:sdt>
        <w:sdtPr>
          <w:rPr>
            <w:rFonts w:eastAsiaTheme="minorEastAsia"/>
          </w:rPr>
          <w:id w:val="913203777"/>
          <w:citation/>
        </w:sdtPr>
        <w:sdtEndPr/>
        <w:sdtContent>
          <w:r w:rsidR="002D77EC">
            <w:rPr>
              <w:rFonts w:eastAsiaTheme="minorEastAsia"/>
            </w:rPr>
            <w:fldChar w:fldCharType="begin"/>
          </w:r>
          <w:r w:rsidR="002D77EC">
            <w:rPr>
              <w:rFonts w:eastAsiaTheme="minorEastAsia"/>
              <w:lang w:val="en-US"/>
            </w:rPr>
            <w:instrText xml:space="preserve"> CITATION ske22 \l 1033 </w:instrText>
          </w:r>
          <w:r w:rsidR="002D77EC">
            <w:rPr>
              <w:rFonts w:eastAsiaTheme="minorEastAsia"/>
            </w:rPr>
            <w:fldChar w:fldCharType="separate"/>
          </w:r>
          <w:r w:rsidR="002D77EC" w:rsidRPr="002D77EC">
            <w:rPr>
              <w:rFonts w:eastAsiaTheme="minorEastAsia"/>
              <w:noProof/>
              <w:lang w:val="en-US"/>
            </w:rPr>
            <w:t>(sk.education-wiki, 2022)</w:t>
          </w:r>
          <w:r w:rsidR="002D77EC">
            <w:rPr>
              <w:rFonts w:eastAsiaTheme="minorEastAsia"/>
            </w:rPr>
            <w:fldChar w:fldCharType="end"/>
          </w:r>
        </w:sdtContent>
      </w:sdt>
    </w:p>
    <w:p w14:paraId="72E5CF6E" w14:textId="47CF0C1F" w:rsidR="00B158AB" w:rsidRPr="00A36254" w:rsidRDefault="00A36254" w:rsidP="00A36254">
      <w:pPr>
        <w:pStyle w:val="Zakladny"/>
        <w:ind w:firstLine="0"/>
        <w:rPr>
          <w:rFonts w:eastAsiaTheme="minorEastAsia"/>
        </w:rPr>
      </w:pPr>
      <m:oMath>
        <m:r>
          <w:rPr>
            <w:rFonts w:ascii="Cambria Math" w:hAnsi="Cambria Math"/>
            <w:sz w:val="28"/>
            <w:szCs w:val="36"/>
          </w:rPr>
          <m:t xml:space="preserve">             </m:t>
        </m:r>
        <w:bookmarkStart w:id="68" w:name="_Toc102653157"/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w</m:t>
            </m:r>
          </m:e>
        </m:acc>
        <m:r>
          <w:rPr>
            <w:rStyle w:val="RovnicaChar"/>
            <w:rFonts w:ascii="Cambria Math" w:hAnsi="Cambria Math"/>
          </w:rPr>
          <m:t>∙</m:t>
        </m:r>
        <m:acc>
          <m:accPr>
            <m:chr m:val="⃗"/>
            <m:ctrlPr>
              <w:rPr>
                <w:rStyle w:val="RovnicaChar"/>
                <w:rFonts w:ascii="Cambria Math" w:hAnsi="Cambria Math"/>
                <w:i/>
              </w:rPr>
            </m:ctrlPr>
          </m:accPr>
          <m:e>
            <m:r>
              <w:rPr>
                <w:rStyle w:val="RovnicaChar"/>
                <w:rFonts w:ascii="Cambria Math" w:hAnsi="Cambria Math"/>
              </w:rPr>
              <m:t>x</m:t>
            </m:r>
          </m:e>
        </m:acc>
        <m:r>
          <w:rPr>
            <w:rStyle w:val="RovnicaChar"/>
            <w:rFonts w:ascii="Cambria Math" w:hAnsi="Cambria Math"/>
          </w:rPr>
          <m:t xml:space="preserve"> + b=0</m:t>
        </m:r>
      </m:oMath>
      <w:bookmarkEnd w:id="68"/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A36254">
        <w:rPr>
          <w:rStyle w:val="RovnicaChar"/>
        </w:rPr>
        <w:t>(3.4)</w:t>
      </w: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lastRenderedPageBreak/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7BB5F141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9" w:name="_Toc102653921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sdt>
                              <w:sdtPr>
                                <w:id w:val="1178082680"/>
                                <w:citation/>
                              </w:sdtPr>
                              <w:sdtEndPr/>
                              <w:sdtContent>
                                <w:r w:rsidR="00A85668">
                                  <w:fldChar w:fldCharType="begin"/>
                                </w:r>
                                <w:r w:rsidR="00A85668">
                                  <w:instrText xml:space="preserve"> CITATION git21 \l 1051 </w:instrText>
                                </w:r>
                                <w:r w:rsidR="00A85668">
                                  <w:fldChar w:fldCharType="separate"/>
                                </w:r>
                                <w:r w:rsidR="00A85668">
                                  <w:rPr>
                                    <w:noProof/>
                                  </w:rPr>
                                  <w:t xml:space="preserve"> (Rajat2712, 2021)</w:t>
                                </w:r>
                                <w:r w:rsidR="00A85668">
                                  <w:fldChar w:fldCharType="end"/>
                                </w:r>
                              </w:sdtContent>
                            </w:sdt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5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Dk7GV0GgIAAD8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7BB5F141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0" w:name="_Toc102653921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9</w:t>
                        </w:r>
                      </w:fldSimple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sdt>
                        <w:sdtPr>
                          <w:id w:val="1178082680"/>
                          <w:citation/>
                        </w:sdtPr>
                        <w:sdtEndPr/>
                        <w:sdtContent>
                          <w:r w:rsidR="00A85668">
                            <w:fldChar w:fldCharType="begin"/>
                          </w:r>
                          <w:r w:rsidR="00A85668">
                            <w:instrText xml:space="preserve"> CITATION git21 \l 1051 </w:instrText>
                          </w:r>
                          <w:r w:rsidR="00A85668">
                            <w:fldChar w:fldCharType="separate"/>
                          </w:r>
                          <w:r w:rsidR="00A85668">
                            <w:rPr>
                              <w:noProof/>
                            </w:rPr>
                            <w:t xml:space="preserve"> (Rajat2712, 2021)</w:t>
                          </w:r>
                          <w:r w:rsidR="00A85668">
                            <w:fldChar w:fldCharType="end"/>
                          </w:r>
                        </w:sdtContent>
                      </w:sdt>
                      <w:bookmarkEnd w:id="70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4A2FD4">
      <w:pPr>
        <w:pStyle w:val="Nadpis2urovne"/>
      </w:pPr>
      <w:bookmarkStart w:id="71" w:name="_Toc98105311"/>
      <w:bookmarkStart w:id="72" w:name="_Toc103331056"/>
      <w:r w:rsidRPr="00B3520B">
        <w:rPr>
          <w:lang w:val="en-US"/>
        </w:rPr>
        <w:t>Metric learning</w:t>
      </w:r>
      <w:bookmarkEnd w:id="71"/>
      <w:bookmarkEnd w:id="72"/>
    </w:p>
    <w:p w14:paraId="2F89D200" w14:textId="11EBF17C" w:rsidR="00D3509D" w:rsidRDefault="00D3509D" w:rsidP="00FD657A">
      <w:pPr>
        <w:pStyle w:val="Zakladny"/>
      </w:pPr>
      <w:r w:rsidRPr="007C02D2">
        <w:rPr>
          <w:i/>
          <w:iCs/>
        </w:rPr>
        <w:t xml:space="preserve">(Spracoval: Branislav </w:t>
      </w:r>
      <w:proofErr w:type="spellStart"/>
      <w:r w:rsidRPr="007C02D2">
        <w:rPr>
          <w:i/>
          <w:iCs/>
        </w:rPr>
        <w:t>Šipula</w:t>
      </w:r>
      <w:proofErr w:type="spellEnd"/>
      <w:r w:rsidR="007C02D2">
        <w:rPr>
          <w:i/>
          <w:iCs/>
        </w:rPr>
        <w:t>)</w:t>
      </w:r>
    </w:p>
    <w:p w14:paraId="2D4A808E" w14:textId="356242E1" w:rsidR="00B158AB" w:rsidRDefault="00B158AB" w:rsidP="00FD657A">
      <w:pPr>
        <w:pStyle w:val="Zakladny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sdt>
        <w:sdtPr>
          <w:id w:val="682473258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CJC15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(CJ Carey, 2015)</w:t>
          </w:r>
          <w:r w:rsidR="007A43CE">
            <w:fldChar w:fldCharType="end"/>
          </w:r>
        </w:sdtContent>
      </w:sdt>
    </w:p>
    <w:p w14:paraId="1E329477" w14:textId="57FE092C" w:rsidR="00B158AB" w:rsidRPr="00B3520B" w:rsidRDefault="00DF270C" w:rsidP="00FD657A">
      <w:pPr>
        <w:pStyle w:val="Zakladny"/>
      </w:pPr>
      <w:r w:rsidRPr="006644B9">
        <w:rPr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FD657A">
      <w:pPr>
        <w:pStyle w:val="Zakladny"/>
      </w:pPr>
    </w:p>
    <w:p w14:paraId="7880355E" w14:textId="77777777" w:rsidR="00B158AB" w:rsidRDefault="00B158AB" w:rsidP="00FD657A">
      <w:pPr>
        <w:pStyle w:val="Zakladny"/>
      </w:pPr>
    </w:p>
    <w:p w14:paraId="698C57A6" w14:textId="77777777" w:rsidR="00B158AB" w:rsidRDefault="00B158AB" w:rsidP="00FD657A">
      <w:pPr>
        <w:pStyle w:val="Zakladny"/>
      </w:pPr>
    </w:p>
    <w:p w14:paraId="480B68ED" w14:textId="77777777" w:rsidR="00B158AB" w:rsidRDefault="00B158AB" w:rsidP="00FD657A">
      <w:pPr>
        <w:pStyle w:val="Zakladny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77052102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3" w:name="_Toc102653922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6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" stroked="f">
                <v:textbox style="mso-fit-shape-to-text:t" inset="0,0,0,0">
                  <w:txbxContent>
                    <w:p w14:paraId="21366F3C" w14:textId="77052102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4" w:name="_Toc102653922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10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4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4A2FD4">
      <w:pPr>
        <w:pStyle w:val="Nadpis2urovne"/>
      </w:pPr>
      <w:bookmarkStart w:id="75" w:name="_Toc98105312"/>
      <w:bookmarkStart w:id="76" w:name="_Toc103331057"/>
      <w:r w:rsidRPr="001F7F42">
        <w:rPr>
          <w:lang w:val="en-US"/>
        </w:rPr>
        <w:t>Portfolio optimization</w:t>
      </w:r>
      <w:bookmarkEnd w:id="75"/>
      <w:bookmarkEnd w:id="76"/>
    </w:p>
    <w:p w14:paraId="618D2B48" w14:textId="2C874ACC" w:rsidR="00D3509D" w:rsidRDefault="00D3509D" w:rsidP="00FD657A">
      <w:pPr>
        <w:pStyle w:val="Zakladny"/>
      </w:pPr>
      <w:r w:rsidRPr="004A3A6D">
        <w:rPr>
          <w:i/>
          <w:iCs/>
        </w:rPr>
        <w:t xml:space="preserve">(Spracoval: Branislav </w:t>
      </w:r>
      <w:proofErr w:type="spellStart"/>
      <w:r w:rsidRPr="004A3A6D">
        <w:rPr>
          <w:i/>
          <w:iCs/>
        </w:rPr>
        <w:t>Šipula</w:t>
      </w:r>
      <w:proofErr w:type="spellEnd"/>
      <w:r w:rsidR="004A3A6D">
        <w:rPr>
          <w:i/>
          <w:iCs/>
        </w:rPr>
        <w:t>)</w:t>
      </w:r>
    </w:p>
    <w:p w14:paraId="05D7AE32" w14:textId="5D944F62" w:rsidR="00B158AB" w:rsidRPr="001F7F42" w:rsidRDefault="00B158AB" w:rsidP="00FD657A">
      <w:pPr>
        <w:pStyle w:val="Zakladny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 xml:space="preserve">aktory, ktoré sa berú do </w:t>
      </w:r>
      <w:r w:rsidRPr="001F7F42">
        <w:lastRenderedPageBreak/>
        <w:t>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sdt>
        <w:sdtPr>
          <w:id w:val="-1347099432"/>
          <w:citation/>
        </w:sdtPr>
        <w:sdtEndPr/>
        <w:sdtContent>
          <w:r w:rsidR="007A43CE">
            <w:fldChar w:fldCharType="begin"/>
          </w:r>
          <w:r w:rsidR="007A43CE">
            <w:rPr>
              <w:lang w:val="en-US"/>
            </w:rPr>
            <w:instrText xml:space="preserve"> CITATION Bra15 \l 1033 </w:instrText>
          </w:r>
          <w:r w:rsidR="007A43CE">
            <w:fldChar w:fldCharType="separate"/>
          </w:r>
          <w:r w:rsidR="007A43CE" w:rsidRPr="007A43CE">
            <w:rPr>
              <w:noProof/>
              <w:lang w:val="en-US"/>
            </w:rPr>
            <w:t>(Levy, 2015)</w:t>
          </w:r>
          <w:r w:rsidR="007A43CE">
            <w:fldChar w:fldCharType="end"/>
          </w:r>
        </w:sdtContent>
      </w:sdt>
    </w:p>
    <w:p w14:paraId="3E425D73" w14:textId="77777777" w:rsidR="00B158AB" w:rsidRPr="001F7F42" w:rsidRDefault="00B158AB" w:rsidP="00FD657A">
      <w:pPr>
        <w:pStyle w:val="Zakladny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FD657A">
      <w:pPr>
        <w:pStyle w:val="Zakladny"/>
      </w:pPr>
    </w:p>
    <w:p w14:paraId="306FBF83" w14:textId="77777777" w:rsidR="00B158AB" w:rsidRDefault="00B158AB" w:rsidP="00FD657A">
      <w:pPr>
        <w:pStyle w:val="Zakladny"/>
      </w:pPr>
    </w:p>
    <w:p w14:paraId="4A12C63A" w14:textId="77777777" w:rsidR="00B158AB" w:rsidRDefault="00B158AB" w:rsidP="00FD657A">
      <w:pPr>
        <w:pStyle w:val="Zakladny"/>
      </w:pPr>
    </w:p>
    <w:p w14:paraId="4D4B7D68" w14:textId="77777777" w:rsidR="00B158AB" w:rsidRDefault="00B158AB" w:rsidP="00FD657A">
      <w:pPr>
        <w:pStyle w:val="Zakladny"/>
      </w:pPr>
    </w:p>
    <w:p w14:paraId="6416CC8E" w14:textId="77777777" w:rsidR="00B158AB" w:rsidRDefault="00B158AB" w:rsidP="00FD657A">
      <w:pPr>
        <w:pStyle w:val="Zakladny"/>
      </w:pPr>
    </w:p>
    <w:p w14:paraId="59B25241" w14:textId="77777777" w:rsidR="00B158AB" w:rsidRDefault="00B158AB" w:rsidP="00FD657A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31C88EF7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7" w:name="_Toc102653923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</w:t>
                            </w:r>
                            <w:r w:rsidR="0055724B">
                              <w:t>f</w:t>
                            </w:r>
                            <w:r>
                              <w:t>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proofErr w:type="spellEnd"/>
                            <w:sdt>
                              <w:sdtPr>
                                <w:id w:val="-1496796653"/>
                                <w:citation/>
                              </w:sdtPr>
                              <w:sdtEndPr/>
                              <w:sdtContent>
                                <w:r w:rsidR="00CE4F51">
                                  <w:fldChar w:fldCharType="begin"/>
                                </w:r>
                                <w:r w:rsidR="00CE4F51">
                                  <w:instrText xml:space="preserve"> CITATION Bra15 \l 1051 </w:instrText>
                                </w:r>
                                <w:r w:rsidR="00CE4F51">
                                  <w:fldChar w:fldCharType="separate"/>
                                </w:r>
                                <w:r w:rsidR="00CE4F51">
                                  <w:rPr>
                                    <w:noProof/>
                                  </w:rPr>
                                  <w:t xml:space="preserve"> (Levy, 2015)</w:t>
                                </w:r>
                                <w:r w:rsidR="00CE4F51">
                                  <w:fldChar w:fldCharType="end"/>
                                </w:r>
                              </w:sdtContent>
                            </w:sdt>
                            <w:bookmarkEnd w:id="7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37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NSDl7A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31C88EF7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8" w:name="_Toc102653923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11</w:t>
                        </w:r>
                      </w:fldSimple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</w:t>
                      </w:r>
                      <w:r w:rsidR="0055724B">
                        <w:t>f</w:t>
                      </w:r>
                      <w:r>
                        <w:t>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proofErr w:type="spellEnd"/>
                      <w:sdt>
                        <w:sdtPr>
                          <w:id w:val="-1496796653"/>
                          <w:citation/>
                        </w:sdtPr>
                        <w:sdtEndPr/>
                        <w:sdtContent>
                          <w:r w:rsidR="00CE4F51">
                            <w:fldChar w:fldCharType="begin"/>
                          </w:r>
                          <w:r w:rsidR="00CE4F51">
                            <w:instrText xml:space="preserve"> CITATION Bra15 \l 1051 </w:instrText>
                          </w:r>
                          <w:r w:rsidR="00CE4F51">
                            <w:fldChar w:fldCharType="separate"/>
                          </w:r>
                          <w:r w:rsidR="00CE4F51">
                            <w:rPr>
                              <w:noProof/>
                            </w:rPr>
                            <w:t xml:space="preserve"> (Levy, 2015)</w:t>
                          </w:r>
                          <w:r w:rsidR="00CE4F51">
                            <w:fldChar w:fldCharType="end"/>
                          </w:r>
                        </w:sdtContent>
                      </w:sdt>
                      <w:bookmarkEnd w:id="78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79" w:name="_Toc103331058"/>
      <w:r>
        <w:lastRenderedPageBreak/>
        <w:t>Doterajšie výsledky</w:t>
      </w:r>
      <w:bookmarkEnd w:id="79"/>
    </w:p>
    <w:p w14:paraId="46A8F6E1" w14:textId="7676E1DD" w:rsidR="00E90430" w:rsidRDefault="00E90430" w:rsidP="004A2FD4">
      <w:pPr>
        <w:pStyle w:val="Nadpis2urovne"/>
        <w:numPr>
          <w:ilvl w:val="1"/>
          <w:numId w:val="11"/>
        </w:numPr>
      </w:pPr>
      <w:bookmarkStart w:id="80" w:name="_Toc103331059"/>
      <w:r>
        <w:t>Predikcia pozitívnych PCR</w:t>
      </w:r>
      <w:r w:rsidR="00363EA2">
        <w:t xml:space="preserve"> testov</w:t>
      </w:r>
      <w:bookmarkEnd w:id="80"/>
    </w:p>
    <w:p w14:paraId="3702BFA6" w14:textId="68F2D04F" w:rsidR="00663C13" w:rsidRPr="00663C13" w:rsidRDefault="00B43956" w:rsidP="00FD657A">
      <w:pPr>
        <w:pStyle w:val="Zakladny"/>
        <w:rPr>
          <w:lang w:val="en-GB"/>
        </w:rPr>
      </w:pPr>
      <w:r w:rsidRPr="00505803">
        <w:rPr>
          <w:i/>
          <w:iCs/>
        </w:rPr>
        <w:t>(Spracoval</w:t>
      </w:r>
      <w:r w:rsidRPr="00505803">
        <w:rPr>
          <w:i/>
          <w:iCs/>
          <w:lang w:val="en-GB"/>
        </w:rPr>
        <w:t>: Filip Frank</w:t>
      </w:r>
      <w:r w:rsidR="00505803">
        <w:rPr>
          <w:i/>
          <w:iCs/>
          <w:lang w:val="en-GB"/>
        </w:rPr>
        <w:t>)</w:t>
      </w:r>
    </w:p>
    <w:p w14:paraId="25BC1887" w14:textId="18154478" w:rsidR="00C50F0E" w:rsidRDefault="00C50F0E" w:rsidP="00FD657A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</w:t>
      </w:r>
      <w:r w:rsidR="008A369F">
        <w:t xml:space="preserve"> ako vstupy</w:t>
      </w:r>
      <w:r>
        <w:t xml:space="preserve"> pre trénovanie predikčných modelov):</w:t>
      </w:r>
    </w:p>
    <w:p w14:paraId="3C05CA2F" w14:textId="77777777" w:rsidR="00C50F0E" w:rsidRDefault="00C50F0E" w:rsidP="00FD657A">
      <w:pPr>
        <w:pStyle w:val="Zakladny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FD657A">
      <w:pPr>
        <w:pStyle w:val="Zakladny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FD657A">
      <w:pPr>
        <w:pStyle w:val="Zakladny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FD657A">
      <w:pPr>
        <w:pStyle w:val="Zakladny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FD657A">
      <w:pPr>
        <w:pStyle w:val="Zakladny"/>
      </w:pPr>
      <w:r>
        <w:t>5.</w:t>
      </w:r>
      <w:r>
        <w:tab/>
        <w:t>denné percento pozitívnych Ag testov</w:t>
      </w:r>
    </w:p>
    <w:p w14:paraId="42A8C201" w14:textId="1A0B4AE4" w:rsidR="00C50F0E" w:rsidRPr="00C50F0E" w:rsidRDefault="00C50F0E" w:rsidP="00FD657A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  <w:r w:rsidR="00F63F9D">
        <w:t xml:space="preserve"> (obr. č. 12)</w:t>
      </w:r>
    </w:p>
    <w:p w14:paraId="249A4D8D" w14:textId="77777777" w:rsidR="00C50F0E" w:rsidRDefault="00C50F0E" w:rsidP="00FD657A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7F8D220" w:rsidR="00C50F0E" w:rsidRDefault="00C50F0E" w:rsidP="00C50F0E">
      <w:pPr>
        <w:pStyle w:val="Popis"/>
        <w:jc w:val="center"/>
      </w:pPr>
      <w:bookmarkStart w:id="81" w:name="_Toc102653924"/>
      <w:r>
        <w:t xml:space="preserve">Obrázok </w:t>
      </w:r>
      <w:fldSimple w:instr=" SEQ Obrázok \* ARABIC ">
        <w:r w:rsidR="00D40209">
          <w:rPr>
            <w:noProof/>
          </w:rPr>
          <w:t>12</w:t>
        </w:r>
      </w:fldSimple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1"/>
    </w:p>
    <w:p w14:paraId="498AAA80" w14:textId="77777777" w:rsidR="00C50F0E" w:rsidRDefault="00C50F0E" w:rsidP="00FD657A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FD657A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4A2FD4">
      <w:pPr>
        <w:pStyle w:val="Nadpis2urovne"/>
        <w:numPr>
          <w:ilvl w:val="1"/>
          <w:numId w:val="11"/>
        </w:numPr>
      </w:pPr>
      <w:bookmarkStart w:id="82" w:name="_Toc103331060"/>
      <w:r>
        <w:t>Predikcia pozitívnych Ag</w:t>
      </w:r>
      <w:r w:rsidR="00363EA2">
        <w:t xml:space="preserve"> testov</w:t>
      </w:r>
      <w:bookmarkEnd w:id="82"/>
    </w:p>
    <w:p w14:paraId="3F2A5BD9" w14:textId="6E0F2148" w:rsidR="00663C13" w:rsidRPr="00663C13" w:rsidRDefault="003767D2" w:rsidP="00FD657A">
      <w:pPr>
        <w:pStyle w:val="Zakladny"/>
        <w:rPr>
          <w:lang w:val="en-GB"/>
        </w:rPr>
      </w:pPr>
      <w:r w:rsidRPr="00000B9D">
        <w:rPr>
          <w:i/>
          <w:iCs/>
        </w:rPr>
        <w:t>(Spracoval</w:t>
      </w:r>
      <w:r w:rsidRPr="00000B9D">
        <w:rPr>
          <w:i/>
          <w:iCs/>
          <w:lang w:val="en-GB"/>
        </w:rPr>
        <w:t>: Juraj Puszter</w:t>
      </w:r>
      <w:r w:rsidR="00000B9D">
        <w:rPr>
          <w:i/>
          <w:iCs/>
          <w:lang w:val="en-GB"/>
        </w:rPr>
        <w:t>)</w:t>
      </w:r>
    </w:p>
    <w:p w14:paraId="216A3405" w14:textId="28B51C2D" w:rsidR="000E4E0E" w:rsidRDefault="000E4E0E" w:rsidP="00FD657A">
      <w:pPr>
        <w:pStyle w:val="Zakladny"/>
      </w:pPr>
      <w:r>
        <w:t xml:space="preserve">Model </w:t>
      </w:r>
      <w:r w:rsidR="00CE273B">
        <w:t>strojového učenia</w:t>
      </w:r>
      <w:r>
        <w:t xml:space="preserve"> sme trénovali na základe:</w:t>
      </w:r>
    </w:p>
    <w:p w14:paraId="025A653C" w14:textId="05305423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FD657A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FD657A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FD657A">
      <w:pPr>
        <w:pStyle w:val="Zakladny"/>
      </w:pPr>
    </w:p>
    <w:p w14:paraId="0372CB11" w14:textId="77777777" w:rsidR="00A324B3" w:rsidRDefault="000E4E0E" w:rsidP="00FD657A">
      <w:pPr>
        <w:pStyle w:val="Zakladny"/>
      </w:pPr>
      <w:r>
        <w:t>Pri predpovedaní sme dáta pozitívnych antigénových testov nepoužili, nakoľko tie sme predpovedali.</w:t>
      </w:r>
    </w:p>
    <w:p w14:paraId="5A41FA7F" w14:textId="64C0E27B" w:rsidR="000E4E0E" w:rsidRDefault="000E4E0E" w:rsidP="00FD657A">
      <w:pPr>
        <w:pStyle w:val="Zakladny"/>
      </w:pPr>
      <w:r>
        <w:t xml:space="preserve">Predpoveď a trénovanie modelu </w:t>
      </w:r>
      <w:r w:rsidR="00CE273B">
        <w:t>strojového učenia</w:t>
      </w:r>
      <w:r>
        <w:t xml:space="preserve">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6DE2CD75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3" w:name="_Toc97398627"/>
                            <w:bookmarkStart w:id="84" w:name="_Toc98146005"/>
                            <w:bookmarkStart w:id="85" w:name="_Toc102653925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3"/>
                            <w:bookmarkEnd w:id="84"/>
                            <w:bookmarkEnd w:id="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38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hnK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" stroked="f">
                <v:textbox style="mso-fit-shape-to-text:t" inset="0,0,0,0">
                  <w:txbxContent>
                    <w:p w14:paraId="3D1C625B" w14:textId="6DE2CD75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6" w:name="_Toc97398627"/>
                      <w:bookmarkStart w:id="87" w:name="_Toc98146005"/>
                      <w:bookmarkStart w:id="88" w:name="_Toc102653925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6"/>
                      <w:bookmarkEnd w:id="87"/>
                      <w:bookmarkEnd w:id="8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01CC161F" w:rsidR="002B26BC" w:rsidRDefault="000E4E0E" w:rsidP="00FD657A">
      <w:pPr>
        <w:pStyle w:val="Zakladny"/>
      </w:pPr>
      <w:r w:rsidRPr="000E4E0E">
        <w:t>Modrá čiara na grafe znázorňuje počet pozitívnych antigénových testov. Červená čiara znázorňuje našu predikciu a zelená reálne hodnoty.</w:t>
      </w:r>
      <w:r w:rsidR="00FD657A">
        <w:t xml:space="preserve"> </w:t>
      </w:r>
      <w:r w:rsidR="00007AAC">
        <w:t>O</w:t>
      </w:r>
      <w:r w:rsidR="00FD657A">
        <w:t>s x zobrazuje </w:t>
      </w:r>
      <w:r w:rsidR="002623CB">
        <w:t>dátum</w:t>
      </w:r>
      <w:r w:rsidR="00FD657A">
        <w:t xml:space="preserve"> a os y celkový počet</w:t>
      </w:r>
      <w:r w:rsidR="002623CB">
        <w:t xml:space="preserve"> vykonaných testov</w:t>
      </w:r>
      <w:r w:rsidR="00FD657A">
        <w:t>.</w:t>
      </w:r>
      <w:r w:rsidRPr="000E4E0E">
        <w:t xml:space="preserve">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4A2FD4">
      <w:pPr>
        <w:pStyle w:val="Nadpis2urovne"/>
      </w:pPr>
      <w:bookmarkStart w:id="89" w:name="_Toc103331061"/>
      <w:r>
        <w:t>Predikcia úmrtí</w:t>
      </w:r>
      <w:r w:rsidR="00363EA2">
        <w:t xml:space="preserve"> z viacerých ukazovateľov</w:t>
      </w:r>
      <w:bookmarkEnd w:id="89"/>
    </w:p>
    <w:p w14:paraId="077653E1" w14:textId="3FC551BB" w:rsidR="00663C13" w:rsidRPr="00363EA2" w:rsidRDefault="005B5F7C" w:rsidP="00FD657A">
      <w:pPr>
        <w:pStyle w:val="Zakladny"/>
        <w:rPr>
          <w:lang w:val="en-GB"/>
        </w:rPr>
      </w:pPr>
      <w:r w:rsidRPr="004962F5">
        <w:rPr>
          <w:i/>
          <w:iCs/>
        </w:rPr>
        <w:t xml:space="preserve">(Spracoval: Viet </w:t>
      </w:r>
      <w:proofErr w:type="spellStart"/>
      <w:r w:rsidRPr="004962F5">
        <w:rPr>
          <w:i/>
          <w:iCs/>
        </w:rPr>
        <w:t>Quoc</w:t>
      </w:r>
      <w:proofErr w:type="spellEnd"/>
      <w:r w:rsidRPr="004962F5">
        <w:rPr>
          <w:i/>
          <w:iCs/>
        </w:rPr>
        <w:t xml:space="preserve"> </w:t>
      </w:r>
      <w:proofErr w:type="spellStart"/>
      <w:r w:rsidRPr="004962F5">
        <w:rPr>
          <w:i/>
          <w:iCs/>
        </w:rPr>
        <w:t>Le</w:t>
      </w:r>
      <w:proofErr w:type="spellEnd"/>
      <w:r w:rsidR="004962F5">
        <w:rPr>
          <w:i/>
          <w:iCs/>
        </w:rPr>
        <w:t>)</w:t>
      </w:r>
    </w:p>
    <w:p w14:paraId="4E8FCACD" w14:textId="5A7CB5EA" w:rsidR="002B26BC" w:rsidRDefault="000E66D6" w:rsidP="00FD657A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 xml:space="preserve">, som použil dáta od 10.10.2020. Použité príznaky na trénovanie boli denne pozitívne Ag, pozitívne Ag </w:t>
      </w:r>
      <w:r w:rsidR="002B26BC">
        <w:lastRenderedPageBreak/>
        <w:t>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>bol 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3E041C71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0" w:name="_Toc97398628"/>
                            <w:bookmarkStart w:id="91" w:name="_Toc98146006"/>
                            <w:bookmarkStart w:id="92" w:name="_Toc102653926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0"/>
                            <w:bookmarkEnd w:id="91"/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39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DDoTYI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3E041C71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3" w:name="_Toc97398628"/>
                      <w:bookmarkStart w:id="94" w:name="_Toc98146006"/>
                      <w:bookmarkStart w:id="95" w:name="_Toc102653926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3"/>
                      <w:bookmarkEnd w:id="94"/>
                      <w:bookmarkEnd w:id="95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FD657A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4A2FD4">
      <w:pPr>
        <w:pStyle w:val="Nadpis2urovne"/>
      </w:pPr>
      <w:bookmarkStart w:id="96" w:name="_Toc103331062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6"/>
    </w:p>
    <w:p w14:paraId="5F303AEE" w14:textId="2C9F6A68" w:rsidR="00363EA2" w:rsidRPr="00363EA2" w:rsidRDefault="00093BF6" w:rsidP="00FD657A">
      <w:pPr>
        <w:pStyle w:val="Zakladny"/>
      </w:pPr>
      <w:r w:rsidRPr="00C87A6B">
        <w:rPr>
          <w:i/>
          <w:iCs/>
        </w:rPr>
        <w:t xml:space="preserve">(Spracoval: Tomáš </w:t>
      </w:r>
      <w:proofErr w:type="spellStart"/>
      <w:r w:rsidRPr="00C87A6B">
        <w:rPr>
          <w:i/>
          <w:iCs/>
        </w:rPr>
        <w:t>Singhofer</w:t>
      </w:r>
      <w:proofErr w:type="spellEnd"/>
      <w:r w:rsidR="00C87A6B">
        <w:rPr>
          <w:i/>
          <w:iCs/>
        </w:rPr>
        <w:t>)</w:t>
      </w:r>
    </w:p>
    <w:p w14:paraId="63F025DC" w14:textId="1FC15D06" w:rsidR="00CE4465" w:rsidRDefault="00CE4465" w:rsidP="00FD657A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</w:t>
      </w:r>
      <w:r w:rsidRPr="00CE4465">
        <w:lastRenderedPageBreak/>
        <w:t xml:space="preserve">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FD657A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A6D1665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7" w:name="_Toc97398629"/>
                            <w:bookmarkStart w:id="98" w:name="_Toc98146007"/>
                            <w:bookmarkStart w:id="99" w:name="_Toc102653927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7"/>
                            <w:bookmarkEnd w:id="98"/>
                            <w:bookmarkEnd w:id="9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0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" stroked="f">
                <v:textbox style="mso-fit-shape-to-text:t" inset="0,0,0,0">
                  <w:txbxContent>
                    <w:p w14:paraId="72290BBF" w14:textId="4A6D1665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0" w:name="_Toc97398629"/>
                      <w:bookmarkStart w:id="101" w:name="_Toc98146007"/>
                      <w:bookmarkStart w:id="102" w:name="_Toc102653927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0"/>
                      <w:bookmarkEnd w:id="101"/>
                      <w:bookmarkEnd w:id="102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4A2FD4">
      <w:pPr>
        <w:pStyle w:val="Nadpis2urovne"/>
      </w:pPr>
      <w:bookmarkStart w:id="103" w:name="_Toc103331063"/>
      <w:r>
        <w:t>Predikcia kompletne</w:t>
      </w:r>
      <w:r w:rsidR="00C836C5">
        <w:t xml:space="preserve"> </w:t>
      </w:r>
      <w:r>
        <w:t>zaočkovaných</w:t>
      </w:r>
      <w:bookmarkEnd w:id="103"/>
    </w:p>
    <w:p w14:paraId="34059162" w14:textId="1C91D24A" w:rsidR="00C9774B" w:rsidRDefault="00093BF6" w:rsidP="00FD657A">
      <w:pPr>
        <w:pStyle w:val="Zakladny"/>
      </w:pPr>
      <w:r w:rsidRPr="00FC008D">
        <w:rPr>
          <w:i/>
          <w:iCs/>
        </w:rPr>
        <w:t>(Spracoval: Marek Kačmár</w:t>
      </w:r>
      <w:r w:rsidR="00FC008D">
        <w:rPr>
          <w:i/>
          <w:iCs/>
        </w:rPr>
        <w:t>)</w:t>
      </w:r>
    </w:p>
    <w:p w14:paraId="6F770A4C" w14:textId="4131A440" w:rsidR="00C836C5" w:rsidRDefault="0081734C" w:rsidP="00FD657A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1D70326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4" w:name="_Toc97398630"/>
                            <w:bookmarkStart w:id="105" w:name="_Toc98146008"/>
                            <w:bookmarkStart w:id="106" w:name="_Toc102653928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Graf predikcie kompletne zaočkovaných</w:t>
                            </w:r>
                            <w:bookmarkEnd w:id="104"/>
                            <w:bookmarkEnd w:id="105"/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1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" stroked="f">
                <v:textbox style="mso-fit-shape-to-text:t" inset="0,0,0,0">
                  <w:txbxContent>
                    <w:p w14:paraId="435941F8" w14:textId="61D70326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7" w:name="_Toc97398630"/>
                      <w:bookmarkStart w:id="108" w:name="_Toc98146008"/>
                      <w:bookmarkStart w:id="109" w:name="_Toc102653928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Graf predikcie kompletne zaočkovaných</w:t>
                      </w:r>
                      <w:bookmarkEnd w:id="107"/>
                      <w:bookmarkEnd w:id="108"/>
                      <w:bookmarkEnd w:id="10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</w:t>
      </w:r>
      <w:r w:rsidR="002360BF">
        <w:t xml:space="preserve">zimného </w:t>
      </w:r>
      <w:r w:rsidR="00C9774B">
        <w:t>semestra</w:t>
      </w:r>
      <w:r w:rsidR="00C836C5" w:rsidRPr="00C836C5">
        <w:t xml:space="preserve"> bolo predikovať vývoj počtu pribúdajúcich plne zaočkovaných jedincov, ktorým bola podaná 2. dávka. Prvým krokom bolo pripraviť si dáta, ktoré </w:t>
      </w:r>
      <w:r w:rsidR="007F5E63">
        <w:t>budú použité na predikciu</w:t>
      </w:r>
      <w:r w:rsidR="00C836C5" w:rsidRPr="00C836C5">
        <w:t xml:space="preserve">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</w:t>
      </w:r>
      <w:r w:rsidR="007F5E63">
        <w:t>sme</w:t>
      </w:r>
      <w:r w:rsidR="00FC053D">
        <w:t xml:space="preserve"> </w:t>
      </w:r>
      <w:r w:rsidR="007F5E63">
        <w:t>použili</w:t>
      </w:r>
      <w:r w:rsidR="00FC053D">
        <w:t xml:space="preserve">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</w:t>
      </w:r>
      <w:r w:rsidR="00271559">
        <w:t>sme</w:t>
      </w:r>
      <w:r w:rsidR="00C836C5" w:rsidRPr="00C836C5">
        <w:t xml:space="preserve"> zoradi</w:t>
      </w:r>
      <w:r w:rsidR="00271559">
        <w:t>li</w:t>
      </w:r>
      <w:r w:rsidR="00C836C5" w:rsidRPr="00C836C5">
        <w:t xml:space="preserve"> dáta podľa jednotlivých týždňov a počtu druhých dávok, ktoré indikovali o plne zaočkovanom jedincovi. Na pripravené dáta </w:t>
      </w:r>
      <w:r w:rsidR="00271559">
        <w:t>bol</w:t>
      </w:r>
      <w:r w:rsidR="00C836C5" w:rsidRPr="00C836C5">
        <w:t xml:space="preserve"> aplikova</w:t>
      </w:r>
      <w:r w:rsidR="00271559">
        <w:t>ný</w:t>
      </w:r>
      <w:r w:rsidR="00C836C5" w:rsidRPr="00C836C5">
        <w:t xml:space="preserve">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</w:t>
      </w:r>
      <w:r w:rsidR="00271559">
        <w:t>.</w:t>
      </w:r>
      <w:r w:rsidR="00C836C5" w:rsidRPr="00C836C5">
        <w:t xml:space="preserve"> </w:t>
      </w:r>
      <w:r w:rsidR="00271559">
        <w:t>V ďalšom kroku sme</w:t>
      </w:r>
      <w:r w:rsidR="00C836C5" w:rsidRPr="00C836C5">
        <w:t xml:space="preserve"> z</w:t>
      </w:r>
      <w:r w:rsidR="00271559">
        <w:t xml:space="preserve"> Microsoft</w:t>
      </w:r>
      <w:r w:rsidR="00C836C5" w:rsidRPr="00C836C5">
        <w:t xml:space="preserve">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</w:t>
      </w:r>
      <w:r w:rsidR="00271559">
        <w:t>i</w:t>
      </w:r>
      <w:r w:rsidR="00C836C5" w:rsidRPr="00C836C5">
        <w:t xml:space="preserve"> model, ktorý </w:t>
      </w:r>
      <w:r w:rsidR="00271559">
        <w:lastRenderedPageBreak/>
        <w:t>dosahoval najvyššiu</w:t>
      </w:r>
      <w:r w:rsidR="00C836C5" w:rsidRPr="00C836C5">
        <w:t xml:space="preserve"> </w:t>
      </w:r>
      <w:r w:rsidR="00271559">
        <w:t xml:space="preserve">úspešnosť na našom </w:t>
      </w:r>
      <w:proofErr w:type="spellStart"/>
      <w:r w:rsidR="00C836C5" w:rsidRPr="00C836C5">
        <w:t>dataset</w:t>
      </w:r>
      <w:r w:rsidR="00271559">
        <w:t>e</w:t>
      </w:r>
      <w:proofErr w:type="spellEnd"/>
      <w:r w:rsidR="00C836C5" w:rsidRPr="00C836C5">
        <w:t xml:space="preserve">, a ten </w:t>
      </w:r>
      <w:r w:rsidR="00271559">
        <w:t>sme následne</w:t>
      </w:r>
      <w:r w:rsidR="00C836C5" w:rsidRPr="00C836C5">
        <w:t xml:space="preserve"> využil</w:t>
      </w:r>
      <w:r w:rsidR="00271559">
        <w:t>i</w:t>
      </w:r>
      <w:r w:rsidR="00C836C5" w:rsidRPr="00C836C5">
        <w:t xml:space="preserve"> vo svojej vizualizácii predpovede vývoja počtu plne zaočkovaných na ďalších 7 týždňov.</w:t>
      </w:r>
    </w:p>
    <w:p w14:paraId="597D1E14" w14:textId="6A95C8F3" w:rsidR="00C836C5" w:rsidRDefault="00C836C5" w:rsidP="00FD657A">
      <w:pPr>
        <w:pStyle w:val="Zakladny"/>
      </w:pPr>
      <w:r w:rsidRPr="00C836C5">
        <w:t>Na grafe</w:t>
      </w:r>
      <w:r w:rsidR="00E815C0">
        <w:t>(obr. 16)</w:t>
      </w:r>
      <w:r w:rsidRPr="00C836C5">
        <w:t xml:space="preserve">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</w:t>
      </w:r>
      <w:r w:rsidR="000C1DD3">
        <w:t>pozorovať</w:t>
      </w:r>
      <w:r w:rsidRPr="00C836C5">
        <w:t xml:space="preserve"> na skutočnom počte plne zaočkovaných v prislúchajúcich týždňoch.</w:t>
      </w:r>
    </w:p>
    <w:p w14:paraId="664D46F1" w14:textId="34E53EAE" w:rsidR="00125B44" w:rsidRDefault="00125B44" w:rsidP="004A2FD4">
      <w:pPr>
        <w:pStyle w:val="Nadpis2urovne"/>
      </w:pPr>
      <w:bookmarkStart w:id="110" w:name="_Toc103331064"/>
      <w:r>
        <w:t>Graf celkových hospitalizácií</w:t>
      </w:r>
      <w:bookmarkEnd w:id="110"/>
    </w:p>
    <w:p w14:paraId="4ECD0ECE" w14:textId="472CDFC0" w:rsidR="00363EA2" w:rsidRPr="00363EA2" w:rsidRDefault="00DF0D82" w:rsidP="00FD657A">
      <w:pPr>
        <w:pStyle w:val="Zakladny"/>
      </w:pPr>
      <w:r w:rsidRPr="00B17A39">
        <w:rPr>
          <w:i/>
          <w:iCs/>
        </w:rPr>
        <w:t xml:space="preserve">(Spracoval: Branislav </w:t>
      </w:r>
      <w:proofErr w:type="spellStart"/>
      <w:r w:rsidRPr="00B17A39">
        <w:rPr>
          <w:i/>
          <w:iCs/>
        </w:rPr>
        <w:t>Šipula</w:t>
      </w:r>
      <w:proofErr w:type="spellEnd"/>
      <w:r w:rsidR="00B17A39">
        <w:rPr>
          <w:i/>
          <w:iCs/>
        </w:rPr>
        <w:t>)</w:t>
      </w:r>
    </w:p>
    <w:p w14:paraId="5DE41E45" w14:textId="175AF137" w:rsidR="00010DA4" w:rsidRDefault="006767DB" w:rsidP="00FD657A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</w:t>
      </w:r>
      <w:r w:rsidR="0033260C">
        <w:t>ý</w:t>
      </w:r>
      <w:r w:rsidRPr="006767DB">
        <w:t xml:space="preserve">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FD657A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7A47A8CB" w:rsidR="00363EA2" w:rsidRDefault="00363EA2" w:rsidP="00363EA2">
      <w:pPr>
        <w:pStyle w:val="Popis"/>
        <w:jc w:val="center"/>
      </w:pPr>
      <w:bookmarkStart w:id="111" w:name="_Toc102653929"/>
      <w:r>
        <w:t xml:space="preserve">Obrázok </w:t>
      </w:r>
      <w:fldSimple w:instr=" SEQ Obrázok \* ARABIC ">
        <w:r w:rsidR="00D40209">
          <w:rPr>
            <w:noProof/>
          </w:rPr>
          <w:t>17</w:t>
        </w:r>
      </w:fldSimple>
      <w:r>
        <w:t xml:space="preserve"> Graf celkových hospitalizácií</w:t>
      </w:r>
      <w:bookmarkEnd w:id="1"/>
      <w:bookmarkEnd w:id="111"/>
    </w:p>
    <w:p w14:paraId="3AAE1C08" w14:textId="77777777" w:rsidR="00363EA2" w:rsidRPr="00363EA2" w:rsidRDefault="00363EA2" w:rsidP="00363EA2"/>
    <w:p w14:paraId="2C7D715A" w14:textId="59A7058F" w:rsidR="00F0585B" w:rsidRDefault="00F0585B" w:rsidP="004A2FD4">
      <w:pPr>
        <w:pStyle w:val="Nadpis2urovne"/>
        <w:numPr>
          <w:ilvl w:val="1"/>
          <w:numId w:val="11"/>
        </w:numPr>
      </w:pPr>
      <w:bookmarkStart w:id="112" w:name="_Toc103331065"/>
      <w:r w:rsidRPr="00F04DDB">
        <w:lastRenderedPageBreak/>
        <w:t xml:space="preserve">Graf celkových </w:t>
      </w:r>
      <w:r w:rsidR="00125B44">
        <w:t>UPV</w:t>
      </w:r>
      <w:bookmarkEnd w:id="112"/>
    </w:p>
    <w:p w14:paraId="0A395804" w14:textId="0BD6C867" w:rsidR="00363EA2" w:rsidRPr="00363EA2" w:rsidRDefault="00DF0D82" w:rsidP="00FD657A">
      <w:pPr>
        <w:pStyle w:val="Zakladny"/>
      </w:pPr>
      <w:r w:rsidRPr="00791C17">
        <w:rPr>
          <w:i/>
          <w:iCs/>
        </w:rPr>
        <w:t>(Spracoval: Adam Vozár</w:t>
      </w:r>
      <w:r w:rsidR="00791C17">
        <w:rPr>
          <w:i/>
          <w:iCs/>
        </w:rPr>
        <w:t>)</w:t>
      </w:r>
    </w:p>
    <w:p w14:paraId="3DF61A38" w14:textId="2558A6D2" w:rsidR="00010026" w:rsidRPr="00DF0D82" w:rsidRDefault="00F53104" w:rsidP="00FD657A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348AF354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3" w:name="_Toc100246735"/>
                            <w:bookmarkStart w:id="114" w:name="_Toc102653930"/>
                            <w:r>
                              <w:t xml:space="preserve">Obrázok </w:t>
                            </w:r>
                            <w:fldSimple w:instr=" SEQ Obrázok \* ARABIC ">
                              <w:r w:rsidR="00D40209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3"/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2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" stroked="f">
                <v:textbox style="mso-fit-shape-to-text:t" inset="0,0,0,0">
                  <w:txbxContent>
                    <w:p w14:paraId="131EA83C" w14:textId="348AF354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5" w:name="_Toc100246735"/>
                      <w:bookmarkStart w:id="116" w:name="_Toc102653930"/>
                      <w:r>
                        <w:t xml:space="preserve">Obrázok </w:t>
                      </w:r>
                      <w:fldSimple w:instr=" SEQ Obrázok \* ARABIC ">
                        <w:r w:rsidR="00D40209"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5"/>
                      <w:bookmarkEnd w:id="11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4C71AA8F" w:rsidR="000770B0" w:rsidRDefault="000770B0" w:rsidP="004A2FD4">
      <w:pPr>
        <w:pStyle w:val="Nadpis2urovne"/>
      </w:pPr>
      <w:bookmarkStart w:id="117" w:name="_Toc103331066"/>
      <w:r>
        <w:t>Tabuľka dosiahnutých výsledkov predikcií</w:t>
      </w:r>
      <w:bookmarkEnd w:id="117"/>
    </w:p>
    <w:p w14:paraId="78C6E015" w14:textId="21BE8207" w:rsidR="000770B0" w:rsidRPr="00F1299C" w:rsidRDefault="008668D0" w:rsidP="00FD657A">
      <w:pPr>
        <w:pStyle w:val="Zakladny"/>
      </w:pPr>
      <w:r w:rsidRPr="00C51A27">
        <w:rPr>
          <w:i/>
          <w:iCs/>
        </w:rPr>
        <w:t>(Spracoval: Juraj Puszter</w:t>
      </w:r>
      <w:r w:rsidR="00C51A27">
        <w:rPr>
          <w:i/>
          <w:iCs/>
        </w:rPr>
        <w:t>)</w:t>
      </w:r>
    </w:p>
    <w:p w14:paraId="008F6E3C" w14:textId="33928954" w:rsidR="000770B0" w:rsidRDefault="000770B0" w:rsidP="00FD657A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433694" w14:paraId="07B7C002" w14:textId="77777777" w:rsidTr="00626AE8">
        <w:tc>
          <w:tcPr>
            <w:tcW w:w="2122" w:type="dxa"/>
            <w:vAlign w:val="center"/>
          </w:tcPr>
          <w:p w14:paraId="1810930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4EE5D47A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62153119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620971AF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1F5B2C1B" w14:textId="77777777" w:rsidR="00433694" w:rsidRPr="00600308" w:rsidRDefault="0043369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433694" w14:paraId="77F7EC1A" w14:textId="77777777" w:rsidTr="00626AE8">
        <w:tc>
          <w:tcPr>
            <w:tcW w:w="2122" w:type="dxa"/>
          </w:tcPr>
          <w:p w14:paraId="2F4DC90C" w14:textId="77777777" w:rsidR="00433694" w:rsidRDefault="00433694" w:rsidP="00626AE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56268D4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007A8C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0E3948A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15C66AB2" w14:textId="77777777" w:rsidR="00433694" w:rsidRPr="00FD7647" w:rsidRDefault="0043369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433694" w14:paraId="732E59DF" w14:textId="77777777" w:rsidTr="00626AE8">
        <w:tc>
          <w:tcPr>
            <w:tcW w:w="2122" w:type="dxa"/>
          </w:tcPr>
          <w:p w14:paraId="7D299F8C" w14:textId="77777777" w:rsidR="00433694" w:rsidRDefault="00433694" w:rsidP="00626AE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0DAB2AC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2105513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640997E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5F163CFB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433694" w14:paraId="22D10E18" w14:textId="77777777" w:rsidTr="00626AE8">
        <w:tc>
          <w:tcPr>
            <w:tcW w:w="2122" w:type="dxa"/>
          </w:tcPr>
          <w:p w14:paraId="543AC768" w14:textId="77777777" w:rsidR="00433694" w:rsidRDefault="00433694" w:rsidP="00626AE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6E00C34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2E51A86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0DB7722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1A42FF8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433694" w14:paraId="740A9702" w14:textId="77777777" w:rsidTr="00626AE8">
        <w:tc>
          <w:tcPr>
            <w:tcW w:w="2122" w:type="dxa"/>
          </w:tcPr>
          <w:p w14:paraId="49166FC2" w14:textId="77777777" w:rsidR="00433694" w:rsidRDefault="00433694" w:rsidP="00626AE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7CCA32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73FD6E57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5C7EEB6D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0C1A9D20" w14:textId="77777777" w:rsidR="00433694" w:rsidRDefault="00433694" w:rsidP="00626AE8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433694" w14:paraId="30B3A8E4" w14:textId="77777777" w:rsidTr="00626AE8">
        <w:tc>
          <w:tcPr>
            <w:tcW w:w="2122" w:type="dxa"/>
          </w:tcPr>
          <w:p w14:paraId="55502561" w14:textId="77777777" w:rsidR="00433694" w:rsidRDefault="00433694" w:rsidP="00626AE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7EB6EB9A" w14:textId="35579C0C" w:rsidR="00433694" w:rsidRDefault="00433694" w:rsidP="00626AE8">
            <w:pPr>
              <w:pStyle w:val="Zakladny"/>
              <w:ind w:firstLine="0"/>
              <w:jc w:val="center"/>
            </w:pPr>
            <w:r>
              <w:t>49*</w:t>
            </w:r>
          </w:p>
        </w:tc>
        <w:tc>
          <w:tcPr>
            <w:tcW w:w="2268" w:type="dxa"/>
            <w:vAlign w:val="center"/>
          </w:tcPr>
          <w:p w14:paraId="4A796C54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2F3DB63F" w14:textId="77777777" w:rsidR="00433694" w:rsidRDefault="00433694" w:rsidP="00626AE8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6D855FA8" w14:textId="77777777" w:rsidR="00433694" w:rsidRDefault="00433694" w:rsidP="00626AE8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0D5C02A0" w:rsidR="00F937F5" w:rsidRDefault="00CE270A" w:rsidP="00CE270A">
      <w:pPr>
        <w:pStyle w:val="Popis"/>
        <w:jc w:val="center"/>
      </w:pPr>
      <w:bookmarkStart w:id="118" w:name="_Toc102653755"/>
      <w:r>
        <w:t xml:space="preserve">Tabuľka </w:t>
      </w:r>
      <w:fldSimple w:instr=" SEQ Tabuľka \* ARABIC ">
        <w:r w:rsidR="00AB7DF4">
          <w:rPr>
            <w:noProof/>
          </w:rPr>
          <w:t>1</w:t>
        </w:r>
      </w:fldSimple>
      <w:r>
        <w:t xml:space="preserve"> </w:t>
      </w:r>
      <w:r w:rsidR="004534F6">
        <w:t>D</w:t>
      </w:r>
      <w:r>
        <w:t>osiahnut</w:t>
      </w:r>
      <w:r w:rsidR="004534F6">
        <w:t>é výsledky predikcií</w:t>
      </w:r>
      <w:bookmarkEnd w:id="118"/>
    </w:p>
    <w:p w14:paraId="1DDD5FD0" w14:textId="26A74885" w:rsidR="00C91DF1" w:rsidRPr="00F262E4" w:rsidRDefault="00C91DF1" w:rsidP="00FD657A">
      <w:pPr>
        <w:pStyle w:val="Zakladny"/>
      </w:pPr>
      <w:r w:rsidRPr="00F262E4">
        <w:lastRenderedPageBreak/>
        <w:t>*</w:t>
      </w:r>
      <w:r w:rsidR="00F262E4" w:rsidRPr="00F262E4">
        <w:t>predikcia bola vykonaná na časové obdobie 7 týždňov z dôvodu použitia dát, ktoré sa merajú v týždenných intervaloch</w:t>
      </w:r>
    </w:p>
    <w:p w14:paraId="26C27BD5" w14:textId="335A4E60" w:rsidR="00AC745E" w:rsidRDefault="00AC745E" w:rsidP="00AC745E">
      <w:pPr>
        <w:pStyle w:val="Nadpis1rovne"/>
      </w:pPr>
      <w:bookmarkStart w:id="119" w:name="_Toc103331067"/>
      <w:r>
        <w:lastRenderedPageBreak/>
        <w:t xml:space="preserve">Predikcie </w:t>
      </w:r>
      <w:r w:rsidR="00F525E9">
        <w:t>hospitalizácií</w:t>
      </w:r>
      <w:bookmarkEnd w:id="119"/>
    </w:p>
    <w:p w14:paraId="533BA1D7" w14:textId="28F34962" w:rsidR="00B7259C" w:rsidRPr="00E37DD5" w:rsidRDefault="00B7259C" w:rsidP="00FD657A">
      <w:pPr>
        <w:pStyle w:val="Zakladny"/>
      </w:pPr>
      <w:r w:rsidRPr="00136891">
        <w:rPr>
          <w:i/>
          <w:iCs/>
        </w:rPr>
        <w:t xml:space="preserve">(Spracoval: Juraj Puszter, Filip Frank, Viet </w:t>
      </w:r>
      <w:proofErr w:type="spellStart"/>
      <w:r w:rsidRPr="00136891">
        <w:rPr>
          <w:i/>
          <w:iCs/>
        </w:rPr>
        <w:t>Quoc</w:t>
      </w:r>
      <w:proofErr w:type="spellEnd"/>
      <w:r w:rsidRPr="00136891">
        <w:rPr>
          <w:i/>
          <w:iCs/>
        </w:rPr>
        <w:t xml:space="preserve"> </w:t>
      </w:r>
      <w:proofErr w:type="spellStart"/>
      <w:r w:rsidRPr="00136891">
        <w:rPr>
          <w:i/>
          <w:iCs/>
        </w:rPr>
        <w:t>Le</w:t>
      </w:r>
      <w:proofErr w:type="spellEnd"/>
      <w:r w:rsidR="00136891">
        <w:rPr>
          <w:i/>
          <w:iCs/>
        </w:rPr>
        <w:t>)</w:t>
      </w:r>
    </w:p>
    <w:p w14:paraId="73E2D5B5" w14:textId="77777777" w:rsidR="00E37DD5" w:rsidRDefault="00E37DD5" w:rsidP="00FD657A">
      <w:pPr>
        <w:pStyle w:val="Zakladny"/>
      </w:pPr>
      <w:r>
        <w:t xml:space="preserve">Predikovali sme na 10 dní, od </w:t>
      </w:r>
      <w:r w:rsidRPr="007C3E2E">
        <w:t>11.3.</w:t>
      </w:r>
      <w:r>
        <w:t xml:space="preserve">2022 do </w:t>
      </w:r>
      <w:r w:rsidRPr="007C3E2E">
        <w:t>20.3.2022</w:t>
      </w:r>
      <w:r>
        <w:t>. Dáta sme pred predikciou upravili pomocou 7 dňového pohyblivého priemeru. Predikcie sme porovnali s reálnymi dátami a zobrazili na grafoch.</w:t>
      </w:r>
    </w:p>
    <w:p w14:paraId="0955005A" w14:textId="77777777" w:rsidR="00E37DD5" w:rsidRDefault="00E37DD5" w:rsidP="00FD657A">
      <w:pPr>
        <w:pStyle w:val="Zakladny"/>
      </w:pPr>
      <w:r>
        <w:t>Trénovanie a predikciu sme vykonávali na základe štyroch rôznych kombinácií parametrov a to:</w:t>
      </w:r>
    </w:p>
    <w:p w14:paraId="1CFB28FB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6A5FE612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7C0A25EA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2C5D78FF" w14:textId="77777777" w:rsidR="00E37DD5" w:rsidRDefault="00E37DD5" w:rsidP="00FD657A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>
        <w:t xml:space="preserve">, </w:t>
      </w:r>
      <w:r w:rsidRPr="009F71A9">
        <w:t>Kumulatívne</w:t>
      </w:r>
      <w:r>
        <w:t xml:space="preserve"> </w:t>
      </w:r>
      <w:r w:rsidRPr="009F71A9">
        <w:t>testy</w:t>
      </w:r>
      <w:r>
        <w:t xml:space="preserve"> v </w:t>
      </w:r>
      <w:r w:rsidRPr="009F71A9">
        <w:t>%</w:t>
      </w:r>
    </w:p>
    <w:p w14:paraId="0921E361" w14:textId="54218E6C" w:rsidR="00E37DD5" w:rsidRDefault="00E37DD5" w:rsidP="00FD657A">
      <w:pPr>
        <w:pStyle w:val="Zakladny"/>
      </w:pPr>
      <w:r>
        <w:tab/>
        <w:t>Dáta o Ag a PCR pozitívnych testoch sme získali priamo z </w:t>
      </w:r>
      <w:proofErr w:type="spellStart"/>
      <w:r>
        <w:t>datasetu</w:t>
      </w:r>
      <w:proofErr w:type="spellEnd"/>
      <w:r>
        <w:t xml:space="preserve">, zatiaľ čo dáta o Ag a PCR pozitívnych testoch v </w:t>
      </w:r>
      <w:r>
        <w:rPr>
          <w:lang w:val="en-US"/>
        </w:rPr>
        <w:t>%</w:t>
      </w:r>
      <w:r w:rsidRPr="00B772BB">
        <w:t xml:space="preserve"> sme vyjadrili pomocou celkových počtoch Ag a PCR testo</w:t>
      </w:r>
      <w:r>
        <w:t>v</w:t>
      </w:r>
      <w:r w:rsidRPr="00B772BB">
        <w:t>.</w:t>
      </w:r>
      <w:r>
        <w:t xml:space="preserve"> Kumulatívne testy sme vypočítali pomocou </w:t>
      </w:r>
      <w:r w:rsidR="00944258">
        <w:t>rovnice :</w:t>
      </w:r>
    </w:p>
    <w:p w14:paraId="0D8D60D0" w14:textId="77777777" w:rsidR="00944258" w:rsidRDefault="00944258" w:rsidP="00FD657A">
      <w:pPr>
        <w:pStyle w:val="Zakladny"/>
      </w:pPr>
    </w:p>
    <w:p w14:paraId="5506A224" w14:textId="3A67BBD9" w:rsidR="00944258" w:rsidRPr="00987CE7" w:rsidRDefault="00E37DD5" w:rsidP="00FD657A">
      <w:pPr>
        <w:pStyle w:val="Zakladny"/>
      </w:pPr>
      <w:bookmarkStart w:id="120" w:name="_Toc102653158"/>
      <m:oMath>
        <m:r>
          <w:rPr>
            <w:rStyle w:val="RovnicaChar"/>
            <w:rFonts w:ascii="Cambria Math" w:hAnsi="Cambria Math"/>
          </w:rPr>
          <m:t>kumulativneTesty</m:t>
        </m:r>
        <w:bookmarkEnd w:id="120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AgPozitiv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PCRPozitiv</m:t>
        </m:r>
      </m:oMath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987CE7">
        <w:rPr>
          <w:rFonts w:eastAsiaTheme="minorEastAsia"/>
        </w:rPr>
        <w:tab/>
      </w:r>
      <w:r w:rsidR="00D96274">
        <w:rPr>
          <w:rFonts w:eastAsiaTheme="minorEastAsia"/>
        </w:rPr>
        <w:t xml:space="preserve">        </w:t>
      </w:r>
      <w:r w:rsidR="00987CE7" w:rsidRPr="00D96274">
        <w:rPr>
          <w:rStyle w:val="RovnicaChar"/>
        </w:rPr>
        <w:t>(5.1)</w:t>
      </w:r>
    </w:p>
    <w:p w14:paraId="235CF8C3" w14:textId="77777777" w:rsidR="00944258" w:rsidRPr="00944258" w:rsidRDefault="00944258" w:rsidP="00944258"/>
    <w:p w14:paraId="6F41F2D7" w14:textId="735DA204" w:rsidR="005552F2" w:rsidRDefault="00E37DD5" w:rsidP="00FD657A">
      <w:pPr>
        <w:pStyle w:val="Zakladny"/>
      </w:pPr>
      <w:r>
        <w:t xml:space="preserve">Potom sme vypočítali pomocný výpočet pre celkový počet testov pomocou vzorca </w:t>
      </w:r>
      <w:r w:rsidR="005552F2">
        <w:t>:</w:t>
      </w:r>
    </w:p>
    <w:p w14:paraId="429E6CFD" w14:textId="77777777" w:rsidR="005552F2" w:rsidRDefault="005552F2" w:rsidP="00FD657A">
      <w:pPr>
        <w:pStyle w:val="Zakladny"/>
      </w:pPr>
    </w:p>
    <w:p w14:paraId="27E6D0C0" w14:textId="18763214" w:rsidR="005552F2" w:rsidRPr="00987CE7" w:rsidRDefault="005552F2" w:rsidP="00FD657A">
      <w:pPr>
        <w:pStyle w:val="Zakladny"/>
      </w:pPr>
      <w:bookmarkStart w:id="121" w:name="_Toc102653159"/>
      <m:oMath>
        <m:r>
          <w:rPr>
            <w:rStyle w:val="RovnicaChar"/>
            <w:rFonts w:ascii="Cambria Math" w:hAnsi="Cambria Math"/>
          </w:rPr>
          <m:t>celkovyPocet</m:t>
        </m:r>
        <w:bookmarkEnd w:id="121"/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AgCelkomPocetTestov</m:t>
        </m:r>
        <m:r>
          <m:rPr>
            <m:sty m:val="p"/>
          </m:rPr>
          <w:rPr>
            <w:rFonts w:ascii="Cambria Math" w:hAnsi="Cambria Math"/>
          </w:rPr>
          <m:t>*2.68+</m:t>
        </m:r>
        <m:r>
          <w:rPr>
            <w:rFonts w:ascii="Cambria Math" w:hAnsi="Cambria Math"/>
          </w:rPr>
          <m:t>PCRCelkomPocetTestov</m:t>
        </m:r>
      </m:oMath>
      <w:r w:rsidR="00D96274">
        <w:rPr>
          <w:rFonts w:eastAsiaTheme="minorEastAsia"/>
        </w:rPr>
        <w:t xml:space="preserve">    </w:t>
      </w:r>
      <w:r w:rsidR="00D96274" w:rsidRPr="00D96274">
        <w:rPr>
          <w:rStyle w:val="RovnicaChar"/>
        </w:rPr>
        <w:t>(5.2)</w:t>
      </w:r>
    </w:p>
    <w:p w14:paraId="4EB4380A" w14:textId="77777777" w:rsidR="005552F2" w:rsidRDefault="005552F2" w:rsidP="00FD657A">
      <w:pPr>
        <w:pStyle w:val="Zakladny"/>
      </w:pPr>
    </w:p>
    <w:p w14:paraId="04E55D10" w14:textId="22DB3AC7" w:rsidR="005552F2" w:rsidRDefault="00E37DD5" w:rsidP="00FD657A">
      <w:pPr>
        <w:pStyle w:val="Zakladny"/>
      </w:pPr>
      <w:r>
        <w:t xml:space="preserve">Tento pomocný výpočet sme využili a vypočítali kumulatívne testy v </w:t>
      </w:r>
      <w:r w:rsidRPr="009F71A9">
        <w:t>%</w:t>
      </w:r>
      <w:r>
        <w:t xml:space="preserve"> vzorcom </w:t>
      </w:r>
      <w:r w:rsidR="005552F2">
        <w:t>:</w:t>
      </w:r>
    </w:p>
    <w:p w14:paraId="720B3054" w14:textId="048937CC" w:rsidR="005552F2" w:rsidRPr="00D96274" w:rsidRDefault="005552F2" w:rsidP="00FD657A">
      <w:pPr>
        <w:pStyle w:val="Zakladny"/>
      </w:pPr>
      <w:bookmarkStart w:id="122" w:name="_Toc102653160"/>
      <m:oMath>
        <m:r>
          <w:rPr>
            <w:rStyle w:val="RovnicaChar"/>
            <w:rFonts w:ascii="Cambria Math" w:hAnsi="Cambria Math"/>
          </w:rPr>
          <m:t>kumulativneTesty%</m:t>
        </m:r>
        <w:bookmarkEnd w:id="122"/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kumulativneTesty</m:t>
            </m:r>
          </m:num>
          <m:den>
            <m:r>
              <w:rPr>
                <w:rFonts w:ascii="Cambria Math" w:hAnsi="Cambria Math"/>
              </w:rPr>
              <m:t>celkovyPocet</m:t>
            </m:r>
          </m:den>
        </m:f>
        <m:r>
          <m:rPr>
            <m:sty m:val="p"/>
          </m:rPr>
          <w:rPr>
            <w:rFonts w:ascii="Cambria Math" w:hAnsi="Cambria Math"/>
          </w:rPr>
          <m:t>*100</m:t>
        </m:r>
      </m:oMath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</w:r>
      <w:r w:rsidR="00D96274">
        <w:rPr>
          <w:rFonts w:eastAsiaTheme="minorEastAsia"/>
        </w:rPr>
        <w:tab/>
        <w:t xml:space="preserve">        </w:t>
      </w:r>
      <w:r w:rsidR="00D96274" w:rsidRPr="00D96274">
        <w:rPr>
          <w:rStyle w:val="RovnicaChar"/>
        </w:rPr>
        <w:t>(5.3)</w:t>
      </w:r>
    </w:p>
    <w:p w14:paraId="636301CB" w14:textId="66840B96" w:rsidR="0010387A" w:rsidRDefault="0010387A" w:rsidP="0010387A"/>
    <w:p w14:paraId="72BD677C" w14:textId="29C3B202" w:rsidR="00D96274" w:rsidRDefault="00E150DD" w:rsidP="00E150DD">
      <w:pPr>
        <w:pStyle w:val="Zakladny"/>
      </w:pPr>
      <w:r>
        <w:t>Následne sme sa rozdelili do dvoch skupín</w:t>
      </w:r>
      <w:r w:rsidR="00AA71F0">
        <w:t>, pričom prvá skupina mala za úlohu predikovať vývoj situácie z dát vĺn delta a </w:t>
      </w:r>
      <w:proofErr w:type="spellStart"/>
      <w:r w:rsidR="00AA71F0">
        <w:t>omikron</w:t>
      </w:r>
      <w:proofErr w:type="spellEnd"/>
      <w:r w:rsidR="00AA71F0">
        <w:t xml:space="preserve"> a druhá skupina predikovať</w:t>
      </w:r>
      <w:r w:rsidR="0099575E">
        <w:t xml:space="preserve"> len</w:t>
      </w:r>
      <w:r w:rsidR="00AA71F0">
        <w:t xml:space="preserve"> z dát vlny </w:t>
      </w:r>
      <w:proofErr w:type="spellStart"/>
      <w:r w:rsidR="00AA71F0">
        <w:t>omikron</w:t>
      </w:r>
      <w:proofErr w:type="spellEnd"/>
      <w:r w:rsidR="00AA71F0">
        <w:t xml:space="preserve">. </w:t>
      </w:r>
      <w:r w:rsidR="00F216D9">
        <w:t>Výsledky jednotlivých skupín popisujeme v nasledujúcich kapitolách.</w:t>
      </w:r>
    </w:p>
    <w:p w14:paraId="68690046" w14:textId="1F3C6AAD" w:rsidR="00D96274" w:rsidRDefault="00D96274" w:rsidP="0010387A"/>
    <w:p w14:paraId="6BD5423E" w14:textId="77777777" w:rsidR="00D96274" w:rsidRDefault="00D96274" w:rsidP="0010387A"/>
    <w:p w14:paraId="465B5D1C" w14:textId="77777777" w:rsidR="0010387A" w:rsidRPr="0010387A" w:rsidRDefault="0010387A" w:rsidP="0010387A"/>
    <w:p w14:paraId="669917BF" w14:textId="7C3FA9A9" w:rsidR="00B7259C" w:rsidRDefault="00B7259C" w:rsidP="004A2FD4">
      <w:pPr>
        <w:pStyle w:val="Nadpis2urovne"/>
        <w:numPr>
          <w:ilvl w:val="1"/>
          <w:numId w:val="32"/>
        </w:numPr>
      </w:pPr>
      <w:bookmarkStart w:id="123" w:name="_Toc103331068"/>
      <w:r>
        <w:lastRenderedPageBreak/>
        <w:t xml:space="preserve">Predikcia </w:t>
      </w:r>
      <w:r w:rsidR="00445286">
        <w:t>z</w:t>
      </w:r>
      <w:r>
        <w:t xml:space="preserve"> dát </w:t>
      </w:r>
      <w:r w:rsidR="00445286">
        <w:t xml:space="preserve">vĺn delta a </w:t>
      </w:r>
      <w:proofErr w:type="spellStart"/>
      <w:r w:rsidR="00445286">
        <w:t>omikron</w:t>
      </w:r>
      <w:bookmarkEnd w:id="123"/>
      <w:proofErr w:type="spellEnd"/>
    </w:p>
    <w:p w14:paraId="70B6F10A" w14:textId="79980E1B" w:rsidR="00B7259C" w:rsidRDefault="00B7259C" w:rsidP="00FD657A">
      <w:pPr>
        <w:pStyle w:val="Zakladny"/>
      </w:pPr>
      <w:r w:rsidRPr="00B33AEA">
        <w:rPr>
          <w:i/>
          <w:iCs/>
        </w:rPr>
        <w:t xml:space="preserve">(Spracoval: </w:t>
      </w:r>
      <w:r w:rsidR="00E37DD5" w:rsidRPr="00B33AEA">
        <w:rPr>
          <w:i/>
          <w:iCs/>
        </w:rPr>
        <w:t xml:space="preserve">Filip Frank, Viet </w:t>
      </w:r>
      <w:proofErr w:type="spellStart"/>
      <w:r w:rsidR="00E37DD5" w:rsidRPr="00B33AEA">
        <w:rPr>
          <w:i/>
          <w:iCs/>
        </w:rPr>
        <w:t>Quoc</w:t>
      </w:r>
      <w:proofErr w:type="spellEnd"/>
      <w:r w:rsidR="00E37DD5" w:rsidRPr="00B33AEA">
        <w:rPr>
          <w:i/>
          <w:iCs/>
        </w:rPr>
        <w:t xml:space="preserve"> </w:t>
      </w:r>
      <w:proofErr w:type="spellStart"/>
      <w:r w:rsidR="00E37DD5" w:rsidRPr="00B33AEA">
        <w:rPr>
          <w:i/>
          <w:iCs/>
        </w:rPr>
        <w:t>Le</w:t>
      </w:r>
      <w:proofErr w:type="spellEnd"/>
      <w:r w:rsidR="00E37DD5" w:rsidRPr="00B33AEA">
        <w:rPr>
          <w:i/>
          <w:iCs/>
        </w:rPr>
        <w:t xml:space="preserve">, Tomáš </w:t>
      </w:r>
      <w:proofErr w:type="spellStart"/>
      <w:r w:rsidR="00E37DD5" w:rsidRPr="00B33AEA">
        <w:rPr>
          <w:i/>
          <w:iCs/>
        </w:rPr>
        <w:t>Singhofer</w:t>
      </w:r>
      <w:proofErr w:type="spellEnd"/>
      <w:r w:rsidR="00B33AEA">
        <w:rPr>
          <w:i/>
          <w:iCs/>
        </w:rPr>
        <w:t>)</w:t>
      </w:r>
    </w:p>
    <w:p w14:paraId="13F69432" w14:textId="364F8145" w:rsidR="00445286" w:rsidRDefault="00503EE5" w:rsidP="00FD657A">
      <w:pPr>
        <w:pStyle w:val="Zakladny"/>
      </w:pPr>
      <w:r>
        <w:t xml:space="preserve">Počet hospitalizovaných sme predikovali z dát vlny delta  a  </w:t>
      </w:r>
      <w:proofErr w:type="spellStart"/>
      <w:r>
        <w:t>omikron</w:t>
      </w:r>
      <w:proofErr w:type="spellEnd"/>
      <w:r>
        <w:t>. Rozsah dát na trénovanie bol od 01.09.2021 do 10.03.2022.</w:t>
      </w:r>
      <w:r w:rsidR="00AB7DF4">
        <w:t xml:space="preserve"> Najúspešnejším modelom bol vo všetkých trénovaniach </w:t>
      </w:r>
      <w:proofErr w:type="spellStart"/>
      <w:r w:rsidR="00AB7DF4">
        <w:t>Voting</w:t>
      </w:r>
      <w:proofErr w:type="spellEnd"/>
      <w:r w:rsidR="00440B73">
        <w:t xml:space="preserve"> </w:t>
      </w:r>
      <w:r w:rsidR="00AB7DF4">
        <w:t>Ensemble.</w:t>
      </w:r>
      <w:r w:rsidR="00F33A05">
        <w:t xml:space="preserve"> </w:t>
      </w:r>
    </w:p>
    <w:p w14:paraId="2DB6480C" w14:textId="77777777" w:rsidR="00AB7DF4" w:rsidRPr="00503EE5" w:rsidRDefault="00AB7DF4" w:rsidP="00FD657A">
      <w:pPr>
        <w:pStyle w:val="Zakladny"/>
      </w:pPr>
    </w:p>
    <w:p w14:paraId="4B601E4D" w14:textId="77777777" w:rsidR="003523E2" w:rsidRDefault="003523E2" w:rsidP="00FD657A">
      <w:pPr>
        <w:pStyle w:val="Zakladny"/>
      </w:pPr>
      <w:r>
        <w:rPr>
          <w:noProof/>
        </w:rPr>
        <w:drawing>
          <wp:inline distT="0" distB="0" distL="0" distR="0" wp14:anchorId="2A42A366" wp14:editId="0C789548">
            <wp:extent cx="5572760" cy="2691130"/>
            <wp:effectExtent l="0" t="0" r="8890" b="0"/>
            <wp:docPr id="25" name="Obrázo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55AEB" w14:textId="32F2995A" w:rsidR="00F33A05" w:rsidRPr="00F33A05" w:rsidRDefault="003523E2" w:rsidP="00F33A05">
      <w:pPr>
        <w:pStyle w:val="Popis"/>
        <w:jc w:val="center"/>
      </w:pPr>
      <w:bookmarkStart w:id="124" w:name="_Toc102653931"/>
      <w:r>
        <w:t xml:space="preserve">Obrázok </w:t>
      </w:r>
      <w:fldSimple w:instr=" SEQ Obrázok \* ARABIC ">
        <w:r w:rsidR="00D40209">
          <w:rPr>
            <w:noProof/>
          </w:rPr>
          <w:t>19</w:t>
        </w:r>
      </w:fldSimple>
      <w:r>
        <w:t xml:space="preserve"> Predikcia hospitalizácií z (PCR, PCR%, Ag, Ag%)</w:t>
      </w:r>
      <w:r w:rsidR="00F33A05">
        <w:t xml:space="preserve"> – Červená krivka predstavuje predikované dáta</w:t>
      </w:r>
      <w:r w:rsidR="009602DF">
        <w:t xml:space="preserve"> a modrá krivka predstavuje reálne dáta, po aplikovaní 7-dňového kĺzavého priemeru (obdobne je to aj v ďalších grafoch).</w:t>
      </w:r>
      <w:bookmarkEnd w:id="124"/>
    </w:p>
    <w:p w14:paraId="1849348C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6C64F6E3" wp14:editId="079AD1AA">
            <wp:extent cx="5572760" cy="2527300"/>
            <wp:effectExtent l="0" t="0" r="8890" b="6350"/>
            <wp:docPr id="27" name="Obrázo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2990F" w14:textId="1CDC0091" w:rsidR="003523E2" w:rsidRDefault="003523E2" w:rsidP="003523E2">
      <w:pPr>
        <w:pStyle w:val="Popis"/>
        <w:jc w:val="center"/>
      </w:pPr>
      <w:bookmarkStart w:id="125" w:name="_Ref101478826"/>
      <w:bookmarkStart w:id="126" w:name="_Toc102653932"/>
      <w:r>
        <w:t xml:space="preserve">Obrázok </w:t>
      </w:r>
      <w:fldSimple w:instr=" SEQ Obrázok \* ARABIC ">
        <w:r w:rsidR="00D40209">
          <w:rPr>
            <w:noProof/>
          </w:rPr>
          <w:t>20</w:t>
        </w:r>
      </w:fldSimple>
      <w:bookmarkEnd w:id="125"/>
      <w:r>
        <w:t xml:space="preserve"> Predikcia hospitalizácií z (PCR%, Ag%)</w:t>
      </w:r>
      <w:bookmarkEnd w:id="126"/>
    </w:p>
    <w:p w14:paraId="1DE31B4A" w14:textId="77777777" w:rsidR="003523E2" w:rsidRDefault="003523E2" w:rsidP="003523E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2FDE93" wp14:editId="2DB8DBA6">
            <wp:extent cx="5572760" cy="2527300"/>
            <wp:effectExtent l="0" t="0" r="8890" b="635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4F49E" w14:textId="68212839" w:rsidR="003523E2" w:rsidRDefault="003523E2" w:rsidP="003523E2">
      <w:pPr>
        <w:pStyle w:val="Popis"/>
        <w:jc w:val="center"/>
      </w:pPr>
      <w:bookmarkStart w:id="127" w:name="_Toc102653933"/>
      <w:r>
        <w:t xml:space="preserve">Obrázok </w:t>
      </w:r>
      <w:fldSimple w:instr=" SEQ Obrázok \* ARABIC ">
        <w:r w:rsidR="00D40209">
          <w:rPr>
            <w:noProof/>
          </w:rPr>
          <w:t>21</w:t>
        </w:r>
      </w:fldSimple>
      <w:r>
        <w:t xml:space="preserve"> Predikcia hospitalizácií z (PCR, Ag)</w:t>
      </w:r>
      <w:bookmarkEnd w:id="127"/>
    </w:p>
    <w:p w14:paraId="55DF00DE" w14:textId="77777777" w:rsidR="003523E2" w:rsidRDefault="003523E2" w:rsidP="003523E2">
      <w:pPr>
        <w:keepNext/>
      </w:pPr>
      <w:r>
        <w:rPr>
          <w:noProof/>
        </w:rPr>
        <w:drawing>
          <wp:inline distT="0" distB="0" distL="0" distR="0" wp14:anchorId="5810EB63" wp14:editId="6A4F11BE">
            <wp:extent cx="5572760" cy="2527300"/>
            <wp:effectExtent l="0" t="0" r="8890" b="6350"/>
            <wp:docPr id="49" name="Obrázo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76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DD58" w14:textId="13B09575" w:rsidR="003523E2" w:rsidRDefault="003523E2" w:rsidP="003523E2">
      <w:pPr>
        <w:pStyle w:val="Popis"/>
        <w:jc w:val="center"/>
      </w:pPr>
      <w:bookmarkStart w:id="128" w:name="_Toc102653934"/>
      <w:r>
        <w:t xml:space="preserve">Obrázok </w:t>
      </w:r>
      <w:fldSimple w:instr=" SEQ Obrázok \* ARABIC ">
        <w:r w:rsidR="00D40209">
          <w:rPr>
            <w:noProof/>
          </w:rPr>
          <w:t>22</w:t>
        </w:r>
      </w:fldSimple>
      <w:r>
        <w:t xml:space="preserve"> Predikcia hospitalizácií z (kumulatívny testy, kumulatívny testy %)</w:t>
      </w:r>
      <w:bookmarkEnd w:id="128"/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270004" w14:paraId="5166F2D2" w14:textId="77777777" w:rsidTr="00626AE8">
        <w:tc>
          <w:tcPr>
            <w:tcW w:w="3114" w:type="dxa"/>
            <w:vAlign w:val="center"/>
          </w:tcPr>
          <w:p w14:paraId="70621D2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7F066AEA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344080EE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299EEFEC" w14:textId="77777777" w:rsidR="00270004" w:rsidRPr="00600308" w:rsidRDefault="00270004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270004" w14:paraId="41CDD9E7" w14:textId="77777777" w:rsidTr="00626AE8">
        <w:tc>
          <w:tcPr>
            <w:tcW w:w="3114" w:type="dxa"/>
          </w:tcPr>
          <w:p w14:paraId="757E4411" w14:textId="77777777" w:rsidR="00270004" w:rsidRPr="00BB6EE4" w:rsidRDefault="00270004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080641F5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96</w:t>
            </w:r>
          </w:p>
        </w:tc>
        <w:tc>
          <w:tcPr>
            <w:tcW w:w="1843" w:type="dxa"/>
            <w:vMerge w:val="restart"/>
            <w:vAlign w:val="center"/>
          </w:tcPr>
          <w:p w14:paraId="731CF831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396A65BD" w14:textId="77777777" w:rsidR="00270004" w:rsidRPr="00FD7647" w:rsidRDefault="00270004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93.13</w:t>
            </w:r>
          </w:p>
        </w:tc>
      </w:tr>
      <w:tr w:rsidR="00270004" w14:paraId="716F78FE" w14:textId="77777777" w:rsidTr="00626AE8">
        <w:tc>
          <w:tcPr>
            <w:tcW w:w="3114" w:type="dxa"/>
          </w:tcPr>
          <w:p w14:paraId="112D4F62" w14:textId="77777777" w:rsidR="00270004" w:rsidRDefault="00270004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24B1BA0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</w:t>
            </w:r>
            <w:r>
              <w:t>25</w:t>
            </w:r>
          </w:p>
        </w:tc>
        <w:tc>
          <w:tcPr>
            <w:tcW w:w="1843" w:type="dxa"/>
            <w:vMerge/>
            <w:vAlign w:val="center"/>
          </w:tcPr>
          <w:p w14:paraId="666F855E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5F5C427C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82.08</w:t>
            </w:r>
          </w:p>
        </w:tc>
      </w:tr>
      <w:tr w:rsidR="00270004" w14:paraId="70FF4451" w14:textId="77777777" w:rsidTr="00626AE8">
        <w:tc>
          <w:tcPr>
            <w:tcW w:w="3114" w:type="dxa"/>
          </w:tcPr>
          <w:p w14:paraId="5C81A255" w14:textId="77777777" w:rsidR="00270004" w:rsidRDefault="00270004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743D6CAB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</w:t>
            </w:r>
            <w:r>
              <w:t>501</w:t>
            </w:r>
          </w:p>
        </w:tc>
        <w:tc>
          <w:tcPr>
            <w:tcW w:w="1843" w:type="dxa"/>
            <w:vMerge/>
            <w:vAlign w:val="center"/>
          </w:tcPr>
          <w:p w14:paraId="737EDB7F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64B78F3F" w14:textId="77777777" w:rsidR="00270004" w:rsidRDefault="00270004" w:rsidP="00626AE8">
            <w:pPr>
              <w:pStyle w:val="Zakladny"/>
              <w:ind w:firstLine="0"/>
              <w:jc w:val="center"/>
            </w:pPr>
            <w:r>
              <w:t>102.20</w:t>
            </w:r>
          </w:p>
        </w:tc>
      </w:tr>
      <w:tr w:rsidR="00270004" w14:paraId="03285260" w14:textId="77777777" w:rsidTr="00626AE8">
        <w:tc>
          <w:tcPr>
            <w:tcW w:w="3114" w:type="dxa"/>
          </w:tcPr>
          <w:p w14:paraId="0BECCEDD" w14:textId="77777777" w:rsidR="00270004" w:rsidRDefault="00270004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16C8BC72" w14:textId="77777777" w:rsidR="00270004" w:rsidRDefault="00270004" w:rsidP="00626AE8">
            <w:pPr>
              <w:pStyle w:val="Zakladny"/>
              <w:ind w:firstLine="0"/>
              <w:jc w:val="center"/>
            </w:pPr>
            <w:r w:rsidRPr="00422872">
              <w:t>249</w:t>
            </w:r>
            <w:r>
              <w:t>5</w:t>
            </w:r>
          </w:p>
        </w:tc>
        <w:tc>
          <w:tcPr>
            <w:tcW w:w="1843" w:type="dxa"/>
            <w:vMerge/>
            <w:vAlign w:val="center"/>
          </w:tcPr>
          <w:p w14:paraId="2DF211D2" w14:textId="77777777" w:rsidR="00270004" w:rsidRDefault="00270004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AA265CE" w14:textId="77777777" w:rsidR="00270004" w:rsidRDefault="00270004" w:rsidP="00626AE8">
            <w:pPr>
              <w:pStyle w:val="Zakladny"/>
              <w:keepNext/>
              <w:ind w:firstLine="0"/>
              <w:jc w:val="center"/>
            </w:pPr>
            <w:r>
              <w:t>90.80</w:t>
            </w:r>
          </w:p>
        </w:tc>
      </w:tr>
    </w:tbl>
    <w:p w14:paraId="6381D28D" w14:textId="56F1E701" w:rsidR="008C1F87" w:rsidRPr="00445286" w:rsidRDefault="00AB7DF4" w:rsidP="00AB7DF4">
      <w:pPr>
        <w:pStyle w:val="Popis"/>
        <w:jc w:val="center"/>
      </w:pPr>
      <w:bookmarkStart w:id="129" w:name="_Toc102653756"/>
      <w:r>
        <w:t xml:space="preserve">Tabuľka </w:t>
      </w:r>
      <w:fldSimple w:instr=" SEQ Tabuľka \* ARABIC ">
        <w:r>
          <w:rPr>
            <w:noProof/>
          </w:rPr>
          <w:t>2</w:t>
        </w:r>
      </w:fldSimple>
      <w:r>
        <w:t xml:space="preserve"> </w:t>
      </w:r>
      <w:r w:rsidR="00F33A05">
        <w:t xml:space="preserve">Vyhodnotenie predikcií z dát vĺn delta a </w:t>
      </w:r>
      <w:proofErr w:type="spellStart"/>
      <w:r w:rsidR="00F33A05">
        <w:t>omikron</w:t>
      </w:r>
      <w:bookmarkEnd w:id="129"/>
      <w:proofErr w:type="spellEnd"/>
    </w:p>
    <w:p w14:paraId="668651D3" w14:textId="5A15B3EC" w:rsidR="00E37DD5" w:rsidRPr="00B7259C" w:rsidRDefault="00E10BD6" w:rsidP="00FD657A">
      <w:pPr>
        <w:pStyle w:val="Zakladny"/>
      </w:pPr>
      <w:r>
        <w:t>Najmenší rozdiel medzi predikovanými a reálnymi dátami</w:t>
      </w:r>
      <w:r w:rsidR="009602DF">
        <w:t xml:space="preserve"> </w:t>
      </w:r>
      <w:r>
        <w:t xml:space="preserve">v posledných dňoch predikcie </w:t>
      </w:r>
      <w:r w:rsidR="009602DF">
        <w:t xml:space="preserve">pozorujeme v grafe na </w:t>
      </w:r>
      <w:r>
        <w:fldChar w:fldCharType="begin"/>
      </w:r>
      <w:r>
        <w:instrText xml:space="preserve"> REF _Ref101478826 \h </w:instrText>
      </w:r>
      <w:r>
        <w:fldChar w:fldCharType="separate"/>
      </w:r>
      <w:r>
        <w:t xml:space="preserve">obrázku </w:t>
      </w:r>
      <w:r>
        <w:rPr>
          <w:noProof/>
        </w:rPr>
        <w:t>20</w:t>
      </w:r>
      <w:r>
        <w:fldChar w:fldCharType="end"/>
      </w:r>
      <w:r>
        <w:t>, ktorý zobrazuje predpoveď hospitalizácií z percenta pozitívnych PCR testov a percenta pozitívnych Ag testov.</w:t>
      </w:r>
      <w:r w:rsidR="00E000B9">
        <w:t xml:space="preserve"> Pozorovanie potvrdzuje metrika </w:t>
      </w:r>
      <w:r w:rsidR="00E000B9">
        <w:lastRenderedPageBreak/>
        <w:t>RMSE, ktorá pre dané trénovanie dosahuje hodnot</w:t>
      </w:r>
      <w:r w:rsidR="00D87C0E">
        <w:t>u</w:t>
      </w:r>
      <w:r w:rsidR="00E000B9">
        <w:t xml:space="preserve"> 82.08, čo je minimum zo všetkých trénovaní.</w:t>
      </w:r>
    </w:p>
    <w:p w14:paraId="0F1E1EA6" w14:textId="05FCE32D" w:rsidR="00AC745E" w:rsidRDefault="00AC745E" w:rsidP="004A2FD4">
      <w:pPr>
        <w:pStyle w:val="Nadpis2urovne"/>
        <w:numPr>
          <w:ilvl w:val="1"/>
          <w:numId w:val="32"/>
        </w:numPr>
      </w:pPr>
      <w:bookmarkStart w:id="130" w:name="_Toc103331069"/>
      <w:r>
        <w:t xml:space="preserve">Predikcie z dát </w:t>
      </w:r>
      <w:r w:rsidR="00AB7DF4">
        <w:t xml:space="preserve">od </w:t>
      </w:r>
      <w:r w:rsidR="00503EE5">
        <w:t xml:space="preserve">konca </w:t>
      </w:r>
      <w:r w:rsidR="00AB7DF4">
        <w:t xml:space="preserve">vlny </w:t>
      </w:r>
      <w:r w:rsidR="00503EE5">
        <w:t>delta</w:t>
      </w:r>
      <w:r w:rsidR="00AB7DF4">
        <w:t xml:space="preserve"> s vlnou </w:t>
      </w:r>
      <w:proofErr w:type="spellStart"/>
      <w:r w:rsidR="00445286">
        <w:t>omikron</w:t>
      </w:r>
      <w:bookmarkEnd w:id="130"/>
      <w:proofErr w:type="spellEnd"/>
    </w:p>
    <w:p w14:paraId="31F41A20" w14:textId="40F357AD" w:rsidR="00280E12" w:rsidRPr="007C7EE9" w:rsidRDefault="007C7EE9" w:rsidP="00FD657A">
      <w:pPr>
        <w:pStyle w:val="Zakladny"/>
        <w:rPr>
          <w:lang w:val="en-US"/>
        </w:rPr>
      </w:pPr>
      <w:bookmarkStart w:id="131" w:name="_Hlk101473646"/>
      <w:r w:rsidRPr="00835A8C">
        <w:rPr>
          <w:i/>
          <w:iCs/>
          <w:lang w:val="en-US"/>
        </w:rPr>
        <w:t>(</w:t>
      </w:r>
      <w:proofErr w:type="spellStart"/>
      <w:r w:rsidRPr="00835A8C">
        <w:rPr>
          <w:i/>
          <w:iCs/>
          <w:lang w:val="en-US"/>
        </w:rPr>
        <w:t>Spracoval</w:t>
      </w:r>
      <w:proofErr w:type="spellEnd"/>
      <w:r w:rsidRPr="00835A8C">
        <w:rPr>
          <w:i/>
          <w:iCs/>
          <w:lang w:val="en-US"/>
        </w:rPr>
        <w:t xml:space="preserve">: Juraj Puszter, </w:t>
      </w:r>
      <w:r w:rsidR="007C3E2E" w:rsidRPr="00835A8C">
        <w:rPr>
          <w:i/>
          <w:iCs/>
          <w:lang w:val="en-US"/>
        </w:rPr>
        <w:t xml:space="preserve">Adam </w:t>
      </w:r>
      <w:proofErr w:type="spellStart"/>
      <w:r w:rsidR="007C3E2E" w:rsidRPr="00835A8C">
        <w:rPr>
          <w:i/>
          <w:iCs/>
          <w:lang w:val="en-US"/>
        </w:rPr>
        <w:t>Voz</w:t>
      </w:r>
      <w:proofErr w:type="spellEnd"/>
      <w:r w:rsidR="007C3E2E" w:rsidRPr="00835A8C">
        <w:rPr>
          <w:i/>
          <w:iCs/>
        </w:rPr>
        <w:t xml:space="preserve">ár, Branislav </w:t>
      </w:r>
      <w:proofErr w:type="spellStart"/>
      <w:r w:rsidR="007C3E2E" w:rsidRPr="00835A8C">
        <w:rPr>
          <w:i/>
          <w:iCs/>
        </w:rPr>
        <w:t>Šipula</w:t>
      </w:r>
      <w:proofErr w:type="spellEnd"/>
      <w:r w:rsidR="007C3E2E" w:rsidRPr="00835A8C">
        <w:rPr>
          <w:i/>
          <w:iCs/>
        </w:rPr>
        <w:t>, Marek Kačmár</w:t>
      </w:r>
      <w:r w:rsidR="00835A8C">
        <w:rPr>
          <w:i/>
          <w:iCs/>
        </w:rPr>
        <w:t>)</w:t>
      </w:r>
    </w:p>
    <w:bookmarkEnd w:id="131"/>
    <w:p w14:paraId="018BF8B7" w14:textId="75E6E797" w:rsidR="00D93FC8" w:rsidRDefault="00F525E9" w:rsidP="00FD657A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</w:t>
      </w:r>
      <w:r w:rsidR="00DC5769">
        <w:t xml:space="preserve"> </w:t>
      </w:r>
      <w:r w:rsidR="00D93FC8">
        <w:t xml:space="preserve">Pre všetky 4 trénovania nám vyšiel najlepší model </w:t>
      </w:r>
      <w:proofErr w:type="spellStart"/>
      <w:r w:rsidR="00D93FC8" w:rsidRPr="00D93FC8">
        <w:t>Voting</w:t>
      </w:r>
      <w:proofErr w:type="spellEnd"/>
      <w:r w:rsidR="00440B73">
        <w:t xml:space="preserve"> </w:t>
      </w:r>
      <w:r w:rsidR="00D93FC8" w:rsidRPr="00D93FC8">
        <w:t>Ensemble</w:t>
      </w:r>
      <w:r w:rsidR="00D93FC8">
        <w:t>.</w:t>
      </w:r>
    </w:p>
    <w:p w14:paraId="3A383B8C" w14:textId="72AF841E" w:rsidR="004A71EF" w:rsidRDefault="004A71EF" w:rsidP="00FD657A">
      <w:pPr>
        <w:pStyle w:val="Zakladny"/>
      </w:pPr>
      <w:r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1BEC67D9" w:rsidR="00D13B24" w:rsidRDefault="00D030A1" w:rsidP="00FD657A">
      <w:pPr>
        <w:pStyle w:val="Zakladny"/>
      </w:pPr>
      <w:r>
        <w:rPr>
          <w:noProof/>
        </w:rPr>
        <w:drawing>
          <wp:inline distT="0" distB="0" distL="0" distR="0" wp14:anchorId="5758BC2F" wp14:editId="2B5DD0B4">
            <wp:extent cx="5579745" cy="2613660"/>
            <wp:effectExtent l="0" t="0" r="1905" b="0"/>
            <wp:docPr id="32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ázok 3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175C8EFC" w:rsidR="00BB6EE4" w:rsidRDefault="00D13B24" w:rsidP="00D13B24">
      <w:pPr>
        <w:pStyle w:val="Popis"/>
        <w:jc w:val="center"/>
      </w:pPr>
      <w:bookmarkStart w:id="132" w:name="_Toc102653935"/>
      <w:r>
        <w:t xml:space="preserve">Obrázok </w:t>
      </w:r>
      <w:fldSimple w:instr=" SEQ Obrázok \* ARABIC ">
        <w:r w:rsidR="00D40209">
          <w:rPr>
            <w:noProof/>
          </w:rPr>
          <w:t>23</w:t>
        </w:r>
      </w:fldSimple>
      <w:r>
        <w:t xml:space="preserve"> Graf predikcie hospitalizácii z parametrov Ag, Ag%, PCR, PCR%</w:t>
      </w:r>
      <w:bookmarkEnd w:id="132"/>
    </w:p>
    <w:p w14:paraId="171E36FF" w14:textId="79F3649A" w:rsidR="00D13B24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09676C46" wp14:editId="038E856D">
            <wp:extent cx="5579745" cy="2613660"/>
            <wp:effectExtent l="0" t="0" r="1905" b="0"/>
            <wp:docPr id="50" name="Obrázo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brázok 50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50F4ECE3" w:rsidR="00BB6EE4" w:rsidRDefault="00D13B24" w:rsidP="00D13B24">
      <w:pPr>
        <w:pStyle w:val="Popis"/>
        <w:jc w:val="center"/>
      </w:pPr>
      <w:bookmarkStart w:id="133" w:name="_Toc102653936"/>
      <w:r>
        <w:t xml:space="preserve">Obrázok </w:t>
      </w:r>
      <w:fldSimple w:instr=" SEQ Obrázok \* ARABIC ">
        <w:r w:rsidR="00D40209">
          <w:rPr>
            <w:noProof/>
          </w:rPr>
          <w:t>24</w:t>
        </w:r>
      </w:fldSimple>
      <w:r w:rsidRPr="005C3028">
        <w:t xml:space="preserve"> Graf predikcie hospitalizácii z parametrov Ag%, PCR%</w:t>
      </w:r>
      <w:bookmarkEnd w:id="133"/>
    </w:p>
    <w:p w14:paraId="65E8EA6D" w14:textId="4817199A" w:rsidR="006911B9" w:rsidRDefault="00D030A1" w:rsidP="00D56BFB">
      <w:pPr>
        <w:keepNext/>
        <w:jc w:val="center"/>
      </w:pPr>
      <w:r>
        <w:rPr>
          <w:noProof/>
        </w:rPr>
        <w:drawing>
          <wp:inline distT="0" distB="0" distL="0" distR="0" wp14:anchorId="393E0D0D" wp14:editId="6962A45E">
            <wp:extent cx="5579745" cy="2613660"/>
            <wp:effectExtent l="0" t="0" r="1905" b="0"/>
            <wp:docPr id="51" name="Obrázo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Obrázok 5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157FAB22" w:rsidR="006911B9" w:rsidRPr="006911B9" w:rsidRDefault="006911B9" w:rsidP="006911B9">
      <w:pPr>
        <w:pStyle w:val="Popis"/>
        <w:jc w:val="center"/>
      </w:pPr>
      <w:bookmarkStart w:id="134" w:name="_Toc102653937"/>
      <w:r>
        <w:t xml:space="preserve">Obrázok </w:t>
      </w:r>
      <w:fldSimple w:instr=" SEQ Obrázok \* ARABIC ">
        <w:r w:rsidR="00D40209">
          <w:rPr>
            <w:noProof/>
          </w:rPr>
          <w:t>25</w:t>
        </w:r>
      </w:fldSimple>
      <w:r>
        <w:t xml:space="preserve"> Graf predikcie hospitalizácií z parametrov Ag, PCR</w:t>
      </w:r>
      <w:bookmarkEnd w:id="134"/>
    </w:p>
    <w:p w14:paraId="2A65DBA3" w14:textId="7F2CD0FD" w:rsidR="006911B9" w:rsidRDefault="00D030A1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755A705E" wp14:editId="7459077F">
            <wp:extent cx="5579745" cy="2613660"/>
            <wp:effectExtent l="0" t="0" r="1905" b="0"/>
            <wp:docPr id="52" name="Obrázo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Obrázok 52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0D04" w14:textId="522CF61C" w:rsidR="00681856" w:rsidRDefault="006911B9" w:rsidP="00702769">
      <w:pPr>
        <w:pStyle w:val="Popis"/>
        <w:jc w:val="center"/>
      </w:pPr>
      <w:bookmarkStart w:id="135" w:name="_Toc102653938"/>
      <w:r>
        <w:t xml:space="preserve">Obrázok </w:t>
      </w:r>
      <w:fldSimple w:instr=" SEQ Obrázok \* ARABIC ">
        <w:r w:rsidR="00D40209">
          <w:rPr>
            <w:noProof/>
          </w:rPr>
          <w:t>26</w:t>
        </w:r>
      </w:fldSimple>
      <w:r>
        <w:t xml:space="preserve"> Graf predikcie hospitalizácií z parametrov kumulatívne testy, kumulatívne testy%</w:t>
      </w:r>
      <w:bookmarkEnd w:id="135"/>
    </w:p>
    <w:p w14:paraId="1248999A" w14:textId="11944096" w:rsidR="00681856" w:rsidRDefault="00D56BFB" w:rsidP="00FD657A">
      <w:pPr>
        <w:pStyle w:val="Zakladny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E66DBE" w14:paraId="3473E307" w14:textId="77777777" w:rsidTr="00626AE8">
        <w:tc>
          <w:tcPr>
            <w:tcW w:w="3114" w:type="dxa"/>
            <w:vAlign w:val="center"/>
          </w:tcPr>
          <w:p w14:paraId="4A736FC9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4994448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58155544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574FF53" w14:textId="77777777" w:rsidR="00E66DBE" w:rsidRPr="00600308" w:rsidRDefault="00E66DBE" w:rsidP="00626AE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E66DBE" w14:paraId="043C21C0" w14:textId="77777777" w:rsidTr="00626AE8">
        <w:tc>
          <w:tcPr>
            <w:tcW w:w="3114" w:type="dxa"/>
          </w:tcPr>
          <w:p w14:paraId="5CD94F25" w14:textId="77777777" w:rsidR="00E66DBE" w:rsidRPr="00BB6EE4" w:rsidRDefault="00E66DBE" w:rsidP="00626AE8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17BE22D9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744BA197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2409</w:t>
            </w:r>
          </w:p>
        </w:tc>
        <w:tc>
          <w:tcPr>
            <w:tcW w:w="1418" w:type="dxa"/>
            <w:vAlign w:val="center"/>
          </w:tcPr>
          <w:p w14:paraId="148317FE" w14:textId="77777777" w:rsidR="00E66DBE" w:rsidRPr="00FD7647" w:rsidRDefault="00E66DBE" w:rsidP="00626AE8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87.793</w:t>
            </w:r>
          </w:p>
        </w:tc>
      </w:tr>
      <w:tr w:rsidR="00E66DBE" w14:paraId="6613E103" w14:textId="77777777" w:rsidTr="00626AE8">
        <w:tc>
          <w:tcPr>
            <w:tcW w:w="3114" w:type="dxa"/>
          </w:tcPr>
          <w:p w14:paraId="11E77840" w14:textId="77777777" w:rsidR="00E66DBE" w:rsidRDefault="00E66DBE" w:rsidP="00626AE8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77FCFD3F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3F8C5D76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6EA5036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87.364</w:t>
            </w:r>
          </w:p>
        </w:tc>
      </w:tr>
      <w:tr w:rsidR="00E66DBE" w14:paraId="4C820FD5" w14:textId="77777777" w:rsidTr="00626AE8">
        <w:tc>
          <w:tcPr>
            <w:tcW w:w="3114" w:type="dxa"/>
          </w:tcPr>
          <w:p w14:paraId="23AC0F2D" w14:textId="77777777" w:rsidR="00E66DBE" w:rsidRDefault="00E66DBE" w:rsidP="00626AE8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ACEF815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11100317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2E534B72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86.863</w:t>
            </w:r>
          </w:p>
        </w:tc>
      </w:tr>
      <w:tr w:rsidR="00E66DBE" w14:paraId="6AD8673D" w14:textId="77777777" w:rsidTr="00626AE8">
        <w:tc>
          <w:tcPr>
            <w:tcW w:w="3114" w:type="dxa"/>
          </w:tcPr>
          <w:p w14:paraId="34A639CB" w14:textId="77777777" w:rsidR="00E66DBE" w:rsidRDefault="00E66DBE" w:rsidP="00626AE8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6803EB4C" w14:textId="77777777" w:rsidR="00E66DBE" w:rsidRDefault="00E66DBE" w:rsidP="00626AE8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7966B88B" w14:textId="77777777" w:rsidR="00E66DBE" w:rsidRDefault="00E66DBE" w:rsidP="00626AE8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74C2A8F3" w14:textId="77777777" w:rsidR="00E66DBE" w:rsidRDefault="00E66DBE" w:rsidP="00626AE8">
            <w:pPr>
              <w:pStyle w:val="Zakladny"/>
              <w:ind w:firstLine="0"/>
              <w:jc w:val="center"/>
            </w:pPr>
            <w:r>
              <w:t>89.773</w:t>
            </w:r>
          </w:p>
        </w:tc>
      </w:tr>
    </w:tbl>
    <w:p w14:paraId="4FEDBA3A" w14:textId="3C9B80F2" w:rsidR="00AC745E" w:rsidRDefault="004534F6" w:rsidP="004534F6">
      <w:pPr>
        <w:pStyle w:val="Popis"/>
        <w:jc w:val="center"/>
      </w:pPr>
      <w:bookmarkStart w:id="136" w:name="_Toc102653757"/>
      <w:r>
        <w:t xml:space="preserve">Tabuľka </w:t>
      </w:r>
      <w:fldSimple w:instr=" SEQ Tabuľka \* ARABIC ">
        <w:r w:rsidR="00AB7DF4">
          <w:rPr>
            <w:noProof/>
          </w:rPr>
          <w:t>3</w:t>
        </w:r>
      </w:fldSimple>
      <w:r>
        <w:t xml:space="preserve"> </w:t>
      </w:r>
      <w:r w:rsidR="00F33A05">
        <w:t>Vyhodnotenie predikcií z dát od konca vlny delta</w:t>
      </w:r>
      <w:bookmarkEnd w:id="136"/>
    </w:p>
    <w:p w14:paraId="72A9339C" w14:textId="5961D9E3" w:rsidR="000C2A6A" w:rsidRDefault="008805F2" w:rsidP="004A2FD4">
      <w:pPr>
        <w:pStyle w:val="Nadpis2urovne"/>
      </w:pPr>
      <w:bookmarkStart w:id="137" w:name="_Toc103331070"/>
      <w:r>
        <w:t>Záver</w:t>
      </w:r>
      <w:bookmarkEnd w:id="137"/>
    </w:p>
    <w:p w14:paraId="18018AB3" w14:textId="790A3D45" w:rsidR="002204B1" w:rsidRPr="002204B1" w:rsidRDefault="002204B1" w:rsidP="00FD657A">
      <w:pPr>
        <w:pStyle w:val="Zakladny"/>
      </w:pPr>
      <w:r w:rsidRPr="009D3A3C">
        <w:rPr>
          <w:i/>
          <w:iCs/>
          <w:lang w:val="en-US"/>
        </w:rPr>
        <w:t>(</w:t>
      </w:r>
      <w:proofErr w:type="spellStart"/>
      <w:r w:rsidRPr="009D3A3C">
        <w:rPr>
          <w:i/>
          <w:iCs/>
          <w:lang w:val="en-US"/>
        </w:rPr>
        <w:t>Spracoval</w:t>
      </w:r>
      <w:proofErr w:type="spellEnd"/>
      <w:r w:rsidRPr="009D3A3C">
        <w:rPr>
          <w:i/>
          <w:iCs/>
          <w:lang w:val="en-US"/>
        </w:rPr>
        <w:t>: Juraj Puszter</w:t>
      </w:r>
      <w:r w:rsidR="009D3A3C">
        <w:rPr>
          <w:i/>
          <w:iCs/>
          <w:lang w:val="en-US"/>
        </w:rPr>
        <w:t>)</w:t>
      </w:r>
    </w:p>
    <w:p w14:paraId="709F3815" w14:textId="7E41B1E4" w:rsidR="00AB5191" w:rsidRDefault="00AB5191" w:rsidP="00AB5191">
      <w:pPr>
        <w:pStyle w:val="Zakladny"/>
      </w:pPr>
      <w:r>
        <w:t xml:space="preserve">Na nasledujúcom obrázku vidíme porovnanie najlepších výsledkov z našich meraní. </w:t>
      </w:r>
      <w:r w:rsidR="00AA29EB" w:rsidRPr="00AA29EB">
        <w:t>Ako najlepšie výsledky boli brané predikcie s najmenším výsledným RMSE. Červená krivka znázorňuje predikcie, pri ktorých bol</w:t>
      </w:r>
      <w:r w:rsidR="00AA29EB">
        <w:t>i</w:t>
      </w:r>
      <w:r w:rsidR="00AA29EB" w:rsidRPr="00AA29EB">
        <w:t xml:space="preserve"> modely strojového učenia trénované na dátach z dlhšieho časového intervalu, od 01.09.2021 do 10.03.2022. Zelená krivka znázorňuje predikcie z kratšieho časového intervalu, od 14.1.2022 do 10.3.2022. Modrá krivka znázorňuje reálne hodnoty. V </w:t>
      </w:r>
      <w:proofErr w:type="spellStart"/>
      <w:r w:rsidR="00AA29EB" w:rsidRPr="00AA29EB">
        <w:t>trénovacích</w:t>
      </w:r>
      <w:proofErr w:type="spellEnd"/>
      <w:r w:rsidR="00AA29EB" w:rsidRPr="00AA29EB">
        <w:t xml:space="preserve"> dátach z dlhšieho časového intervalu sa nachádzajú vzorky z varianty delty aj z </w:t>
      </w:r>
      <w:proofErr w:type="spellStart"/>
      <w:r w:rsidR="00AA29EB" w:rsidRPr="00AA29EB">
        <w:t>omikronu</w:t>
      </w:r>
      <w:proofErr w:type="spellEnd"/>
      <w:r w:rsidR="00AA29EB" w:rsidRPr="00AA29EB">
        <w:t xml:space="preserve">, zatiaľ čo v dátach z kratšieho časového intervalu začali prevažovať vzorky z varianty </w:t>
      </w:r>
      <w:proofErr w:type="spellStart"/>
      <w:r w:rsidR="00AA29EB" w:rsidRPr="00AA29EB">
        <w:t>omikronu</w:t>
      </w:r>
      <w:proofErr w:type="spellEnd"/>
      <w:r w:rsidR="00AA29EB" w:rsidRPr="00AA29EB">
        <w:t>. Predikované hodnoty sú pre dátumy od 11.3.2022 do 20.3.2022.</w:t>
      </w:r>
    </w:p>
    <w:p w14:paraId="62B92E51" w14:textId="76FB9284" w:rsidR="00D40209" w:rsidRDefault="00F00986" w:rsidP="00FD657A">
      <w:pPr>
        <w:pStyle w:val="Zakladny"/>
      </w:pPr>
      <w:r>
        <w:rPr>
          <w:noProof/>
        </w:rPr>
        <w:lastRenderedPageBreak/>
        <w:drawing>
          <wp:inline distT="0" distB="0" distL="0" distR="0" wp14:anchorId="6A3BDEA5" wp14:editId="229C30E6">
            <wp:extent cx="5567680" cy="1945640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68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7AAAD" w14:textId="2111012C" w:rsidR="00D40209" w:rsidRDefault="00D40209" w:rsidP="00D40209">
      <w:pPr>
        <w:pStyle w:val="Popis"/>
        <w:jc w:val="center"/>
      </w:pPr>
      <w:bookmarkStart w:id="138" w:name="_Toc102653939"/>
      <w:r>
        <w:t xml:space="preserve">Obrázok </w:t>
      </w:r>
      <w:fldSimple w:instr=" SEQ Obrázok \* ARABIC ">
        <w:r>
          <w:rPr>
            <w:noProof/>
          </w:rPr>
          <w:t>27</w:t>
        </w:r>
      </w:fldSimple>
      <w:r>
        <w:t xml:space="preserve"> Porovnanie najlepších výsledkov</w:t>
      </w:r>
      <w:bookmarkEnd w:id="138"/>
    </w:p>
    <w:p w14:paraId="57D1A178" w14:textId="1D04BF40" w:rsidR="000D0707" w:rsidRDefault="008C1799" w:rsidP="000D0707">
      <w:pPr>
        <w:pStyle w:val="Zakladny"/>
      </w:pPr>
      <w:r>
        <w:t xml:space="preserve">Z obrázku je možné vyčítať, že </w:t>
      </w:r>
      <w:r w:rsidR="000D0707">
        <w:t xml:space="preserve">k reálnym hodnotám sme sa najviac priblížili pri predikciách z dlhšieho časového intervalu. Posledné dni predikcie sa červená krivka náhle priblíži k reálnym hodnotám, zatiaľ čo zelená krivka sa približuje pomaly. Pri predikcii z dlhého intervalu sú naše najlepšie výsledky z parametrov Ag%, PCR%. Z krátkeho intervalu sú to výsledky z parametrov Ag, PCR. Posledná reálna hodnota je 2409, predikovaná z kratšieho intervalu je 2488 a z dlhšieho je 2425. Výsledný najlepší model pre obe predikcie je </w:t>
      </w:r>
      <w:proofErr w:type="spellStart"/>
      <w:r w:rsidR="000D0707">
        <w:t>Voting</w:t>
      </w:r>
      <w:proofErr w:type="spellEnd"/>
      <w:r w:rsidR="000D0707">
        <w:t xml:space="preserve"> Ensemble.</w:t>
      </w:r>
    </w:p>
    <w:p w14:paraId="202C6F0F" w14:textId="77777777" w:rsidR="000D0707" w:rsidRDefault="000D0707" w:rsidP="000D0707">
      <w:pPr>
        <w:pStyle w:val="Zakladny"/>
      </w:pPr>
      <w:r>
        <w:t>Najhoršie výsledky predikcií pre dáta z krátkeho intervalu sú pre parametre kumulatívne testy, kumulatívne testy% - ide o sumy pozitívnych testov . Hodnota poslednej predikcie je 2494. Najhoršie výsledky predikcií pre dáta z dlhšieho intervalu sú pre parametre Ag, PCR. Hodnota poslednej predikcie je 2501. Ako vidíme, najhoršia predikcia z dlhšieho intervalu, je horšia ako najhoršia predikcia z kratšieho intervalu.</w:t>
      </w:r>
    </w:p>
    <w:p w14:paraId="047C82E9" w14:textId="63AD4C97" w:rsidR="004E0140" w:rsidRPr="004E0140" w:rsidRDefault="000D0707" w:rsidP="000D0707">
      <w:pPr>
        <w:pStyle w:val="Zakladny"/>
      </w:pPr>
      <w:r>
        <w:t xml:space="preserve">Predikovať na dátach z dlhších časových intervalov má výhodu väčšieho množstva dát na ktorých sú modely trénované, čo ma za dôsledok presnejšie výsledky. Predikcie na dátach z kratších časových intervalov majú výhodu, že sa dokážeme zamerať na určité vlastnosti dát, v našom prípade ide o zameranie sa na variant </w:t>
      </w:r>
      <w:proofErr w:type="spellStart"/>
      <w:r>
        <w:t>omikron</w:t>
      </w:r>
      <w:proofErr w:type="spellEnd"/>
      <w:r>
        <w:t>.</w:t>
      </w:r>
      <w:r w:rsidR="004E0140">
        <w:br w:type="page"/>
      </w:r>
    </w:p>
    <w:p w14:paraId="188150A7" w14:textId="4B8CDFD3" w:rsidR="000C2A6A" w:rsidRDefault="00C91374" w:rsidP="000C2A6A">
      <w:pPr>
        <w:pStyle w:val="Nadpisneslovan"/>
        <w:rPr>
          <w:lang w:eastAsia="sk-SK"/>
        </w:rPr>
      </w:pPr>
      <w:bookmarkStart w:id="139" w:name="_Toc103331071"/>
      <w:r>
        <w:rPr>
          <w:lang w:eastAsia="sk-SK"/>
        </w:rPr>
        <w:lastRenderedPageBreak/>
        <w:t>Informácie o členoch tímu</w:t>
      </w:r>
      <w:bookmarkEnd w:id="139"/>
    </w:p>
    <w:p w14:paraId="5473FFE9" w14:textId="09B09CF6" w:rsidR="000C2A6A" w:rsidRDefault="000C2A6A" w:rsidP="00FD657A">
      <w:pPr>
        <w:pStyle w:val="Zakladny"/>
        <w:rPr>
          <w:lang w:eastAsia="sk-SK"/>
        </w:rPr>
      </w:pPr>
      <w:r>
        <w:rPr>
          <w:lang w:eastAsia="sk-SK"/>
        </w:rPr>
        <w:t>V tejto kapitole</w:t>
      </w:r>
      <w:r w:rsidRPr="000C2A6A">
        <w:rPr>
          <w:lang w:eastAsia="sk-SK"/>
        </w:rPr>
        <w:t xml:space="preserve"> sa nachádzajú informácie o členoch tímu</w:t>
      </w:r>
      <w:r w:rsidR="00EE3622">
        <w:rPr>
          <w:lang w:eastAsia="sk-SK"/>
        </w:rPr>
        <w:t xml:space="preserve"> </w:t>
      </w:r>
      <w:r w:rsidR="004556C2">
        <w:rPr>
          <w:lang w:eastAsia="sk-SK"/>
        </w:rPr>
        <w:t>ktorý pracovali</w:t>
      </w:r>
      <w:r w:rsidR="00EE3622">
        <w:rPr>
          <w:lang w:eastAsia="sk-SK"/>
        </w:rPr>
        <w:t xml:space="preserve"> na tomto projekte.</w:t>
      </w:r>
      <w:r w:rsidRPr="000C2A6A">
        <w:rPr>
          <w:lang w:eastAsia="sk-SK"/>
        </w:rPr>
        <w:t xml:space="preserve"> </w:t>
      </w:r>
      <w:r w:rsidR="00EE3622">
        <w:rPr>
          <w:lang w:eastAsia="sk-SK"/>
        </w:rPr>
        <w:t>Všetci č</w:t>
      </w:r>
      <w:r w:rsidRPr="000C2A6A">
        <w:rPr>
          <w:lang w:eastAsia="sk-SK"/>
        </w:rPr>
        <w:t xml:space="preserve">lenovia tímu študujú na STU FEI odbor API a tento projekt </w:t>
      </w:r>
      <w:r w:rsidR="00EE3622">
        <w:rPr>
          <w:lang w:eastAsia="sk-SK"/>
        </w:rPr>
        <w:t>v</w:t>
      </w:r>
      <w:r w:rsidRPr="000C2A6A">
        <w:rPr>
          <w:lang w:eastAsia="sk-SK"/>
        </w:rPr>
        <w:t>ypraco</w:t>
      </w:r>
      <w:r w:rsidR="00EE3622">
        <w:rPr>
          <w:lang w:eastAsia="sk-SK"/>
        </w:rPr>
        <w:t>vali</w:t>
      </w:r>
      <w:r w:rsidRPr="000C2A6A">
        <w:rPr>
          <w:lang w:eastAsia="sk-SK"/>
        </w:rPr>
        <w:t xml:space="preserve"> v rámci predmet</w:t>
      </w:r>
      <w:r w:rsidR="00EE3622">
        <w:rPr>
          <w:lang w:eastAsia="sk-SK"/>
        </w:rPr>
        <w:t>ov</w:t>
      </w:r>
      <w:r w:rsidRPr="000C2A6A">
        <w:rPr>
          <w:lang w:eastAsia="sk-SK"/>
        </w:rPr>
        <w:t xml:space="preserve"> I-TP1-AI a I-TP2-AI.</w:t>
      </w:r>
    </w:p>
    <w:p w14:paraId="01B75FE0" w14:textId="215CB21F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Juraj Puszter</w:t>
      </w:r>
      <w:r w:rsidRPr="000C2A6A">
        <w:rPr>
          <w:lang w:eastAsia="sk-SK"/>
        </w:rPr>
        <w:t xml:space="preserve"> popri štúdiu pracuje na pozícii IT vývojára v tíme vývoja internet bankingu v Tatra Banke.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Do náplne práce patrí vývoj internet bankingu a intranetových aplikácií. Medzi jeho zá</w:t>
      </w:r>
      <w:r w:rsidR="008B5D87">
        <w:rPr>
          <w:lang w:eastAsia="sk-SK"/>
        </w:rPr>
        <w:t>ľ</w:t>
      </w:r>
      <w:r w:rsidRPr="000C2A6A">
        <w:rPr>
          <w:lang w:eastAsia="sk-SK"/>
        </w:rPr>
        <w:t>uby patrí programovanie, ale taktiež športovanie a to najmä posilňovanie a beh.</w:t>
      </w:r>
    </w:p>
    <w:p w14:paraId="72E5BE55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Tomáš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Singhofer</w:t>
      </w:r>
      <w:proofErr w:type="spellEnd"/>
      <w:r w:rsidRPr="000C2A6A">
        <w:rPr>
          <w:lang w:eastAsia="sk-SK"/>
        </w:rPr>
        <w:t xml:space="preserve"> popri štúdiu pracuje na pozícii Java programátora vo firme </w:t>
      </w:r>
      <w:proofErr w:type="spellStart"/>
      <w:r w:rsidRPr="000C2A6A">
        <w:rPr>
          <w:lang w:eastAsia="sk-SK"/>
        </w:rPr>
        <w:t>Across</w:t>
      </w:r>
      <w:proofErr w:type="spellEnd"/>
      <w:r w:rsidRPr="000C2A6A">
        <w:rPr>
          <w:lang w:eastAsia="sk-SK"/>
        </w:rPr>
        <w:t xml:space="preserve">. Hlavnou náplňou je vývoj intranetových aplikácií. Zameriava sa najmä na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>. Vo voľnom čase rád programuje a venuje sa skautingu.</w:t>
      </w:r>
    </w:p>
    <w:p w14:paraId="72C3B84B" w14:textId="71047E58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Marek Kačmár</w:t>
      </w:r>
      <w:r w:rsidRPr="000C2A6A">
        <w:rPr>
          <w:lang w:eastAsia="sk-SK"/>
        </w:rPr>
        <w:t xml:space="preserve"> momentálne popri štúdiu nepracuje v žiadnej firme. Preferuje prácu na </w:t>
      </w:r>
      <w:proofErr w:type="spellStart"/>
      <w:r w:rsidRPr="000C2A6A">
        <w:rPr>
          <w:lang w:eastAsia="sk-SK"/>
        </w:rPr>
        <w:t>backende</w:t>
      </w:r>
      <w:proofErr w:type="spellEnd"/>
      <w:r w:rsidRPr="000C2A6A">
        <w:rPr>
          <w:lang w:eastAsia="sk-SK"/>
        </w:rPr>
        <w:t xml:space="preserve"> a medzi jeho obľúbené programovacie jazyky patria PHP, JavaScript, Java a </w:t>
      </w:r>
      <w:proofErr w:type="spellStart"/>
      <w:r w:rsidRPr="000C2A6A">
        <w:rPr>
          <w:lang w:eastAsia="sk-SK"/>
        </w:rPr>
        <w:t>Python</w:t>
      </w:r>
      <w:proofErr w:type="spellEnd"/>
      <w:r w:rsidRPr="000C2A6A">
        <w:rPr>
          <w:lang w:eastAsia="sk-SK"/>
        </w:rPr>
        <w:t xml:space="preserve">. Jeho hlavnými záľubami sú sledovanie seriálov, programovanie, pasívny </w:t>
      </w:r>
      <w:proofErr w:type="spellStart"/>
      <w:r w:rsidRPr="000C2A6A">
        <w:rPr>
          <w:lang w:eastAsia="sk-SK"/>
        </w:rPr>
        <w:t>gaming</w:t>
      </w:r>
      <w:proofErr w:type="spellEnd"/>
      <w:r w:rsidRPr="000C2A6A">
        <w:rPr>
          <w:lang w:eastAsia="sk-SK"/>
        </w:rPr>
        <w:t>, cyklistika, čítanie kníh a beh.</w:t>
      </w:r>
    </w:p>
    <w:p w14:paraId="5981F7ED" w14:textId="643A4B9D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Adam Vozár</w:t>
      </w:r>
      <w:r w:rsidRPr="000C2A6A">
        <w:rPr>
          <w:lang w:eastAsia="sk-SK"/>
        </w:rPr>
        <w:t xml:space="preserve"> už štvrtý rok popri škole pracuje v malej softvérovej firme na pozícii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web developera. V práci </w:t>
      </w:r>
      <w:r w:rsidR="008B5D87" w:rsidRPr="000C2A6A">
        <w:rPr>
          <w:lang w:eastAsia="sk-SK"/>
        </w:rPr>
        <w:t>vyvíja</w:t>
      </w:r>
      <w:r w:rsidRPr="000C2A6A">
        <w:rPr>
          <w:lang w:eastAsia="sk-SK"/>
        </w:rPr>
        <w:t xml:space="preserve"> stredné a </w:t>
      </w:r>
      <w:r w:rsidR="008B5D87" w:rsidRPr="000C2A6A">
        <w:rPr>
          <w:lang w:eastAsia="sk-SK"/>
        </w:rPr>
        <w:t>väčšie</w:t>
      </w:r>
      <w:r w:rsidRPr="000C2A6A">
        <w:rPr>
          <w:lang w:eastAsia="sk-SK"/>
        </w:rPr>
        <w:t xml:space="preserve"> informačné systémy najmä v jazykoch PHP, JavaScript a SQL. Keď mu popri štúdiu a práci ostane čas, rád </w:t>
      </w:r>
      <w:proofErr w:type="spellStart"/>
      <w:r w:rsidRPr="000C2A6A">
        <w:rPr>
          <w:lang w:eastAsia="sk-SK"/>
        </w:rPr>
        <w:t>snowboarduje</w:t>
      </w:r>
      <w:proofErr w:type="spellEnd"/>
      <w:r w:rsidRPr="000C2A6A">
        <w:rPr>
          <w:lang w:eastAsia="sk-SK"/>
        </w:rPr>
        <w:t>, sleduje F1 a hrá CS:GO.</w:t>
      </w:r>
    </w:p>
    <w:p w14:paraId="6A11217A" w14:textId="77777777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Viet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Quoc</w:t>
      </w:r>
      <w:proofErr w:type="spellEnd"/>
      <w:r w:rsidRPr="000C2A6A">
        <w:rPr>
          <w:b/>
          <w:bCs/>
          <w:bdr w:val="none" w:sz="0" w:space="0" w:color="auto" w:frame="1"/>
          <w:lang w:eastAsia="sk-SK"/>
        </w:rPr>
        <w:t xml:space="preserve">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Le</w:t>
      </w:r>
      <w:proofErr w:type="spellEnd"/>
      <w:r w:rsidRPr="000C2A6A">
        <w:rPr>
          <w:lang w:eastAsia="sk-SK"/>
        </w:rPr>
        <w:t xml:space="preserve"> nepracuje v žiadnej firme. Vo voľnom čase sa venuje tvoreniu </w:t>
      </w:r>
      <w:proofErr w:type="spellStart"/>
      <w:r w:rsidRPr="000C2A6A">
        <w:rPr>
          <w:lang w:eastAsia="sk-SK"/>
        </w:rPr>
        <w:t>fullstack</w:t>
      </w:r>
      <w:proofErr w:type="spellEnd"/>
      <w:r w:rsidRPr="000C2A6A">
        <w:rPr>
          <w:lang w:eastAsia="sk-SK"/>
        </w:rPr>
        <w:t xml:space="preserve"> webstránok v jazyku JavaScript a vareniu jedál primárne ázijskej kuchyne.</w:t>
      </w:r>
    </w:p>
    <w:p w14:paraId="2E3E321E" w14:textId="76E8D8DC" w:rsidR="000C2A6A" w:rsidRPr="000C2A6A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 xml:space="preserve">Branislav </w:t>
      </w:r>
      <w:proofErr w:type="spellStart"/>
      <w:r w:rsidRPr="000C2A6A">
        <w:rPr>
          <w:b/>
          <w:bCs/>
          <w:bdr w:val="none" w:sz="0" w:space="0" w:color="auto" w:frame="1"/>
          <w:lang w:eastAsia="sk-SK"/>
        </w:rPr>
        <w:t>Šipula</w:t>
      </w:r>
      <w:proofErr w:type="spellEnd"/>
      <w:r w:rsidRPr="000C2A6A">
        <w:rPr>
          <w:lang w:eastAsia="sk-SK"/>
        </w:rPr>
        <w:t xml:space="preserve"> študuje na FEI STU inžinierske štúdium aplikovanej informatiky a zároveň popri tom už tretí rok pracuje v malej softvérovej firme </w:t>
      </w:r>
      <w:proofErr w:type="spellStart"/>
      <w:r w:rsidRPr="000C2A6A">
        <w:rPr>
          <w:lang w:eastAsia="sk-SK"/>
        </w:rPr>
        <w:t>Plaut</w:t>
      </w:r>
      <w:proofErr w:type="spellEnd"/>
      <w:r w:rsidRPr="000C2A6A">
        <w:rPr>
          <w:lang w:eastAsia="sk-SK"/>
        </w:rPr>
        <w:t xml:space="preserve"> na </w:t>
      </w:r>
      <w:proofErr w:type="spellStart"/>
      <w:r w:rsidRPr="000C2A6A">
        <w:rPr>
          <w:lang w:eastAsia="sk-SK"/>
        </w:rPr>
        <w:t>pozicií</w:t>
      </w:r>
      <w:proofErr w:type="spellEnd"/>
      <w:r w:rsidRPr="000C2A6A">
        <w:rPr>
          <w:lang w:eastAsia="sk-SK"/>
        </w:rPr>
        <w:t xml:space="preserve"> ako junior </w:t>
      </w:r>
      <w:proofErr w:type="spellStart"/>
      <w:r w:rsidRPr="000C2A6A">
        <w:rPr>
          <w:lang w:eastAsia="sk-SK"/>
        </w:rPr>
        <w:t>backend</w:t>
      </w:r>
      <w:proofErr w:type="spellEnd"/>
      <w:r w:rsidRPr="000C2A6A">
        <w:rPr>
          <w:lang w:eastAsia="sk-SK"/>
        </w:rPr>
        <w:t xml:space="preserve"> developer. Pri práci vyvíja v programovacích jazykoch Java, </w:t>
      </w:r>
      <w:proofErr w:type="spellStart"/>
      <w:r w:rsidRPr="000C2A6A">
        <w:rPr>
          <w:lang w:eastAsia="sk-SK"/>
        </w:rPr>
        <w:t>TypeScript</w:t>
      </w:r>
      <w:proofErr w:type="spellEnd"/>
      <w:r w:rsidRPr="000C2A6A">
        <w:rPr>
          <w:lang w:eastAsia="sk-SK"/>
        </w:rPr>
        <w:t xml:space="preserve"> a zároveň </w:t>
      </w:r>
      <w:r w:rsidR="00E17ADC" w:rsidRPr="000C2A6A">
        <w:rPr>
          <w:lang w:eastAsia="sk-SK"/>
        </w:rPr>
        <w:t xml:space="preserve">pracuje s technológiami ako sú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Spring</w:t>
      </w:r>
      <w:proofErr w:type="spellEnd"/>
      <w:r w:rsidR="00E17ADC" w:rsidRPr="000C2A6A">
        <w:rPr>
          <w:lang w:eastAsia="sk-SK"/>
        </w:rPr>
        <w:t xml:space="preserve"> </w:t>
      </w:r>
      <w:proofErr w:type="spellStart"/>
      <w:r w:rsidR="00E17ADC" w:rsidRPr="000C2A6A">
        <w:rPr>
          <w:lang w:eastAsia="sk-SK"/>
        </w:rPr>
        <w:t>Boot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Angular</w:t>
      </w:r>
      <w:proofErr w:type="spellEnd"/>
      <w:r w:rsidR="00E17ADC" w:rsidRPr="000C2A6A">
        <w:rPr>
          <w:lang w:eastAsia="sk-SK"/>
        </w:rPr>
        <w:t xml:space="preserve">, </w:t>
      </w:r>
      <w:proofErr w:type="spellStart"/>
      <w:r w:rsidR="00E17ADC" w:rsidRPr="000C2A6A">
        <w:rPr>
          <w:lang w:eastAsia="sk-SK"/>
        </w:rPr>
        <w:t>TestNG</w:t>
      </w:r>
      <w:proofErr w:type="spellEnd"/>
      <w:r w:rsidR="00E17ADC" w:rsidRPr="000C2A6A">
        <w:rPr>
          <w:lang w:eastAsia="sk-SK"/>
        </w:rPr>
        <w:t xml:space="preserve">. Medzi jeho záľuby </w:t>
      </w:r>
      <w:r w:rsidRPr="000C2A6A">
        <w:rPr>
          <w:lang w:eastAsia="sk-SK"/>
        </w:rPr>
        <w:t xml:space="preserve">patrí cestovanie, turistika ale aj sledovanie filmov a seriálov na </w:t>
      </w:r>
      <w:proofErr w:type="spellStart"/>
      <w:r w:rsidRPr="000C2A6A">
        <w:rPr>
          <w:lang w:eastAsia="sk-SK"/>
        </w:rPr>
        <w:t>Netflixe</w:t>
      </w:r>
      <w:proofErr w:type="spellEnd"/>
      <w:r w:rsidRPr="000C2A6A">
        <w:rPr>
          <w:lang w:eastAsia="sk-SK"/>
        </w:rPr>
        <w:t>. Svoj voľný čas najradšej trávi so svojou rodinou a kamarátmi.</w:t>
      </w:r>
    </w:p>
    <w:p w14:paraId="4E18578F" w14:textId="00593AC1" w:rsidR="00CD221F" w:rsidRDefault="000C2A6A" w:rsidP="00FD657A">
      <w:pPr>
        <w:pStyle w:val="Zakladny"/>
        <w:rPr>
          <w:lang w:eastAsia="sk-SK"/>
        </w:rPr>
      </w:pPr>
      <w:r w:rsidRPr="000C2A6A">
        <w:rPr>
          <w:b/>
          <w:bCs/>
          <w:bdr w:val="none" w:sz="0" w:space="0" w:color="auto" w:frame="1"/>
          <w:lang w:eastAsia="sk-SK"/>
        </w:rPr>
        <w:t>Filip Frank</w:t>
      </w:r>
      <w:r w:rsidRPr="000C2A6A">
        <w:rPr>
          <w:lang w:eastAsia="sk-SK"/>
        </w:rPr>
        <w:t> </w:t>
      </w:r>
      <w:r w:rsidR="009A3AAC" w:rsidRPr="009A3AAC">
        <w:rPr>
          <w:lang w:eastAsia="sk-SK"/>
        </w:rPr>
        <w:t>má s programovaním najmä akademické skúsenosti, je spoluautorom vedeckého článku o vývoji softvéru pre analýzu sekvenčných spektier gama žiarenia. Momentálne rozvíja svoje kompetencie štúdiom vývoja a nasadzovania aplikácii pomocou cloudových služieb</w:t>
      </w:r>
      <w:r w:rsidRPr="000C2A6A">
        <w:rPr>
          <w:lang w:eastAsia="sk-SK"/>
        </w:rPr>
        <w:t>.</w:t>
      </w:r>
    </w:p>
    <w:bookmarkStart w:id="140" w:name="_Toc103331072" w:displacedByCustomXml="next"/>
    <w:sdt>
      <w:sdtPr>
        <w:id w:val="-1508821853"/>
        <w:placeholder>
          <w:docPart w:val="F0FED2EA5C684893B6704A2B4E265775"/>
        </w:placeholder>
      </w:sdtPr>
      <w:sdtEndPr/>
      <w:sdtContent>
        <w:p w14:paraId="17B52027" w14:textId="77777777" w:rsidR="007047EC" w:rsidRPr="00C70C57" w:rsidRDefault="007047EC" w:rsidP="007047EC">
          <w:pPr>
            <w:pStyle w:val="Zoznambezcisel"/>
          </w:pPr>
          <w:r w:rsidRPr="00C70C57">
            <w:t>Zoznam obrázkov</w:t>
          </w:r>
        </w:p>
      </w:sdtContent>
    </w:sdt>
    <w:bookmarkEnd w:id="140" w:displacedByCustomXml="prev"/>
    <w:p w14:paraId="1A9F24E7" w14:textId="77777777" w:rsidR="007047EC" w:rsidRDefault="007047EC" w:rsidP="007047EC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66577640" w14:textId="77777777" w:rsidR="007047EC" w:rsidRDefault="007047EC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42" w:anchor="_Toc102653913" w:history="1">
        <w:r w:rsidRPr="00BE2BF9">
          <w:rPr>
            <w:rStyle w:val="Hypertextovprepojenie"/>
            <w:noProof/>
          </w:rPr>
          <w:t>Obrázok 1 Ukážka csv  formátu  datasetu IZA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_Toc102653913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4606844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3" w:anchor="_Toc102653914" w:history="1">
        <w:r w:rsidR="007047EC" w:rsidRPr="00BE2BF9">
          <w:rPr>
            <w:rStyle w:val="Hypertextovprepojenie"/>
            <w:noProof/>
          </w:rPr>
          <w:t xml:space="preserve">Obrázok 2 Služba Azure  Machine Learning </w:t>
        </w:r>
        <w:r w:rsidR="007047EC" w:rsidRPr="00BE2BF9">
          <w:rPr>
            <w:rStyle w:val="Hypertextovprepojenie"/>
            <w:noProof/>
            <w:lang w:val="en-US"/>
          </w:rPr>
          <w:t>(Moreno, 2020)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4</w:t>
        </w:r>
        <w:r w:rsidR="007047EC">
          <w:rPr>
            <w:noProof/>
            <w:webHidden/>
          </w:rPr>
          <w:fldChar w:fldCharType="end"/>
        </w:r>
      </w:hyperlink>
    </w:p>
    <w:p w14:paraId="418CCB93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4" w:anchor="_Toc102653915" w:history="1">
        <w:r w:rsidR="007047EC" w:rsidRPr="00BE2BF9">
          <w:rPr>
            <w:rStyle w:val="Hypertextovprepojenie"/>
            <w:noProof/>
          </w:rPr>
          <w:t xml:space="preserve">Obrázok 3 Životný cyklus projektu </w:t>
        </w:r>
        <w:r w:rsidR="007047EC" w:rsidRPr="00BE2BF9">
          <w:rPr>
            <w:rStyle w:val="Hypertextovprepojenie"/>
            <w:noProof/>
            <w:lang w:val="en-US"/>
          </w:rPr>
          <w:t>(Microsoft,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5</w:t>
        </w:r>
        <w:r w:rsidR="007047EC">
          <w:rPr>
            <w:noProof/>
            <w:webHidden/>
          </w:rPr>
          <w:fldChar w:fldCharType="end"/>
        </w:r>
      </w:hyperlink>
    </w:p>
    <w:p w14:paraId="516A9C32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5" w:anchor="_Toc102653916" w:history="1">
        <w:r w:rsidR="007047EC" w:rsidRPr="00BE2BF9">
          <w:rPr>
            <w:rStyle w:val="Hypertextovprepojenie"/>
            <w:noProof/>
          </w:rPr>
          <w:t>Obrázok 4 Vytvorenie modelov ARIMAX a SARIMAX (Date)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7</w:t>
        </w:r>
        <w:r w:rsidR="007047EC">
          <w:rPr>
            <w:noProof/>
            <w:webHidden/>
          </w:rPr>
          <w:fldChar w:fldCharType="end"/>
        </w:r>
      </w:hyperlink>
    </w:p>
    <w:p w14:paraId="01F7032F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6" w:anchor="_Toc102653917" w:history="1">
        <w:r w:rsidR="007047EC" w:rsidRPr="00BE2BF9">
          <w:rPr>
            <w:rStyle w:val="Hypertextovprepojenie"/>
            <w:noProof/>
          </w:rPr>
          <w:t xml:space="preserve">Obrázok 5 Použitie modelu Decision Tree pri klasifikácií do viacerých tried na vybranej množine dát. </w:t>
        </w:r>
        <w:r w:rsidR="007047EC" w:rsidRPr="00BE2BF9">
          <w:rPr>
            <w:rStyle w:val="Hypertextovprepojenie"/>
            <w:noProof/>
            <w:lang w:val="en-US"/>
          </w:rPr>
          <w:t>(scikit-learn, 2020)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8</w:t>
        </w:r>
        <w:r w:rsidR="007047EC">
          <w:rPr>
            <w:noProof/>
            <w:webHidden/>
          </w:rPr>
          <w:fldChar w:fldCharType="end"/>
        </w:r>
      </w:hyperlink>
    </w:p>
    <w:p w14:paraId="7C41CD74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7" w:anchor="_Toc102653918" w:history="1">
        <w:r w:rsidR="007047EC" w:rsidRPr="00BE2BF9">
          <w:rPr>
            <w:rStyle w:val="Hypertextovprepojenie"/>
            <w:noProof/>
          </w:rPr>
          <w:t>Obrázok 6 Model Random Forest (Rastogi,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9</w:t>
        </w:r>
        <w:r w:rsidR="007047EC">
          <w:rPr>
            <w:noProof/>
            <w:webHidden/>
          </w:rPr>
          <w:fldChar w:fldCharType="end"/>
        </w:r>
      </w:hyperlink>
    </w:p>
    <w:p w14:paraId="0373E1DE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8" w:anchor="_Toc102653919" w:history="1">
        <w:r w:rsidR="007047EC" w:rsidRPr="00BE2BF9">
          <w:rPr>
            <w:rStyle w:val="Hypertextovprepojenie"/>
            <w:noProof/>
          </w:rPr>
          <w:t>Obrázok 7: Jednoduchá ukážka princípu gradient boosting metódy s využitím rozhodovacích stromov. (Río, 2018).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_Toc102653919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10</w:t>
        </w:r>
        <w:r w:rsidR="007047EC">
          <w:rPr>
            <w:noProof/>
            <w:webHidden/>
          </w:rPr>
          <w:fldChar w:fldCharType="end"/>
        </w:r>
      </w:hyperlink>
    </w:p>
    <w:p w14:paraId="0FACBC78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49" w:anchor="_Toc102653920" w:history="1">
        <w:r w:rsidR="007047EC" w:rsidRPr="00BE2BF9">
          <w:rPr>
            <w:rStyle w:val="Hypertextovprepojenie"/>
            <w:noProof/>
          </w:rPr>
          <w:t>Obrázok 8 Voting Ensemble (KDnuggets,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_Toc102653920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11</w:t>
        </w:r>
        <w:r w:rsidR="007047EC">
          <w:rPr>
            <w:noProof/>
            <w:webHidden/>
          </w:rPr>
          <w:fldChar w:fldCharType="end"/>
        </w:r>
      </w:hyperlink>
    </w:p>
    <w:p w14:paraId="70C7119F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0" w:anchor="_Toc102653921" w:history="1">
        <w:r w:rsidR="007047EC" w:rsidRPr="00BE2BF9">
          <w:rPr>
            <w:rStyle w:val="Hypertextovprepojenie"/>
            <w:noProof/>
          </w:rPr>
          <w:t>Obrázok 9: Grafické znázornenie – SVM (Rajat2712, 2021)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_Toc102653921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13</w:t>
        </w:r>
        <w:r w:rsidR="007047EC">
          <w:rPr>
            <w:noProof/>
            <w:webHidden/>
          </w:rPr>
          <w:fldChar w:fldCharType="end"/>
        </w:r>
      </w:hyperlink>
    </w:p>
    <w:p w14:paraId="1FFBEC49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1" w:anchor="_Toc102653922" w:history="1">
        <w:r w:rsidR="007047EC" w:rsidRPr="00BE2BF9">
          <w:rPr>
            <w:rStyle w:val="Hypertextovprepojenie"/>
            <w:noProof/>
          </w:rPr>
          <w:t>Obrázok 10: Grafické znázornenie hlbokého Metric learning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_Toc102653922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13</w:t>
        </w:r>
        <w:r w:rsidR="007047EC">
          <w:rPr>
            <w:noProof/>
            <w:webHidden/>
          </w:rPr>
          <w:fldChar w:fldCharType="end"/>
        </w:r>
      </w:hyperlink>
    </w:p>
    <w:p w14:paraId="1EA4792C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2" w:anchor="_Toc102653923" w:history="1">
        <w:r w:rsidR="007047EC" w:rsidRPr="00BE2BF9">
          <w:rPr>
            <w:rStyle w:val="Hypertextovprepojenie"/>
            <w:noProof/>
          </w:rPr>
          <w:t>Obrázok 11: Grafické znázornenie ukážky - Portfolio optimalization (Levy, 2015)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_Toc102653923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14</w:t>
        </w:r>
        <w:r w:rsidR="007047EC">
          <w:rPr>
            <w:noProof/>
            <w:webHidden/>
          </w:rPr>
          <w:fldChar w:fldCharType="end"/>
        </w:r>
      </w:hyperlink>
    </w:p>
    <w:p w14:paraId="26C95FDB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4" w:history="1">
        <w:r w:rsidR="007047EC" w:rsidRPr="00BE2BF9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15</w:t>
        </w:r>
        <w:r w:rsidR="007047EC">
          <w:rPr>
            <w:noProof/>
            <w:webHidden/>
          </w:rPr>
          <w:fldChar w:fldCharType="end"/>
        </w:r>
      </w:hyperlink>
    </w:p>
    <w:p w14:paraId="166F2A5B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3" w:anchor="_Toc102653925" w:history="1">
        <w:r w:rsidR="007047EC" w:rsidRPr="00BE2BF9">
          <w:rPr>
            <w:rStyle w:val="Hypertextovprepojenie"/>
            <w:noProof/>
          </w:rPr>
          <w:t>Obrázok 13 Graf predikcie Ag z PCR, PCR%, Ag, Ag%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17</w:t>
        </w:r>
        <w:r w:rsidR="007047EC">
          <w:rPr>
            <w:noProof/>
            <w:webHidden/>
          </w:rPr>
          <w:fldChar w:fldCharType="end"/>
        </w:r>
      </w:hyperlink>
    </w:p>
    <w:p w14:paraId="41B897B6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4" w:anchor="_Toc102653926" w:history="1">
        <w:r w:rsidR="007047EC" w:rsidRPr="00BE2BF9">
          <w:rPr>
            <w:rStyle w:val="Hypertextovprepojenie"/>
            <w:noProof/>
          </w:rPr>
          <w:t>Obrázok 14 Graf predikcie úmrtí z PCR, PCR%, Ag, Ag%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18</w:t>
        </w:r>
        <w:r w:rsidR="007047EC">
          <w:rPr>
            <w:noProof/>
            <w:webHidden/>
          </w:rPr>
          <w:fldChar w:fldCharType="end"/>
        </w:r>
      </w:hyperlink>
    </w:p>
    <w:p w14:paraId="61A0F2DD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5" w:anchor="_Toc102653927" w:history="1">
        <w:r w:rsidR="007047EC" w:rsidRPr="00BE2BF9">
          <w:rPr>
            <w:rStyle w:val="Hypertextovprepojenie"/>
            <w:noProof/>
          </w:rPr>
          <w:t>Obrázok 15 Graf predikcie úmrtí z úmrt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19</w:t>
        </w:r>
        <w:r w:rsidR="007047EC">
          <w:rPr>
            <w:noProof/>
            <w:webHidden/>
          </w:rPr>
          <w:fldChar w:fldCharType="end"/>
        </w:r>
      </w:hyperlink>
    </w:p>
    <w:p w14:paraId="7691E8A4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6" w:anchor="_Toc102653928" w:history="1">
        <w:r w:rsidR="007047EC" w:rsidRPr="00BE2BF9">
          <w:rPr>
            <w:rStyle w:val="Hypertextovprepojenie"/>
            <w:noProof/>
          </w:rPr>
          <w:t>Obrázok 16 Graf predikcie kompletne zaočkovaných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19</w:t>
        </w:r>
        <w:r w:rsidR="007047EC">
          <w:rPr>
            <w:noProof/>
            <w:webHidden/>
          </w:rPr>
          <w:fldChar w:fldCharType="end"/>
        </w:r>
      </w:hyperlink>
    </w:p>
    <w:p w14:paraId="5696CC0B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29" w:history="1">
        <w:r w:rsidR="007047EC" w:rsidRPr="00BE2BF9">
          <w:rPr>
            <w:rStyle w:val="Hypertextovprepojenie"/>
            <w:noProof/>
          </w:rPr>
          <w:t>Obrázok 17 Graf celkových hospitalizácií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_Toc102653929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20</w:t>
        </w:r>
        <w:r w:rsidR="007047EC">
          <w:rPr>
            <w:noProof/>
            <w:webHidden/>
          </w:rPr>
          <w:fldChar w:fldCharType="end"/>
        </w:r>
      </w:hyperlink>
    </w:p>
    <w:p w14:paraId="721EB48F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r:id="rId57" w:anchor="_Toc102653930" w:history="1">
        <w:r w:rsidR="007047EC" w:rsidRPr="00BE2BF9">
          <w:rPr>
            <w:rStyle w:val="Hypertextovprepojenie"/>
            <w:noProof/>
          </w:rPr>
          <w:t>Obrázok 18 Graf časového vývoja UPV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_Toc102653930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21</w:t>
        </w:r>
        <w:r w:rsidR="007047EC">
          <w:rPr>
            <w:noProof/>
            <w:webHidden/>
          </w:rPr>
          <w:fldChar w:fldCharType="end"/>
        </w:r>
      </w:hyperlink>
    </w:p>
    <w:p w14:paraId="1F01C7BD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1" w:history="1">
        <w:r w:rsidR="007047EC" w:rsidRPr="00BE2BF9">
          <w:rPr>
            <w:rStyle w:val="Hypertextovprepojenie"/>
            <w:noProof/>
          </w:rPr>
          <w:t>Obrázok 19 Predikcia hospitalizácií z (PCR, PCR%, Ag, Ag%) – Červená krivka predstavuje predikované dáta a modrá krivka predstavuje reálne dáta, po aplikovaní 7-dňového kĺzavého priemeru (obdobne je to aj v ďalších grafoch).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_Toc102653931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24</w:t>
        </w:r>
        <w:r w:rsidR="007047EC">
          <w:rPr>
            <w:noProof/>
            <w:webHidden/>
          </w:rPr>
          <w:fldChar w:fldCharType="end"/>
        </w:r>
      </w:hyperlink>
    </w:p>
    <w:p w14:paraId="225865D1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2" w:history="1">
        <w:r w:rsidR="007047EC" w:rsidRPr="00BE2BF9">
          <w:rPr>
            <w:rStyle w:val="Hypertextovprepojenie"/>
            <w:noProof/>
          </w:rPr>
          <w:t>Obrázok 20 Predikcia hospitalizácií z (PCR%, Ag%)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_Toc102653932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24</w:t>
        </w:r>
        <w:r w:rsidR="007047EC">
          <w:rPr>
            <w:noProof/>
            <w:webHidden/>
          </w:rPr>
          <w:fldChar w:fldCharType="end"/>
        </w:r>
      </w:hyperlink>
    </w:p>
    <w:p w14:paraId="3446D9B2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3" w:history="1">
        <w:r w:rsidR="007047EC" w:rsidRPr="00BE2BF9">
          <w:rPr>
            <w:rStyle w:val="Hypertextovprepojenie"/>
            <w:noProof/>
          </w:rPr>
          <w:t>Obrázok 21 Predikcia hospitalizácií z (PCR, Ag)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_Toc102653933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25</w:t>
        </w:r>
        <w:r w:rsidR="007047EC">
          <w:rPr>
            <w:noProof/>
            <w:webHidden/>
          </w:rPr>
          <w:fldChar w:fldCharType="end"/>
        </w:r>
      </w:hyperlink>
    </w:p>
    <w:p w14:paraId="1D1A422E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4" w:history="1">
        <w:r w:rsidR="007047EC" w:rsidRPr="00BE2BF9">
          <w:rPr>
            <w:rStyle w:val="Hypertextovprepojenie"/>
            <w:noProof/>
          </w:rPr>
          <w:t>Obrázok 22 Predikcia hospitalizácií z (kumulatívny testy, kumulatívny testy %)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_Toc102653934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25</w:t>
        </w:r>
        <w:r w:rsidR="007047EC">
          <w:rPr>
            <w:noProof/>
            <w:webHidden/>
          </w:rPr>
          <w:fldChar w:fldCharType="end"/>
        </w:r>
      </w:hyperlink>
    </w:p>
    <w:p w14:paraId="1369A140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5" w:history="1">
        <w:r w:rsidR="007047EC" w:rsidRPr="00BE2BF9">
          <w:rPr>
            <w:rStyle w:val="Hypertextovprepojenie"/>
            <w:noProof/>
          </w:rPr>
          <w:t>Obrázok 23 Graf predikcie hospitalizácii z parametrov Ag, Ag%, PCR, PCR%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_Toc102653935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26</w:t>
        </w:r>
        <w:r w:rsidR="007047EC">
          <w:rPr>
            <w:noProof/>
            <w:webHidden/>
          </w:rPr>
          <w:fldChar w:fldCharType="end"/>
        </w:r>
      </w:hyperlink>
    </w:p>
    <w:p w14:paraId="565BD31D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6" w:history="1">
        <w:r w:rsidR="007047EC" w:rsidRPr="00BE2BF9">
          <w:rPr>
            <w:rStyle w:val="Hypertextovprepojenie"/>
            <w:noProof/>
          </w:rPr>
          <w:t>Obrázok 24 Graf predikcie hospitalizácii z parametrov Ag%, PCR%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_Toc102653936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27</w:t>
        </w:r>
        <w:r w:rsidR="007047EC">
          <w:rPr>
            <w:noProof/>
            <w:webHidden/>
          </w:rPr>
          <w:fldChar w:fldCharType="end"/>
        </w:r>
      </w:hyperlink>
    </w:p>
    <w:p w14:paraId="1BBEE896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7" w:history="1">
        <w:r w:rsidR="007047EC" w:rsidRPr="00BE2BF9">
          <w:rPr>
            <w:rStyle w:val="Hypertextovprepojenie"/>
            <w:noProof/>
          </w:rPr>
          <w:t>Obrázok 25 Graf predikcie hospitalizácií z parametrov Ag, PCR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_Toc102653937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27</w:t>
        </w:r>
        <w:r w:rsidR="007047EC">
          <w:rPr>
            <w:noProof/>
            <w:webHidden/>
          </w:rPr>
          <w:fldChar w:fldCharType="end"/>
        </w:r>
      </w:hyperlink>
    </w:p>
    <w:p w14:paraId="05ED8F4C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8" w:history="1">
        <w:r w:rsidR="007047EC" w:rsidRPr="00BE2BF9">
          <w:rPr>
            <w:rStyle w:val="Hypertextovprepojenie"/>
            <w:noProof/>
          </w:rPr>
          <w:t>Obrázok 26 Graf predikcie hospitalizácií z parametrov kumulatívne testy, kumulatívne testy%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_Toc102653938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28</w:t>
        </w:r>
        <w:r w:rsidR="007047EC">
          <w:rPr>
            <w:noProof/>
            <w:webHidden/>
          </w:rPr>
          <w:fldChar w:fldCharType="end"/>
        </w:r>
      </w:hyperlink>
    </w:p>
    <w:p w14:paraId="059F110F" w14:textId="77777777" w:rsidR="007047EC" w:rsidRDefault="00820D13" w:rsidP="007047EC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939" w:history="1">
        <w:r w:rsidR="007047EC" w:rsidRPr="00BE2BF9">
          <w:rPr>
            <w:rStyle w:val="Hypertextovprepojenie"/>
            <w:noProof/>
          </w:rPr>
          <w:t>Obrázok 27 Porovnanie najlepších výsledkov</w:t>
        </w:r>
        <w:r w:rsidR="007047EC">
          <w:rPr>
            <w:noProof/>
            <w:webHidden/>
          </w:rPr>
          <w:tab/>
        </w:r>
        <w:r w:rsidR="007047EC">
          <w:rPr>
            <w:noProof/>
            <w:webHidden/>
          </w:rPr>
          <w:fldChar w:fldCharType="begin"/>
        </w:r>
        <w:r w:rsidR="007047EC">
          <w:rPr>
            <w:noProof/>
            <w:webHidden/>
          </w:rPr>
          <w:instrText xml:space="preserve"> PAGEREF _Toc102653939 \h </w:instrText>
        </w:r>
        <w:r w:rsidR="007047EC">
          <w:rPr>
            <w:noProof/>
            <w:webHidden/>
          </w:rPr>
        </w:r>
        <w:r w:rsidR="007047EC">
          <w:rPr>
            <w:noProof/>
            <w:webHidden/>
          </w:rPr>
          <w:fldChar w:fldCharType="separate"/>
        </w:r>
        <w:r w:rsidR="007047EC">
          <w:rPr>
            <w:noProof/>
            <w:webHidden/>
          </w:rPr>
          <w:t>29</w:t>
        </w:r>
        <w:r w:rsidR="007047EC">
          <w:rPr>
            <w:noProof/>
            <w:webHidden/>
          </w:rPr>
          <w:fldChar w:fldCharType="end"/>
        </w:r>
      </w:hyperlink>
    </w:p>
    <w:p w14:paraId="43402F0D" w14:textId="425E13A3" w:rsidR="00CD221F" w:rsidRPr="009924D5" w:rsidRDefault="007047EC" w:rsidP="007047EC">
      <w:pPr>
        <w:pStyle w:val="Nadpisneslovan"/>
      </w:pPr>
      <w:r w:rsidRPr="00FB6410">
        <w:lastRenderedPageBreak/>
        <w:fldChar w:fldCharType="end"/>
      </w:r>
      <w:bookmarkStart w:id="141" w:name="_Toc103331073"/>
      <w:r w:rsidR="00CD221F">
        <w:t>Zoznam rovníc</w:t>
      </w:r>
      <w:bookmarkEnd w:id="141"/>
    </w:p>
    <w:p w14:paraId="4C03F829" w14:textId="179083A3" w:rsidR="00A36254" w:rsidRPr="00A36254" w:rsidRDefault="001C55FF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r w:rsidRPr="008507B5">
        <w:rPr>
          <w:rStyle w:val="Hypertextovprepojenie"/>
          <w:noProof/>
        </w:rPr>
        <w:fldChar w:fldCharType="begin"/>
      </w:r>
      <w:r w:rsidRPr="008507B5">
        <w:rPr>
          <w:rStyle w:val="Hypertextovprepojenie"/>
          <w:noProof/>
        </w:rPr>
        <w:instrText xml:space="preserve"> TOC \h \z \t "Rovnica,1" </w:instrText>
      </w:r>
      <w:r w:rsidRPr="008507B5">
        <w:rPr>
          <w:rStyle w:val="Hypertextovprepojenie"/>
          <w:noProof/>
        </w:rPr>
        <w:fldChar w:fldCharType="separate"/>
      </w:r>
      <w:hyperlink w:anchor="_Toc102653154" w:history="1">
        <w:r w:rsidR="00A36254">
          <w:rPr>
            <w:rStyle w:val="Hypertextovprepojenie"/>
            <w:noProof/>
          </w:rPr>
          <w:t>Rovnica 1: Seasonal Naive</w:t>
        </w:r>
        <w:r w:rsidR="00A36254">
          <w:rPr>
            <w:rStyle w:val="Hypertextovprepojenie"/>
            <w:noProof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_Toc102653154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6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4F541D24" w14:textId="18F594E0" w:rsidR="00A36254" w:rsidRPr="00A36254" w:rsidRDefault="00820D13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5" w:history="1">
        <w:r w:rsidR="00A36254">
          <w:rPr>
            <w:rStyle w:val="Hypertextovprepojenie"/>
            <w:noProof/>
          </w:rPr>
          <w:t>Rovnica 2: Model ARIMA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_Toc102653155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68EEC0F2" w14:textId="7707DC31" w:rsidR="00A36254" w:rsidRPr="00A36254" w:rsidRDefault="00820D13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6" w:history="1">
        <w:r w:rsidR="00A36254">
          <w:rPr>
            <w:rStyle w:val="Hypertextovprepojenie"/>
            <w:noProof/>
          </w:rPr>
          <w:t>Rovnica 3 Model ARIMAX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_Toc102653156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7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2A6D0012" w14:textId="0D165953" w:rsidR="00A36254" w:rsidRPr="00A36254" w:rsidRDefault="00820D13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7" w:history="1">
        <w:r w:rsidR="00A36254">
          <w:rPr>
            <w:rStyle w:val="Hypertextovprepojenie"/>
            <w:noProof/>
          </w:rPr>
          <w:t>Rovnica 4: Výpočet optimálneho rozdelenia priestoru do dvoch tried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_Toc102653157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12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32A88B8E" w14:textId="63356635" w:rsidR="00A36254" w:rsidRPr="00A36254" w:rsidRDefault="00820D13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8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5</w:t>
        </w:r>
        <w:r w:rsidR="00A36254" w:rsidRPr="00A36254">
          <w:rPr>
            <w:rStyle w:val="Hypertextovprepojenie"/>
            <w:noProof/>
          </w:rPr>
          <w:t>: Výpočet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_Toc102653158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06FE9856" w14:textId="67F57F16" w:rsidR="00A36254" w:rsidRPr="00A36254" w:rsidRDefault="00820D13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59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6</w:t>
        </w:r>
        <w:r w:rsidR="00A36254" w:rsidRPr="00A36254">
          <w:rPr>
            <w:rStyle w:val="Hypertextovprepojenie"/>
            <w:noProof/>
          </w:rPr>
          <w:t>: Výpočet celkového počtu testovaných pre využitie vo výpočte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_Toc102653159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026D53C" w14:textId="4B5B3882" w:rsidR="00A36254" w:rsidRPr="00A36254" w:rsidRDefault="00820D13" w:rsidP="00A36254">
      <w:pPr>
        <w:pStyle w:val="Zoznamobrzkov"/>
        <w:tabs>
          <w:tab w:val="right" w:leader="dot" w:pos="8777"/>
        </w:tabs>
        <w:rPr>
          <w:rStyle w:val="Hypertextovprepojenie"/>
        </w:rPr>
      </w:pPr>
      <w:hyperlink w:anchor="_Toc102653160" w:history="1">
        <w:r w:rsidR="00A36254" w:rsidRPr="00A36254">
          <w:rPr>
            <w:rStyle w:val="Hypertextovprepojenie"/>
            <w:noProof/>
          </w:rPr>
          <w:t xml:space="preserve">Rovnica </w:t>
        </w:r>
        <w:r w:rsidR="00A36254">
          <w:rPr>
            <w:rStyle w:val="Hypertextovprepojenie"/>
            <w:noProof/>
          </w:rPr>
          <w:t>7</w:t>
        </w:r>
        <w:r w:rsidR="00A36254" w:rsidRPr="00A36254">
          <w:rPr>
            <w:rStyle w:val="Hypertextovprepojenie"/>
            <w:noProof/>
          </w:rPr>
          <w:t>: Výpočet percenta pozitívnych kumulatívnych testov</w:t>
        </w:r>
        <w:r w:rsidR="00A36254" w:rsidRPr="00A36254">
          <w:rPr>
            <w:rStyle w:val="Hypertextovprepojenie"/>
            <w:webHidden/>
          </w:rPr>
          <w:tab/>
        </w:r>
        <w:r w:rsidR="00A36254" w:rsidRPr="00A36254">
          <w:rPr>
            <w:rStyle w:val="Hypertextovprepojenie"/>
            <w:webHidden/>
          </w:rPr>
          <w:fldChar w:fldCharType="begin"/>
        </w:r>
        <w:r w:rsidR="00A36254" w:rsidRPr="00A36254">
          <w:rPr>
            <w:rStyle w:val="Hypertextovprepojenie"/>
            <w:webHidden/>
          </w:rPr>
          <w:instrText xml:space="preserve"> PAGEREF _Toc102653160 \h </w:instrText>
        </w:r>
        <w:r w:rsidR="00A36254" w:rsidRPr="00A36254">
          <w:rPr>
            <w:rStyle w:val="Hypertextovprepojenie"/>
            <w:webHidden/>
          </w:rPr>
        </w:r>
        <w:r w:rsidR="00A36254" w:rsidRPr="00A36254">
          <w:rPr>
            <w:rStyle w:val="Hypertextovprepojenie"/>
            <w:webHidden/>
          </w:rPr>
          <w:fldChar w:fldCharType="separate"/>
        </w:r>
        <w:r w:rsidR="00A36254" w:rsidRPr="00A36254">
          <w:rPr>
            <w:rStyle w:val="Hypertextovprepojenie"/>
            <w:webHidden/>
          </w:rPr>
          <w:t>23</w:t>
        </w:r>
        <w:r w:rsidR="00A36254" w:rsidRPr="00A36254">
          <w:rPr>
            <w:rStyle w:val="Hypertextovprepojenie"/>
            <w:webHidden/>
          </w:rPr>
          <w:fldChar w:fldCharType="end"/>
        </w:r>
      </w:hyperlink>
    </w:p>
    <w:p w14:paraId="73105B79" w14:textId="0593C220" w:rsidR="00CD221F" w:rsidRDefault="001C55FF" w:rsidP="00A36254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32"/>
        </w:rPr>
      </w:pPr>
      <w:r w:rsidRPr="008507B5">
        <w:rPr>
          <w:rStyle w:val="Hypertextovprepojenie"/>
          <w:noProof/>
        </w:rPr>
        <w:fldChar w:fldCharType="end"/>
      </w:r>
    </w:p>
    <w:p w14:paraId="1A491683" w14:textId="144AE40B" w:rsidR="00CD221F" w:rsidRDefault="00CD221F" w:rsidP="00CD221F">
      <w:pPr>
        <w:pStyle w:val="Nadpisneslovan"/>
      </w:pPr>
      <w:bookmarkStart w:id="142" w:name="_Toc103331074"/>
      <w:r>
        <w:lastRenderedPageBreak/>
        <w:t>Zoznam tabuliek</w:t>
      </w:r>
      <w:bookmarkEnd w:id="142"/>
    </w:p>
    <w:p w14:paraId="20B30255" w14:textId="6EEB85F8" w:rsidR="00ED1C82" w:rsidRDefault="00CD221F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"Tabuľka" </w:instrText>
      </w:r>
      <w:r>
        <w:fldChar w:fldCharType="separate"/>
      </w:r>
      <w:hyperlink w:anchor="_Toc102653755" w:history="1">
        <w:r w:rsidR="00ED1C82" w:rsidRPr="00D56AEC">
          <w:rPr>
            <w:rStyle w:val="Hypertextovprepojenie"/>
            <w:noProof/>
          </w:rPr>
          <w:t>Tabuľka 1 Dosiahnuté výsledky predikcií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_Toc102653755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22</w:t>
        </w:r>
        <w:r w:rsidR="00ED1C82">
          <w:rPr>
            <w:noProof/>
            <w:webHidden/>
          </w:rPr>
          <w:fldChar w:fldCharType="end"/>
        </w:r>
      </w:hyperlink>
    </w:p>
    <w:p w14:paraId="0E6D3D8A" w14:textId="4E25BB8A" w:rsidR="00ED1C82" w:rsidRDefault="00820D13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6" w:history="1">
        <w:r w:rsidR="00ED1C82" w:rsidRPr="00D56AEC">
          <w:rPr>
            <w:rStyle w:val="Hypertextovprepojenie"/>
            <w:noProof/>
          </w:rPr>
          <w:t>Tabuľka 2 Vyhodnotenie predikcií z dát vĺn delta a omikron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_Toc102653756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25</w:t>
        </w:r>
        <w:r w:rsidR="00ED1C82">
          <w:rPr>
            <w:noProof/>
            <w:webHidden/>
          </w:rPr>
          <w:fldChar w:fldCharType="end"/>
        </w:r>
      </w:hyperlink>
    </w:p>
    <w:p w14:paraId="0FDE95A0" w14:textId="778652F1" w:rsidR="00ED1C82" w:rsidRDefault="00820D13">
      <w:pPr>
        <w:pStyle w:val="Zoznamobrzkov"/>
        <w:tabs>
          <w:tab w:val="right" w:leader="dot" w:pos="8777"/>
        </w:tabs>
        <w:rPr>
          <w:rFonts w:eastAsiaTheme="minorEastAsia"/>
          <w:noProof/>
          <w:lang w:val="en-US"/>
        </w:rPr>
      </w:pPr>
      <w:hyperlink w:anchor="_Toc102653757" w:history="1">
        <w:r w:rsidR="00ED1C82" w:rsidRPr="00D56AEC">
          <w:rPr>
            <w:rStyle w:val="Hypertextovprepojenie"/>
            <w:noProof/>
          </w:rPr>
          <w:t>Tabuľka 3 Vyhodnotenie predikcií z dát od konca vlny delta</w:t>
        </w:r>
        <w:r w:rsidR="00ED1C82">
          <w:rPr>
            <w:noProof/>
            <w:webHidden/>
          </w:rPr>
          <w:tab/>
        </w:r>
        <w:r w:rsidR="00ED1C82">
          <w:rPr>
            <w:noProof/>
            <w:webHidden/>
          </w:rPr>
          <w:fldChar w:fldCharType="begin"/>
        </w:r>
        <w:r w:rsidR="00ED1C82">
          <w:rPr>
            <w:noProof/>
            <w:webHidden/>
          </w:rPr>
          <w:instrText xml:space="preserve"> PAGEREF _Toc102653757 \h </w:instrText>
        </w:r>
        <w:r w:rsidR="00ED1C82">
          <w:rPr>
            <w:noProof/>
            <w:webHidden/>
          </w:rPr>
        </w:r>
        <w:r w:rsidR="00ED1C82">
          <w:rPr>
            <w:noProof/>
            <w:webHidden/>
          </w:rPr>
          <w:fldChar w:fldCharType="separate"/>
        </w:r>
        <w:r w:rsidR="00ED1C82">
          <w:rPr>
            <w:noProof/>
            <w:webHidden/>
          </w:rPr>
          <w:t>28</w:t>
        </w:r>
        <w:r w:rsidR="00ED1C82">
          <w:rPr>
            <w:noProof/>
            <w:webHidden/>
          </w:rPr>
          <w:fldChar w:fldCharType="end"/>
        </w:r>
      </w:hyperlink>
    </w:p>
    <w:p w14:paraId="265E3EFC" w14:textId="691EE155" w:rsidR="00CD221F" w:rsidRDefault="00CD221F" w:rsidP="00CD221F">
      <w:pPr>
        <w:rPr>
          <w:rFonts w:ascii="Times New Roman" w:hAnsi="Times New Roman" w:cs="Times New Roman"/>
          <w:sz w:val="24"/>
          <w:szCs w:val="32"/>
          <w:lang w:eastAsia="sk-SK"/>
        </w:rPr>
      </w:pPr>
      <w:r>
        <w:fldChar w:fldCharType="end"/>
      </w:r>
    </w:p>
    <w:p w14:paraId="7A71F1E1" w14:textId="77777777" w:rsidR="000C2A6A" w:rsidRPr="00AC745E" w:rsidRDefault="000C2A6A" w:rsidP="00FD657A">
      <w:pPr>
        <w:pStyle w:val="Zakladny"/>
        <w:rPr>
          <w:lang w:eastAsia="sk-SK"/>
        </w:rPr>
      </w:pPr>
    </w:p>
    <w:bookmarkStart w:id="143" w:name="_Toc103331075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77777777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43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72606DDB" w14:textId="77777777" w:rsidR="00730ABA" w:rsidRDefault="005712C4" w:rsidP="00730ABA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730ABA">
            <w:rPr>
              <w:b/>
              <w:bCs/>
              <w:noProof/>
            </w:rPr>
            <w:t>Bigelow, Stephen J. 2020.</w:t>
          </w:r>
          <w:r w:rsidR="00730ABA"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78635A3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Elastic Net Regression Models in Python. [Online] 2020. [Dátum: 13. 3 2022.] https://machinelearningmastery.com/elastic-net-regression-in-python/.</w:t>
          </w:r>
        </w:p>
        <w:p w14:paraId="1688493F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056EACF7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01EE2041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7580AA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CJ Carey, Yuan Tang, William de Vazelhes, Aurélien Bellet and Nathalie Vauquier. 2015.</w:t>
          </w:r>
          <w:r>
            <w:rPr>
              <w:noProof/>
            </w:rPr>
            <w:t xml:space="preserve"> metric-learn. [Online] 2015. [Dátum: 13. 3 2022.] http://contrib.scikit-learn.org/metric-learn/introduction.html.</w:t>
          </w:r>
        </w:p>
        <w:p w14:paraId="779D3C2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covid 19 predictions. 2022.</w:t>
          </w:r>
          <w:r>
            <w:rPr>
              <w:noProof/>
            </w:rPr>
            <w:t xml:space="preserve"> Covid_predictions. </w:t>
          </w:r>
          <w:r>
            <w:rPr>
              <w:i/>
              <w:iCs/>
              <w:noProof/>
            </w:rPr>
            <w:t xml:space="preserve">Covid_predictions. </w:t>
          </w:r>
          <w:r>
            <w:rPr>
              <w:noProof/>
            </w:rPr>
            <w:t>[Online] 13. 05 2022. [Dátum: 13. 05 2022.] https://github.com/j-puszter/Covid_predictions.</w:t>
          </w:r>
        </w:p>
        <w:p w14:paraId="6619775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covid19 predictions. 2022.</w:t>
          </w:r>
          <w:r>
            <w:rPr>
              <w:noProof/>
            </w:rPr>
            <w:t xml:space="preserve"> Predikcia epidemiologických dát v súvislosti s pandémiou COVID-19. </w:t>
          </w:r>
          <w:r>
            <w:rPr>
              <w:i/>
              <w:iCs/>
              <w:noProof/>
            </w:rPr>
            <w:t xml:space="preserve">Predikcia epidemiologických dát v súvislosti s pandémiou COVID-19. </w:t>
          </w:r>
          <w:r>
            <w:rPr>
              <w:noProof/>
            </w:rPr>
            <w:t>[Online] 13. 05 2022. [Dátum: 13. 05 2022.] https://j-puszter.github.io/Covid_predictions/.</w:t>
          </w:r>
        </w:p>
        <w:p w14:paraId="7A04100E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08E8E5E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69C9338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66CA7CA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KDnuggets. 2021.</w:t>
          </w:r>
          <w:r>
            <w:rPr>
              <w:noProof/>
            </w:rPr>
            <w:t xml:space="preserve"> https://www.kdnuggets.com/. [Online] 2021. https://cdn-images-1.medium.com/max/1000/0*c0Eg6-UArkslgviw.png.</w:t>
          </w:r>
        </w:p>
        <w:p w14:paraId="011C54B5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36EA4EEA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Levy, Bradford (Lynch). 2015.</w:t>
          </w:r>
          <w:r>
            <w:rPr>
              <w:noProof/>
            </w:rPr>
            <w:t xml:space="preserve"> Investment Portfolio Optimization. [Online] 2015. [Dátum: 13. 3 2022.] http://www.bradfordlynch.com/blog/2015/12/04/InvestmentPortfolioOptimization.html.</w:t>
          </w:r>
        </w:p>
        <w:p w14:paraId="55E2327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61B6BAC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3A290D7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3F62A2E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5BCF709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5D5DE351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75E68C77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28A79C9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412FA50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5BDAB24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Rajat2712. 2021.</w:t>
          </w:r>
          <w:r>
            <w:rPr>
              <w:noProof/>
            </w:rPr>
            <w:t xml:space="preserve"> Support Vector Machine. [Online] github.com, 2021. https://user-images.githubusercontent.com/23000971/33506958-1e2073de-d718-11e7-9e31-d3a7c9d9da18.png.</w:t>
          </w:r>
        </w:p>
        <w:p w14:paraId="6FF6BC49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Rastogi, Rahul. 2021.</w:t>
          </w:r>
          <w:r>
            <w:rPr>
              <w:noProof/>
            </w:rPr>
            <w:t xml:space="preserve"> Random Forest Classification and it’s Mathematical Implementation. [Online] 2021. https://miro.medium.com/max/1482/1*wLv2VMOduVsMDVdgJc6xvA.jpeg.</w:t>
          </w:r>
        </w:p>
        <w:p w14:paraId="67A242F0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EEEC4B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scikit-learn.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Decision Trees. </w:t>
          </w:r>
          <w:r>
            <w:rPr>
              <w:noProof/>
            </w:rPr>
            <w:t>[Online] , 2020. [Dátum: 13. 3 2022.] https://scikit-learn.org/stable/modules/tree.html.</w:t>
          </w:r>
        </w:p>
        <w:p w14:paraId="26EBE3CC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sk.education-wiki. 2022.</w:t>
          </w:r>
          <w:r>
            <w:rPr>
              <w:noProof/>
            </w:rPr>
            <w:t xml:space="preserve"> [Online] 2022. [Dátum: 13. 3 2022.] https://sk.education-wiki.com/4245111-svm-algorithm.</w:t>
          </w:r>
        </w:p>
        <w:p w14:paraId="428EC7D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slovensko.help.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covid19-data. </w:t>
          </w:r>
          <w:r>
            <w:rPr>
              <w:noProof/>
            </w:rPr>
            <w:t>[Online] https://github.com/Institut-Zdravotnych-Analyz/covid19-data.</w:t>
          </w:r>
        </w:p>
        <w:p w14:paraId="7A94C4C3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384D683F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0CA51906" w14:textId="77777777" w:rsidR="00730ABA" w:rsidRDefault="00730ABA" w:rsidP="00730ABA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Wikipedia. 2021.</w:t>
          </w:r>
          <w:r>
            <w:rPr>
              <w:noProof/>
            </w:rPr>
            <w:t xml:space="preserve"> Portfolio optimization. [Online] 2021. [Dátum: 13. 3 2022.] https://en.wikipedia.org/wiki/Portfolio_optimization.</w:t>
          </w:r>
        </w:p>
        <w:p w14:paraId="7D85C71C" w14:textId="5ACEEE40" w:rsidR="00E34E48" w:rsidRPr="00CE4F51" w:rsidRDefault="005712C4" w:rsidP="00730ABA">
          <w:pPr>
            <w:rPr>
              <w:sz w:val="24"/>
              <w:szCs w:val="24"/>
              <w:lang w:eastAsia="sk-SK"/>
            </w:rPr>
          </w:pPr>
          <w:r>
            <w:rPr>
              <w:b/>
              <w:bCs/>
            </w:rPr>
            <w:fldChar w:fldCharType="end"/>
          </w:r>
        </w:p>
      </w:sdtContent>
    </w:sdt>
    <w:sectPr w:rsidR="00E34E48" w:rsidRPr="00CE4F51" w:rsidSect="00882EF0">
      <w:footerReference w:type="default" r:id="rId58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C97470" w14:textId="77777777" w:rsidR="00820D13" w:rsidRDefault="00820D13" w:rsidP="00C546A9">
      <w:pPr>
        <w:spacing w:after="0" w:line="240" w:lineRule="auto"/>
      </w:pPr>
      <w:r>
        <w:separator/>
      </w:r>
    </w:p>
  </w:endnote>
  <w:endnote w:type="continuationSeparator" w:id="0">
    <w:p w14:paraId="6CF2B210" w14:textId="77777777" w:rsidR="00820D13" w:rsidRDefault="00820D13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7C125782" w:rsidR="00870222" w:rsidRPr="004B2C4C" w:rsidRDefault="00870222" w:rsidP="00FD657A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Viet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Quoc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Le</w:t>
                              </w:r>
                              <w:proofErr w:type="spellEnd"/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Juraj Puszter</w:t>
                              </w:r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3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Viet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Quoc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Le</w:t>
                        </w:r>
                        <w:proofErr w:type="spellEnd"/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Juraj Puszter</w:t>
                        </w:r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CA0E01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7844A5" w14:textId="43743D4E" w:rsidR="00870222" w:rsidRPr="004B2C4C" w:rsidRDefault="00870222" w:rsidP="00FD657A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FD657A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98F324" w14:textId="77777777" w:rsidR="00820D13" w:rsidRDefault="00820D13" w:rsidP="00C546A9">
      <w:pPr>
        <w:spacing w:after="0" w:line="240" w:lineRule="auto"/>
      </w:pPr>
      <w:r>
        <w:separator/>
      </w:r>
    </w:p>
  </w:footnote>
  <w:footnote w:type="continuationSeparator" w:id="0">
    <w:p w14:paraId="17B057FA" w14:textId="77777777" w:rsidR="00820D13" w:rsidRDefault="00820D13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7FC7CF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6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8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9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1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3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6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6B616B"/>
    <w:multiLevelType w:val="multilevel"/>
    <w:tmpl w:val="9444861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9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1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3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4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6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7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30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2"/>
  </w:num>
  <w:num w:numId="2" w16cid:durableId="1907835990">
    <w:abstractNumId w:val="18"/>
  </w:num>
  <w:num w:numId="3" w16cid:durableId="522474878">
    <w:abstractNumId w:val="11"/>
  </w:num>
  <w:num w:numId="4" w16cid:durableId="262035252">
    <w:abstractNumId w:val="30"/>
  </w:num>
  <w:num w:numId="5" w16cid:durableId="7370961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5"/>
  </w:num>
  <w:num w:numId="7" w16cid:durableId="23092393">
    <w:abstractNumId w:val="8"/>
  </w:num>
  <w:num w:numId="8" w16cid:durableId="1877349421">
    <w:abstractNumId w:val="5"/>
  </w:num>
  <w:num w:numId="9" w16cid:durableId="1680960310">
    <w:abstractNumId w:val="23"/>
  </w:num>
  <w:num w:numId="10" w16cid:durableId="1460150620">
    <w:abstractNumId w:val="1"/>
  </w:num>
  <w:num w:numId="11" w16cid:durableId="372191283">
    <w:abstractNumId w:val="18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8"/>
  </w:num>
  <w:num w:numId="13" w16cid:durableId="2090468279">
    <w:abstractNumId w:val="26"/>
  </w:num>
  <w:num w:numId="14" w16cid:durableId="2095590977">
    <w:abstractNumId w:val="2"/>
  </w:num>
  <w:num w:numId="15" w16cid:durableId="820536725">
    <w:abstractNumId w:val="4"/>
  </w:num>
  <w:num w:numId="16" w16cid:durableId="1366519579">
    <w:abstractNumId w:val="21"/>
  </w:num>
  <w:num w:numId="17" w16cid:durableId="1939556709">
    <w:abstractNumId w:val="24"/>
  </w:num>
  <w:num w:numId="18" w16cid:durableId="1335306702">
    <w:abstractNumId w:val="0"/>
  </w:num>
  <w:num w:numId="19" w16cid:durableId="842163613">
    <w:abstractNumId w:val="10"/>
  </w:num>
  <w:num w:numId="20" w16cid:durableId="312881027">
    <w:abstractNumId w:val="6"/>
  </w:num>
  <w:num w:numId="21" w16cid:durableId="455218716">
    <w:abstractNumId w:val="16"/>
  </w:num>
  <w:num w:numId="22" w16cid:durableId="1008214613">
    <w:abstractNumId w:val="29"/>
  </w:num>
  <w:num w:numId="23" w16cid:durableId="1165322999">
    <w:abstractNumId w:val="20"/>
  </w:num>
  <w:num w:numId="24" w16cid:durableId="1663855404">
    <w:abstractNumId w:val="7"/>
  </w:num>
  <w:num w:numId="25" w16cid:durableId="552927450">
    <w:abstractNumId w:val="19"/>
  </w:num>
  <w:num w:numId="26" w16cid:durableId="1430351134">
    <w:abstractNumId w:val="15"/>
  </w:num>
  <w:num w:numId="27" w16cid:durableId="965887131">
    <w:abstractNumId w:val="12"/>
  </w:num>
  <w:num w:numId="28" w16cid:durableId="1371027451">
    <w:abstractNumId w:val="9"/>
  </w:num>
  <w:num w:numId="29" w16cid:durableId="1481506900">
    <w:abstractNumId w:val="17"/>
  </w:num>
  <w:num w:numId="30" w16cid:durableId="1726248577">
    <w:abstractNumId w:val="27"/>
  </w:num>
  <w:num w:numId="31" w16cid:durableId="409616790">
    <w:abstractNumId w:val="14"/>
  </w:num>
  <w:num w:numId="32" w16cid:durableId="118744790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3"/>
  </w:num>
  <w:num w:numId="34" w16cid:durableId="261383262">
    <w:abstractNumId w:val="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0B9D"/>
    <w:rsid w:val="00001012"/>
    <w:rsid w:val="00001CA2"/>
    <w:rsid w:val="0000282D"/>
    <w:rsid w:val="00005800"/>
    <w:rsid w:val="00005D10"/>
    <w:rsid w:val="00006269"/>
    <w:rsid w:val="00006A64"/>
    <w:rsid w:val="00007A18"/>
    <w:rsid w:val="00007AAC"/>
    <w:rsid w:val="00010026"/>
    <w:rsid w:val="00010DA4"/>
    <w:rsid w:val="0001239F"/>
    <w:rsid w:val="000139AA"/>
    <w:rsid w:val="00014D60"/>
    <w:rsid w:val="00015477"/>
    <w:rsid w:val="00017782"/>
    <w:rsid w:val="00022819"/>
    <w:rsid w:val="000246E2"/>
    <w:rsid w:val="00024DEF"/>
    <w:rsid w:val="0002788A"/>
    <w:rsid w:val="00032360"/>
    <w:rsid w:val="0003241C"/>
    <w:rsid w:val="00034A35"/>
    <w:rsid w:val="000365F7"/>
    <w:rsid w:val="00040FEF"/>
    <w:rsid w:val="00041A26"/>
    <w:rsid w:val="000537AE"/>
    <w:rsid w:val="00055E56"/>
    <w:rsid w:val="00056363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3ED4"/>
    <w:rsid w:val="00075896"/>
    <w:rsid w:val="000770B0"/>
    <w:rsid w:val="000830F5"/>
    <w:rsid w:val="00083B4B"/>
    <w:rsid w:val="0009019A"/>
    <w:rsid w:val="00093BF6"/>
    <w:rsid w:val="00095A28"/>
    <w:rsid w:val="000A0391"/>
    <w:rsid w:val="000A10DD"/>
    <w:rsid w:val="000A1115"/>
    <w:rsid w:val="000A1DD5"/>
    <w:rsid w:val="000A3424"/>
    <w:rsid w:val="000A4698"/>
    <w:rsid w:val="000A4DDA"/>
    <w:rsid w:val="000A5324"/>
    <w:rsid w:val="000B0358"/>
    <w:rsid w:val="000B1103"/>
    <w:rsid w:val="000B31CF"/>
    <w:rsid w:val="000B3ACD"/>
    <w:rsid w:val="000B699C"/>
    <w:rsid w:val="000C1DD3"/>
    <w:rsid w:val="000C27EF"/>
    <w:rsid w:val="000C2A6A"/>
    <w:rsid w:val="000C4A3F"/>
    <w:rsid w:val="000C70AA"/>
    <w:rsid w:val="000D0707"/>
    <w:rsid w:val="000D1359"/>
    <w:rsid w:val="000D2DAA"/>
    <w:rsid w:val="000D43A0"/>
    <w:rsid w:val="000D453A"/>
    <w:rsid w:val="000D66C8"/>
    <w:rsid w:val="000D6B35"/>
    <w:rsid w:val="000D6BCC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387A"/>
    <w:rsid w:val="00106B86"/>
    <w:rsid w:val="00111D48"/>
    <w:rsid w:val="001121B1"/>
    <w:rsid w:val="0011441A"/>
    <w:rsid w:val="001166F3"/>
    <w:rsid w:val="00120F59"/>
    <w:rsid w:val="0012247C"/>
    <w:rsid w:val="00125B44"/>
    <w:rsid w:val="00127F9A"/>
    <w:rsid w:val="00131E05"/>
    <w:rsid w:val="00136891"/>
    <w:rsid w:val="0014279A"/>
    <w:rsid w:val="00142EE9"/>
    <w:rsid w:val="00147150"/>
    <w:rsid w:val="00150F55"/>
    <w:rsid w:val="001517CE"/>
    <w:rsid w:val="001528A1"/>
    <w:rsid w:val="00152BF1"/>
    <w:rsid w:val="00154CF6"/>
    <w:rsid w:val="00154F18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288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1C6"/>
    <w:rsid w:val="001A1333"/>
    <w:rsid w:val="001A1B3F"/>
    <w:rsid w:val="001A5D97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55FF"/>
    <w:rsid w:val="001C611B"/>
    <w:rsid w:val="001C77BA"/>
    <w:rsid w:val="001C7EA6"/>
    <w:rsid w:val="001D04CA"/>
    <w:rsid w:val="001D1981"/>
    <w:rsid w:val="001D6589"/>
    <w:rsid w:val="001D6977"/>
    <w:rsid w:val="001E07C5"/>
    <w:rsid w:val="001E2758"/>
    <w:rsid w:val="001E2854"/>
    <w:rsid w:val="001E49EE"/>
    <w:rsid w:val="001E5FE1"/>
    <w:rsid w:val="001F0FBE"/>
    <w:rsid w:val="001F3FB2"/>
    <w:rsid w:val="00201454"/>
    <w:rsid w:val="00201CF1"/>
    <w:rsid w:val="00206FE9"/>
    <w:rsid w:val="00207352"/>
    <w:rsid w:val="002131E9"/>
    <w:rsid w:val="00213421"/>
    <w:rsid w:val="0021404C"/>
    <w:rsid w:val="00216525"/>
    <w:rsid w:val="002204B1"/>
    <w:rsid w:val="00224C20"/>
    <w:rsid w:val="00224F82"/>
    <w:rsid w:val="00227423"/>
    <w:rsid w:val="00230B10"/>
    <w:rsid w:val="00232E6F"/>
    <w:rsid w:val="00235BA3"/>
    <w:rsid w:val="002360BF"/>
    <w:rsid w:val="00243E44"/>
    <w:rsid w:val="002516D2"/>
    <w:rsid w:val="00251A88"/>
    <w:rsid w:val="00251E9E"/>
    <w:rsid w:val="002550EA"/>
    <w:rsid w:val="00257006"/>
    <w:rsid w:val="00257A8E"/>
    <w:rsid w:val="002623CB"/>
    <w:rsid w:val="00262A54"/>
    <w:rsid w:val="00265FD7"/>
    <w:rsid w:val="00270004"/>
    <w:rsid w:val="00270535"/>
    <w:rsid w:val="00271559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6166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06B1"/>
    <w:rsid w:val="002C3126"/>
    <w:rsid w:val="002C3A33"/>
    <w:rsid w:val="002C6588"/>
    <w:rsid w:val="002D0E78"/>
    <w:rsid w:val="002D3F8E"/>
    <w:rsid w:val="002D4938"/>
    <w:rsid w:val="002D77EC"/>
    <w:rsid w:val="002D780B"/>
    <w:rsid w:val="002D7EE7"/>
    <w:rsid w:val="002F5D76"/>
    <w:rsid w:val="002F651B"/>
    <w:rsid w:val="003013EB"/>
    <w:rsid w:val="00305575"/>
    <w:rsid w:val="00305844"/>
    <w:rsid w:val="0030586C"/>
    <w:rsid w:val="003066E0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260C"/>
    <w:rsid w:val="00335120"/>
    <w:rsid w:val="003361AE"/>
    <w:rsid w:val="003415AA"/>
    <w:rsid w:val="003429F9"/>
    <w:rsid w:val="0034307E"/>
    <w:rsid w:val="003445E5"/>
    <w:rsid w:val="00345011"/>
    <w:rsid w:val="00350385"/>
    <w:rsid w:val="0035129A"/>
    <w:rsid w:val="0035185E"/>
    <w:rsid w:val="003523E2"/>
    <w:rsid w:val="00354701"/>
    <w:rsid w:val="003616C9"/>
    <w:rsid w:val="00363EA2"/>
    <w:rsid w:val="003728A3"/>
    <w:rsid w:val="00374389"/>
    <w:rsid w:val="003767D2"/>
    <w:rsid w:val="00380099"/>
    <w:rsid w:val="00385502"/>
    <w:rsid w:val="00387767"/>
    <w:rsid w:val="003910B0"/>
    <w:rsid w:val="00391544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1136"/>
    <w:rsid w:val="003D3305"/>
    <w:rsid w:val="003D46B7"/>
    <w:rsid w:val="003D4D3E"/>
    <w:rsid w:val="003D6758"/>
    <w:rsid w:val="003D6F8A"/>
    <w:rsid w:val="003D74E6"/>
    <w:rsid w:val="003D775C"/>
    <w:rsid w:val="003E2046"/>
    <w:rsid w:val="003E2BD7"/>
    <w:rsid w:val="003E7719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1FC"/>
    <w:rsid w:val="004069B7"/>
    <w:rsid w:val="00407251"/>
    <w:rsid w:val="00412DB8"/>
    <w:rsid w:val="0041334F"/>
    <w:rsid w:val="00413BCC"/>
    <w:rsid w:val="00416686"/>
    <w:rsid w:val="00417D37"/>
    <w:rsid w:val="00420B27"/>
    <w:rsid w:val="00421605"/>
    <w:rsid w:val="00421EEE"/>
    <w:rsid w:val="00422872"/>
    <w:rsid w:val="004242A0"/>
    <w:rsid w:val="0042579B"/>
    <w:rsid w:val="00427D4C"/>
    <w:rsid w:val="00430F52"/>
    <w:rsid w:val="00432D8B"/>
    <w:rsid w:val="00433213"/>
    <w:rsid w:val="00433694"/>
    <w:rsid w:val="004336C7"/>
    <w:rsid w:val="00433CFF"/>
    <w:rsid w:val="00434AEE"/>
    <w:rsid w:val="00436583"/>
    <w:rsid w:val="00436603"/>
    <w:rsid w:val="00437D90"/>
    <w:rsid w:val="00440B73"/>
    <w:rsid w:val="00440FF9"/>
    <w:rsid w:val="00441A5F"/>
    <w:rsid w:val="00442754"/>
    <w:rsid w:val="00445286"/>
    <w:rsid w:val="004534F6"/>
    <w:rsid w:val="004556C2"/>
    <w:rsid w:val="00473CAE"/>
    <w:rsid w:val="00484E77"/>
    <w:rsid w:val="00485E0C"/>
    <w:rsid w:val="004874C3"/>
    <w:rsid w:val="004874F6"/>
    <w:rsid w:val="004876B9"/>
    <w:rsid w:val="004903D8"/>
    <w:rsid w:val="00491DAF"/>
    <w:rsid w:val="00491F98"/>
    <w:rsid w:val="00492497"/>
    <w:rsid w:val="00493442"/>
    <w:rsid w:val="00493E81"/>
    <w:rsid w:val="0049438A"/>
    <w:rsid w:val="004962F5"/>
    <w:rsid w:val="00496AB3"/>
    <w:rsid w:val="004A1C64"/>
    <w:rsid w:val="004A2FD4"/>
    <w:rsid w:val="004A39FA"/>
    <w:rsid w:val="004A3A6D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140"/>
    <w:rsid w:val="004E0413"/>
    <w:rsid w:val="004E0630"/>
    <w:rsid w:val="004E2244"/>
    <w:rsid w:val="004E6240"/>
    <w:rsid w:val="004F1755"/>
    <w:rsid w:val="004F4D49"/>
    <w:rsid w:val="004F6014"/>
    <w:rsid w:val="004F62B1"/>
    <w:rsid w:val="004F632C"/>
    <w:rsid w:val="005017DA"/>
    <w:rsid w:val="005024A4"/>
    <w:rsid w:val="00503EE5"/>
    <w:rsid w:val="00505803"/>
    <w:rsid w:val="00511700"/>
    <w:rsid w:val="00515D2F"/>
    <w:rsid w:val="00516B92"/>
    <w:rsid w:val="00517607"/>
    <w:rsid w:val="00524B39"/>
    <w:rsid w:val="00525EAF"/>
    <w:rsid w:val="00526B27"/>
    <w:rsid w:val="0052787A"/>
    <w:rsid w:val="005311D3"/>
    <w:rsid w:val="0053288F"/>
    <w:rsid w:val="00532982"/>
    <w:rsid w:val="00532B17"/>
    <w:rsid w:val="00533008"/>
    <w:rsid w:val="00533B18"/>
    <w:rsid w:val="005443CD"/>
    <w:rsid w:val="0054595A"/>
    <w:rsid w:val="00545B8F"/>
    <w:rsid w:val="00547546"/>
    <w:rsid w:val="00553904"/>
    <w:rsid w:val="00553D98"/>
    <w:rsid w:val="005552F2"/>
    <w:rsid w:val="0055724B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0B15"/>
    <w:rsid w:val="00582ED6"/>
    <w:rsid w:val="00583614"/>
    <w:rsid w:val="005855D7"/>
    <w:rsid w:val="00593576"/>
    <w:rsid w:val="005958AD"/>
    <w:rsid w:val="00595EE1"/>
    <w:rsid w:val="00596A28"/>
    <w:rsid w:val="0059750F"/>
    <w:rsid w:val="005A167D"/>
    <w:rsid w:val="005A28A4"/>
    <w:rsid w:val="005A30A9"/>
    <w:rsid w:val="005A315A"/>
    <w:rsid w:val="005B0018"/>
    <w:rsid w:val="005B4567"/>
    <w:rsid w:val="005B4CE1"/>
    <w:rsid w:val="005B4FE3"/>
    <w:rsid w:val="005B5F7C"/>
    <w:rsid w:val="005C2CEC"/>
    <w:rsid w:val="005C3493"/>
    <w:rsid w:val="005C3F7A"/>
    <w:rsid w:val="005C53ED"/>
    <w:rsid w:val="005C5D2C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4BBB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233AE"/>
    <w:rsid w:val="00630B72"/>
    <w:rsid w:val="00631604"/>
    <w:rsid w:val="00631649"/>
    <w:rsid w:val="006327DA"/>
    <w:rsid w:val="006359F6"/>
    <w:rsid w:val="00642CC1"/>
    <w:rsid w:val="00644DCB"/>
    <w:rsid w:val="00645CF1"/>
    <w:rsid w:val="00650E5E"/>
    <w:rsid w:val="00654D30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3EFF"/>
    <w:rsid w:val="0069416F"/>
    <w:rsid w:val="00695D92"/>
    <w:rsid w:val="006A2A0D"/>
    <w:rsid w:val="006A31F9"/>
    <w:rsid w:val="006B57D5"/>
    <w:rsid w:val="006B6A7A"/>
    <w:rsid w:val="006C3FA7"/>
    <w:rsid w:val="006C6B28"/>
    <w:rsid w:val="006D1E0A"/>
    <w:rsid w:val="006D2B3B"/>
    <w:rsid w:val="006D30E3"/>
    <w:rsid w:val="006D60F0"/>
    <w:rsid w:val="006E0E30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2769"/>
    <w:rsid w:val="007047EC"/>
    <w:rsid w:val="00704EA8"/>
    <w:rsid w:val="00707103"/>
    <w:rsid w:val="00707C7D"/>
    <w:rsid w:val="00713E60"/>
    <w:rsid w:val="00721FB3"/>
    <w:rsid w:val="00723607"/>
    <w:rsid w:val="007238D8"/>
    <w:rsid w:val="007247CF"/>
    <w:rsid w:val="007251C5"/>
    <w:rsid w:val="00730ABA"/>
    <w:rsid w:val="00733BBE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53760"/>
    <w:rsid w:val="00766B5C"/>
    <w:rsid w:val="007678F1"/>
    <w:rsid w:val="00767B04"/>
    <w:rsid w:val="00770586"/>
    <w:rsid w:val="0077164C"/>
    <w:rsid w:val="00772C37"/>
    <w:rsid w:val="0077642B"/>
    <w:rsid w:val="0077747F"/>
    <w:rsid w:val="007806CF"/>
    <w:rsid w:val="0078428A"/>
    <w:rsid w:val="00791C17"/>
    <w:rsid w:val="0079313E"/>
    <w:rsid w:val="007938A0"/>
    <w:rsid w:val="00794181"/>
    <w:rsid w:val="00796C34"/>
    <w:rsid w:val="007A1BEF"/>
    <w:rsid w:val="007A43CE"/>
    <w:rsid w:val="007A5496"/>
    <w:rsid w:val="007A60B6"/>
    <w:rsid w:val="007A6D7E"/>
    <w:rsid w:val="007A7494"/>
    <w:rsid w:val="007B027E"/>
    <w:rsid w:val="007B048B"/>
    <w:rsid w:val="007B3914"/>
    <w:rsid w:val="007B3D6C"/>
    <w:rsid w:val="007B750F"/>
    <w:rsid w:val="007C02D2"/>
    <w:rsid w:val="007C03F9"/>
    <w:rsid w:val="007C1BCD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5E63"/>
    <w:rsid w:val="007F665A"/>
    <w:rsid w:val="007F6A2E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0D13"/>
    <w:rsid w:val="00822319"/>
    <w:rsid w:val="00824C0D"/>
    <w:rsid w:val="00827CF0"/>
    <w:rsid w:val="00835A8C"/>
    <w:rsid w:val="0083753E"/>
    <w:rsid w:val="008463FB"/>
    <w:rsid w:val="008507B5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5F2"/>
    <w:rsid w:val="00880A2F"/>
    <w:rsid w:val="00882834"/>
    <w:rsid w:val="00882EF0"/>
    <w:rsid w:val="00882FEA"/>
    <w:rsid w:val="00885A57"/>
    <w:rsid w:val="00886F4E"/>
    <w:rsid w:val="008873AC"/>
    <w:rsid w:val="0089070C"/>
    <w:rsid w:val="008911AE"/>
    <w:rsid w:val="008A1959"/>
    <w:rsid w:val="008A369F"/>
    <w:rsid w:val="008A5F48"/>
    <w:rsid w:val="008A73C4"/>
    <w:rsid w:val="008A7B1E"/>
    <w:rsid w:val="008A7F4C"/>
    <w:rsid w:val="008B0357"/>
    <w:rsid w:val="008B12C0"/>
    <w:rsid w:val="008B4095"/>
    <w:rsid w:val="008B5D87"/>
    <w:rsid w:val="008C0A6E"/>
    <w:rsid w:val="008C1799"/>
    <w:rsid w:val="008C18DF"/>
    <w:rsid w:val="008C1F87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535D"/>
    <w:rsid w:val="0091796D"/>
    <w:rsid w:val="00917980"/>
    <w:rsid w:val="00920918"/>
    <w:rsid w:val="0092210F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4258"/>
    <w:rsid w:val="00946891"/>
    <w:rsid w:val="00950640"/>
    <w:rsid w:val="00950F37"/>
    <w:rsid w:val="00953762"/>
    <w:rsid w:val="00957983"/>
    <w:rsid w:val="009602DF"/>
    <w:rsid w:val="00962DB5"/>
    <w:rsid w:val="009650B1"/>
    <w:rsid w:val="00976E12"/>
    <w:rsid w:val="009814DA"/>
    <w:rsid w:val="00982418"/>
    <w:rsid w:val="00983EDF"/>
    <w:rsid w:val="009849E3"/>
    <w:rsid w:val="00985024"/>
    <w:rsid w:val="00986386"/>
    <w:rsid w:val="009866BF"/>
    <w:rsid w:val="00987CE7"/>
    <w:rsid w:val="00987F6A"/>
    <w:rsid w:val="009924D5"/>
    <w:rsid w:val="00993249"/>
    <w:rsid w:val="00993583"/>
    <w:rsid w:val="00993CA2"/>
    <w:rsid w:val="0099575E"/>
    <w:rsid w:val="00997B40"/>
    <w:rsid w:val="009A0FB2"/>
    <w:rsid w:val="009A11A4"/>
    <w:rsid w:val="009A1D83"/>
    <w:rsid w:val="009A1DE2"/>
    <w:rsid w:val="009A37FF"/>
    <w:rsid w:val="009A3AAC"/>
    <w:rsid w:val="009A4856"/>
    <w:rsid w:val="009A49DA"/>
    <w:rsid w:val="009A60AB"/>
    <w:rsid w:val="009A686E"/>
    <w:rsid w:val="009A6E57"/>
    <w:rsid w:val="009A75F1"/>
    <w:rsid w:val="009B047A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098B"/>
    <w:rsid w:val="009D3A3C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5BD8"/>
    <w:rsid w:val="00A170BA"/>
    <w:rsid w:val="00A17C4B"/>
    <w:rsid w:val="00A31091"/>
    <w:rsid w:val="00A324B3"/>
    <w:rsid w:val="00A32622"/>
    <w:rsid w:val="00A335C4"/>
    <w:rsid w:val="00A33A62"/>
    <w:rsid w:val="00A33C93"/>
    <w:rsid w:val="00A34DD3"/>
    <w:rsid w:val="00A36254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4355"/>
    <w:rsid w:val="00A759BA"/>
    <w:rsid w:val="00A85668"/>
    <w:rsid w:val="00A87A9F"/>
    <w:rsid w:val="00A87CC1"/>
    <w:rsid w:val="00A9281F"/>
    <w:rsid w:val="00A929FE"/>
    <w:rsid w:val="00A9428C"/>
    <w:rsid w:val="00AA29EB"/>
    <w:rsid w:val="00AA71F0"/>
    <w:rsid w:val="00AA758C"/>
    <w:rsid w:val="00AA7997"/>
    <w:rsid w:val="00AB0149"/>
    <w:rsid w:val="00AB3AFF"/>
    <w:rsid w:val="00AB494C"/>
    <w:rsid w:val="00AB5191"/>
    <w:rsid w:val="00AB51B9"/>
    <w:rsid w:val="00AB7DF4"/>
    <w:rsid w:val="00AB7E9A"/>
    <w:rsid w:val="00AC03D1"/>
    <w:rsid w:val="00AC0FD8"/>
    <w:rsid w:val="00AC25AA"/>
    <w:rsid w:val="00AC415B"/>
    <w:rsid w:val="00AC465F"/>
    <w:rsid w:val="00AC4C7B"/>
    <w:rsid w:val="00AC4F5C"/>
    <w:rsid w:val="00AC745E"/>
    <w:rsid w:val="00AC7909"/>
    <w:rsid w:val="00AD3CFD"/>
    <w:rsid w:val="00AD4FD3"/>
    <w:rsid w:val="00AD76E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17A39"/>
    <w:rsid w:val="00B201D8"/>
    <w:rsid w:val="00B23650"/>
    <w:rsid w:val="00B26AF4"/>
    <w:rsid w:val="00B26F73"/>
    <w:rsid w:val="00B27C1E"/>
    <w:rsid w:val="00B33AEA"/>
    <w:rsid w:val="00B35510"/>
    <w:rsid w:val="00B40CBA"/>
    <w:rsid w:val="00B43956"/>
    <w:rsid w:val="00B43E43"/>
    <w:rsid w:val="00B4442A"/>
    <w:rsid w:val="00B44DC3"/>
    <w:rsid w:val="00B47C51"/>
    <w:rsid w:val="00B52D31"/>
    <w:rsid w:val="00B538CD"/>
    <w:rsid w:val="00B53DCC"/>
    <w:rsid w:val="00B55890"/>
    <w:rsid w:val="00B560E1"/>
    <w:rsid w:val="00B662F2"/>
    <w:rsid w:val="00B67185"/>
    <w:rsid w:val="00B7259C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971"/>
    <w:rsid w:val="00BA4C70"/>
    <w:rsid w:val="00BB1046"/>
    <w:rsid w:val="00BB4FD1"/>
    <w:rsid w:val="00BB6EE4"/>
    <w:rsid w:val="00BB7E8A"/>
    <w:rsid w:val="00BC1815"/>
    <w:rsid w:val="00BC49C7"/>
    <w:rsid w:val="00BD1C0E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1A27"/>
    <w:rsid w:val="00C538E3"/>
    <w:rsid w:val="00C546A9"/>
    <w:rsid w:val="00C60C9F"/>
    <w:rsid w:val="00C615EA"/>
    <w:rsid w:val="00C63953"/>
    <w:rsid w:val="00C6491C"/>
    <w:rsid w:val="00C657E3"/>
    <w:rsid w:val="00C65EAE"/>
    <w:rsid w:val="00C6631E"/>
    <w:rsid w:val="00C70C57"/>
    <w:rsid w:val="00C72117"/>
    <w:rsid w:val="00C74E8F"/>
    <w:rsid w:val="00C8338D"/>
    <w:rsid w:val="00C836C5"/>
    <w:rsid w:val="00C84AAD"/>
    <w:rsid w:val="00C860A3"/>
    <w:rsid w:val="00C87A2B"/>
    <w:rsid w:val="00C87A6B"/>
    <w:rsid w:val="00C87B15"/>
    <w:rsid w:val="00C87FEB"/>
    <w:rsid w:val="00C91374"/>
    <w:rsid w:val="00C91DF1"/>
    <w:rsid w:val="00C97609"/>
    <w:rsid w:val="00C9774B"/>
    <w:rsid w:val="00CA0E01"/>
    <w:rsid w:val="00CA27D8"/>
    <w:rsid w:val="00CA4B3C"/>
    <w:rsid w:val="00CA5BD3"/>
    <w:rsid w:val="00CB0E5E"/>
    <w:rsid w:val="00CB1A6F"/>
    <w:rsid w:val="00CB1D30"/>
    <w:rsid w:val="00CB21BF"/>
    <w:rsid w:val="00CB2F4F"/>
    <w:rsid w:val="00CB55BC"/>
    <w:rsid w:val="00CC3F91"/>
    <w:rsid w:val="00CC4045"/>
    <w:rsid w:val="00CC4DCB"/>
    <w:rsid w:val="00CC5664"/>
    <w:rsid w:val="00CC6679"/>
    <w:rsid w:val="00CD221F"/>
    <w:rsid w:val="00CD2B39"/>
    <w:rsid w:val="00CE270A"/>
    <w:rsid w:val="00CE273B"/>
    <w:rsid w:val="00CE4465"/>
    <w:rsid w:val="00CE448F"/>
    <w:rsid w:val="00CE4569"/>
    <w:rsid w:val="00CE4F51"/>
    <w:rsid w:val="00CE7C16"/>
    <w:rsid w:val="00CE7F62"/>
    <w:rsid w:val="00CF07B1"/>
    <w:rsid w:val="00CF3503"/>
    <w:rsid w:val="00CF57EE"/>
    <w:rsid w:val="00CF7E9C"/>
    <w:rsid w:val="00D00142"/>
    <w:rsid w:val="00D004AE"/>
    <w:rsid w:val="00D030A1"/>
    <w:rsid w:val="00D04C1B"/>
    <w:rsid w:val="00D04D65"/>
    <w:rsid w:val="00D051F3"/>
    <w:rsid w:val="00D05B80"/>
    <w:rsid w:val="00D1365F"/>
    <w:rsid w:val="00D13B24"/>
    <w:rsid w:val="00D143F1"/>
    <w:rsid w:val="00D1653F"/>
    <w:rsid w:val="00D21509"/>
    <w:rsid w:val="00D22B83"/>
    <w:rsid w:val="00D25540"/>
    <w:rsid w:val="00D27962"/>
    <w:rsid w:val="00D27E89"/>
    <w:rsid w:val="00D324A8"/>
    <w:rsid w:val="00D34111"/>
    <w:rsid w:val="00D34BA5"/>
    <w:rsid w:val="00D3509D"/>
    <w:rsid w:val="00D354C0"/>
    <w:rsid w:val="00D35BCE"/>
    <w:rsid w:val="00D40209"/>
    <w:rsid w:val="00D423D1"/>
    <w:rsid w:val="00D430DD"/>
    <w:rsid w:val="00D45830"/>
    <w:rsid w:val="00D45A1E"/>
    <w:rsid w:val="00D5119D"/>
    <w:rsid w:val="00D515FF"/>
    <w:rsid w:val="00D52763"/>
    <w:rsid w:val="00D54DAA"/>
    <w:rsid w:val="00D556DB"/>
    <w:rsid w:val="00D56BFB"/>
    <w:rsid w:val="00D571B5"/>
    <w:rsid w:val="00D604C3"/>
    <w:rsid w:val="00D60E4F"/>
    <w:rsid w:val="00D6209D"/>
    <w:rsid w:val="00D63BEE"/>
    <w:rsid w:val="00D63C71"/>
    <w:rsid w:val="00D65239"/>
    <w:rsid w:val="00D71862"/>
    <w:rsid w:val="00D77376"/>
    <w:rsid w:val="00D77D8B"/>
    <w:rsid w:val="00D81673"/>
    <w:rsid w:val="00D869CF"/>
    <w:rsid w:val="00D87248"/>
    <w:rsid w:val="00D874A4"/>
    <w:rsid w:val="00D87C0E"/>
    <w:rsid w:val="00D911C8"/>
    <w:rsid w:val="00D93AAC"/>
    <w:rsid w:val="00D93FC8"/>
    <w:rsid w:val="00D9428E"/>
    <w:rsid w:val="00D96274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5769"/>
    <w:rsid w:val="00DC655D"/>
    <w:rsid w:val="00DC778D"/>
    <w:rsid w:val="00DD18E5"/>
    <w:rsid w:val="00DE1666"/>
    <w:rsid w:val="00DF0D82"/>
    <w:rsid w:val="00DF270C"/>
    <w:rsid w:val="00DF2A6B"/>
    <w:rsid w:val="00DF39CE"/>
    <w:rsid w:val="00DF46D0"/>
    <w:rsid w:val="00DF782A"/>
    <w:rsid w:val="00E000B9"/>
    <w:rsid w:val="00E00549"/>
    <w:rsid w:val="00E03B22"/>
    <w:rsid w:val="00E078EB"/>
    <w:rsid w:val="00E10BD6"/>
    <w:rsid w:val="00E12732"/>
    <w:rsid w:val="00E131C9"/>
    <w:rsid w:val="00E150DD"/>
    <w:rsid w:val="00E176B3"/>
    <w:rsid w:val="00E17ADC"/>
    <w:rsid w:val="00E2193B"/>
    <w:rsid w:val="00E21D87"/>
    <w:rsid w:val="00E23FDA"/>
    <w:rsid w:val="00E2414F"/>
    <w:rsid w:val="00E25494"/>
    <w:rsid w:val="00E25BC4"/>
    <w:rsid w:val="00E2705D"/>
    <w:rsid w:val="00E278FB"/>
    <w:rsid w:val="00E32CA5"/>
    <w:rsid w:val="00E34E48"/>
    <w:rsid w:val="00E35579"/>
    <w:rsid w:val="00E36C1F"/>
    <w:rsid w:val="00E37DD5"/>
    <w:rsid w:val="00E40CBE"/>
    <w:rsid w:val="00E42F03"/>
    <w:rsid w:val="00E4399C"/>
    <w:rsid w:val="00E44378"/>
    <w:rsid w:val="00E45AC9"/>
    <w:rsid w:val="00E4644B"/>
    <w:rsid w:val="00E47838"/>
    <w:rsid w:val="00E50255"/>
    <w:rsid w:val="00E50C9C"/>
    <w:rsid w:val="00E5210A"/>
    <w:rsid w:val="00E54195"/>
    <w:rsid w:val="00E552AD"/>
    <w:rsid w:val="00E56369"/>
    <w:rsid w:val="00E57A73"/>
    <w:rsid w:val="00E63048"/>
    <w:rsid w:val="00E634E4"/>
    <w:rsid w:val="00E635B0"/>
    <w:rsid w:val="00E66DBE"/>
    <w:rsid w:val="00E66E98"/>
    <w:rsid w:val="00E700EC"/>
    <w:rsid w:val="00E70A5A"/>
    <w:rsid w:val="00E70ABC"/>
    <w:rsid w:val="00E70C6E"/>
    <w:rsid w:val="00E7152C"/>
    <w:rsid w:val="00E80EDE"/>
    <w:rsid w:val="00E815C0"/>
    <w:rsid w:val="00E860B4"/>
    <w:rsid w:val="00E867FC"/>
    <w:rsid w:val="00E90430"/>
    <w:rsid w:val="00E93554"/>
    <w:rsid w:val="00EA2DB7"/>
    <w:rsid w:val="00EB2BCA"/>
    <w:rsid w:val="00EB4721"/>
    <w:rsid w:val="00EC1390"/>
    <w:rsid w:val="00EC3661"/>
    <w:rsid w:val="00EC4415"/>
    <w:rsid w:val="00ED1C82"/>
    <w:rsid w:val="00ED301E"/>
    <w:rsid w:val="00ED5A70"/>
    <w:rsid w:val="00EE3622"/>
    <w:rsid w:val="00EE5C1A"/>
    <w:rsid w:val="00EE7962"/>
    <w:rsid w:val="00EF0023"/>
    <w:rsid w:val="00EF0777"/>
    <w:rsid w:val="00EF53F8"/>
    <w:rsid w:val="00EF549A"/>
    <w:rsid w:val="00F00986"/>
    <w:rsid w:val="00F01DB9"/>
    <w:rsid w:val="00F025F1"/>
    <w:rsid w:val="00F04DDB"/>
    <w:rsid w:val="00F0585B"/>
    <w:rsid w:val="00F0704B"/>
    <w:rsid w:val="00F07159"/>
    <w:rsid w:val="00F11A34"/>
    <w:rsid w:val="00F126A3"/>
    <w:rsid w:val="00F167A9"/>
    <w:rsid w:val="00F216D9"/>
    <w:rsid w:val="00F21FDD"/>
    <w:rsid w:val="00F22671"/>
    <w:rsid w:val="00F2284D"/>
    <w:rsid w:val="00F22BEF"/>
    <w:rsid w:val="00F25C88"/>
    <w:rsid w:val="00F25EDE"/>
    <w:rsid w:val="00F262E4"/>
    <w:rsid w:val="00F273A4"/>
    <w:rsid w:val="00F30245"/>
    <w:rsid w:val="00F30595"/>
    <w:rsid w:val="00F32CAA"/>
    <w:rsid w:val="00F33A05"/>
    <w:rsid w:val="00F34D2E"/>
    <w:rsid w:val="00F36CA0"/>
    <w:rsid w:val="00F37BFB"/>
    <w:rsid w:val="00F42350"/>
    <w:rsid w:val="00F519EE"/>
    <w:rsid w:val="00F525E9"/>
    <w:rsid w:val="00F52728"/>
    <w:rsid w:val="00F53104"/>
    <w:rsid w:val="00F54DC0"/>
    <w:rsid w:val="00F56556"/>
    <w:rsid w:val="00F5748D"/>
    <w:rsid w:val="00F61A33"/>
    <w:rsid w:val="00F6357F"/>
    <w:rsid w:val="00F63F9D"/>
    <w:rsid w:val="00F640EF"/>
    <w:rsid w:val="00F660F6"/>
    <w:rsid w:val="00F66622"/>
    <w:rsid w:val="00F7112F"/>
    <w:rsid w:val="00F7159A"/>
    <w:rsid w:val="00F8011C"/>
    <w:rsid w:val="00F82A75"/>
    <w:rsid w:val="00F835BD"/>
    <w:rsid w:val="00F87A5A"/>
    <w:rsid w:val="00F87A5B"/>
    <w:rsid w:val="00F912D2"/>
    <w:rsid w:val="00F937F5"/>
    <w:rsid w:val="00FA2536"/>
    <w:rsid w:val="00FA5B17"/>
    <w:rsid w:val="00FA74AC"/>
    <w:rsid w:val="00FB307C"/>
    <w:rsid w:val="00FB5A28"/>
    <w:rsid w:val="00FB6410"/>
    <w:rsid w:val="00FB737A"/>
    <w:rsid w:val="00FC008D"/>
    <w:rsid w:val="00FC053D"/>
    <w:rsid w:val="00FD123B"/>
    <w:rsid w:val="00FD657A"/>
    <w:rsid w:val="00FD7647"/>
    <w:rsid w:val="00FE2497"/>
    <w:rsid w:val="00FE3B96"/>
    <w:rsid w:val="00FE65B6"/>
    <w:rsid w:val="00FF446F"/>
    <w:rsid w:val="00FF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FD657A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FD657A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4A2FD4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4A2FD4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CD221F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  <w:style w:type="character" w:styleId="Vrazn">
    <w:name w:val="Strong"/>
    <w:basedOn w:val="Predvolenpsmoodseku"/>
    <w:uiPriority w:val="22"/>
    <w:qFormat/>
    <w:rsid w:val="000C2A6A"/>
    <w:rPr>
      <w:b/>
      <w:bCs/>
    </w:rPr>
  </w:style>
  <w:style w:type="paragraph" w:customStyle="1" w:styleId="Zoznambezcisel">
    <w:name w:val="Zoznam bez cisel"/>
    <w:basedOn w:val="Nadpisneslovan"/>
    <w:qFormat/>
    <w:rsid w:val="00224C20"/>
  </w:style>
  <w:style w:type="paragraph" w:customStyle="1" w:styleId="Rovnica">
    <w:name w:val="Rovnica"/>
    <w:basedOn w:val="Zoznamcitci"/>
    <w:link w:val="RovnicaChar"/>
    <w:qFormat/>
    <w:rsid w:val="005C5D2C"/>
    <w:rPr>
      <w:rFonts w:ascii="Times New Roman" w:hAnsi="Times New Roman"/>
      <w:sz w:val="24"/>
    </w:rPr>
  </w:style>
  <w:style w:type="character" w:customStyle="1" w:styleId="RovnicaChar">
    <w:name w:val="Rovnica Char"/>
    <w:basedOn w:val="ZakladnyChar"/>
    <w:link w:val="Rovnica"/>
    <w:rsid w:val="005C5D2C"/>
    <w:rPr>
      <w:rFonts w:ascii="Times New Roman" w:hAnsi="Times New Roman" w:cs="Times New Roman"/>
      <w:sz w:val="24"/>
      <w:szCs w:val="32"/>
    </w:rPr>
  </w:style>
  <w:style w:type="paragraph" w:styleId="Zoznamcitci">
    <w:name w:val="table of authorities"/>
    <w:basedOn w:val="Normlny"/>
    <w:next w:val="Normlny"/>
    <w:uiPriority w:val="99"/>
    <w:semiHidden/>
    <w:unhideWhenUsed/>
    <w:rsid w:val="00296166"/>
    <w:pPr>
      <w:spacing w:after="0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44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94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1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59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yperlink" Target="file:///C:\Users\kacma\PycharmProjects\TP_projekt\Covid_predictions\Dokumnetacia\tim_projekt_corrected.docx" TargetMode="External"/><Relationship Id="rId47" Type="http://schemas.openxmlformats.org/officeDocument/2006/relationships/hyperlink" Target="file:///C:\Users\kacma\PycharmProjects\TP_projekt\Covid_predictions\Dokumnetacia\tim_projekt_corrected.docx" TargetMode="External"/><Relationship Id="rId50" Type="http://schemas.openxmlformats.org/officeDocument/2006/relationships/hyperlink" Target="file:///C:\Users\kacma\PycharmProjects\TP_projekt\Covid_predictions\Dokumnetacia\tim_projekt_corrected.docx" TargetMode="External"/><Relationship Id="rId55" Type="http://schemas.openxmlformats.org/officeDocument/2006/relationships/hyperlink" Target="file:///C:\Users\kacma\PycharmProjects\TP_projekt\Covid_predictions\Dokumnetacia\tim_projekt_corrected.docx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file:///C:\Users\kacma\PycharmProjects\TP_projekt\Covid_predictions\Dokumnetacia\tim_projekt_corrected.docx" TargetMode="External"/><Relationship Id="rId53" Type="http://schemas.openxmlformats.org/officeDocument/2006/relationships/hyperlink" Target="file:///C:\Users\kacma\PycharmProjects\TP_projekt\Covid_predictions\Dokumnetacia\tim_projekt_corrected.docx" TargetMode="External"/><Relationship Id="rId58" Type="http://schemas.openxmlformats.org/officeDocument/2006/relationships/footer" Target="footer3.xml"/><Relationship Id="rId5" Type="http://schemas.openxmlformats.org/officeDocument/2006/relationships/settings" Target="settings.xml"/><Relationship Id="rId61" Type="http://schemas.openxmlformats.org/officeDocument/2006/relationships/theme" Target="theme/theme1.xml"/><Relationship Id="rId19" Type="http://schemas.openxmlformats.org/officeDocument/2006/relationships/image" Target="media/image9.sv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hyperlink" Target="file:///C:\Users\kacma\PycharmProjects\TP_projekt\Covid_predictions\Dokumnetacia\tim_projekt_corrected.docx" TargetMode="External"/><Relationship Id="rId48" Type="http://schemas.openxmlformats.org/officeDocument/2006/relationships/hyperlink" Target="file:///C:\Users\kacma\PycharmProjects\TP_projekt\Covid_predictions\Dokumnetacia\tim_projekt_corrected.docx" TargetMode="External"/><Relationship Id="rId56" Type="http://schemas.openxmlformats.org/officeDocument/2006/relationships/hyperlink" Target="file:///C:\Users\kacma\PycharmProjects\TP_projekt\Covid_predictions\Dokumnetacia\tim_projekt_corrected.docx" TargetMode="External"/><Relationship Id="rId8" Type="http://schemas.openxmlformats.org/officeDocument/2006/relationships/endnotes" Target="endnotes.xml"/><Relationship Id="rId51" Type="http://schemas.openxmlformats.org/officeDocument/2006/relationships/hyperlink" Target="file:///C:\Users\kacma\PycharmProjects\TP_projekt\Covid_predictions\Dokumnetacia\tim_projekt_corrected.docx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file:///C:\Users\kacma\PycharmProjects\TP_projekt\Covid_predictions\Dokumnetacia\tim_projekt_corrected.docx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file:///C:\Users\kacma\PycharmProjects\TP_projekt\Covid_predictions\Dokumnetacia\tim_projekt_corrected.doc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file:///C:\Users\kacma\PycharmProjects\TP_projekt\Covid_predictions\Dokumnetacia\tim_projekt_corrected.docx" TargetMode="External"/><Relationship Id="rId57" Type="http://schemas.openxmlformats.org/officeDocument/2006/relationships/hyperlink" Target="file:///C:\Users\kacma\PycharmProjects\TP_projekt\Covid_predictions\Dokumnetacia\tim_projekt_corrected.docx" TargetMode="External"/><Relationship Id="rId10" Type="http://schemas.openxmlformats.org/officeDocument/2006/relationships/footer" Target="footer2.xml"/><Relationship Id="rId31" Type="http://schemas.openxmlformats.org/officeDocument/2006/relationships/image" Target="media/image21.png"/><Relationship Id="rId44" Type="http://schemas.openxmlformats.org/officeDocument/2006/relationships/hyperlink" Target="file:///C:\Users\kacma\PycharmProjects\TP_projekt\Covid_predictions\Dokumnetacia\tim_projekt_corrected.docx" TargetMode="External"/><Relationship Id="rId52" Type="http://schemas.openxmlformats.org/officeDocument/2006/relationships/hyperlink" Target="file:///C:\Users\kacma\PycharmProjects\TP_projekt\Covid_predictions\Dokumnetacia\tim_projekt_corrected.docx" TargetMode="External"/><Relationship Id="rId60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D109D8" w:rsidP="00D109D8">
          <w:pPr>
            <w:pStyle w:val="A7783CA88F4A47A2BD7820F01D357D5F1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D109D8" w:rsidP="00D109D8">
          <w:pPr>
            <w:pStyle w:val="3140ECA900D84C29B014AEE29ED5968B1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D109D8" w:rsidP="00D109D8">
          <w:pPr>
            <w:pStyle w:val="94072E4406F84E2FB7999464BD079A391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F0FED2EA5C684893B6704A2B4E265775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4212A32-2C41-48D4-BFA2-ABAA6B5E40AF}"/>
      </w:docPartPr>
      <w:docPartBody>
        <w:p w:rsidR="00554410" w:rsidRDefault="00607955" w:rsidP="00607955">
          <w:pPr>
            <w:pStyle w:val="F0FED2EA5C684893B6704A2B4E265775"/>
          </w:pPr>
          <w:r w:rsidRPr="008C3053">
            <w:rPr>
              <w:rStyle w:val="Nadpis3Char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0F41F8"/>
    <w:rsid w:val="001615C0"/>
    <w:rsid w:val="00163C89"/>
    <w:rsid w:val="00180EB2"/>
    <w:rsid w:val="001E5AAF"/>
    <w:rsid w:val="001F6E26"/>
    <w:rsid w:val="00292774"/>
    <w:rsid w:val="002C016B"/>
    <w:rsid w:val="002D7D94"/>
    <w:rsid w:val="002F51D1"/>
    <w:rsid w:val="003028DA"/>
    <w:rsid w:val="00307956"/>
    <w:rsid w:val="00315605"/>
    <w:rsid w:val="00326F81"/>
    <w:rsid w:val="0033120D"/>
    <w:rsid w:val="003649CB"/>
    <w:rsid w:val="003B4B86"/>
    <w:rsid w:val="003B691E"/>
    <w:rsid w:val="004301C3"/>
    <w:rsid w:val="004A2FC9"/>
    <w:rsid w:val="004A4A88"/>
    <w:rsid w:val="004F7143"/>
    <w:rsid w:val="00521100"/>
    <w:rsid w:val="00522509"/>
    <w:rsid w:val="00554410"/>
    <w:rsid w:val="00595648"/>
    <w:rsid w:val="005B7795"/>
    <w:rsid w:val="005C7EBC"/>
    <w:rsid w:val="005E0A47"/>
    <w:rsid w:val="005F164E"/>
    <w:rsid w:val="00607955"/>
    <w:rsid w:val="00663F39"/>
    <w:rsid w:val="00667686"/>
    <w:rsid w:val="00675BD4"/>
    <w:rsid w:val="006A4B71"/>
    <w:rsid w:val="006B55F7"/>
    <w:rsid w:val="006C3133"/>
    <w:rsid w:val="006C58E8"/>
    <w:rsid w:val="006E4F91"/>
    <w:rsid w:val="00744EC5"/>
    <w:rsid w:val="00755282"/>
    <w:rsid w:val="007817ED"/>
    <w:rsid w:val="007E7A81"/>
    <w:rsid w:val="00807B28"/>
    <w:rsid w:val="00812C31"/>
    <w:rsid w:val="00837DC3"/>
    <w:rsid w:val="00844160"/>
    <w:rsid w:val="00850E48"/>
    <w:rsid w:val="008A6AFC"/>
    <w:rsid w:val="008D3775"/>
    <w:rsid w:val="0091048B"/>
    <w:rsid w:val="009563D2"/>
    <w:rsid w:val="009857EC"/>
    <w:rsid w:val="009B377B"/>
    <w:rsid w:val="009E048F"/>
    <w:rsid w:val="009E3E86"/>
    <w:rsid w:val="00A40D1D"/>
    <w:rsid w:val="00A57B63"/>
    <w:rsid w:val="00A97A46"/>
    <w:rsid w:val="00AB2DB0"/>
    <w:rsid w:val="00AE6BBF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09D8"/>
    <w:rsid w:val="00D13253"/>
    <w:rsid w:val="00D30ED8"/>
    <w:rsid w:val="00D3231B"/>
    <w:rsid w:val="00D43686"/>
    <w:rsid w:val="00D612CA"/>
    <w:rsid w:val="00D74490"/>
    <w:rsid w:val="00D91064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45D20"/>
    <w:rsid w:val="00F63A24"/>
    <w:rsid w:val="00FB3B6E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607955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607955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607955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607955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607955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607955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607955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607955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607955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607955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F45D20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D109D8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D109D8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D109D8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1">
    <w:name w:val="A7783CA88F4A47A2BD7820F01D357D5F1"/>
    <w:rsid w:val="00D109D8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1">
    <w:name w:val="3140ECA900D84C29B014AEE29ED5968B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1">
    <w:name w:val="94072E4406F84E2FB7999464BD079A391"/>
    <w:rsid w:val="00D109D8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F0FED2EA5C684893B6704A2B4E265775">
    <w:name w:val="F0FED2EA5C684893B6704A2B4E265775"/>
    <w:rsid w:val="00607955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2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16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17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13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12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25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26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4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5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9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10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11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27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20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28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18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19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14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6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8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7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15</b:RefOrder>
  </b:Source>
  <b:Source>
    <b:Tag>slo221</b:Tag>
    <b:SourceType>InternetSite</b:SourceType>
    <b:Guid>{76684E35-CA5F-4B65-B9AC-1D049971A65B}</b:Guid>
    <b:Author>
      <b:Author>
        <b:Corporate>slovensko.help</b:Corporate>
      </b:Author>
    </b:Author>
    <b:InternetSiteTitle>covid19-data</b:InternetSiteTitle>
    <b:YearAccessed>2022</b:YearAccessed>
    <b:URL>https://github.com/Institut-Zdravotnych-Analyz/covid19-data</b:URL>
    <b:RefOrder>3</b:RefOrder>
  </b:Source>
  <b:Source>
    <b:Tag>KDn22</b:Tag>
    <b:SourceType>InternetSite</b:SourceType>
    <b:Guid>{76277E4E-9B06-4932-B04F-4C45C77ECF83}</b:Guid>
    <b:Author>
      <b:Author>
        <b:Corporate>KDnuggets</b:Corporate>
      </b:Author>
    </b:Author>
    <b:Title>https://www.kdnuggets.com/</b:Title>
    <b:URL>https://cdn-images-1.medium.com/max/1000/0*c0Eg6-UArkslgviw.png</b:URL>
    <b:Year>2021</b:Year>
    <b:RefOrder>29</b:RefOrder>
  </b:Source>
  <b:Source>
    <b:Tag>Ras21</b:Tag>
    <b:SourceType>InternetSite</b:SourceType>
    <b:Guid>{8A29FB2E-A5FE-4645-B8A4-89CD4BE4BA41}</b:Guid>
    <b:Author>
      <b:Author>
        <b:NameList>
          <b:Person>
            <b:Last>Rastogi</b:Last>
            <b:First>Rahul</b:First>
          </b:Person>
        </b:NameList>
      </b:Author>
    </b:Author>
    <b:Title>Random Forest Classification and it’s Mathematical Implementation</b:Title>
    <b:Year>2021</b:Year>
    <b:URL>https://miro.medium.com/max/1482/1*wLv2VMOduVsMDVdgJc6xvA.jpeg</b:URL>
    <b:RefOrder>30</b:RefOrder>
  </b:Source>
  <b:Source>
    <b:Tag>git21</b:Tag>
    <b:SourceType>InternetSite</b:SourceType>
    <b:Guid>{041E9DB3-D595-4599-A07B-B54C4957C57F}</b:Guid>
    <b:Author>
      <b:Author>
        <b:NameList>
          <b:Person>
            <b:Last>Rajat2712</b:Last>
          </b:Person>
        </b:NameList>
      </b:Author>
    </b:Author>
    <b:Title>Support Vector Machine</b:Title>
    <b:Year>2021</b:Year>
    <b:URL>https://user-images.githubusercontent.com/23000971/33506958-1e2073de-d718-11e7-9e31-d3a7c9d9da18.png</b:URL>
    <b:ProductionCompany>github.com</b:ProductionCompany>
    <b:RefOrder>31</b:RefOrder>
  </b:Source>
  <b:Source>
    <b:Tag>Bro20</b:Tag>
    <b:SourceType>InternetSite</b:SourceType>
    <b:Guid>{F5D9BC0F-0982-417C-A5E1-A06996444E64}</b:Guid>
    <b:Author>
      <b:Author>
        <b:NameList>
          <b:Person>
            <b:Last>Brownlee</b:Last>
            <b:First>Jason</b:First>
          </b:Person>
        </b:NameList>
      </b:Author>
    </b:Author>
    <b:Title>How to Develop Elastic Net Regression Models in Python</b:Title>
    <b:Year>2020</b:Year>
    <b:YearAccessed>2022</b:YearAccessed>
    <b:MonthAccessed>3</b:MonthAccessed>
    <b:DayAccessed>13</b:DayAccessed>
    <b:URL>https://machinelearningmastery.com/elastic-net-regression-in-python/</b:URL>
    <b:LCID>sk-SK</b:LCID>
    <b:RefOrder>21</b:RefOrder>
  </b:Source>
  <b:Source>
    <b:Tag>ske22</b:Tag>
    <b:SourceType>InternetSite</b:SourceType>
    <b:Guid>{36FC51C1-5302-46FE-9B18-A09E0ABFCEB1}</b:Guid>
    <b:Author>
      <b:Author>
        <b:Corporate>sk.education-wiki</b:Corporate>
      </b:Author>
    </b:Author>
    <b:Year>2022</b:Year>
    <b:YearAccessed>2022</b:YearAccessed>
    <b:MonthAccessed>3</b:MonthAccessed>
    <b:DayAccessed>13</b:DayAccessed>
    <b:URL>https://sk.education-wiki.com/4245111-svm-algorithm</b:URL>
    <b:LCID>sk-SK</b:LCID>
    <b:RefOrder>22</b:RefOrder>
  </b:Source>
  <b:Source>
    <b:Tag>CJC15</b:Tag>
    <b:SourceType>InternetSite</b:SourceType>
    <b:Guid>{D5DAE52D-6B89-422B-B05E-0FF75468B712}</b:Guid>
    <b:LCID>sk-SK</b:LCID>
    <b:Author>
      <b:Author>
        <b:NameList>
          <b:Person>
            <b:Last>CJ Carey</b:Last>
            <b:First>Yuan</b:First>
            <b:Middle>Tang, William de Vazelhes, Aurélien Bellet and Nathalie Vauquier</b:Middle>
          </b:Person>
        </b:NameList>
      </b:Author>
    </b:Author>
    <b:Title>metric-learn</b:Title>
    <b:Year>2015</b:Year>
    <b:YearAccessed>2022</b:YearAccessed>
    <b:MonthAccessed>3</b:MonthAccessed>
    <b:DayAccessed>13</b:DayAccessed>
    <b:URL>http://contrib.scikit-learn.org/metric-learn/introduction.html</b:URL>
    <b:RefOrder>23</b:RefOrder>
  </b:Source>
  <b:Source>
    <b:Tag>Wik21</b:Tag>
    <b:SourceType>InternetSite</b:SourceType>
    <b:Guid>{1669808F-30AF-41EF-8B40-CD8D477EA503}</b:Guid>
    <b:Author>
      <b:Author>
        <b:Corporate>Wikipedia</b:Corporate>
      </b:Author>
    </b:Author>
    <b:Title>Portfolio optimization</b:Title>
    <b:Year>2021</b:Year>
    <b:YearAccessed>2022</b:YearAccessed>
    <b:MonthAccessed>3</b:MonthAccessed>
    <b:DayAccessed>13</b:DayAccessed>
    <b:URL>https://en.wikipedia.org/wiki/Portfolio_optimization</b:URL>
    <b:LCID>sk-SK</b:LCID>
    <b:RefOrder>32</b:RefOrder>
  </b:Source>
  <b:Source>
    <b:Tag>Bra15</b:Tag>
    <b:SourceType>InternetSite</b:SourceType>
    <b:Guid>{7DCFFFBE-4074-4014-B97A-3317C52F355D}</b:Guid>
    <b:LCID>sk-SK</b:LCID>
    <b:Title>Investment Portfolio Optimization</b:Title>
    <b:Year>2015</b:Year>
    <b:YearAccessed>2022</b:YearAccessed>
    <b:MonthAccessed>3</b:MonthAccessed>
    <b:DayAccessed>13</b:DayAccessed>
    <b:URL>http://www.bradfordlynch.com/blog/2015/12/04/InvestmentPortfolioOptimization.html</b:URL>
    <b:Author>
      <b:Author>
        <b:NameList>
          <b:Person>
            <b:Last>Levy</b:Last>
            <b:First>Bradford</b:First>
            <b:Middle>(Lynch)</b:Middle>
          </b:Person>
        </b:NameList>
      </b:Author>
    </b:Author>
    <b:RefOrder>24</b:RefOrder>
  </b:Source>
  <b:Source>
    <b:Tag>cov22</b:Tag>
    <b:SourceType>InternetSite</b:SourceType>
    <b:Guid>{82B407CE-E146-4A60-9C61-6F0132A16F66}</b:Guid>
    <b:Author>
      <b:Author>
        <b:Corporate>covid19 predictions</b:Corporate>
      </b:Author>
    </b:Author>
    <b:Title>Predikcia epidemiologických dát v súvislosti s pandémiou COVID-19</b:Title>
    <b:InternetSiteTitle>Predikcia epidemiologických dát v súvislosti s pandémiou COVID-19</b:InternetSiteTitle>
    <b:Year>2022</b:Year>
    <b:Month>05</b:Month>
    <b:Day>13</b:Day>
    <b:YearAccessed>2022</b:YearAccessed>
    <b:MonthAccessed>05</b:MonthAccessed>
    <b:DayAccessed>13</b:DayAccessed>
    <b:URL>https://j-puszter.github.io/Covid_predictions/</b:URL>
    <b:RefOrder>1</b:RefOrder>
  </b:Source>
  <b:Source>
    <b:Tag>cov221</b:Tag>
    <b:SourceType>InternetSite</b:SourceType>
    <b:Guid>{62B33FBA-42E2-4C56-B2E3-CFEDF67162A1}</b:Guid>
    <b:Author>
      <b:Author>
        <b:Corporate>covid 19 predictions</b:Corporate>
      </b:Author>
    </b:Author>
    <b:Title>Covid_predictions</b:Title>
    <b:InternetSiteTitle>Covid_predictions</b:InternetSiteTitle>
    <b:Year>2022</b:Year>
    <b:Month>05</b:Month>
    <b:Day>13</b:Day>
    <b:YearAccessed>2022</b:YearAccessed>
    <b:MonthAccessed>05</b:MonthAccessed>
    <b:DayAccessed>13</b:DayAccessed>
    <b:URL>https://github.com/j-puszter/Covid_predictions</b:URL>
    <b:RefOrder>2</b:RefOrder>
  </b:Source>
</b:Sources>
</file>

<file path=customXml/itemProps1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customXml/itemProps2.xml><?xml version="1.0" encoding="utf-8"?>
<ds:datastoreItem xmlns:ds="http://schemas.openxmlformats.org/officeDocument/2006/customXml" ds:itemID="{74C5294A-35DE-4C7F-A125-BF4F4F99AB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949</TotalTime>
  <Pages>40</Pages>
  <Words>7094</Words>
  <Characters>40442</Characters>
  <Application>Microsoft Office Word</Application>
  <DocSecurity>0</DocSecurity>
  <Lines>337</Lines>
  <Paragraphs>94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47442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Juraj Puszter</cp:lastModifiedBy>
  <cp:revision>546</cp:revision>
  <cp:lastPrinted>2022-01-24T22:50:00Z</cp:lastPrinted>
  <dcterms:created xsi:type="dcterms:W3CDTF">2022-03-06T16:35:00Z</dcterms:created>
  <dcterms:modified xsi:type="dcterms:W3CDTF">2022-05-13T09:50:00Z</dcterms:modified>
</cp:coreProperties>
</file>