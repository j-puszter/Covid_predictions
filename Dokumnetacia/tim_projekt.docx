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17288B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17288B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18743BE2" w14:textId="68C04A12" w:rsidR="009A3AAC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101479554" w:history="1">
            <w:r w:rsidR="009A3AAC" w:rsidRPr="000858C0">
              <w:rPr>
                <w:rStyle w:val="Hypertextovprepojenie"/>
                <w:noProof/>
              </w:rPr>
              <w:t>Zoznam rovníc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_Toc101479554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5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E2A0D3E" w14:textId="21ADEE83" w:rsidR="009A3AAC" w:rsidRDefault="0017288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5" w:history="1">
            <w:r w:rsidR="009A3AAC" w:rsidRPr="000858C0">
              <w:rPr>
                <w:rStyle w:val="Hypertextovprepojenie"/>
                <w:noProof/>
              </w:rPr>
              <w:t>Zoznam tabuliek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_Toc101479555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E4AC994" w14:textId="5126AA45" w:rsidR="009A3AAC" w:rsidRDefault="0017288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6" w:history="1">
            <w:r w:rsidR="009A3AAC" w:rsidRPr="000858C0">
              <w:rPr>
                <w:rStyle w:val="Hypertextovprepojenie"/>
                <w:noProof/>
              </w:rPr>
              <w:t>Úvod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_Toc101479556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6242C99" w14:textId="2E4CCD81" w:rsidR="009A3AAC" w:rsidRDefault="0017288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7" w:history="1">
            <w:r w:rsidR="009A3AAC" w:rsidRPr="000858C0">
              <w:rPr>
                <w:rStyle w:val="Hypertextovprepojenie"/>
                <w:noProof/>
              </w:rPr>
              <w:t>1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Zbierané dáta na Slovensku v súvislosti COVID-19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_Toc101479557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4CFD0E8" w14:textId="31332647" w:rsidR="009A3AAC" w:rsidRDefault="0017288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8" w:history="1">
            <w:r w:rsidR="009A3AAC" w:rsidRPr="000858C0">
              <w:rPr>
                <w:rStyle w:val="Hypertextovprepojenie"/>
                <w:noProof/>
              </w:rPr>
              <w:t>2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Microsoft Azure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_Toc101479558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3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38E40A0" w14:textId="36B8DD7E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59" w:history="1">
            <w:r w:rsidR="009A3AAC" w:rsidRPr="000858C0">
              <w:rPr>
                <w:rStyle w:val="Hypertextovprepojenie"/>
                <w:noProof/>
              </w:rPr>
              <w:t>2.1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Azure Machine Learning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_Toc101479559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3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3522D23" w14:textId="6A2B6E6D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0" w:history="1">
            <w:r w:rsidR="009A3AAC" w:rsidRPr="000858C0">
              <w:rPr>
                <w:rStyle w:val="Hypertextovprepojenie"/>
                <w:noProof/>
              </w:rPr>
              <w:t>2.2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Príprava dát pre trénovanie modelov pomocou AutoML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_Toc101479560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5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29A90F2" w14:textId="243E2CB3" w:rsidR="009A3AAC" w:rsidRDefault="0017288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61" w:history="1">
            <w:r w:rsidR="009A3AAC" w:rsidRPr="000858C0">
              <w:rPr>
                <w:rStyle w:val="Hypertextovprepojenie"/>
                <w:noProof/>
              </w:rPr>
              <w:t>3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Modely strojového učenia trénované pomocou AutoML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_Toc101479561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5EB79012" w14:textId="454C1917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2" w:history="1">
            <w:r w:rsidR="009A3AAC" w:rsidRPr="000858C0">
              <w:rPr>
                <w:rStyle w:val="Hypertextovprepojenie"/>
                <w:noProof/>
              </w:rPr>
              <w:t>3.1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Seasonal Naive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_Toc101479562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31EDB8E" w14:textId="0318C743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3" w:history="1">
            <w:r w:rsidR="009A3AAC" w:rsidRPr="000858C0">
              <w:rPr>
                <w:rStyle w:val="Hypertextovprepojenie"/>
                <w:noProof/>
              </w:rPr>
              <w:t>3.2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ARIMA a ARIMAX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_Toc101479563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11D9A856" w14:textId="579F6C60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4" w:history="1">
            <w:r w:rsidR="009A3AAC" w:rsidRPr="000858C0">
              <w:rPr>
                <w:rStyle w:val="Hypertextovprepojenie"/>
                <w:noProof/>
              </w:rPr>
              <w:t>3.3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Decision Tree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_Toc101479564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7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61BA53C" w14:textId="6376388B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5" w:history="1">
            <w:r w:rsidR="009A3AAC" w:rsidRPr="000858C0">
              <w:rPr>
                <w:rStyle w:val="Hypertextovprepojenie"/>
                <w:noProof/>
              </w:rPr>
              <w:t>3.4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Random Forest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_Toc101479565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8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D9EDF44" w14:textId="2388F5BD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6" w:history="1">
            <w:r w:rsidR="009A3AAC" w:rsidRPr="000858C0">
              <w:rPr>
                <w:rStyle w:val="Hypertextovprepojenie"/>
                <w:noProof/>
              </w:rPr>
              <w:t>3.5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XGBoost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_Toc101479566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9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2E7FFD4" w14:textId="57B1DAC8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7" w:history="1">
            <w:r w:rsidR="009A3AAC" w:rsidRPr="000858C0">
              <w:rPr>
                <w:rStyle w:val="Hypertextovprepojenie"/>
                <w:noProof/>
              </w:rPr>
              <w:t>3.6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Voting Ensemble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_Toc101479567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10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94E56D5" w14:textId="3E35AEAB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8" w:history="1">
            <w:r w:rsidR="009A3AAC" w:rsidRPr="000858C0">
              <w:rPr>
                <w:rStyle w:val="Hypertextovprepojenie"/>
                <w:noProof/>
              </w:rPr>
              <w:t>3.7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Stacking Ensemble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_Toc101479568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11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D661C05" w14:textId="0711EC94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9" w:history="1">
            <w:r w:rsidR="009A3AAC" w:rsidRPr="000858C0">
              <w:rPr>
                <w:rStyle w:val="Hypertextovprepojenie"/>
                <w:noProof/>
              </w:rPr>
              <w:t>3.8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Elastic Net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_Toc101479569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11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14DC25B" w14:textId="398D3222" w:rsidR="009A3AAC" w:rsidRDefault="0017288B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0" w:history="1">
            <w:r w:rsidR="009A3AAC" w:rsidRPr="000858C0">
              <w:rPr>
                <w:rStyle w:val="Hypertextovprepojenie"/>
                <w:noProof/>
              </w:rPr>
              <w:t>3.8.1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Support vector machine (SVM)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_Toc101479570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12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F261564" w14:textId="0215F8EE" w:rsidR="009A3AAC" w:rsidRDefault="0017288B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1" w:history="1">
            <w:r w:rsidR="009A3AAC" w:rsidRPr="000858C0">
              <w:rPr>
                <w:rStyle w:val="Hypertextovprepojenie"/>
                <w:noProof/>
              </w:rPr>
              <w:t>3.8.2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Metric learning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_Toc101479571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13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30F9297" w14:textId="07593447" w:rsidR="009A3AAC" w:rsidRDefault="0017288B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2" w:history="1">
            <w:r w:rsidR="009A3AAC" w:rsidRPr="000858C0">
              <w:rPr>
                <w:rStyle w:val="Hypertextovprepojenie"/>
                <w:noProof/>
              </w:rPr>
              <w:t>3.8.3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Portfolio optimization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_Toc101479572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13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7778F09" w14:textId="40E06827" w:rsidR="009A3AAC" w:rsidRDefault="0017288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73" w:history="1">
            <w:r w:rsidR="009A3AAC" w:rsidRPr="000858C0">
              <w:rPr>
                <w:rStyle w:val="Hypertextovprepojenie"/>
                <w:noProof/>
              </w:rPr>
              <w:t>4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Doterajšie výsledky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_Toc101479573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14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00B72091" w14:textId="4B3E2975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4" w:history="1">
            <w:r w:rsidR="009A3AAC" w:rsidRPr="000858C0">
              <w:rPr>
                <w:rStyle w:val="Hypertextovprepojenie"/>
                <w:noProof/>
              </w:rPr>
              <w:t>4.1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pozitívnych PCR testov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_Toc101479574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14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0C691B6B" w14:textId="777274A7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5" w:history="1">
            <w:r w:rsidR="009A3AAC" w:rsidRPr="000858C0">
              <w:rPr>
                <w:rStyle w:val="Hypertextovprepojenie"/>
                <w:noProof/>
              </w:rPr>
              <w:t>4.2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pozitívnych Ag testov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_Toc101479575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15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74D88F3" w14:textId="3BB10BE8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6" w:history="1">
            <w:r w:rsidR="009A3AAC" w:rsidRPr="000858C0">
              <w:rPr>
                <w:rStyle w:val="Hypertextovprepojenie"/>
                <w:noProof/>
              </w:rPr>
              <w:t>4.3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úmrtí z viacerých ukazovateľov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_Toc101479576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48BB6A5" w14:textId="182E4DD6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7" w:history="1">
            <w:r w:rsidR="009A3AAC" w:rsidRPr="000858C0">
              <w:rPr>
                <w:rStyle w:val="Hypertextovprepojenie"/>
                <w:noProof/>
              </w:rPr>
              <w:t>4.4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úmrtí z úmrtí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_Toc101479577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17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EEAAA5C" w14:textId="72C3EA91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8" w:history="1">
            <w:r w:rsidR="009A3AAC" w:rsidRPr="000858C0">
              <w:rPr>
                <w:rStyle w:val="Hypertextovprepojenie"/>
                <w:noProof/>
              </w:rPr>
              <w:t>4.5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kompletne zaočkovaných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_Toc101479578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18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B968422" w14:textId="45E01420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9" w:history="1">
            <w:r w:rsidR="009A3AAC" w:rsidRPr="000858C0">
              <w:rPr>
                <w:rStyle w:val="Hypertextovprepojenie"/>
                <w:noProof/>
              </w:rPr>
              <w:t>4.6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Graf celkových hospitalizácií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_Toc101479579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19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1857D7CF" w14:textId="29600F39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0" w:history="1">
            <w:r w:rsidR="009A3AAC" w:rsidRPr="000858C0">
              <w:rPr>
                <w:rStyle w:val="Hypertextovprepojenie"/>
                <w:noProof/>
              </w:rPr>
              <w:t>4.7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Graf celkových UPV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_Toc101479580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20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CFED04D" w14:textId="4CDB2CD6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1" w:history="1">
            <w:r w:rsidR="009A3AAC" w:rsidRPr="000858C0">
              <w:rPr>
                <w:rStyle w:val="Hypertextovprepojenie"/>
                <w:noProof/>
              </w:rPr>
              <w:t>4.8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Tabuľka dosiahnutých výsledkov predikcií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_Toc101479581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20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568A0B57" w14:textId="6118F8C2" w:rsidR="009A3AAC" w:rsidRDefault="0017288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82" w:history="1">
            <w:r w:rsidR="009A3AAC" w:rsidRPr="000858C0">
              <w:rPr>
                <w:rStyle w:val="Hypertextovprepojenie"/>
                <w:noProof/>
              </w:rPr>
              <w:t>5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Predikcie hospitalizácií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_Toc101479582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21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08E1DBB4" w14:textId="57548CBA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3" w:history="1">
            <w:r w:rsidR="009A3AAC" w:rsidRPr="000858C0">
              <w:rPr>
                <w:rStyle w:val="Hypertextovprepojenie"/>
                <w:noProof/>
              </w:rPr>
              <w:t>5.1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z dát vĺn delta a omikron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_Toc101479583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22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5BB64CB9" w14:textId="0BA367C5" w:rsidR="009A3AAC" w:rsidRDefault="0017288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4" w:history="1">
            <w:r w:rsidR="009A3AAC" w:rsidRPr="000858C0">
              <w:rPr>
                <w:rStyle w:val="Hypertextovprepojenie"/>
                <w:noProof/>
              </w:rPr>
              <w:t>5.2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Predikcie z dát od konca vlny delta s vlnou omikron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_Toc101479584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24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BAA4838" w14:textId="0A27135C" w:rsidR="009A3AAC" w:rsidRDefault="0017288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85" w:history="1">
            <w:r w:rsidR="009A3AAC" w:rsidRPr="000858C0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_Toc101479585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27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EA18594" w14:textId="6E113A9A" w:rsidR="009A3AAC" w:rsidRDefault="0017288B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86" w:history="1">
            <w:r w:rsidR="009A3AAC" w:rsidRPr="000858C0">
              <w:rPr>
                <w:rStyle w:val="Hypertextovprepojenie"/>
                <w:noProof/>
              </w:rPr>
              <w:t>Zoznam použitej literatúry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_Toc101479586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28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58C7F50F" w14:textId="258E54B6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729A595C" w14:textId="0B42A798" w:rsidR="009A3AAC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1479528" w:history="1">
        <w:r w:rsidR="009A3AAC" w:rsidRPr="006A4642">
          <w:rPr>
            <w:rStyle w:val="Hypertextovprepojenie"/>
            <w:noProof/>
          </w:rPr>
          <w:t>Obrázok 1 Ukážka csv  formátu  datasetu IZA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_Toc101479528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</w:t>
        </w:r>
        <w:r w:rsidR="009A3AAC">
          <w:rPr>
            <w:noProof/>
            <w:webHidden/>
          </w:rPr>
          <w:fldChar w:fldCharType="end"/>
        </w:r>
      </w:hyperlink>
    </w:p>
    <w:p w14:paraId="266320F3" w14:textId="1AF899DA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101479529" w:history="1">
        <w:r w:rsidR="009A3AAC" w:rsidRPr="006A4642">
          <w:rPr>
            <w:rStyle w:val="Hypertextovprepojenie"/>
            <w:noProof/>
          </w:rPr>
          <w:t xml:space="preserve">Obrázok 2 Služba Azure  Machine Learning </w:t>
        </w:r>
        <w:r w:rsidR="009A3AAC" w:rsidRPr="006A4642">
          <w:rPr>
            <w:rStyle w:val="Hypertextovprepojenie"/>
            <w:noProof/>
            <w:lang w:val="en-US"/>
          </w:rPr>
          <w:t>(Moreno, 2020)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_Toc101479529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4</w:t>
        </w:r>
        <w:r w:rsidR="009A3AAC">
          <w:rPr>
            <w:noProof/>
            <w:webHidden/>
          </w:rPr>
          <w:fldChar w:fldCharType="end"/>
        </w:r>
      </w:hyperlink>
    </w:p>
    <w:p w14:paraId="43F3CDF0" w14:textId="4FB8E108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101479530" w:history="1">
        <w:r w:rsidR="009A3AAC" w:rsidRPr="006A4642">
          <w:rPr>
            <w:rStyle w:val="Hypertextovprepojenie"/>
            <w:noProof/>
          </w:rPr>
          <w:t xml:space="preserve">Obrázok 3 Životný cyklus projektu </w:t>
        </w:r>
        <w:r w:rsidR="009A3AAC" w:rsidRPr="006A4642">
          <w:rPr>
            <w:rStyle w:val="Hypertextovprepojenie"/>
            <w:noProof/>
            <w:lang w:val="en-US"/>
          </w:rPr>
          <w:t>(Microsoft, 2021)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_Toc101479530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5</w:t>
        </w:r>
        <w:r w:rsidR="009A3AAC">
          <w:rPr>
            <w:noProof/>
            <w:webHidden/>
          </w:rPr>
          <w:fldChar w:fldCharType="end"/>
        </w:r>
      </w:hyperlink>
    </w:p>
    <w:p w14:paraId="7B304AD9" w14:textId="0341314F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101479531" w:history="1">
        <w:r w:rsidR="009A3AAC" w:rsidRPr="006A4642">
          <w:rPr>
            <w:rStyle w:val="Hypertextovprepojenie"/>
            <w:noProof/>
          </w:rPr>
          <w:t>Obrázok 4 Vytvorenie modelov ARIMAX a SARIMAX (Date)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_Toc101479531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7</w:t>
        </w:r>
        <w:r w:rsidR="009A3AAC">
          <w:rPr>
            <w:noProof/>
            <w:webHidden/>
          </w:rPr>
          <w:fldChar w:fldCharType="end"/>
        </w:r>
      </w:hyperlink>
    </w:p>
    <w:p w14:paraId="06B45ECC" w14:textId="3795A5C5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101479532" w:history="1">
        <w:r w:rsidR="009A3AAC" w:rsidRPr="006A4642">
          <w:rPr>
            <w:rStyle w:val="Hypertextovprepojenie"/>
            <w:noProof/>
          </w:rPr>
          <w:t xml:space="preserve">Obrázok 5 Použitie modelu Decision Tree pri klasifikácií do viacerých tried na vybranej množine dát. Prevzatý obrázok </w:t>
        </w:r>
        <w:r w:rsidR="009A3AAC" w:rsidRPr="006A4642">
          <w:rPr>
            <w:rStyle w:val="Hypertextovprepojenie"/>
            <w:noProof/>
            <w:lang w:val="en-US"/>
          </w:rPr>
          <w:t>(scikit-learn, 2020)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_Toc101479532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8</w:t>
        </w:r>
        <w:r w:rsidR="009A3AAC">
          <w:rPr>
            <w:noProof/>
            <w:webHidden/>
          </w:rPr>
          <w:fldChar w:fldCharType="end"/>
        </w:r>
      </w:hyperlink>
    </w:p>
    <w:p w14:paraId="50A5643E" w14:textId="2B26D244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101479533" w:history="1">
        <w:r w:rsidR="009A3AAC" w:rsidRPr="006A4642">
          <w:rPr>
            <w:rStyle w:val="Hypertextovprepojenie"/>
            <w:noProof/>
          </w:rPr>
          <w:t>Obrázok 6 Model Random Forest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_Toc101479533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9</w:t>
        </w:r>
        <w:r w:rsidR="009A3AAC">
          <w:rPr>
            <w:noProof/>
            <w:webHidden/>
          </w:rPr>
          <w:fldChar w:fldCharType="end"/>
        </w:r>
      </w:hyperlink>
    </w:p>
    <w:p w14:paraId="740377D6" w14:textId="4383CE08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101479534" w:history="1">
        <w:r w:rsidR="009A3AAC" w:rsidRPr="006A4642">
          <w:rPr>
            <w:rStyle w:val="Hypertextovprepojenie"/>
            <w:noProof/>
          </w:rPr>
          <w:t>Obrázok 7: Jednoduchá ukážka princípu gradient boosting metódy s využitím rozhodovacích stromov. V každej interacii sa do súboru pripočítava slabý klasifikátor, ktorý dokáže problém riešiť pre obmedzenú podmnožinu vstupov. Kombináciou týchto slabých klasifikátorov dokážeme problém riešiť s vysokou spoľahlivosťou pre ľubovoľný validný vstup. Prevzatý obrázok (Río, 2018).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_Toc101479534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10</w:t>
        </w:r>
        <w:r w:rsidR="009A3AAC">
          <w:rPr>
            <w:noProof/>
            <w:webHidden/>
          </w:rPr>
          <w:fldChar w:fldCharType="end"/>
        </w:r>
      </w:hyperlink>
    </w:p>
    <w:p w14:paraId="44193A5D" w14:textId="1B9A963B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101479535" w:history="1">
        <w:r w:rsidR="009A3AAC" w:rsidRPr="006A4642">
          <w:rPr>
            <w:rStyle w:val="Hypertextovprepojenie"/>
            <w:noProof/>
          </w:rPr>
          <w:t>Obrázok 8 Voting Ensemble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_Toc101479535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11</w:t>
        </w:r>
        <w:r w:rsidR="009A3AAC">
          <w:rPr>
            <w:noProof/>
            <w:webHidden/>
          </w:rPr>
          <w:fldChar w:fldCharType="end"/>
        </w:r>
      </w:hyperlink>
    </w:p>
    <w:p w14:paraId="16E0D1BD" w14:textId="0303280B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101479536" w:history="1">
        <w:r w:rsidR="009A3AAC" w:rsidRPr="006A4642">
          <w:rPr>
            <w:rStyle w:val="Hypertextovprepojenie"/>
            <w:noProof/>
          </w:rPr>
          <w:t>Obrázok 9: Grafické znázornenie – SVM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_Toc101479536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12</w:t>
        </w:r>
        <w:r w:rsidR="009A3AAC">
          <w:rPr>
            <w:noProof/>
            <w:webHidden/>
          </w:rPr>
          <w:fldChar w:fldCharType="end"/>
        </w:r>
      </w:hyperlink>
    </w:p>
    <w:p w14:paraId="49DAEBDE" w14:textId="5D8CF23D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101479537" w:history="1">
        <w:r w:rsidR="009A3AAC" w:rsidRPr="006A4642">
          <w:rPr>
            <w:rStyle w:val="Hypertextovprepojenie"/>
            <w:noProof/>
          </w:rPr>
          <w:t>Obrázok 10: Grafické znázornenie hlbokého - Metric learning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_Toc101479537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13</w:t>
        </w:r>
        <w:r w:rsidR="009A3AAC">
          <w:rPr>
            <w:noProof/>
            <w:webHidden/>
          </w:rPr>
          <w:fldChar w:fldCharType="end"/>
        </w:r>
      </w:hyperlink>
    </w:p>
    <w:p w14:paraId="6E9783EE" w14:textId="43FDA9A1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101479538" w:history="1">
        <w:r w:rsidR="009A3AAC" w:rsidRPr="006A4642">
          <w:rPr>
            <w:rStyle w:val="Hypertextovprepojenie"/>
            <w:noProof/>
          </w:rPr>
          <w:t>Obrázok 11: Grafické znázornenie ukážky - Portgolio optimalization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_Toc101479538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13</w:t>
        </w:r>
        <w:r w:rsidR="009A3AAC">
          <w:rPr>
            <w:noProof/>
            <w:webHidden/>
          </w:rPr>
          <w:fldChar w:fldCharType="end"/>
        </w:r>
      </w:hyperlink>
    </w:p>
    <w:p w14:paraId="45AD2AF6" w14:textId="3D52704D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39" w:history="1">
        <w:r w:rsidR="009A3AAC" w:rsidRPr="006A4642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_Toc101479539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14</w:t>
        </w:r>
        <w:r w:rsidR="009A3AAC">
          <w:rPr>
            <w:noProof/>
            <w:webHidden/>
          </w:rPr>
          <w:fldChar w:fldCharType="end"/>
        </w:r>
      </w:hyperlink>
    </w:p>
    <w:p w14:paraId="1F55EF9E" w14:textId="52880F96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101479540" w:history="1">
        <w:r w:rsidR="009A3AAC" w:rsidRPr="006A4642">
          <w:rPr>
            <w:rStyle w:val="Hypertextovprepojenie"/>
            <w:noProof/>
          </w:rPr>
          <w:t>Obrázok 13 Graf predikcie Ag z PCR, PCR%, Ag, Ag%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_Toc101479540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16</w:t>
        </w:r>
        <w:r w:rsidR="009A3AAC">
          <w:rPr>
            <w:noProof/>
            <w:webHidden/>
          </w:rPr>
          <w:fldChar w:fldCharType="end"/>
        </w:r>
      </w:hyperlink>
    </w:p>
    <w:p w14:paraId="3ED6487B" w14:textId="628BBC77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101479541" w:history="1">
        <w:r w:rsidR="009A3AAC" w:rsidRPr="006A4642">
          <w:rPr>
            <w:rStyle w:val="Hypertextovprepojenie"/>
            <w:noProof/>
          </w:rPr>
          <w:t>Obrázok 14 Graf predikcie úmrtí z PCR, PCR%, Ag, Ag%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_Toc101479541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17</w:t>
        </w:r>
        <w:r w:rsidR="009A3AAC">
          <w:rPr>
            <w:noProof/>
            <w:webHidden/>
          </w:rPr>
          <w:fldChar w:fldCharType="end"/>
        </w:r>
      </w:hyperlink>
    </w:p>
    <w:p w14:paraId="3DA7667C" w14:textId="2E2E32A0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101479542" w:history="1">
        <w:r w:rsidR="009A3AAC" w:rsidRPr="006A4642">
          <w:rPr>
            <w:rStyle w:val="Hypertextovprepojenie"/>
            <w:noProof/>
          </w:rPr>
          <w:t>Obrázok 15 Graf predikcie úmrtí z úmrt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_Toc101479542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18</w:t>
        </w:r>
        <w:r w:rsidR="009A3AAC">
          <w:rPr>
            <w:noProof/>
            <w:webHidden/>
          </w:rPr>
          <w:fldChar w:fldCharType="end"/>
        </w:r>
      </w:hyperlink>
    </w:p>
    <w:p w14:paraId="5A1367AE" w14:textId="0BAA4E28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101479543" w:history="1">
        <w:r w:rsidR="009A3AAC" w:rsidRPr="006A4642">
          <w:rPr>
            <w:rStyle w:val="Hypertextovprepojenie"/>
            <w:noProof/>
          </w:rPr>
          <w:t>Obrázok 16 Graf predikcie kompletne zaočkovaných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_Toc101479543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18</w:t>
        </w:r>
        <w:r w:rsidR="009A3AAC">
          <w:rPr>
            <w:noProof/>
            <w:webHidden/>
          </w:rPr>
          <w:fldChar w:fldCharType="end"/>
        </w:r>
      </w:hyperlink>
    </w:p>
    <w:p w14:paraId="357D66BD" w14:textId="7396D3B0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4" w:history="1">
        <w:r w:rsidR="009A3AAC" w:rsidRPr="006A4642">
          <w:rPr>
            <w:rStyle w:val="Hypertextovprepojenie"/>
            <w:noProof/>
          </w:rPr>
          <w:t>Obrázok 17 Graf celkových hospitalizácií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_Toc101479544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19</w:t>
        </w:r>
        <w:r w:rsidR="009A3AAC">
          <w:rPr>
            <w:noProof/>
            <w:webHidden/>
          </w:rPr>
          <w:fldChar w:fldCharType="end"/>
        </w:r>
      </w:hyperlink>
    </w:p>
    <w:p w14:paraId="26DB230C" w14:textId="78172416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101479545" w:history="1">
        <w:r w:rsidR="009A3AAC" w:rsidRPr="006A4642">
          <w:rPr>
            <w:rStyle w:val="Hypertextovprepojenie"/>
            <w:noProof/>
          </w:rPr>
          <w:t>Obrázok 18 Graf časového vývoja UPV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_Toc101479545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20</w:t>
        </w:r>
        <w:r w:rsidR="009A3AAC">
          <w:rPr>
            <w:noProof/>
            <w:webHidden/>
          </w:rPr>
          <w:fldChar w:fldCharType="end"/>
        </w:r>
      </w:hyperlink>
    </w:p>
    <w:p w14:paraId="3FDC5AA7" w14:textId="4A2973A6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6" w:history="1">
        <w:r w:rsidR="009A3AAC" w:rsidRPr="006A4642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_Toc101479546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22</w:t>
        </w:r>
        <w:r w:rsidR="009A3AAC">
          <w:rPr>
            <w:noProof/>
            <w:webHidden/>
          </w:rPr>
          <w:fldChar w:fldCharType="end"/>
        </w:r>
      </w:hyperlink>
    </w:p>
    <w:p w14:paraId="038E839A" w14:textId="76D4BC94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7" w:history="1">
        <w:r w:rsidR="009A3AAC" w:rsidRPr="006A4642">
          <w:rPr>
            <w:rStyle w:val="Hypertextovprepojenie"/>
            <w:noProof/>
          </w:rPr>
          <w:t>Obrázok 20 Predikcia hospitalizácií z (PCR%, Ag%)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_Toc101479547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22</w:t>
        </w:r>
        <w:r w:rsidR="009A3AAC">
          <w:rPr>
            <w:noProof/>
            <w:webHidden/>
          </w:rPr>
          <w:fldChar w:fldCharType="end"/>
        </w:r>
      </w:hyperlink>
    </w:p>
    <w:p w14:paraId="0D5B50A3" w14:textId="4BE06EF8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8" w:history="1">
        <w:r w:rsidR="009A3AAC" w:rsidRPr="006A4642">
          <w:rPr>
            <w:rStyle w:val="Hypertextovprepojenie"/>
            <w:noProof/>
          </w:rPr>
          <w:t>Obrázok 21 Predikcia hospitalizácií z (PCR, Ag)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_Toc101479548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23</w:t>
        </w:r>
        <w:r w:rsidR="009A3AAC">
          <w:rPr>
            <w:noProof/>
            <w:webHidden/>
          </w:rPr>
          <w:fldChar w:fldCharType="end"/>
        </w:r>
      </w:hyperlink>
    </w:p>
    <w:p w14:paraId="03313EB5" w14:textId="0897D0E8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9" w:history="1">
        <w:r w:rsidR="009A3AAC" w:rsidRPr="006A4642">
          <w:rPr>
            <w:rStyle w:val="Hypertextovprepojenie"/>
            <w:noProof/>
          </w:rPr>
          <w:t>Obrázok 22 Predikcia hospitalizácií z (kumulatívny testy, kumulatívny testy %)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_Toc101479549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23</w:t>
        </w:r>
        <w:r w:rsidR="009A3AAC">
          <w:rPr>
            <w:noProof/>
            <w:webHidden/>
          </w:rPr>
          <w:fldChar w:fldCharType="end"/>
        </w:r>
      </w:hyperlink>
    </w:p>
    <w:p w14:paraId="133F4FCB" w14:textId="36EECAC2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50" w:history="1">
        <w:r w:rsidR="009A3AAC" w:rsidRPr="006A4642">
          <w:rPr>
            <w:rStyle w:val="Hypertextovprepojenie"/>
            <w:noProof/>
          </w:rPr>
          <w:t>Obrázok 23 Graf predikcie hospitalizácii z parametrov Ag, Ag%, PCR, PCR%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_Toc101479550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24</w:t>
        </w:r>
        <w:r w:rsidR="009A3AAC">
          <w:rPr>
            <w:noProof/>
            <w:webHidden/>
          </w:rPr>
          <w:fldChar w:fldCharType="end"/>
        </w:r>
      </w:hyperlink>
    </w:p>
    <w:p w14:paraId="7EE4CE66" w14:textId="71C8AE6D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51" w:history="1">
        <w:r w:rsidR="009A3AAC" w:rsidRPr="006A4642">
          <w:rPr>
            <w:rStyle w:val="Hypertextovprepojenie"/>
            <w:noProof/>
          </w:rPr>
          <w:t>Obrázok 24 Graf predikcie hospitalizácii z parametrov Ag%, PCR%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_Toc101479551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25</w:t>
        </w:r>
        <w:r w:rsidR="009A3AAC">
          <w:rPr>
            <w:noProof/>
            <w:webHidden/>
          </w:rPr>
          <w:fldChar w:fldCharType="end"/>
        </w:r>
      </w:hyperlink>
    </w:p>
    <w:p w14:paraId="2ACF23FB" w14:textId="0DC3C7AB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52" w:history="1">
        <w:r w:rsidR="009A3AAC" w:rsidRPr="006A4642">
          <w:rPr>
            <w:rStyle w:val="Hypertextovprepojenie"/>
            <w:noProof/>
          </w:rPr>
          <w:t>Obrázok 25 Graf predikcie hospitalizácií z parametrov Ag, PCR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_Toc101479552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25</w:t>
        </w:r>
        <w:r w:rsidR="009A3AAC">
          <w:rPr>
            <w:noProof/>
            <w:webHidden/>
          </w:rPr>
          <w:fldChar w:fldCharType="end"/>
        </w:r>
      </w:hyperlink>
    </w:p>
    <w:p w14:paraId="67A410A6" w14:textId="4B11211D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53" w:history="1">
        <w:r w:rsidR="009A3AAC" w:rsidRPr="006A4642">
          <w:rPr>
            <w:rStyle w:val="Hypertextovprepojenie"/>
            <w:noProof/>
          </w:rPr>
          <w:t>Obrázok 26 Graf predikcie hospitalizácií z parametrov kumulatívne testy, kumulatívne testy%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_Toc101479553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26</w:t>
        </w:r>
        <w:r w:rsidR="009A3AAC">
          <w:rPr>
            <w:noProof/>
            <w:webHidden/>
          </w:rPr>
          <w:fldChar w:fldCharType="end"/>
        </w:r>
      </w:hyperlink>
    </w:p>
    <w:p w14:paraId="40E73B7B" w14:textId="1C1FA08D" w:rsidR="009924D5" w:rsidRPr="009924D5" w:rsidRDefault="009866BF" w:rsidP="009924D5">
      <w:pPr>
        <w:pStyle w:val="Nadpisneslovan"/>
      </w:pPr>
      <w:r w:rsidRPr="00FB6410">
        <w:lastRenderedPageBreak/>
        <w:fldChar w:fldCharType="end"/>
      </w:r>
      <w:bookmarkStart w:id="0" w:name="_Toc101479554"/>
      <w:bookmarkStart w:id="1" w:name="_Toc97398616"/>
      <w:r w:rsidR="009924D5">
        <w:t>Zoznam rovníc</w:t>
      </w:r>
      <w:bookmarkEnd w:id="0"/>
    </w:p>
    <w:p w14:paraId="0ED1C51C" w14:textId="73FB949E" w:rsidR="009A3AAC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6" w:anchor="_Toc101479513" w:history="1">
        <w:r w:rsidR="009A3AAC" w:rsidRPr="00193572">
          <w:rPr>
            <w:rStyle w:val="Hypertextovprepojenie"/>
            <w:noProof/>
          </w:rPr>
          <w:t>Rovnica 1: Rovnica Seasonal Naive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_Toc101479513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6</w:t>
        </w:r>
        <w:r w:rsidR="009A3AAC">
          <w:rPr>
            <w:noProof/>
            <w:webHidden/>
          </w:rPr>
          <w:fldChar w:fldCharType="end"/>
        </w:r>
      </w:hyperlink>
    </w:p>
    <w:p w14:paraId="20838004" w14:textId="4DA6A920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7" w:anchor="_Toc101479514" w:history="1">
        <w:r w:rsidR="009A3AAC" w:rsidRPr="00193572">
          <w:rPr>
            <w:rStyle w:val="Hypertextovprepojenie"/>
            <w:noProof/>
          </w:rPr>
          <w:t xml:space="preserve">Rovnica 2 Model ARIMA </w:t>
        </w:r>
        <w:r w:rsidR="009A3AAC" w:rsidRPr="00193572">
          <w:rPr>
            <w:rStyle w:val="Hypertextovprepojenie"/>
            <w:noProof/>
            <w:lang w:val="en-US"/>
          </w:rPr>
          <w:t>(PyFlux, 2016)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_Toc101479514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7</w:t>
        </w:r>
        <w:r w:rsidR="009A3AAC">
          <w:rPr>
            <w:noProof/>
            <w:webHidden/>
          </w:rPr>
          <w:fldChar w:fldCharType="end"/>
        </w:r>
      </w:hyperlink>
    </w:p>
    <w:p w14:paraId="6FD2DFCF" w14:textId="6350AEA2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8" w:anchor="_Toc101479515" w:history="1">
        <w:r w:rsidR="009A3AAC" w:rsidRPr="00193572">
          <w:rPr>
            <w:rStyle w:val="Hypertextovprepojenie"/>
            <w:noProof/>
          </w:rPr>
          <w:t xml:space="preserve">Rovnica 3 Model ARIMAX </w:t>
        </w:r>
        <w:r w:rsidR="009A3AAC" w:rsidRPr="00193572">
          <w:rPr>
            <w:rStyle w:val="Hypertextovprepojenie"/>
            <w:noProof/>
            <w:lang w:val="en-US"/>
          </w:rPr>
          <w:t>(PyFlux, 2016)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_Toc101479515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7</w:t>
        </w:r>
        <w:r w:rsidR="009A3AAC">
          <w:rPr>
            <w:noProof/>
            <w:webHidden/>
          </w:rPr>
          <w:fldChar w:fldCharType="end"/>
        </w:r>
      </w:hyperlink>
    </w:p>
    <w:p w14:paraId="07E0F78C" w14:textId="20F74DEE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16" w:history="1">
        <w:r w:rsidR="009A3AAC" w:rsidRPr="00193572">
          <w:rPr>
            <w:rStyle w:val="Hypertextovprepojenie"/>
            <w:noProof/>
          </w:rPr>
          <w:t>Rovnica 4 Výpočet kumulatívnych testov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_Toc101479516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21</w:t>
        </w:r>
        <w:r w:rsidR="009A3AAC">
          <w:rPr>
            <w:noProof/>
            <w:webHidden/>
          </w:rPr>
          <w:fldChar w:fldCharType="end"/>
        </w:r>
      </w:hyperlink>
    </w:p>
    <w:p w14:paraId="5C856656" w14:textId="36E7FEC2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17" w:history="1">
        <w:r w:rsidR="009A3AAC" w:rsidRPr="00193572">
          <w:rPr>
            <w:rStyle w:val="Hypertextovprepojenie"/>
            <w:noProof/>
          </w:rPr>
          <w:t>Rovnica 5 Výpočet celkového počtu testovaných pre využitie vo výpočte percenta pozitívnych kumulatívnych testov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_Toc101479517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21</w:t>
        </w:r>
        <w:r w:rsidR="009A3AAC">
          <w:rPr>
            <w:noProof/>
            <w:webHidden/>
          </w:rPr>
          <w:fldChar w:fldCharType="end"/>
        </w:r>
      </w:hyperlink>
    </w:p>
    <w:p w14:paraId="04B3DF17" w14:textId="70863F46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18" w:history="1">
        <w:r w:rsidR="009A3AAC" w:rsidRPr="00193572">
          <w:rPr>
            <w:rStyle w:val="Hypertextovprepojenie"/>
            <w:noProof/>
          </w:rPr>
          <w:t>Rovnica 6 Výpočet percenta pozitívnych kumulatívnych testov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_Toc101479518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21</w:t>
        </w:r>
        <w:r w:rsidR="009A3AAC">
          <w:rPr>
            <w:noProof/>
            <w:webHidden/>
          </w:rPr>
          <w:fldChar w:fldCharType="end"/>
        </w:r>
      </w:hyperlink>
    </w:p>
    <w:p w14:paraId="69998A5B" w14:textId="038233C6" w:rsidR="009924D5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485E178" w14:textId="289FFB85" w:rsidR="00B201D8" w:rsidRDefault="00B201D8" w:rsidP="00B201D8">
      <w:pPr>
        <w:pStyle w:val="Nadpisneslovan"/>
      </w:pPr>
      <w:bookmarkStart w:id="2" w:name="_Toc101479555"/>
      <w:r>
        <w:lastRenderedPageBreak/>
        <w:t>Zoznam tabuliek</w:t>
      </w:r>
      <w:bookmarkEnd w:id="2"/>
    </w:p>
    <w:p w14:paraId="39E3BDCD" w14:textId="3079D4E3" w:rsidR="009A3AAC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1479522" w:history="1">
        <w:r w:rsidR="009A3AAC" w:rsidRPr="00191E0C">
          <w:rPr>
            <w:rStyle w:val="Hypertextovprepojenie"/>
            <w:noProof/>
          </w:rPr>
          <w:t>Tabuľka 1 Dosiahnuté výsledky predikcií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_Toc101479522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20</w:t>
        </w:r>
        <w:r w:rsidR="009A3AAC">
          <w:rPr>
            <w:noProof/>
            <w:webHidden/>
          </w:rPr>
          <w:fldChar w:fldCharType="end"/>
        </w:r>
      </w:hyperlink>
    </w:p>
    <w:p w14:paraId="70F54653" w14:textId="57EE7164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23" w:history="1">
        <w:r w:rsidR="009A3AAC" w:rsidRPr="00191E0C">
          <w:rPr>
            <w:rStyle w:val="Hypertextovprepojenie"/>
            <w:noProof/>
          </w:rPr>
          <w:t>Tabuľka 2 Vyhodnotenie predikcií z dát vĺn delta a omikron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_Toc101479523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23</w:t>
        </w:r>
        <w:r w:rsidR="009A3AAC">
          <w:rPr>
            <w:noProof/>
            <w:webHidden/>
          </w:rPr>
          <w:fldChar w:fldCharType="end"/>
        </w:r>
      </w:hyperlink>
    </w:p>
    <w:p w14:paraId="0C97CABA" w14:textId="75F926B7" w:rsidR="009A3AAC" w:rsidRDefault="0017288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24" w:history="1">
        <w:r w:rsidR="009A3AAC" w:rsidRPr="00191E0C">
          <w:rPr>
            <w:rStyle w:val="Hypertextovprepojenie"/>
            <w:noProof/>
          </w:rPr>
          <w:t>Tabuľka 3 Vyhodnotenie predikcií z dát od konca vlny delta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_Toc101479524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26</w:t>
        </w:r>
        <w:r w:rsidR="009A3AAC">
          <w:rPr>
            <w:noProof/>
            <w:webHidden/>
          </w:rPr>
          <w:fldChar w:fldCharType="end"/>
        </w:r>
      </w:hyperlink>
    </w:p>
    <w:p w14:paraId="696E28E5" w14:textId="3648FCB1" w:rsidR="00721FB3" w:rsidRPr="00721FB3" w:rsidRDefault="00721FB3" w:rsidP="00721FB3">
      <w:pPr>
        <w:pStyle w:val="Zakladny"/>
      </w:pPr>
      <w: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9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3" w:name="_Toc101479556"/>
    <w:p w14:paraId="37A6DC58" w14:textId="638C9739" w:rsidR="00F82A75" w:rsidRDefault="0017288B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3"/>
    </w:p>
    <w:p w14:paraId="181E8D84" w14:textId="64A671B2" w:rsidR="00083B4B" w:rsidRPr="009F7E48" w:rsidRDefault="009F7E48" w:rsidP="009F7E48">
      <w:pPr>
        <w:pStyle w:val="Zakladny"/>
        <w:rPr>
          <w:i/>
          <w:iCs/>
        </w:rPr>
      </w:pPr>
      <w:bookmarkStart w:id="4" w:name="_Hlk97380279"/>
      <w:r>
        <w:rPr>
          <w:i/>
          <w:iCs/>
        </w:rPr>
        <w:t>(Spracoval</w:t>
      </w:r>
      <w:r w:rsidRPr="00083B4B">
        <w:rPr>
          <w:i/>
          <w:iCs/>
        </w:rPr>
        <w:t>: Marek Kačmár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4"/>
      <w:r>
        <w:rPr>
          <w:i/>
          <w:iCs/>
        </w:rPr>
        <w:t>)</w:t>
      </w:r>
    </w:p>
    <w:p w14:paraId="2AED0DE2" w14:textId="178CB75C" w:rsidR="00743999" w:rsidRDefault="00DC778D" w:rsidP="009F7E48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4A7E54E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5" w:name="_Toc101479557"/>
      <w:bookmarkStart w:id="6" w:name="_Toc378775589"/>
      <w:bookmarkStart w:id="7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5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30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554A3AC9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8" w:name="_Toc101479528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554A3AC9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9" w:name="_Toc101479528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10" w:name="_Toc101479558"/>
      <w:r>
        <w:lastRenderedPageBreak/>
        <w:t xml:space="preserve">Microsoft </w:t>
      </w:r>
      <w:proofErr w:type="spellStart"/>
      <w:r w:rsidR="00064EE2">
        <w:t>Azure</w:t>
      </w:r>
      <w:bookmarkEnd w:id="10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3A84AD71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framework</w:t>
      </w:r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04F67F5B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AC745E">
      <w:pPr>
        <w:pStyle w:val="Nadpis2urovne"/>
      </w:pPr>
      <w:bookmarkStart w:id="11" w:name="_Toc101479559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1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2B95985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3DB80D8C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7133075A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2" w:name="_Toc97398617"/>
                            <w:bookmarkStart w:id="13" w:name="_Toc98145997"/>
                            <w:bookmarkStart w:id="14" w:name="_Toc101479529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7133075A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5" w:name="_Toc97398617"/>
                      <w:bookmarkStart w:id="16" w:name="_Toc98145997"/>
                      <w:bookmarkStart w:id="17" w:name="_Toc101479529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5"/>
                      <w:bookmarkEnd w:id="16"/>
                      <w:bookmarkEnd w:id="1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AC745E">
      <w:pPr>
        <w:pStyle w:val="Nadpis2urovne"/>
      </w:pPr>
      <w:bookmarkStart w:id="18" w:name="_Toc10147956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1EF83F58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9" w:name="_Toc97398618"/>
                            <w:bookmarkStart w:id="20" w:name="_Toc98145998"/>
                            <w:bookmarkStart w:id="21" w:name="_Toc101479530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1EF83F58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2" w:name="_Toc97398618"/>
                      <w:bookmarkStart w:id="23" w:name="_Toc98145998"/>
                      <w:bookmarkStart w:id="24" w:name="_Toc101479530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2"/>
                      <w:bookmarkEnd w:id="23"/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8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5" w:name="_Toc101479561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5"/>
      <w:proofErr w:type="spellEnd"/>
    </w:p>
    <w:p w14:paraId="69D38071" w14:textId="14284A70" w:rsidR="001E5FE1" w:rsidRDefault="001E5FE1" w:rsidP="00AC745E">
      <w:pPr>
        <w:pStyle w:val="Nadpis2urovne"/>
        <w:numPr>
          <w:ilvl w:val="1"/>
          <w:numId w:val="5"/>
        </w:numPr>
      </w:pPr>
      <w:bookmarkStart w:id="26" w:name="_Toc101479562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6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>(Spracoval: Marek Kačmár)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datasetu. Tento model je veľmi jednoduchý, no napriek tomu efektívny. </w:t>
      </w:r>
    </w:p>
    <w:p w14:paraId="2809009D" w14:textId="61A6EF3E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 w:rsidRPr="00B158AB">
            <w:instrText xml:space="preserve">CITATION TBa15 \l 1033 </w:instrText>
          </w:r>
          <w:r>
            <w:fldChar w:fldCharType="separate"/>
          </w:r>
          <w:r w:rsidR="00C10FD6">
            <w:rPr>
              <w:noProof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1D4C0818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7" w:name="_Toc101479513"/>
                            <w:r>
                              <w:t xml:space="preserve">Rovnica </w:t>
                            </w:r>
                            <w:fldSimple w:instr=" SEQ Rovnica \* ARABIC ">
                              <w:r w:rsidR="005552F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1D4C0818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8" w:name="_Toc101479513"/>
                      <w:r>
                        <w:t xml:space="preserve">Rovnica </w:t>
                      </w:r>
                      <w:fldSimple w:instr=" SEQ Rovnica \* ARABIC ">
                        <w:r w:rsidR="005552F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8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5BA68E0E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AC745E">
      <w:pPr>
        <w:pStyle w:val="Nadpis2urovne"/>
      </w:pPr>
      <w:bookmarkStart w:id="29" w:name="_Toc101479563"/>
      <w:r>
        <w:t>ARIMA a</w:t>
      </w:r>
      <w:r w:rsidR="00663C13">
        <w:t> </w:t>
      </w:r>
      <w:r>
        <w:t>ARIMAX</w:t>
      </w:r>
      <w:bookmarkEnd w:id="29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Puszter)</w:t>
      </w:r>
    </w:p>
    <w:p w14:paraId="557AB25B" w14:textId="2E61C0B0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46F931B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61CB3955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30" w:name="_Toc101479514"/>
                            <w:r>
                              <w:t xml:space="preserve">Rovnica </w:t>
                            </w:r>
                            <w:fldSimple w:instr=" SEQ Rovnica \* ARABIC ">
                              <w:r w:rsidR="005552F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61CB3955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31" w:name="_Toc101479514"/>
                      <w:r>
                        <w:t xml:space="preserve">Rovnica </w:t>
                      </w:r>
                      <w:fldSimple w:instr=" SEQ Rovnica \* ARABIC ">
                        <w:r w:rsidR="005552F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7642AFF2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3F5EC1A4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101479515"/>
                            <w:r>
                              <w:t xml:space="preserve">Rovnica </w:t>
                            </w:r>
                            <w:fldSimple w:instr=" SEQ Rovnica \* ARABIC ">
                              <w:r w:rsidR="005552F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3F5EC1A4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3" w:name="_Toc101479515"/>
                      <w:r>
                        <w:t xml:space="preserve">Rovnica </w:t>
                      </w:r>
                      <w:fldSimple w:instr=" SEQ Rovnica \* ARABIC ">
                        <w:r w:rsidR="005552F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5A660F06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0F1E34CF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4" w:name="_Toc97398621"/>
                            <w:bookmarkStart w:id="35" w:name="_Toc98145999"/>
                            <w:bookmarkStart w:id="36" w:name="_Toc101479531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4"/>
                            <w:bookmarkEnd w:id="35"/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0F1E34CF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7" w:name="_Toc97398621"/>
                      <w:bookmarkStart w:id="38" w:name="_Toc98145999"/>
                      <w:bookmarkStart w:id="39" w:name="_Toc101479531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7"/>
                      <w:bookmarkEnd w:id="38"/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AC745E">
      <w:pPr>
        <w:pStyle w:val="Nadpis2urovne"/>
      </w:pPr>
      <w:bookmarkStart w:id="40" w:name="_Toc101479564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40"/>
      <w:proofErr w:type="spellEnd"/>
    </w:p>
    <w:p w14:paraId="03923B1E" w14:textId="60F93CAF" w:rsidR="00663C13" w:rsidRDefault="008E3575" w:rsidP="009F7E48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5499EC60" w14:textId="300E00CF" w:rsidR="00C10FD6" w:rsidRDefault="00C10FD6" w:rsidP="009F7E48">
      <w:pPr>
        <w:pStyle w:val="Zakladny"/>
        <w:rPr>
          <w:i/>
          <w:iCs/>
        </w:rPr>
      </w:pPr>
    </w:p>
    <w:p w14:paraId="373B98F1" w14:textId="7F6ABDF3" w:rsidR="00C10FD6" w:rsidRPr="00C10FD6" w:rsidRDefault="00C10FD6" w:rsidP="00C10FD6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</w:t>
      </w:r>
      <w:r>
        <w:lastRenderedPageBreak/>
        <w:t xml:space="preserve">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C10FD6">
      <w:pPr>
        <w:pStyle w:val="Zakladny"/>
      </w:pP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45BC724D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41" w:name="_Toc97398622"/>
                            <w:bookmarkStart w:id="42" w:name="_Toc98146000"/>
                            <w:bookmarkStart w:id="43" w:name="_Toc101479532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41"/>
                            <w:bookmarkEnd w:id="42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Prevza</w:t>
                            </w:r>
                            <w:r w:rsidR="00150F55">
                              <w:t>t</w:t>
                            </w:r>
                            <w:r w:rsidR="005726E3">
                              <w:t xml:space="preserve">ý obrázok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45BC724D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4" w:name="_Toc97398622"/>
                      <w:bookmarkStart w:id="45" w:name="_Toc98146000"/>
                      <w:bookmarkStart w:id="46" w:name="_Toc101479532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5</w:t>
                        </w:r>
                      </w:fldSimple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4"/>
                      <w:bookmarkEnd w:id="45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Prevza</w:t>
                      </w:r>
                      <w:r w:rsidR="00150F55">
                        <w:t>t</w:t>
                      </w:r>
                      <w:r w:rsidR="005726E3">
                        <w:t xml:space="preserve">ý obrázok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AC745E">
      <w:pPr>
        <w:pStyle w:val="Nadpis2urovne"/>
      </w:pPr>
      <w:bookmarkStart w:id="47" w:name="_Toc101479565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7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>(Spracoval: Viet Quoc Le)</w:t>
      </w:r>
    </w:p>
    <w:p w14:paraId="7056987B" w14:textId="4E7337A5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</w:t>
      </w:r>
      <w:r w:rsidR="007A7494">
        <w:lastRenderedPageBreak/>
        <w:t>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9F7E48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670F08B7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8" w:name="_Toc97398623"/>
                            <w:bookmarkStart w:id="49" w:name="_Toc98146001"/>
                            <w:bookmarkStart w:id="50" w:name="_Toc101479533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8"/>
                            <w:bookmarkEnd w:id="49"/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670F08B7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51" w:name="_Toc97398623"/>
                      <w:bookmarkStart w:id="52" w:name="_Toc98146001"/>
                      <w:bookmarkStart w:id="53" w:name="_Toc101479533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51"/>
                      <w:bookmarkEnd w:id="52"/>
                      <w:bookmarkEnd w:id="5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AC745E">
      <w:pPr>
        <w:pStyle w:val="Nadpis2urovne"/>
      </w:pPr>
      <w:bookmarkStart w:id="54" w:name="_Toc101479566"/>
      <w:proofErr w:type="spellStart"/>
      <w:r>
        <w:t>XGBoost</w:t>
      </w:r>
      <w:bookmarkEnd w:id="54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8336BF9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0C612D9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5" w:name="_Toc97398624"/>
                            <w:bookmarkStart w:id="56" w:name="_Toc98146002"/>
                            <w:bookmarkStart w:id="57" w:name="_Toc101479534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5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0C612D9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8" w:name="_Toc97398624"/>
                      <w:bookmarkStart w:id="59" w:name="_Toc98146002"/>
                      <w:bookmarkStart w:id="60" w:name="_Toc101479534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7</w:t>
                        </w:r>
                      </w:fldSimple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8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9"/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AC745E">
      <w:pPr>
        <w:pStyle w:val="Nadpis2urovne"/>
      </w:pPr>
      <w:bookmarkStart w:id="61" w:name="_Toc101479567"/>
      <w:proofErr w:type="spellStart"/>
      <w:r>
        <w:t>Voting</w:t>
      </w:r>
      <w:proofErr w:type="spellEnd"/>
      <w:r>
        <w:t xml:space="preserve"> Ensemble</w:t>
      </w:r>
      <w:bookmarkEnd w:id="61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6C3FA7">
      <w:pPr>
        <w:pStyle w:val="Zakladny"/>
        <w:ind w:firstLine="0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F9E2EEA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2" w:name="_Toc97398625"/>
                            <w:bookmarkStart w:id="63" w:name="_Toc98146003"/>
                            <w:bookmarkStart w:id="64" w:name="_Toc101479535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62"/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F9E2EEA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5" w:name="_Toc97398625"/>
                      <w:bookmarkStart w:id="66" w:name="_Toc98146003"/>
                      <w:bookmarkStart w:id="67" w:name="_Toc101479535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5"/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AC745E">
      <w:pPr>
        <w:pStyle w:val="Nadpis2urovne"/>
      </w:pPr>
      <w:bookmarkStart w:id="68" w:name="_Toc101479568"/>
      <w:proofErr w:type="spellStart"/>
      <w:r>
        <w:t>Stacking</w:t>
      </w:r>
      <w:proofErr w:type="spellEnd"/>
      <w:r>
        <w:t xml:space="preserve"> Ensemble</w:t>
      </w:r>
      <w:bookmarkEnd w:id="68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294EDBC8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AC745E">
      <w:pPr>
        <w:pStyle w:val="Nadpis2urovne"/>
      </w:pPr>
      <w:bookmarkStart w:id="69" w:name="_Toc101479569"/>
      <w:bookmarkEnd w:id="6"/>
      <w:bookmarkEnd w:id="7"/>
      <w:proofErr w:type="spellStart"/>
      <w:r>
        <w:t>Elastic</w:t>
      </w:r>
      <w:proofErr w:type="spellEnd"/>
      <w:r>
        <w:t xml:space="preserve"> Net</w:t>
      </w:r>
      <w:bookmarkEnd w:id="69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6576EC51" w14:textId="77777777" w:rsidR="008E333D" w:rsidRDefault="00B158AB" w:rsidP="00B158AB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B158AB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</w:t>
      </w:r>
      <w:r>
        <w:lastRenderedPageBreak/>
        <w:t xml:space="preserve">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B158AB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03F42BB3" w:rsidR="00B158AB" w:rsidRDefault="00B158AB" w:rsidP="00B158AB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 xml:space="preserve">) a využitie penalizačných funkcií (L1 a L2). Príkladov použitia </w:t>
      </w:r>
      <w:proofErr w:type="spellStart"/>
      <w:r>
        <w:t>ElasticNet</w:t>
      </w:r>
      <w:proofErr w:type="spellEnd"/>
      <w:r>
        <w:t xml:space="preserve"> je hneď niekoľko, uvedieme si niektoré v nasledujúcich podkapitolách</w:t>
      </w:r>
      <w:r w:rsidRPr="000D1359">
        <w:t>.</w:t>
      </w:r>
      <w:r w:rsidR="000D1359" w:rsidRPr="000D1359">
        <w:t xml:space="preserve"> (</w:t>
      </w:r>
      <w:proofErr w:type="spellStart"/>
      <w:r w:rsidR="000D1359" w:rsidRPr="000D1359">
        <w:rPr>
          <w:szCs w:val="24"/>
        </w:rPr>
        <w:t>Jason</w:t>
      </w:r>
      <w:proofErr w:type="spellEnd"/>
      <w:r w:rsidR="000D1359" w:rsidRPr="000D1359">
        <w:rPr>
          <w:szCs w:val="24"/>
        </w:rPr>
        <w:t xml:space="preserve"> </w:t>
      </w:r>
      <w:proofErr w:type="spellStart"/>
      <w:r w:rsidR="000D1359" w:rsidRPr="000D1359">
        <w:rPr>
          <w:szCs w:val="24"/>
        </w:rPr>
        <w:t>Brownle</w:t>
      </w:r>
      <w:proofErr w:type="spellEnd"/>
      <w:r w:rsidR="000D1359" w:rsidRPr="000D1359">
        <w:rPr>
          <w:szCs w:val="24"/>
        </w:rPr>
        <w:t>, 2020)</w:t>
      </w:r>
    </w:p>
    <w:p w14:paraId="0DCE5431" w14:textId="77777777" w:rsidR="00B158AB" w:rsidRDefault="00B158AB" w:rsidP="00B158AB">
      <w:pPr>
        <w:pStyle w:val="Zakladny"/>
      </w:pPr>
    </w:p>
    <w:p w14:paraId="3F80A0CF" w14:textId="77777777" w:rsidR="00B158AB" w:rsidRDefault="00B158AB" w:rsidP="00B158AB">
      <w:pPr>
        <w:pStyle w:val="Nadpis3urovne"/>
      </w:pPr>
      <w:bookmarkStart w:id="70" w:name="_Toc98105310"/>
      <w:bookmarkStart w:id="71" w:name="_Toc101479570"/>
      <w:r w:rsidRPr="00CE4FC3">
        <w:rPr>
          <w:lang w:val="en-US"/>
        </w:rPr>
        <w:t>Support vector machine</w:t>
      </w:r>
      <w:r w:rsidRPr="00CE4FC3">
        <w:t xml:space="preserve"> (SVM)</w:t>
      </w:r>
      <w:bookmarkEnd w:id="70"/>
      <w:bookmarkEnd w:id="71"/>
    </w:p>
    <w:p w14:paraId="428BBE22" w14:textId="40EF7D04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30E24109" w14:textId="27E8F701" w:rsidR="00B158AB" w:rsidRPr="00306E5E" w:rsidRDefault="00B158AB" w:rsidP="00D3509D">
      <w:pPr>
        <w:pStyle w:val="Zakladny"/>
        <w:ind w:firstLine="340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tried.</w:t>
      </w:r>
      <w:r w:rsidR="00D3509D">
        <w:rPr>
          <w:b/>
          <w:b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+ b=0</m:t>
        </m:r>
      </m:oMath>
      <w:r w:rsidR="008E333D">
        <w:rPr>
          <w:rFonts w:eastAsiaTheme="minorEastAsia"/>
        </w:rPr>
        <w:t xml:space="preserve"> (</w:t>
      </w:r>
      <w:proofErr w:type="spellStart"/>
      <w:r w:rsidR="008E333D" w:rsidRPr="006A6D37">
        <w:rPr>
          <w:szCs w:val="24"/>
          <w:lang w:eastAsia="sk-SK"/>
        </w:rPr>
        <w:t>sk.education</w:t>
      </w:r>
      <w:proofErr w:type="spellEnd"/>
      <w:r w:rsidR="008E333D" w:rsidRPr="006A6D37">
        <w:rPr>
          <w:szCs w:val="24"/>
          <w:lang w:eastAsia="sk-SK"/>
        </w:rPr>
        <w:t>-wiki</w:t>
      </w:r>
      <w:r w:rsidR="008E333D">
        <w:rPr>
          <w:szCs w:val="24"/>
          <w:lang w:eastAsia="sk-SK"/>
        </w:rPr>
        <w:t>, 2022)</w:t>
      </w:r>
    </w:p>
    <w:p w14:paraId="72E5CF6E" w14:textId="75A4502A" w:rsidR="00B158AB" w:rsidRDefault="00B158AB" w:rsidP="00B158AB">
      <w:pPr>
        <w:pStyle w:val="Zakladny"/>
        <w:ind w:left="1364" w:firstLine="0"/>
        <w:jc w:val="left"/>
      </w:pP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2BC61ED8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2" w:name="_Toc101479536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8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/rf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BXa/rfGgIAAEA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2BC61ED8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3" w:name="_Toc101479536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9</w:t>
                        </w:r>
                      </w:fldSimple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bookmarkEnd w:id="73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B158AB">
      <w:pPr>
        <w:pStyle w:val="Nadpis3urovne"/>
      </w:pPr>
      <w:bookmarkStart w:id="74" w:name="_Toc98105311"/>
      <w:bookmarkStart w:id="75" w:name="_Toc101479571"/>
      <w:r w:rsidRPr="00B3520B">
        <w:rPr>
          <w:lang w:val="en-US"/>
        </w:rPr>
        <w:lastRenderedPageBreak/>
        <w:t>Metric learning</w:t>
      </w:r>
      <w:bookmarkEnd w:id="74"/>
      <w:bookmarkEnd w:id="75"/>
    </w:p>
    <w:p w14:paraId="2F89D200" w14:textId="554A1168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D4A808E" w14:textId="78FC6CB8" w:rsidR="00B158AB" w:rsidRDefault="00B158AB" w:rsidP="000D1359">
      <w:pPr>
        <w:pStyle w:val="Zakladny"/>
        <w:ind w:firstLine="340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r w:rsidR="000D1359" w:rsidRPr="000D1359">
        <w:t>(</w:t>
      </w:r>
      <w:r w:rsidR="000D1359" w:rsidRPr="000D1359">
        <w:rPr>
          <w:szCs w:val="24"/>
          <w:lang w:val="en-US" w:eastAsia="sk-SK"/>
        </w:rPr>
        <w:t xml:space="preserve">CJ Carey, Yuan Tang, William de </w:t>
      </w:r>
      <w:proofErr w:type="spellStart"/>
      <w:r w:rsidR="000D1359" w:rsidRPr="000D1359">
        <w:rPr>
          <w:szCs w:val="24"/>
          <w:lang w:val="en-US" w:eastAsia="sk-SK"/>
        </w:rPr>
        <w:t>Vazelhes</w:t>
      </w:r>
      <w:proofErr w:type="spellEnd"/>
      <w:r w:rsidR="000D1359" w:rsidRPr="000D1359">
        <w:rPr>
          <w:szCs w:val="24"/>
          <w:lang w:val="en-US" w:eastAsia="sk-SK"/>
        </w:rPr>
        <w:t xml:space="preserve">, </w:t>
      </w:r>
      <w:proofErr w:type="spellStart"/>
      <w:r w:rsidR="000D1359" w:rsidRPr="000D1359">
        <w:rPr>
          <w:szCs w:val="24"/>
          <w:lang w:val="en-US" w:eastAsia="sk-SK"/>
        </w:rPr>
        <w:t>Aurélien</w:t>
      </w:r>
      <w:proofErr w:type="spellEnd"/>
      <w:r w:rsidR="000D1359" w:rsidRPr="000D1359">
        <w:rPr>
          <w:szCs w:val="24"/>
          <w:lang w:val="en-US" w:eastAsia="sk-SK"/>
        </w:rPr>
        <w:t xml:space="preserve"> </w:t>
      </w:r>
      <w:proofErr w:type="spellStart"/>
      <w:r w:rsidR="000D1359" w:rsidRPr="000D1359">
        <w:rPr>
          <w:szCs w:val="24"/>
          <w:lang w:val="en-US" w:eastAsia="sk-SK"/>
        </w:rPr>
        <w:t>Bellet</w:t>
      </w:r>
      <w:proofErr w:type="spellEnd"/>
      <w:r w:rsidR="000D1359" w:rsidRPr="000D1359">
        <w:rPr>
          <w:szCs w:val="24"/>
          <w:lang w:val="en-US" w:eastAsia="sk-SK"/>
        </w:rPr>
        <w:t xml:space="preserve"> and Nathalie </w:t>
      </w:r>
      <w:proofErr w:type="spellStart"/>
      <w:r w:rsidR="000D1359" w:rsidRPr="000D1359">
        <w:rPr>
          <w:szCs w:val="24"/>
          <w:lang w:val="en-US" w:eastAsia="sk-SK"/>
        </w:rPr>
        <w:t>Vauquier</w:t>
      </w:r>
      <w:proofErr w:type="spellEnd"/>
      <w:r w:rsidR="000D1359">
        <w:rPr>
          <w:szCs w:val="24"/>
          <w:lang w:val="en-US" w:eastAsia="sk-SK"/>
        </w:rPr>
        <w:t>,</w:t>
      </w:r>
      <w:r w:rsidR="000D1359" w:rsidRPr="000D1359">
        <w:rPr>
          <w:szCs w:val="24"/>
          <w:lang w:val="en-US" w:eastAsia="sk-SK"/>
        </w:rPr>
        <w:t xml:space="preserve"> 2015</w:t>
      </w:r>
      <w:r w:rsidR="000D1359" w:rsidRPr="000D1359">
        <w:t>)</w:t>
      </w:r>
    </w:p>
    <w:p w14:paraId="1E329477" w14:textId="57FE092C" w:rsidR="00B158AB" w:rsidRPr="00B3520B" w:rsidRDefault="00DF270C" w:rsidP="00B158AB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B158AB">
      <w:pPr>
        <w:pStyle w:val="Zakladny"/>
        <w:ind w:left="1364" w:firstLine="0"/>
      </w:pPr>
    </w:p>
    <w:p w14:paraId="7880355E" w14:textId="77777777" w:rsidR="00B158AB" w:rsidRDefault="00B158AB" w:rsidP="00B158AB">
      <w:pPr>
        <w:pStyle w:val="Zakladny"/>
        <w:ind w:left="1364" w:firstLine="0"/>
      </w:pPr>
    </w:p>
    <w:p w14:paraId="698C57A6" w14:textId="77777777" w:rsidR="00B158AB" w:rsidRDefault="00B158AB" w:rsidP="00B158AB">
      <w:pPr>
        <w:pStyle w:val="Zakladny"/>
        <w:ind w:left="1364" w:firstLine="0"/>
      </w:pPr>
    </w:p>
    <w:p w14:paraId="480B68ED" w14:textId="77777777" w:rsidR="00B158AB" w:rsidRDefault="00B158AB" w:rsidP="00B158AB">
      <w:pPr>
        <w:pStyle w:val="Zakladny"/>
        <w:ind w:left="1364" w:firstLine="0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651729E3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6" w:name="_Toc101479537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-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9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76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" stroked="f">
                <v:textbox style="mso-fit-shape-to-text:t" inset="0,0,0,0">
                  <w:txbxContent>
                    <w:p w14:paraId="21366F3C" w14:textId="651729E3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7" w:name="_Toc101479537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10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-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B158AB">
      <w:pPr>
        <w:pStyle w:val="Nadpis3urovne"/>
      </w:pPr>
      <w:bookmarkStart w:id="78" w:name="_Toc98105312"/>
      <w:bookmarkStart w:id="79" w:name="_Toc101479572"/>
      <w:r w:rsidRPr="001F7F42">
        <w:rPr>
          <w:lang w:val="en-US"/>
        </w:rPr>
        <w:t>Portfolio optimization</w:t>
      </w:r>
      <w:bookmarkEnd w:id="78"/>
      <w:bookmarkEnd w:id="79"/>
    </w:p>
    <w:p w14:paraId="618D2B48" w14:textId="7FC24132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05D7AE32" w14:textId="48576263" w:rsidR="00B158AB" w:rsidRPr="001F7F42" w:rsidRDefault="00B158AB" w:rsidP="00D3509D">
      <w:pPr>
        <w:pStyle w:val="Zakladny"/>
        <w:ind w:firstLine="340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r w:rsidR="00CE4569" w:rsidRPr="007D1FD5">
        <w:t>(</w:t>
      </w:r>
      <w:r w:rsidR="00CE4569" w:rsidRPr="007D1FD5">
        <w:rPr>
          <w:szCs w:val="24"/>
          <w:lang w:val="en-US" w:eastAsia="sk-SK"/>
        </w:rPr>
        <w:t>Bradford Lynch Levy, 2015)</w:t>
      </w:r>
    </w:p>
    <w:p w14:paraId="3E425D73" w14:textId="77777777" w:rsidR="00B158AB" w:rsidRPr="001F7F42" w:rsidRDefault="00B158AB" w:rsidP="00B158AB">
      <w:pPr>
        <w:pStyle w:val="Zakladny"/>
        <w:ind w:left="720" w:firstLine="0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B158AB">
      <w:pPr>
        <w:pStyle w:val="Zakladny"/>
        <w:ind w:left="1364" w:firstLine="0"/>
      </w:pPr>
    </w:p>
    <w:p w14:paraId="306FBF83" w14:textId="77777777" w:rsidR="00B158AB" w:rsidRDefault="00B158AB" w:rsidP="00B158AB">
      <w:pPr>
        <w:pStyle w:val="Zakladny"/>
      </w:pPr>
    </w:p>
    <w:p w14:paraId="4A12C63A" w14:textId="77777777" w:rsidR="00B158AB" w:rsidRDefault="00B158AB" w:rsidP="00B158AB">
      <w:pPr>
        <w:pStyle w:val="Zakladny"/>
      </w:pPr>
    </w:p>
    <w:p w14:paraId="4D4B7D68" w14:textId="77777777" w:rsidR="00B158AB" w:rsidRDefault="00B158AB" w:rsidP="00B158AB">
      <w:pPr>
        <w:pStyle w:val="Zakladny"/>
      </w:pPr>
    </w:p>
    <w:p w14:paraId="6416CC8E" w14:textId="77777777" w:rsidR="00B158AB" w:rsidRDefault="00B158AB" w:rsidP="00B158AB">
      <w:pPr>
        <w:pStyle w:val="Zakladny"/>
      </w:pPr>
    </w:p>
    <w:p w14:paraId="59B25241" w14:textId="77777777" w:rsidR="00B158AB" w:rsidRDefault="00B158AB" w:rsidP="00B158AB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6064437F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80" w:name="_Toc101479538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Portgolio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40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EBGgIAAEA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FG6IQE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6064437F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81" w:name="_Toc101479538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11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Portgolio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bookmarkEnd w:id="81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2" w:name="_Toc101479573"/>
      <w:r>
        <w:lastRenderedPageBreak/>
        <w:t>Doterajšie výsledky</w:t>
      </w:r>
      <w:bookmarkEnd w:id="82"/>
    </w:p>
    <w:p w14:paraId="46A8F6E1" w14:textId="7676E1DD" w:rsidR="00E90430" w:rsidRDefault="00E90430" w:rsidP="00AC745E">
      <w:pPr>
        <w:pStyle w:val="Nadpis2urovne"/>
        <w:numPr>
          <w:ilvl w:val="1"/>
          <w:numId w:val="11"/>
        </w:numPr>
      </w:pPr>
      <w:bookmarkStart w:id="83" w:name="_Toc101479574"/>
      <w:r>
        <w:t>Predikcia pozitívnych PCR</w:t>
      </w:r>
      <w:r w:rsidR="00363EA2">
        <w:t xml:space="preserve"> testov</w:t>
      </w:r>
      <w:bookmarkEnd w:id="83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>Stĺpce datasetu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45191533" w:rsidR="00C50F0E" w:rsidRDefault="00C50F0E" w:rsidP="00C50F0E">
      <w:pPr>
        <w:pStyle w:val="Popis"/>
        <w:jc w:val="center"/>
      </w:pPr>
      <w:bookmarkStart w:id="84" w:name="_Toc101479539"/>
      <w:r>
        <w:t xml:space="preserve">Obrázok </w:t>
      </w:r>
      <w:fldSimple w:instr=" SEQ Obrázok \* ARABIC ">
        <w:r w:rsidR="003523E2">
          <w:rPr>
            <w:noProof/>
          </w:rPr>
          <w:t>12</w:t>
        </w:r>
      </w:fldSimple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4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AC745E">
      <w:pPr>
        <w:pStyle w:val="Nadpis2urovne"/>
        <w:numPr>
          <w:ilvl w:val="1"/>
          <w:numId w:val="11"/>
        </w:numPr>
      </w:pPr>
      <w:bookmarkStart w:id="85" w:name="_Toc101479575"/>
      <w:r>
        <w:t>Predikcia pozitívnych Ag</w:t>
      </w:r>
      <w:r w:rsidR="00363EA2">
        <w:t xml:space="preserve"> testov</w:t>
      </w:r>
      <w:bookmarkEnd w:id="85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datasetu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>pozitívnom počte antigénových a PCR testov. Z týchto dát sme vyjadrili počet pozitívnych testov v percentách. Z datasetu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000E5EB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6" w:name="_Toc97398627"/>
                            <w:bookmarkStart w:id="87" w:name="_Toc98146005"/>
                            <w:bookmarkStart w:id="88" w:name="_Toc101479540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6"/>
                            <w:bookmarkEnd w:id="87"/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41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xGQ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" stroked="f">
                <v:textbox style="mso-fit-shape-to-text:t" inset="0,0,0,0">
                  <w:txbxContent>
                    <w:p w14:paraId="3D1C625B" w14:textId="000E5EB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9" w:name="_Toc97398627"/>
                      <w:bookmarkStart w:id="90" w:name="_Toc98146005"/>
                      <w:bookmarkStart w:id="91" w:name="_Toc101479540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9"/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AC745E">
      <w:pPr>
        <w:pStyle w:val="Nadpis2urovne"/>
      </w:pPr>
      <w:bookmarkStart w:id="92" w:name="_Toc101479576"/>
      <w:r>
        <w:t>Predikcia úmrtí</w:t>
      </w:r>
      <w:r w:rsidR="00363EA2">
        <w:t xml:space="preserve"> z viacerých ukazovateľov</w:t>
      </w:r>
      <w:bookmarkEnd w:id="92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>(Spracoval: Viet Quoc Le)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7DDD22BB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3" w:name="_Toc97398628"/>
                            <w:bookmarkStart w:id="94" w:name="_Toc98146006"/>
                            <w:bookmarkStart w:id="95" w:name="_Toc101479541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3"/>
                            <w:bookmarkEnd w:id="94"/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42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fszGwIAAEAEAAAOAAAAZHJzL2Uyb0RvYy54bWysU8Fu2zAMvQ/YPwi6L066Ji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b6WR6ezflTFJs9nka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LXR+zM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7DDD22BB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6" w:name="_Toc97398628"/>
                      <w:bookmarkStart w:id="97" w:name="_Toc98146006"/>
                      <w:bookmarkStart w:id="98" w:name="_Toc101479541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6"/>
                      <w:bookmarkEnd w:id="97"/>
                      <w:bookmarkEnd w:id="9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AC745E">
      <w:pPr>
        <w:pStyle w:val="Nadpis2urovne"/>
      </w:pPr>
      <w:bookmarkStart w:id="99" w:name="_Toc101479577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9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3ECD6988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97398629"/>
                            <w:bookmarkStart w:id="101" w:name="_Toc98146007"/>
                            <w:bookmarkStart w:id="102" w:name="_Toc101479542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100"/>
                            <w:bookmarkEnd w:id="101"/>
                            <w:bookmarkEnd w:id="10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3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cS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09mn2Y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" stroked="f">
                <v:textbox style="mso-fit-shape-to-text:t" inset="0,0,0,0">
                  <w:txbxContent>
                    <w:p w14:paraId="72290BBF" w14:textId="3ECD6988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3" w:name="_Toc97398629"/>
                      <w:bookmarkStart w:id="104" w:name="_Toc98146007"/>
                      <w:bookmarkStart w:id="105" w:name="_Toc101479542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3"/>
                      <w:bookmarkEnd w:id="104"/>
                      <w:bookmarkEnd w:id="10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AC745E">
      <w:pPr>
        <w:pStyle w:val="Nadpis2urovne"/>
      </w:pPr>
      <w:bookmarkStart w:id="106" w:name="_Toc101479578"/>
      <w:r>
        <w:t>Predikcia kompletne</w:t>
      </w:r>
      <w:r w:rsidR="00C836C5">
        <w:t xml:space="preserve"> </w:t>
      </w:r>
      <w:r>
        <w:t>zaočkovaných</w:t>
      </w:r>
      <w:bookmarkEnd w:id="106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>(Spracoval: Marek Kačmár)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537B9F60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7" w:name="_Toc97398630"/>
                            <w:bookmarkStart w:id="108" w:name="_Toc98146008"/>
                            <w:bookmarkStart w:id="109" w:name="_Toc101479543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107"/>
                            <w:bookmarkEnd w:id="108"/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4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" stroked="f">
                <v:textbox style="mso-fit-shape-to-text:t" inset="0,0,0,0">
                  <w:txbxContent>
                    <w:p w14:paraId="435941F8" w14:textId="537B9F60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0" w:name="_Toc97398630"/>
                      <w:bookmarkStart w:id="111" w:name="_Toc98146008"/>
                      <w:bookmarkStart w:id="112" w:name="_Toc101479543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Graf predikcie kompletne zaočkovaných</w:t>
                      </w:r>
                      <w:bookmarkEnd w:id="110"/>
                      <w:bookmarkEnd w:id="111"/>
                      <w:bookmarkEnd w:id="1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datasetu</w:t>
      </w:r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AC745E">
      <w:pPr>
        <w:pStyle w:val="Nadpis2urovne"/>
      </w:pPr>
      <w:bookmarkStart w:id="113" w:name="_Toc101479579"/>
      <w:r>
        <w:t>Graf celkových hospitalizácií</w:t>
      </w:r>
      <w:bookmarkEnd w:id="113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1B68A3A7" w:rsidR="00363EA2" w:rsidRDefault="00363EA2" w:rsidP="00363EA2">
      <w:pPr>
        <w:pStyle w:val="Popis"/>
        <w:jc w:val="center"/>
      </w:pPr>
      <w:bookmarkStart w:id="114" w:name="_Toc101479544"/>
      <w:r>
        <w:t xml:space="preserve">Obrázok </w:t>
      </w:r>
      <w:fldSimple w:instr=" SEQ Obrázok \* ARABIC ">
        <w:r w:rsidR="003523E2">
          <w:rPr>
            <w:noProof/>
          </w:rPr>
          <w:t>17</w:t>
        </w:r>
      </w:fldSimple>
      <w:r>
        <w:t xml:space="preserve"> Graf celkových hospitalizácií</w:t>
      </w:r>
      <w:bookmarkEnd w:id="1"/>
      <w:bookmarkEnd w:id="114"/>
    </w:p>
    <w:p w14:paraId="3AAE1C08" w14:textId="77777777" w:rsidR="00363EA2" w:rsidRPr="00363EA2" w:rsidRDefault="00363EA2" w:rsidP="00363EA2"/>
    <w:p w14:paraId="2C7D715A" w14:textId="5813B4EA" w:rsidR="00F0585B" w:rsidRDefault="00F0585B" w:rsidP="00AC745E">
      <w:pPr>
        <w:pStyle w:val="Nadpis2urovne"/>
        <w:numPr>
          <w:ilvl w:val="1"/>
          <w:numId w:val="11"/>
        </w:numPr>
      </w:pPr>
      <w:bookmarkStart w:id="115" w:name="_Toc101479580"/>
      <w:r w:rsidRPr="00F04DDB">
        <w:lastRenderedPageBreak/>
        <w:t xml:space="preserve">Graf celkových </w:t>
      </w:r>
      <w:r w:rsidR="00125B44">
        <w:t>UPV</w:t>
      </w:r>
      <w:bookmarkEnd w:id="115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2587D57A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6" w:name="_Toc100246735"/>
                            <w:bookmarkStart w:id="117" w:name="_Toc101479545"/>
                            <w:r>
                              <w:t xml:space="preserve">Obrázok </w:t>
                            </w:r>
                            <w:fldSimple w:instr=" SEQ Obrázok \* ARABIC ">
                              <w:r w:rsidR="003523E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6"/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5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" stroked="f">
                <v:textbox style="mso-fit-shape-to-text:t" inset="0,0,0,0">
                  <w:txbxContent>
                    <w:p w14:paraId="131EA83C" w14:textId="2587D57A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8" w:name="_Toc100246735"/>
                      <w:bookmarkStart w:id="119" w:name="_Toc101479545"/>
                      <w:r>
                        <w:t xml:space="preserve">Obrázok </w:t>
                      </w:r>
                      <w:fldSimple w:instr=" SEQ Obrázok \* ARABIC ">
                        <w:r w:rsidR="003523E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8"/>
                      <w:bookmarkEnd w:id="1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953A5E0" w:rsidR="000770B0" w:rsidRDefault="000770B0" w:rsidP="00AC745E">
      <w:pPr>
        <w:pStyle w:val="Nadpis2urovne"/>
      </w:pPr>
      <w:bookmarkStart w:id="120" w:name="_Toc101479581"/>
      <w:r>
        <w:t>Tabuľka dosiahnutých výsledkov predikcií</w:t>
      </w:r>
      <w:bookmarkEnd w:id="120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5ABD69A5" w:rsidR="00F937F5" w:rsidRDefault="00CE270A" w:rsidP="00CE270A">
      <w:pPr>
        <w:pStyle w:val="Popis"/>
        <w:jc w:val="center"/>
      </w:pPr>
      <w:bookmarkStart w:id="121" w:name="_Toc101479522"/>
      <w:r>
        <w:t xml:space="preserve">Tabuľka </w:t>
      </w:r>
      <w:fldSimple w:instr=" SEQ Tabuľka \* ARABIC ">
        <w:r w:rsidR="00AB7DF4">
          <w:rPr>
            <w:noProof/>
          </w:rPr>
          <w:t>1</w:t>
        </w:r>
      </w:fldSimple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21"/>
    </w:p>
    <w:p w14:paraId="26C27BD5" w14:textId="01527413" w:rsidR="00AC745E" w:rsidRDefault="00AC745E" w:rsidP="00AC745E">
      <w:pPr>
        <w:pStyle w:val="Nadpis1rovne"/>
      </w:pPr>
      <w:bookmarkStart w:id="122" w:name="_Toc101479582"/>
      <w:r>
        <w:lastRenderedPageBreak/>
        <w:t xml:space="preserve">Predikcie </w:t>
      </w:r>
      <w:r w:rsidR="00F525E9">
        <w:t>hospitalizácií</w:t>
      </w:r>
      <w:bookmarkEnd w:id="122"/>
    </w:p>
    <w:p w14:paraId="533BA1D7" w14:textId="485B0DAA" w:rsidR="00B7259C" w:rsidRPr="00E37DD5" w:rsidRDefault="00B7259C" w:rsidP="00B7259C">
      <w:pPr>
        <w:pStyle w:val="Zakladny"/>
        <w:rPr>
          <w:i/>
          <w:iCs/>
        </w:rPr>
      </w:pPr>
      <w:r w:rsidRPr="00E37DD5">
        <w:rPr>
          <w:i/>
          <w:iCs/>
        </w:rPr>
        <w:t>(Spracoval: Juraj Puszter, Filip Frank, Viet Quoc Le)</w:t>
      </w:r>
    </w:p>
    <w:p w14:paraId="73E2D5B5" w14:textId="77777777" w:rsidR="00E37DD5" w:rsidRDefault="00E37DD5" w:rsidP="00E37DD5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E37DD5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E37DD5">
      <w:pPr>
        <w:pStyle w:val="Zakladny"/>
        <w:ind w:left="284" w:firstLine="0"/>
      </w:pPr>
      <w:r>
        <w:tab/>
        <w:t xml:space="preserve">Dáta o Ag a PCR pozitívnych testoch sme získali priamo z datasetu,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E37DD5">
      <w:pPr>
        <w:pStyle w:val="Zakladny"/>
        <w:ind w:left="284" w:firstLine="0"/>
      </w:pPr>
    </w:p>
    <w:p w14:paraId="5506A224" w14:textId="44D6F623" w:rsidR="00944258" w:rsidRDefault="00E37DD5" w:rsidP="00944258">
      <w:pPr>
        <w:pStyle w:val="Zakladny"/>
        <w:keepNext/>
        <w:ind w:left="284" w:firstLine="0"/>
      </w:pPr>
      <m:oMathPara>
        <m:oMath>
          <m:r>
            <w:rPr>
              <w:rFonts w:ascii="Cambria Math" w:hAnsi="Cambria Math"/>
            </w:rPr>
            <m:t>kumulativneTesty=AgPozitiv*2.68+PCRPozitiv</m:t>
          </m:r>
        </m:oMath>
      </m:oMathPara>
    </w:p>
    <w:p w14:paraId="76292F66" w14:textId="565D2005" w:rsidR="00944258" w:rsidRDefault="00944258" w:rsidP="00944258">
      <w:pPr>
        <w:pStyle w:val="Popis"/>
        <w:jc w:val="center"/>
      </w:pPr>
      <w:bookmarkStart w:id="123" w:name="_Toc101479516"/>
      <w:r>
        <w:t xml:space="preserve">Rovnica </w:t>
      </w:r>
      <w:fldSimple w:instr=" SEQ Rovnica \* ARABIC ">
        <w:r w:rsidR="005552F2">
          <w:rPr>
            <w:noProof/>
          </w:rPr>
          <w:t>4</w:t>
        </w:r>
      </w:fldSimple>
      <w:r>
        <w:t xml:space="preserve"> Výpočet kumulatívnych testov</w:t>
      </w:r>
      <w:bookmarkEnd w:id="123"/>
      <w:r>
        <w:t xml:space="preserve"> 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E37DD5">
      <w:pPr>
        <w:pStyle w:val="Zakladny"/>
        <w:ind w:left="284" w:firstLine="0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E37DD5">
      <w:pPr>
        <w:pStyle w:val="Zakladny"/>
        <w:ind w:left="284" w:firstLine="0"/>
      </w:pPr>
    </w:p>
    <w:p w14:paraId="27E6D0C0" w14:textId="77777777" w:rsidR="005552F2" w:rsidRDefault="005552F2" w:rsidP="005552F2">
      <w:pPr>
        <w:pStyle w:val="Zakladny"/>
        <w:keepNext/>
        <w:ind w:left="284" w:firstLine="0"/>
      </w:pPr>
      <m:oMathPara>
        <m:oMath>
          <m:r>
            <w:rPr>
              <w:rFonts w:ascii="Cambria Math" w:hAnsi="Cambria Math"/>
            </w:rPr>
            <m:t>celkovyPocet=AgCelkomPocetTestov*2.68+PCRCelkomPocetTestov</m:t>
          </m:r>
        </m:oMath>
      </m:oMathPara>
    </w:p>
    <w:p w14:paraId="4A1BB8E0" w14:textId="5B164F89" w:rsidR="005552F2" w:rsidRDefault="005552F2" w:rsidP="005552F2">
      <w:pPr>
        <w:pStyle w:val="Popis"/>
        <w:jc w:val="center"/>
      </w:pPr>
      <w:bookmarkStart w:id="124" w:name="_Toc101479517"/>
      <w:r>
        <w:t xml:space="preserve">Rovnica </w:t>
      </w:r>
      <w:fldSimple w:instr=" SEQ Rovnica \* ARABIC ">
        <w:r>
          <w:rPr>
            <w:noProof/>
          </w:rPr>
          <w:t>5</w:t>
        </w:r>
      </w:fldSimple>
      <w:r>
        <w:t xml:space="preserve"> Výpočet celkového počtu</w:t>
      </w:r>
      <w:r w:rsidR="001A11C6">
        <w:t xml:space="preserve"> testovaných pre využitie vo výpočte percenta pozitívnych kumulatívnych testov</w:t>
      </w:r>
      <w:bookmarkEnd w:id="124"/>
    </w:p>
    <w:p w14:paraId="4EB4380A" w14:textId="77777777" w:rsidR="005552F2" w:rsidRDefault="005552F2" w:rsidP="00E37DD5">
      <w:pPr>
        <w:pStyle w:val="Zakladny"/>
        <w:ind w:left="284" w:firstLine="0"/>
      </w:pPr>
    </w:p>
    <w:p w14:paraId="04E55D10" w14:textId="22DB3AC7" w:rsidR="005552F2" w:rsidRDefault="00E37DD5" w:rsidP="00E37DD5">
      <w:pPr>
        <w:pStyle w:val="Zakladny"/>
        <w:ind w:left="284" w:firstLine="0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37554606" w:rsidR="005552F2" w:rsidRDefault="005552F2" w:rsidP="005552F2">
      <w:pPr>
        <w:pStyle w:val="Zakladny"/>
        <w:keepNext/>
        <w:ind w:left="284" w:firstLine="0"/>
      </w:pPr>
      <m:oMathPara>
        <m:oMath>
          <m:r>
            <w:rPr>
              <w:rFonts w:ascii="Cambria Math" w:hAnsi="Cambria Math"/>
            </w:rPr>
            <m:t xml:space="preserve">kumulativneTesty%=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kumulativneTesty</m:t>
              </m:r>
            </m:num>
            <m:den>
              <m:r>
                <w:rPr>
                  <w:rFonts w:ascii="Cambria Math" w:hAnsi="Cambria Math"/>
                </w:rPr>
                <m:t>celkovyPocet</m:t>
              </m:r>
            </m:den>
          </m:f>
          <m:r>
            <w:rPr>
              <w:rFonts w:ascii="Cambria Math" w:hAnsi="Cambria Math"/>
            </w:rPr>
            <m:t>*100</m:t>
          </m:r>
        </m:oMath>
      </m:oMathPara>
    </w:p>
    <w:p w14:paraId="682805A0" w14:textId="041EE169" w:rsidR="00B7259C" w:rsidRDefault="005552F2" w:rsidP="005552F2">
      <w:pPr>
        <w:pStyle w:val="Popis"/>
        <w:jc w:val="center"/>
      </w:pPr>
      <w:bookmarkStart w:id="125" w:name="_Toc101479518"/>
      <w:r>
        <w:t xml:space="preserve">Rovnica </w:t>
      </w:r>
      <w:fldSimple w:instr=" SEQ Rovnica \* ARABIC ">
        <w:r>
          <w:rPr>
            <w:noProof/>
          </w:rPr>
          <w:t>6</w:t>
        </w:r>
      </w:fldSimple>
      <w:r>
        <w:t xml:space="preserve"> Výpočet </w:t>
      </w:r>
      <w:r w:rsidR="001A11C6">
        <w:t>percenta pozitívnych kumulatívnych testov</w:t>
      </w:r>
      <w:bookmarkEnd w:id="125"/>
    </w:p>
    <w:p w14:paraId="636301CB" w14:textId="6848A7D4" w:rsidR="0010387A" w:rsidRDefault="0010387A" w:rsidP="0010387A"/>
    <w:p w14:paraId="465B5D1C" w14:textId="77777777" w:rsidR="0010387A" w:rsidRPr="0010387A" w:rsidRDefault="0010387A" w:rsidP="0010387A"/>
    <w:p w14:paraId="669917BF" w14:textId="45C3945D" w:rsidR="00B7259C" w:rsidRDefault="00B7259C" w:rsidP="00AC745E">
      <w:pPr>
        <w:pStyle w:val="Nadpis2urovne"/>
        <w:numPr>
          <w:ilvl w:val="1"/>
          <w:numId w:val="32"/>
        </w:numPr>
      </w:pPr>
      <w:bookmarkStart w:id="126" w:name="_Toc101479583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6"/>
      <w:proofErr w:type="spellEnd"/>
    </w:p>
    <w:p w14:paraId="70B6F10A" w14:textId="1A719F3D" w:rsidR="00B7259C" w:rsidRDefault="00B7259C" w:rsidP="00B7259C">
      <w:pPr>
        <w:pStyle w:val="Zakladny"/>
        <w:rPr>
          <w:i/>
          <w:iCs/>
        </w:rPr>
      </w:pPr>
      <w:r w:rsidRPr="00E37DD5">
        <w:rPr>
          <w:i/>
          <w:iCs/>
        </w:rPr>
        <w:t xml:space="preserve">(Spracoval: </w:t>
      </w:r>
      <w:r w:rsidR="00E37DD5" w:rsidRPr="00E37DD5">
        <w:rPr>
          <w:i/>
          <w:iCs/>
        </w:rPr>
        <w:t xml:space="preserve">Filip Frank, Viet </w:t>
      </w:r>
      <w:proofErr w:type="spellStart"/>
      <w:r w:rsidR="00E37DD5" w:rsidRPr="00E37DD5">
        <w:rPr>
          <w:i/>
          <w:iCs/>
        </w:rPr>
        <w:t>Quoc</w:t>
      </w:r>
      <w:proofErr w:type="spellEnd"/>
      <w:r w:rsidR="00E37DD5" w:rsidRPr="00E37DD5">
        <w:rPr>
          <w:i/>
          <w:iCs/>
        </w:rPr>
        <w:t xml:space="preserve"> </w:t>
      </w:r>
      <w:proofErr w:type="spellStart"/>
      <w:r w:rsidR="00E37DD5" w:rsidRPr="00E37DD5">
        <w:rPr>
          <w:i/>
          <w:iCs/>
        </w:rPr>
        <w:t>Le</w:t>
      </w:r>
      <w:proofErr w:type="spellEnd"/>
      <w:r w:rsidR="00E37DD5" w:rsidRPr="00E37DD5">
        <w:rPr>
          <w:i/>
          <w:iCs/>
        </w:rPr>
        <w:t xml:space="preserve">, Tomáš </w:t>
      </w:r>
      <w:proofErr w:type="spellStart"/>
      <w:r w:rsidR="00E37DD5" w:rsidRPr="00E37DD5">
        <w:rPr>
          <w:i/>
          <w:iCs/>
        </w:rPr>
        <w:t>Singhofer</w:t>
      </w:r>
      <w:proofErr w:type="spellEnd"/>
      <w:r w:rsidRPr="00E37DD5">
        <w:rPr>
          <w:i/>
          <w:iCs/>
        </w:rPr>
        <w:t>)</w:t>
      </w:r>
    </w:p>
    <w:p w14:paraId="13F69432" w14:textId="128DAE29" w:rsidR="00445286" w:rsidRDefault="00503EE5" w:rsidP="00B7259C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VotingEnsemble</w:t>
      </w:r>
      <w:proofErr w:type="spellEnd"/>
      <w:r w:rsidR="00AB7DF4">
        <w:t>.</w:t>
      </w:r>
      <w:r w:rsidR="00F33A05">
        <w:t xml:space="preserve"> </w:t>
      </w:r>
    </w:p>
    <w:p w14:paraId="2DB6480C" w14:textId="77777777" w:rsidR="00AB7DF4" w:rsidRPr="00503EE5" w:rsidRDefault="00AB7DF4" w:rsidP="00B7259C">
      <w:pPr>
        <w:pStyle w:val="Zakladny"/>
      </w:pPr>
    </w:p>
    <w:p w14:paraId="4B601E4D" w14:textId="77777777" w:rsidR="003523E2" w:rsidRDefault="003523E2" w:rsidP="003523E2">
      <w:pPr>
        <w:pStyle w:val="Zakladny"/>
        <w:keepNext/>
        <w:jc w:val="center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53BC14E6" w:rsidR="00F33A05" w:rsidRPr="00F33A05" w:rsidRDefault="003523E2" w:rsidP="00F33A05">
      <w:pPr>
        <w:pStyle w:val="Popis"/>
        <w:jc w:val="center"/>
      </w:pPr>
      <w:bookmarkStart w:id="127" w:name="_Toc101479546"/>
      <w:r>
        <w:t xml:space="preserve">Obrázok </w:t>
      </w:r>
      <w:fldSimple w:instr=" SEQ Obrázok \* ARABIC ">
        <w:r>
          <w:rPr>
            <w:noProof/>
          </w:rPr>
          <w:t>19</w:t>
        </w:r>
      </w:fldSimple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7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4B874B57" w:rsidR="003523E2" w:rsidRDefault="003523E2" w:rsidP="003523E2">
      <w:pPr>
        <w:pStyle w:val="Popis"/>
        <w:jc w:val="center"/>
      </w:pPr>
      <w:bookmarkStart w:id="128" w:name="_Ref101478826"/>
      <w:bookmarkStart w:id="129" w:name="_Toc101479547"/>
      <w:r>
        <w:t xml:space="preserve">Obrázok </w:t>
      </w:r>
      <w:fldSimple w:instr=" SEQ Obrázok \* ARABIC ">
        <w:r>
          <w:rPr>
            <w:noProof/>
          </w:rPr>
          <w:t>20</w:t>
        </w:r>
      </w:fldSimple>
      <w:bookmarkEnd w:id="128"/>
      <w:r>
        <w:t xml:space="preserve"> Predikcia hospitalizácií z (PCR%, Ag%)</w:t>
      </w:r>
      <w:bookmarkEnd w:id="129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48B2E54" w:rsidR="003523E2" w:rsidRDefault="003523E2" w:rsidP="003523E2">
      <w:pPr>
        <w:pStyle w:val="Popis"/>
        <w:jc w:val="center"/>
      </w:pPr>
      <w:bookmarkStart w:id="130" w:name="_Toc101479548"/>
      <w:r>
        <w:t xml:space="preserve">Obrázok </w:t>
      </w:r>
      <w:fldSimple w:instr=" SEQ Obrázok \* ARABIC ">
        <w:r>
          <w:rPr>
            <w:noProof/>
          </w:rPr>
          <w:t>21</w:t>
        </w:r>
      </w:fldSimple>
      <w:r>
        <w:t xml:space="preserve"> Predikcia hospitalizácií z (PCR, Ag)</w:t>
      </w:r>
      <w:bookmarkEnd w:id="130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50B79DE6" w:rsidR="003523E2" w:rsidRPr="003523E2" w:rsidRDefault="003523E2" w:rsidP="003523E2">
      <w:pPr>
        <w:pStyle w:val="Popis"/>
        <w:jc w:val="center"/>
      </w:pPr>
      <w:bookmarkStart w:id="131" w:name="_Toc101479549"/>
      <w:r>
        <w:t xml:space="preserve">Obrázok </w:t>
      </w:r>
      <w:fldSimple w:instr=" SEQ Obrázok \* ARABIC ">
        <w:r>
          <w:rPr>
            <w:noProof/>
          </w:rPr>
          <w:t>22</w:t>
        </w:r>
      </w:fldSimple>
      <w:r>
        <w:t xml:space="preserve"> Predikcia hospitalizácií z (kumulatívny testy, kumulatívny testy %)</w:t>
      </w:r>
      <w:bookmarkEnd w:id="131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445286" w14:paraId="15E9D1F5" w14:textId="77777777" w:rsidTr="004972DA">
        <w:tc>
          <w:tcPr>
            <w:tcW w:w="3114" w:type="dxa"/>
            <w:vAlign w:val="center"/>
          </w:tcPr>
          <w:p w14:paraId="35E8D4A7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032E0FD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AEE1270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1A464C4C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45286" w14:paraId="19C295D4" w14:textId="77777777" w:rsidTr="004972DA">
        <w:tc>
          <w:tcPr>
            <w:tcW w:w="3114" w:type="dxa"/>
          </w:tcPr>
          <w:p w14:paraId="46286F62" w14:textId="77777777" w:rsidR="00445286" w:rsidRPr="00BB6EE4" w:rsidRDefault="00445286" w:rsidP="004972DA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845D21A" w14:textId="3BA8C47D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24</w:t>
            </w:r>
            <w:r w:rsidR="00D869CF"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4999FE92" w14:textId="1F0962FC" w:rsidR="00445286" w:rsidRDefault="00445286" w:rsidP="004972DA">
            <w:pPr>
              <w:pStyle w:val="Zakladny"/>
              <w:ind w:firstLine="0"/>
              <w:jc w:val="center"/>
            </w:pPr>
            <w:r>
              <w:t>240</w:t>
            </w:r>
            <w:r w:rsidR="00251A88">
              <w:t>9</w:t>
            </w:r>
          </w:p>
        </w:tc>
        <w:tc>
          <w:tcPr>
            <w:tcW w:w="1418" w:type="dxa"/>
            <w:vAlign w:val="center"/>
          </w:tcPr>
          <w:p w14:paraId="33C7F9B0" w14:textId="6A54BC3B" w:rsidR="00445286" w:rsidRPr="00FD7647" w:rsidRDefault="00251A88" w:rsidP="004972DA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445286" w14:paraId="542EDF64" w14:textId="77777777" w:rsidTr="004972DA">
        <w:tc>
          <w:tcPr>
            <w:tcW w:w="3114" w:type="dxa"/>
          </w:tcPr>
          <w:p w14:paraId="58FAA507" w14:textId="77777777" w:rsidR="00445286" w:rsidRDefault="00445286" w:rsidP="004972DA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2299F488" w14:textId="1F6F3A00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24</w:t>
            </w:r>
            <w:r w:rsidR="00D869CF">
              <w:t>25</w:t>
            </w:r>
          </w:p>
        </w:tc>
        <w:tc>
          <w:tcPr>
            <w:tcW w:w="1843" w:type="dxa"/>
            <w:vMerge/>
            <w:vAlign w:val="center"/>
          </w:tcPr>
          <w:p w14:paraId="0746C9F8" w14:textId="77777777" w:rsidR="00445286" w:rsidRDefault="00445286" w:rsidP="004972DA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41BEEA4A" w14:textId="3FCC40AD" w:rsidR="00445286" w:rsidRDefault="00251A88" w:rsidP="004972DA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445286" w14:paraId="42C1186A" w14:textId="77777777" w:rsidTr="004972DA">
        <w:tc>
          <w:tcPr>
            <w:tcW w:w="3114" w:type="dxa"/>
          </w:tcPr>
          <w:p w14:paraId="253CD63F" w14:textId="77777777" w:rsidR="00445286" w:rsidRDefault="00445286" w:rsidP="004972DA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29F3FD57" w14:textId="428C18BB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</w:t>
            </w:r>
            <w:r w:rsidR="00D869CF">
              <w:t>501</w:t>
            </w:r>
          </w:p>
        </w:tc>
        <w:tc>
          <w:tcPr>
            <w:tcW w:w="1843" w:type="dxa"/>
            <w:vMerge/>
            <w:vAlign w:val="center"/>
          </w:tcPr>
          <w:p w14:paraId="104AACE7" w14:textId="77777777" w:rsidR="00445286" w:rsidRDefault="00445286" w:rsidP="004972DA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1BD7D989" w14:textId="79F1A5C7" w:rsidR="00445286" w:rsidRDefault="00251A88" w:rsidP="004972DA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445286" w14:paraId="4F62C021" w14:textId="77777777" w:rsidTr="004972DA">
        <w:tc>
          <w:tcPr>
            <w:tcW w:w="3114" w:type="dxa"/>
          </w:tcPr>
          <w:p w14:paraId="04D26477" w14:textId="77777777" w:rsidR="00445286" w:rsidRDefault="00445286" w:rsidP="004972DA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64E76C" w14:textId="1D8FB2BA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249</w:t>
            </w:r>
            <w:r w:rsidR="00D869CF">
              <w:t>5</w:t>
            </w:r>
          </w:p>
        </w:tc>
        <w:tc>
          <w:tcPr>
            <w:tcW w:w="1843" w:type="dxa"/>
            <w:vMerge/>
            <w:vAlign w:val="center"/>
          </w:tcPr>
          <w:p w14:paraId="380EEAEF" w14:textId="77777777" w:rsidR="00445286" w:rsidRDefault="00445286" w:rsidP="004972DA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F579E5A" w14:textId="5E101ABD" w:rsidR="00445286" w:rsidRDefault="00251A88" w:rsidP="00AB7DF4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32" w:name="_Toc101479523"/>
      <w:r>
        <w:t xml:space="preserve">Tabuľka </w:t>
      </w:r>
      <w:fldSimple w:instr=" SEQ Tabuľka \* ARABIC ">
        <w:r>
          <w:rPr>
            <w:noProof/>
          </w:rPr>
          <w:t>2</w:t>
        </w:r>
      </w:fldSimple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32"/>
      <w:proofErr w:type="spellEnd"/>
    </w:p>
    <w:p w14:paraId="668651D3" w14:textId="5A15B3EC" w:rsidR="00E37DD5" w:rsidRPr="00B7259C" w:rsidRDefault="00E10BD6" w:rsidP="00B7259C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29433032" w:rsidR="00AC745E" w:rsidRDefault="00AC745E" w:rsidP="00AC745E">
      <w:pPr>
        <w:pStyle w:val="Nadpis2urovne"/>
        <w:numPr>
          <w:ilvl w:val="1"/>
          <w:numId w:val="32"/>
        </w:numPr>
      </w:pPr>
      <w:bookmarkStart w:id="133" w:name="_Toc101479584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3"/>
      <w:proofErr w:type="spellEnd"/>
    </w:p>
    <w:p w14:paraId="31F41A20" w14:textId="590E9F67" w:rsidR="00280E12" w:rsidRPr="007C7EE9" w:rsidRDefault="007C7EE9" w:rsidP="00280E12">
      <w:pPr>
        <w:pStyle w:val="Zakladny"/>
        <w:rPr>
          <w:i/>
          <w:iCs/>
          <w:lang w:val="en-US"/>
        </w:rPr>
      </w:pPr>
      <w:bookmarkStart w:id="134" w:name="_Hlk101473646"/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Spracoval</w:t>
      </w:r>
      <w:proofErr w:type="spellEnd"/>
      <w:r>
        <w:rPr>
          <w:i/>
          <w:iCs/>
          <w:lang w:val="en-US"/>
        </w:rPr>
        <w:t xml:space="preserve">: </w:t>
      </w:r>
      <w:proofErr w:type="spellStart"/>
      <w:r>
        <w:rPr>
          <w:i/>
          <w:iCs/>
          <w:lang w:val="en-US"/>
        </w:rPr>
        <w:t>Juraj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Puszter</w:t>
      </w:r>
      <w:proofErr w:type="spellEnd"/>
      <w:r>
        <w:rPr>
          <w:i/>
          <w:iCs/>
          <w:lang w:val="en-US"/>
        </w:rPr>
        <w:t xml:space="preserve">, </w:t>
      </w:r>
      <w:r w:rsidR="007C3E2E">
        <w:rPr>
          <w:i/>
          <w:iCs/>
          <w:lang w:val="en-US"/>
        </w:rPr>
        <w:t xml:space="preserve">Adam </w:t>
      </w:r>
      <w:proofErr w:type="spellStart"/>
      <w:r w:rsidR="007C3E2E">
        <w:rPr>
          <w:i/>
          <w:iCs/>
          <w:lang w:val="en-US"/>
        </w:rPr>
        <w:t>Voz</w:t>
      </w:r>
      <w:proofErr w:type="spellEnd"/>
      <w:r w:rsidR="007C3E2E">
        <w:rPr>
          <w:i/>
          <w:iCs/>
        </w:rPr>
        <w:t xml:space="preserve">ár, Branislav </w:t>
      </w:r>
      <w:proofErr w:type="spellStart"/>
      <w:r w:rsidR="007C3E2E">
        <w:rPr>
          <w:i/>
          <w:iCs/>
        </w:rPr>
        <w:t>Šipula</w:t>
      </w:r>
      <w:proofErr w:type="spellEnd"/>
      <w:r w:rsidR="007C3E2E">
        <w:rPr>
          <w:i/>
          <w:iCs/>
        </w:rPr>
        <w:t>, Marek Kačmár</w:t>
      </w:r>
      <w:r>
        <w:rPr>
          <w:i/>
          <w:iCs/>
          <w:lang w:val="en-US"/>
        </w:rPr>
        <w:t>)</w:t>
      </w:r>
    </w:p>
    <w:bookmarkEnd w:id="134"/>
    <w:p w14:paraId="018BF8B7" w14:textId="237795FD" w:rsidR="00D93FC8" w:rsidRDefault="00F525E9" w:rsidP="00DC5769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VotingEnsemble</w:t>
      </w:r>
      <w:proofErr w:type="spellEnd"/>
      <w:r w:rsidR="00D93FC8">
        <w:t>.</w:t>
      </w:r>
    </w:p>
    <w:p w14:paraId="3A383B8C" w14:textId="72AF841E" w:rsidR="004A71EF" w:rsidRDefault="004A71EF" w:rsidP="00DC5769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D13B24">
      <w:pPr>
        <w:pStyle w:val="Zakladny"/>
        <w:keepNext/>
        <w:ind w:left="284" w:firstLine="0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2C5E546F" w:rsidR="00BB6EE4" w:rsidRDefault="00D13B24" w:rsidP="00D13B24">
      <w:pPr>
        <w:pStyle w:val="Popis"/>
        <w:jc w:val="center"/>
      </w:pPr>
      <w:bookmarkStart w:id="135" w:name="_Toc101479550"/>
      <w:r>
        <w:t xml:space="preserve">Obrázok </w:t>
      </w:r>
      <w:fldSimple w:instr=" SEQ Obrázok \* ARABIC ">
        <w:r w:rsidR="003523E2">
          <w:rPr>
            <w:noProof/>
          </w:rPr>
          <w:t>23</w:t>
        </w:r>
      </w:fldSimple>
      <w:r>
        <w:t xml:space="preserve"> Graf predikcie hospitalizácii z parametrov Ag, Ag%, PCR, PCR%</w:t>
      </w:r>
      <w:bookmarkEnd w:id="135"/>
    </w:p>
    <w:p w14:paraId="171E36FF" w14:textId="79F3649A" w:rsidR="00D13B24" w:rsidRDefault="00D030A1" w:rsidP="00D13B24">
      <w:pPr>
        <w:pStyle w:val="Zakladny"/>
        <w:keepNext/>
        <w:ind w:left="284" w:firstLine="0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1C7678FF" w:rsidR="00BB6EE4" w:rsidRDefault="00D13B24" w:rsidP="00D13B24">
      <w:pPr>
        <w:pStyle w:val="Popis"/>
        <w:jc w:val="center"/>
      </w:pPr>
      <w:bookmarkStart w:id="136" w:name="_Toc101479551"/>
      <w:r>
        <w:t xml:space="preserve">Obrázok </w:t>
      </w:r>
      <w:fldSimple w:instr=" SEQ Obrázok \* ARABIC ">
        <w:r w:rsidR="003523E2">
          <w:rPr>
            <w:noProof/>
          </w:rPr>
          <w:t>24</w:t>
        </w:r>
      </w:fldSimple>
      <w:r w:rsidRPr="005C3028">
        <w:t xml:space="preserve"> Graf predikcie hospitalizácii z parametrov Ag%, PCR%</w:t>
      </w:r>
      <w:bookmarkEnd w:id="136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3AF26BC1" w:rsidR="006911B9" w:rsidRPr="006911B9" w:rsidRDefault="006911B9" w:rsidP="006911B9">
      <w:pPr>
        <w:pStyle w:val="Popis"/>
        <w:jc w:val="center"/>
      </w:pPr>
      <w:bookmarkStart w:id="137" w:name="_Toc101479552"/>
      <w:r>
        <w:t xml:space="preserve">Obrázok </w:t>
      </w:r>
      <w:fldSimple w:instr=" SEQ Obrázok \* ARABIC ">
        <w:r w:rsidR="003523E2">
          <w:rPr>
            <w:noProof/>
          </w:rPr>
          <w:t>25</w:t>
        </w:r>
      </w:fldSimple>
      <w:r>
        <w:t xml:space="preserve"> Graf predikcie hospitalizácií z parametrov Ag, PCR</w:t>
      </w:r>
      <w:bookmarkEnd w:id="137"/>
    </w:p>
    <w:p w14:paraId="2A65DBA3" w14:textId="7F2CD0FD" w:rsidR="006911B9" w:rsidRDefault="00D030A1" w:rsidP="006911B9">
      <w:pPr>
        <w:pStyle w:val="Zakladny"/>
        <w:keepNext/>
        <w:ind w:left="284" w:firstLine="0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37B81A19" w:rsidR="00681856" w:rsidRDefault="006911B9" w:rsidP="00702769">
      <w:pPr>
        <w:pStyle w:val="Popis"/>
        <w:jc w:val="center"/>
      </w:pPr>
      <w:bookmarkStart w:id="138" w:name="_Toc101479553"/>
      <w:r>
        <w:t xml:space="preserve">Obrázok </w:t>
      </w:r>
      <w:fldSimple w:instr=" SEQ Obrázok \* ARABIC ">
        <w:r w:rsidR="003523E2">
          <w:rPr>
            <w:noProof/>
          </w:rPr>
          <w:t>26</w:t>
        </w:r>
      </w:fldSimple>
      <w:r>
        <w:t xml:space="preserve"> Graf predikcie hospitalizácií z parametrov kumulatívne testy, kumulatívne testy%</w:t>
      </w:r>
      <w:bookmarkEnd w:id="138"/>
    </w:p>
    <w:p w14:paraId="1248999A" w14:textId="58681DA3" w:rsidR="00681856" w:rsidRDefault="00D56BFB" w:rsidP="00412DB8">
      <w:pPr>
        <w:pStyle w:val="Zakladny"/>
        <w:ind w:left="284" w:firstLine="0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3D46B7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2B9E62BF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134A32B3" w:rsidR="003D46B7" w:rsidRDefault="003D46B7" w:rsidP="003D46B7">
            <w:pPr>
              <w:pStyle w:val="Zakladny"/>
              <w:ind w:firstLine="0"/>
              <w:jc w:val="center"/>
            </w:pPr>
            <w:r>
              <w:t>240</w:t>
            </w:r>
            <w:r w:rsidR="00430F52">
              <w:t>9</w:t>
            </w:r>
          </w:p>
        </w:tc>
        <w:tc>
          <w:tcPr>
            <w:tcW w:w="1418" w:type="dxa"/>
            <w:vAlign w:val="center"/>
          </w:tcPr>
          <w:p w14:paraId="0587D8F5" w14:textId="267C96C2" w:rsidR="003D46B7" w:rsidRPr="00FD7647" w:rsidRDefault="00430F52" w:rsidP="003D46B7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3D46B7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5DB04847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0C7AF97" w14:textId="47B38260" w:rsidR="003D46B7" w:rsidRDefault="00430F52" w:rsidP="003D46B7">
            <w:pPr>
              <w:pStyle w:val="Zakladny"/>
              <w:ind w:firstLine="0"/>
              <w:jc w:val="center"/>
            </w:pPr>
            <w:r>
              <w:t>87.364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3D46B7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6DC01641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956C4BF" w14:textId="5B557752" w:rsidR="003D46B7" w:rsidRDefault="00430F52" w:rsidP="003D46B7">
            <w:pPr>
              <w:pStyle w:val="Zakladny"/>
              <w:ind w:firstLine="0"/>
              <w:jc w:val="center"/>
            </w:pPr>
            <w:r>
              <w:t>86.863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3D46B7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7581AF7B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740497B" w14:textId="1D0F6B81" w:rsidR="003D46B7" w:rsidRDefault="00430F52" w:rsidP="003D46B7">
            <w:pPr>
              <w:pStyle w:val="Zakladny"/>
              <w:ind w:firstLine="0"/>
              <w:jc w:val="center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9" w:name="_Toc101479524"/>
      <w:r>
        <w:t xml:space="preserve">Tabuľka </w:t>
      </w:r>
      <w:fldSimple w:instr=" SEQ Tabuľka \* ARABIC ">
        <w:r w:rsidR="00AB7DF4">
          <w:rPr>
            <w:noProof/>
          </w:rPr>
          <w:t>3</w:t>
        </w:r>
      </w:fldSimple>
      <w:r>
        <w:t xml:space="preserve"> </w:t>
      </w:r>
      <w:r w:rsidR="00F33A05">
        <w:t>Vyhodnotenie predikcií z dát od konca vlny delta</w:t>
      </w:r>
      <w:bookmarkEnd w:id="139"/>
    </w:p>
    <w:p w14:paraId="72A9339C" w14:textId="16301813" w:rsidR="000C2A6A" w:rsidRDefault="000C2A6A" w:rsidP="00B43E43">
      <w:pPr>
        <w:pStyle w:val="Zakladny"/>
      </w:pPr>
    </w:p>
    <w:p w14:paraId="188150A7" w14:textId="2C452091" w:rsidR="000C2A6A" w:rsidRDefault="00C91374" w:rsidP="000C2A6A">
      <w:pPr>
        <w:pStyle w:val="Nadpisneslovan"/>
        <w:rPr>
          <w:lang w:eastAsia="sk-SK"/>
        </w:rPr>
      </w:pPr>
      <w:bookmarkStart w:id="140" w:name="_Toc101479585"/>
      <w:r>
        <w:rPr>
          <w:lang w:eastAsia="sk-SK"/>
        </w:rPr>
        <w:lastRenderedPageBreak/>
        <w:t>Informácie o členoch tímu</w:t>
      </w:r>
      <w:bookmarkEnd w:id="140"/>
    </w:p>
    <w:p w14:paraId="5473FFE9" w14:textId="09B09CF6" w:rsidR="000C2A6A" w:rsidRDefault="000C2A6A" w:rsidP="000C2A6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prestížnej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Viet Quoc Le</w:t>
      </w:r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pracuje s technológiami ako sú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 </w:t>
      </w:r>
      <w:proofErr w:type="spellStart"/>
      <w:r w:rsidRPr="000C2A6A">
        <w:rPr>
          <w:lang w:eastAsia="sk-SK"/>
        </w:rPr>
        <w:t>Boot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Angular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TestNG</w:t>
      </w:r>
      <w:proofErr w:type="spellEnd"/>
      <w:r w:rsidRPr="000C2A6A">
        <w:rPr>
          <w:lang w:eastAsia="sk-SK"/>
        </w:rPr>
        <w:t xml:space="preserve">. Medzi jeho záľuby 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224BEA10" w:rsidR="000C2A6A" w:rsidRPr="00AC745E" w:rsidRDefault="000C2A6A" w:rsidP="00B43E43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41" w:name="_Toc101479586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1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530973F7" w14:textId="77777777" w:rsidR="00C10FD6" w:rsidRDefault="005712C4" w:rsidP="00C10FD6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10FD6">
            <w:rPr>
              <w:b/>
              <w:bCs/>
              <w:noProof/>
            </w:rPr>
            <w:t>—.</w:t>
          </w:r>
          <w:r w:rsidR="00C10FD6">
            <w:rPr>
              <w:noProof/>
            </w:rPr>
            <w:t xml:space="preserve"> </w:t>
          </w:r>
          <w:r w:rsidR="00C10FD6">
            <w:rPr>
              <w:i/>
              <w:iCs/>
              <w:noProof/>
            </w:rPr>
            <w:t xml:space="preserve">Decision Trees. </w:t>
          </w:r>
          <w:r w:rsidR="00C10FD6">
            <w:rPr>
              <w:noProof/>
            </w:rPr>
            <w:t>[Online] [Dátum: 13. 3 2022.] https://scikit-learn.org/stable/modules/tree.html.</w:t>
          </w:r>
        </w:p>
        <w:p w14:paraId="2CB2A206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Bigelow, Stephen J. 2020.</w:t>
          </w:r>
          <w:r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5BFE8B1B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4F2B7D3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526FDB8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846CD5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3F40A55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2E143541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584BC3F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6DAAEF1E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51A437C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3FD8E83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15105A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C532EF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0E3C816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423D52E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45A2B692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0E42D78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55343B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5A808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69009C5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6EBEF6A3" w14:textId="62B939BD" w:rsidR="008E333D" w:rsidRPr="00036A90" w:rsidRDefault="005712C4" w:rsidP="00C10FD6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8E333D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8E333D">
            <w:rPr>
              <w:b/>
              <w:bCs/>
              <w:sz w:val="24"/>
              <w:szCs w:val="24"/>
            </w:rPr>
            <w:t>.</w:t>
          </w:r>
          <w:r w:rsidR="008E333D" w:rsidRPr="003C2ABA">
            <w:rPr>
              <w:b/>
              <w:bCs/>
              <w:sz w:val="24"/>
              <w:szCs w:val="24"/>
            </w:rPr>
            <w:t xml:space="preserve"> 2020</w:t>
          </w:r>
          <w:r w:rsidR="008E333D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8E333D" w:rsidRPr="003C2ABA">
            <w:rPr>
              <w:sz w:val="24"/>
              <w:szCs w:val="24"/>
            </w:rPr>
            <w:t>How</w:t>
          </w:r>
          <w:proofErr w:type="spellEnd"/>
          <w:r w:rsidR="008E333D" w:rsidRPr="003C2ABA">
            <w:rPr>
              <w:sz w:val="24"/>
              <w:szCs w:val="24"/>
            </w:rPr>
            <w:t xml:space="preserve"> to </w:t>
          </w:r>
          <w:proofErr w:type="spellStart"/>
          <w:r w:rsidR="008E333D" w:rsidRPr="003C2ABA">
            <w:rPr>
              <w:sz w:val="24"/>
              <w:szCs w:val="24"/>
            </w:rPr>
            <w:t>Develop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Elastic</w:t>
          </w:r>
          <w:proofErr w:type="spellEnd"/>
          <w:r w:rsidR="008E333D" w:rsidRPr="003C2ABA">
            <w:rPr>
              <w:sz w:val="24"/>
              <w:szCs w:val="24"/>
            </w:rPr>
            <w:t xml:space="preserve"> Net </w:t>
          </w:r>
          <w:proofErr w:type="spellStart"/>
          <w:r w:rsidR="008E333D" w:rsidRPr="003C2ABA">
            <w:rPr>
              <w:sz w:val="24"/>
              <w:szCs w:val="24"/>
            </w:rPr>
            <w:t>Regression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Models</w:t>
          </w:r>
          <w:proofErr w:type="spellEnd"/>
          <w:r w:rsidR="008E333D" w:rsidRPr="003C2ABA">
            <w:rPr>
              <w:sz w:val="24"/>
              <w:szCs w:val="24"/>
            </w:rPr>
            <w:t xml:space="preserve"> in </w:t>
          </w:r>
          <w:proofErr w:type="spellStart"/>
          <w:r w:rsidR="008E333D" w:rsidRPr="003C2ABA">
            <w:rPr>
              <w:sz w:val="24"/>
              <w:szCs w:val="24"/>
            </w:rPr>
            <w:t>Python</w:t>
          </w:r>
          <w:proofErr w:type="spellEnd"/>
          <w:r w:rsidR="008E333D">
            <w:rPr>
              <w:sz w:val="24"/>
              <w:szCs w:val="24"/>
            </w:rPr>
            <w:t xml:space="preserve">. </w:t>
          </w:r>
          <w:r w:rsidR="008E333D">
            <w:rPr>
              <w:sz w:val="24"/>
              <w:szCs w:val="24"/>
              <w:lang w:val="en-US"/>
            </w:rPr>
            <w:t xml:space="preserve">[Online] 2020-2022 </w:t>
          </w:r>
          <w:r w:rsidR="008E333D" w:rsidRPr="00B97C02">
            <w:rPr>
              <w:sz w:val="24"/>
              <w:szCs w:val="24"/>
              <w:lang w:val="en-US" w:eastAsia="sk-SK"/>
            </w:rPr>
            <w:t>[</w:t>
          </w:r>
          <w:r w:rsidR="008E333D" w:rsidRPr="00B97C02">
            <w:rPr>
              <w:sz w:val="24"/>
              <w:szCs w:val="24"/>
              <w:lang w:eastAsia="sk-SK"/>
            </w:rPr>
            <w:t>Dátum: 13. 3. 2022</w:t>
          </w:r>
          <w:r w:rsidR="008E333D" w:rsidRPr="00B97C02">
            <w:rPr>
              <w:sz w:val="24"/>
              <w:szCs w:val="24"/>
              <w:lang w:val="en-US" w:eastAsia="sk-SK"/>
            </w:rPr>
            <w:t>]</w:t>
          </w:r>
          <w:r w:rsidR="008E333D">
            <w:rPr>
              <w:sz w:val="24"/>
              <w:szCs w:val="24"/>
            </w:rPr>
            <w:t xml:space="preserve"> </w:t>
          </w:r>
          <w:r w:rsidR="008E333D" w:rsidRPr="00036A90">
            <w:rPr>
              <w:sz w:val="24"/>
              <w:szCs w:val="24"/>
            </w:rPr>
            <w:t>https://machinelearningmastery.com/elastic-net-regression-in-python/</w:t>
          </w:r>
        </w:p>
        <w:p w14:paraId="2387927D" w14:textId="77777777" w:rsidR="008E333D" w:rsidRPr="006A6D37" w:rsidRDefault="008E333D" w:rsidP="008E333D">
          <w:pPr>
            <w:rPr>
              <w:sz w:val="24"/>
              <w:szCs w:val="24"/>
              <w:lang w:eastAsia="sk-SK"/>
            </w:rPr>
          </w:pPr>
          <w:r w:rsidRPr="006A6D37">
            <w:rPr>
              <w:b/>
              <w:bCs/>
              <w:noProof/>
              <w:sz w:val="24"/>
              <w:szCs w:val="24"/>
            </w:rPr>
            <w:t>2022 Algoritmus SVM.</w:t>
          </w:r>
          <w:r w:rsidRPr="006A6D37">
            <w:rPr>
              <w:sz w:val="24"/>
              <w:szCs w:val="24"/>
              <w:lang w:eastAsia="sk-SK"/>
            </w:rPr>
            <w:t xml:space="preserve"> [Dátum: 13. 3. 2022] https://sk.education-wiki.com/4245111-svm-algorithm</w:t>
          </w:r>
        </w:p>
        <w:p w14:paraId="230B8567" w14:textId="4D6DAC8B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CJ Carey, Yuan Tang, William de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Vazelhes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,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Aurélien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proofErr w:type="spellStart"/>
          <w:proofErr w:type="gramStart"/>
          <w:r w:rsidRPr="00324DD5">
            <w:rPr>
              <w:b/>
              <w:bCs/>
              <w:sz w:val="24"/>
              <w:szCs w:val="24"/>
              <w:lang w:val="en-US" w:eastAsia="sk-SK"/>
            </w:rPr>
            <w:t>Bellet</w:t>
          </w:r>
          <w:proofErr w:type="spellEnd"/>
          <w:proofErr w:type="gram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and Nathalie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Vauquier</w:t>
          </w:r>
          <w:proofErr w:type="spellEnd"/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8E333D">
            <w:rPr>
              <w:sz w:val="24"/>
              <w:szCs w:val="24"/>
              <w:lang w:eastAsia="sk-SK"/>
            </w:rPr>
            <w:t>] http://contrib.scikit-learn.org/metric-learn/introduction.html</w:t>
          </w:r>
        </w:p>
        <w:p w14:paraId="0381361A" w14:textId="005616E9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proofErr w:type="spellStart"/>
          <w:r w:rsidRPr="008E333D">
            <w:rPr>
              <w:b/>
              <w:bCs/>
              <w:sz w:val="24"/>
              <w:szCs w:val="24"/>
              <w:lang w:eastAsia="sk-SK"/>
            </w:rPr>
            <w:t>Wikipedia</w:t>
          </w:r>
          <w:proofErr w:type="spellEnd"/>
          <w:r w:rsidRPr="008E333D">
            <w:rPr>
              <w:b/>
              <w:bCs/>
              <w:sz w:val="24"/>
              <w:szCs w:val="24"/>
              <w:lang w:eastAsia="sk-SK"/>
            </w:rPr>
            <w:t>.</w:t>
          </w:r>
          <w:r w:rsidRPr="008E333D">
            <w:rPr>
              <w:sz w:val="24"/>
              <w:szCs w:val="24"/>
              <w:lang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6A6D37">
            <w:rPr>
              <w:sz w:val="24"/>
              <w:szCs w:val="24"/>
              <w:lang w:eastAsia="sk-SK"/>
            </w:rPr>
            <w:t>] https://en.wikipedia.org/wiki/Portfolio_optimization</w:t>
          </w:r>
        </w:p>
        <w:p w14:paraId="60DE7646" w14:textId="0C09788B" w:rsidR="005712C4" w:rsidRDefault="008E333D" w:rsidP="008E333D"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61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2EB94" w14:textId="77777777" w:rsidR="0017288B" w:rsidRDefault="0017288B" w:rsidP="00C546A9">
      <w:pPr>
        <w:spacing w:after="0" w:line="240" w:lineRule="auto"/>
      </w:pPr>
      <w:r>
        <w:separator/>
      </w:r>
    </w:p>
  </w:endnote>
  <w:endnote w:type="continuationSeparator" w:id="0">
    <w:p w14:paraId="166B4570" w14:textId="77777777" w:rsidR="0017288B" w:rsidRDefault="0017288B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78C8FA9F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430F52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71B15" w14:textId="77777777" w:rsidR="0017288B" w:rsidRDefault="0017288B" w:rsidP="00C546A9">
      <w:pPr>
        <w:spacing w:after="0" w:line="240" w:lineRule="auto"/>
      </w:pPr>
      <w:r>
        <w:separator/>
      </w:r>
    </w:p>
  </w:footnote>
  <w:footnote w:type="continuationSeparator" w:id="0">
    <w:p w14:paraId="79103015" w14:textId="77777777" w:rsidR="0017288B" w:rsidRDefault="0017288B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5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8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3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9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1"/>
  </w:num>
  <w:num w:numId="2" w16cid:durableId="1907835990">
    <w:abstractNumId w:val="17"/>
  </w:num>
  <w:num w:numId="3" w16cid:durableId="522474878">
    <w:abstractNumId w:val="10"/>
  </w:num>
  <w:num w:numId="4" w16cid:durableId="262035252">
    <w:abstractNumId w:val="29"/>
  </w:num>
  <w:num w:numId="5" w16cid:durableId="737096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4"/>
  </w:num>
  <w:num w:numId="7" w16cid:durableId="23092393">
    <w:abstractNumId w:val="7"/>
  </w:num>
  <w:num w:numId="8" w16cid:durableId="1877349421">
    <w:abstractNumId w:val="4"/>
  </w:num>
  <w:num w:numId="9" w16cid:durableId="1680960310">
    <w:abstractNumId w:val="22"/>
  </w:num>
  <w:num w:numId="10" w16cid:durableId="1460150620">
    <w:abstractNumId w:val="1"/>
  </w:num>
  <w:num w:numId="11" w16cid:durableId="372191283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7"/>
  </w:num>
  <w:num w:numId="13" w16cid:durableId="2090468279">
    <w:abstractNumId w:val="25"/>
  </w:num>
  <w:num w:numId="14" w16cid:durableId="2095590977">
    <w:abstractNumId w:val="2"/>
  </w:num>
  <w:num w:numId="15" w16cid:durableId="820536725">
    <w:abstractNumId w:val="3"/>
  </w:num>
  <w:num w:numId="16" w16cid:durableId="1366519579">
    <w:abstractNumId w:val="20"/>
  </w:num>
  <w:num w:numId="17" w16cid:durableId="1939556709">
    <w:abstractNumId w:val="23"/>
  </w:num>
  <w:num w:numId="18" w16cid:durableId="1335306702">
    <w:abstractNumId w:val="0"/>
  </w:num>
  <w:num w:numId="19" w16cid:durableId="842163613">
    <w:abstractNumId w:val="9"/>
  </w:num>
  <w:num w:numId="20" w16cid:durableId="312881027">
    <w:abstractNumId w:val="5"/>
  </w:num>
  <w:num w:numId="21" w16cid:durableId="455218716">
    <w:abstractNumId w:val="15"/>
  </w:num>
  <w:num w:numId="22" w16cid:durableId="1008214613">
    <w:abstractNumId w:val="28"/>
  </w:num>
  <w:num w:numId="23" w16cid:durableId="1165322999">
    <w:abstractNumId w:val="19"/>
  </w:num>
  <w:num w:numId="24" w16cid:durableId="1663855404">
    <w:abstractNumId w:val="6"/>
  </w:num>
  <w:num w:numId="25" w16cid:durableId="552927450">
    <w:abstractNumId w:val="18"/>
  </w:num>
  <w:num w:numId="26" w16cid:durableId="1430351134">
    <w:abstractNumId w:val="14"/>
  </w:num>
  <w:num w:numId="27" w16cid:durableId="965887131">
    <w:abstractNumId w:val="11"/>
  </w:num>
  <w:num w:numId="28" w16cid:durableId="1371027451">
    <w:abstractNumId w:val="8"/>
  </w:num>
  <w:num w:numId="29" w16cid:durableId="1481506900">
    <w:abstractNumId w:val="16"/>
  </w:num>
  <w:num w:numId="30" w16cid:durableId="1726248577">
    <w:abstractNumId w:val="26"/>
  </w:num>
  <w:num w:numId="31" w16cid:durableId="409616790">
    <w:abstractNumId w:val="13"/>
  </w:num>
  <w:num w:numId="32" w16cid:durableId="11874479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40FEF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019A"/>
    <w:rsid w:val="00093BF6"/>
    <w:rsid w:val="00095A28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27EF"/>
    <w:rsid w:val="000C2A6A"/>
    <w:rsid w:val="000C4A3F"/>
    <w:rsid w:val="000C70AA"/>
    <w:rsid w:val="000D1359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20F59"/>
    <w:rsid w:val="0012247C"/>
    <w:rsid w:val="00125B44"/>
    <w:rsid w:val="00127F9A"/>
    <w:rsid w:val="00131E05"/>
    <w:rsid w:val="0014279A"/>
    <w:rsid w:val="00147150"/>
    <w:rsid w:val="00150F55"/>
    <w:rsid w:val="001517CE"/>
    <w:rsid w:val="00152BF1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7BA"/>
    <w:rsid w:val="001C7EA6"/>
    <w:rsid w:val="001D04CA"/>
    <w:rsid w:val="001D1981"/>
    <w:rsid w:val="001D6977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A88"/>
    <w:rsid w:val="00251E9E"/>
    <w:rsid w:val="002550EA"/>
    <w:rsid w:val="00257A8E"/>
    <w:rsid w:val="00265FD7"/>
    <w:rsid w:val="00270535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5120"/>
    <w:rsid w:val="003361AE"/>
    <w:rsid w:val="003415AA"/>
    <w:rsid w:val="003429F9"/>
    <w:rsid w:val="003445E5"/>
    <w:rsid w:val="00345011"/>
    <w:rsid w:val="0035129A"/>
    <w:rsid w:val="0035185E"/>
    <w:rsid w:val="003523E2"/>
    <w:rsid w:val="00354701"/>
    <w:rsid w:val="00363EA2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6B7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FC"/>
    <w:rsid w:val="004069B7"/>
    <w:rsid w:val="00407251"/>
    <w:rsid w:val="00412DB8"/>
    <w:rsid w:val="0041334F"/>
    <w:rsid w:val="00413BCC"/>
    <w:rsid w:val="00416686"/>
    <w:rsid w:val="00420B27"/>
    <w:rsid w:val="00421605"/>
    <w:rsid w:val="00421EEE"/>
    <w:rsid w:val="00422872"/>
    <w:rsid w:val="004242A0"/>
    <w:rsid w:val="00427D4C"/>
    <w:rsid w:val="00430F52"/>
    <w:rsid w:val="00432D8B"/>
    <w:rsid w:val="00433213"/>
    <w:rsid w:val="004336C7"/>
    <w:rsid w:val="00433CFF"/>
    <w:rsid w:val="00434AEE"/>
    <w:rsid w:val="00436583"/>
    <w:rsid w:val="00436603"/>
    <w:rsid w:val="00437D90"/>
    <w:rsid w:val="00440FF9"/>
    <w:rsid w:val="00441A5F"/>
    <w:rsid w:val="00442754"/>
    <w:rsid w:val="00445286"/>
    <w:rsid w:val="004534F6"/>
    <w:rsid w:val="004556C2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4F6014"/>
    <w:rsid w:val="005017DA"/>
    <w:rsid w:val="005024A4"/>
    <w:rsid w:val="00503EE5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443CD"/>
    <w:rsid w:val="00545B8F"/>
    <w:rsid w:val="00547546"/>
    <w:rsid w:val="00553904"/>
    <w:rsid w:val="005552F2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416F"/>
    <w:rsid w:val="00695D92"/>
    <w:rsid w:val="006A2A0D"/>
    <w:rsid w:val="006B57D5"/>
    <w:rsid w:val="006C3FA7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B5D87"/>
    <w:rsid w:val="008C0A6E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24D5"/>
    <w:rsid w:val="00993583"/>
    <w:rsid w:val="00993CA2"/>
    <w:rsid w:val="00997B40"/>
    <w:rsid w:val="009A0FB2"/>
    <w:rsid w:val="009A11A4"/>
    <w:rsid w:val="009A1DE2"/>
    <w:rsid w:val="009A37FF"/>
    <w:rsid w:val="009A3AAC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59BA"/>
    <w:rsid w:val="00A87A9F"/>
    <w:rsid w:val="00A87CC1"/>
    <w:rsid w:val="00A9281F"/>
    <w:rsid w:val="00A929FE"/>
    <w:rsid w:val="00A9428C"/>
    <w:rsid w:val="00AA758C"/>
    <w:rsid w:val="00AA7997"/>
    <w:rsid w:val="00AB0149"/>
    <w:rsid w:val="00AB3AFF"/>
    <w:rsid w:val="00AB494C"/>
    <w:rsid w:val="00AB51B9"/>
    <w:rsid w:val="00AB7DF4"/>
    <w:rsid w:val="00AB7E9A"/>
    <w:rsid w:val="00AC03D1"/>
    <w:rsid w:val="00AC0FD8"/>
    <w:rsid w:val="00AC25AA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01D8"/>
    <w:rsid w:val="00B23650"/>
    <w:rsid w:val="00B26AF4"/>
    <w:rsid w:val="00B26F73"/>
    <w:rsid w:val="00B27C1E"/>
    <w:rsid w:val="00B35510"/>
    <w:rsid w:val="00B40CBA"/>
    <w:rsid w:val="00B43956"/>
    <w:rsid w:val="00B43E43"/>
    <w:rsid w:val="00B4442A"/>
    <w:rsid w:val="00B47C51"/>
    <w:rsid w:val="00B52D31"/>
    <w:rsid w:val="00B538CD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4FD1"/>
    <w:rsid w:val="00BB6EE4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60A3"/>
    <w:rsid w:val="00C87A2B"/>
    <w:rsid w:val="00C87FEB"/>
    <w:rsid w:val="00C91374"/>
    <w:rsid w:val="00C9774B"/>
    <w:rsid w:val="00CA27D8"/>
    <w:rsid w:val="00CA4B3C"/>
    <w:rsid w:val="00CA5BD3"/>
    <w:rsid w:val="00CB1A6F"/>
    <w:rsid w:val="00CB21BF"/>
    <w:rsid w:val="00CB2F4F"/>
    <w:rsid w:val="00CC3F91"/>
    <w:rsid w:val="00CC4045"/>
    <w:rsid w:val="00CC4DCB"/>
    <w:rsid w:val="00CC5664"/>
    <w:rsid w:val="00CC6679"/>
    <w:rsid w:val="00CD2B39"/>
    <w:rsid w:val="00CE270A"/>
    <w:rsid w:val="00CE4465"/>
    <w:rsid w:val="00CE4569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1365F"/>
    <w:rsid w:val="00D13B24"/>
    <w:rsid w:val="00D143F1"/>
    <w:rsid w:val="00D1653F"/>
    <w:rsid w:val="00D21509"/>
    <w:rsid w:val="00D22B83"/>
    <w:rsid w:val="00D25540"/>
    <w:rsid w:val="00D27962"/>
    <w:rsid w:val="00D34111"/>
    <w:rsid w:val="00D34BA5"/>
    <w:rsid w:val="00D3509D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56BFB"/>
    <w:rsid w:val="00D604C3"/>
    <w:rsid w:val="00D60E4F"/>
    <w:rsid w:val="00D6209D"/>
    <w:rsid w:val="00D63C71"/>
    <w:rsid w:val="00D65239"/>
    <w:rsid w:val="00D71862"/>
    <w:rsid w:val="00D77376"/>
    <w:rsid w:val="00D77D8B"/>
    <w:rsid w:val="00D869CF"/>
    <w:rsid w:val="00D87248"/>
    <w:rsid w:val="00D874A4"/>
    <w:rsid w:val="00D87C0E"/>
    <w:rsid w:val="00D911C8"/>
    <w:rsid w:val="00D93AAC"/>
    <w:rsid w:val="00D93FC8"/>
    <w:rsid w:val="00D9428E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76B3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4378"/>
    <w:rsid w:val="00E4644B"/>
    <w:rsid w:val="00E47838"/>
    <w:rsid w:val="00E50255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3622"/>
    <w:rsid w:val="00EE5C1A"/>
    <w:rsid w:val="00EE7962"/>
    <w:rsid w:val="00EF0023"/>
    <w:rsid w:val="00EF0777"/>
    <w:rsid w:val="00EF53F8"/>
    <w:rsid w:val="00EF549A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5EDE"/>
    <w:rsid w:val="00F273A4"/>
    <w:rsid w:val="00F30245"/>
    <w:rsid w:val="00F30595"/>
    <w:rsid w:val="00F32CAA"/>
    <w:rsid w:val="00F33A05"/>
    <w:rsid w:val="00F34D2E"/>
    <w:rsid w:val="00F36CA0"/>
    <w:rsid w:val="00F37BFB"/>
    <w:rsid w:val="00F519EE"/>
    <w:rsid w:val="00F525E9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AC745E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AC745E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tim_projekt%20(1).docx" TargetMode="External"/><Relationship Id="rId18" Type="http://schemas.openxmlformats.org/officeDocument/2006/relationships/hyperlink" Target="file:///E:\tim_projekt%20(1).docx" TargetMode="External"/><Relationship Id="rId26" Type="http://schemas.openxmlformats.org/officeDocument/2006/relationships/hyperlink" Target="file:///E:\tim_projekt%20(1).docx" TargetMode="External"/><Relationship Id="rId39" Type="http://schemas.openxmlformats.org/officeDocument/2006/relationships/image" Target="media/image9.svg"/><Relationship Id="rId21" Type="http://schemas.openxmlformats.org/officeDocument/2006/relationships/hyperlink" Target="file:///E:\tim_projekt%20(1)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g"/><Relationship Id="rId55" Type="http://schemas.openxmlformats.org/officeDocument/2006/relationships/image" Target="media/image25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E:\tim_projekt%20(1)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E:\tim_projekt%20(1).docx" TargetMode="External"/><Relationship Id="rId24" Type="http://schemas.openxmlformats.org/officeDocument/2006/relationships/hyperlink" Target="file:///E:\tim_projekt%20(1)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5" Type="http://schemas.openxmlformats.org/officeDocument/2006/relationships/settings" Target="settings.xml"/><Relationship Id="rId61" Type="http://schemas.openxmlformats.org/officeDocument/2006/relationships/footer" Target="footer3.xml"/><Relationship Id="rId19" Type="http://schemas.openxmlformats.org/officeDocument/2006/relationships/hyperlink" Target="file:///E:\tim_projekt%20(1).docx" TargetMode="External"/><Relationship Id="rId14" Type="http://schemas.openxmlformats.org/officeDocument/2006/relationships/hyperlink" Target="file:///E:\tim_projekt%20(1).docx" TargetMode="External"/><Relationship Id="rId22" Type="http://schemas.openxmlformats.org/officeDocument/2006/relationships/hyperlink" Target="file:///E:\tim_projekt%20(1).docx" TargetMode="External"/><Relationship Id="rId27" Type="http://schemas.openxmlformats.org/officeDocument/2006/relationships/hyperlink" Target="file:///E:\tim_projekt%20(1).docx" TargetMode="External"/><Relationship Id="rId30" Type="http://schemas.openxmlformats.org/officeDocument/2006/relationships/hyperlink" Target="https://github.com/Institut-Zdravotnych-Analyz/covid19-data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file:///E:\tim_projekt%20(1).docx" TargetMode="External"/><Relationship Id="rId17" Type="http://schemas.openxmlformats.org/officeDocument/2006/relationships/hyperlink" Target="file:///E:\tim_projekt%20(1).docx" TargetMode="External"/><Relationship Id="rId25" Type="http://schemas.openxmlformats.org/officeDocument/2006/relationships/hyperlink" Target="file:///E:\tim_projekt%20(1)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20" Type="http://schemas.openxmlformats.org/officeDocument/2006/relationships/hyperlink" Target="file:///E:\tim_projekt%20(1)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E:\tim_projekt%20(1).docx" TargetMode="External"/><Relationship Id="rId23" Type="http://schemas.openxmlformats.org/officeDocument/2006/relationships/hyperlink" Target="file:///E:\tim_projekt%20(1).docx" TargetMode="External"/><Relationship Id="rId28" Type="http://schemas.openxmlformats.org/officeDocument/2006/relationships/hyperlink" Target="file:///E:\tim_projekt%20(1)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file:///E:\tim_projekt%20(1)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63C89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B4B86"/>
    <w:rsid w:val="003B691E"/>
    <w:rsid w:val="004301C3"/>
    <w:rsid w:val="004A2FC9"/>
    <w:rsid w:val="004A4A88"/>
    <w:rsid w:val="004F7143"/>
    <w:rsid w:val="00522509"/>
    <w:rsid w:val="00595648"/>
    <w:rsid w:val="005B7795"/>
    <w:rsid w:val="005C7EBC"/>
    <w:rsid w:val="005E0A47"/>
    <w:rsid w:val="005F164E"/>
    <w:rsid w:val="00663F39"/>
    <w:rsid w:val="00667686"/>
    <w:rsid w:val="00675BD4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44160"/>
    <w:rsid w:val="00850E48"/>
    <w:rsid w:val="008A6AFC"/>
    <w:rsid w:val="008D3775"/>
    <w:rsid w:val="0091048B"/>
    <w:rsid w:val="009857EC"/>
    <w:rsid w:val="009B377B"/>
    <w:rsid w:val="009E048F"/>
    <w:rsid w:val="009E3E86"/>
    <w:rsid w:val="00A40D1D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AE6BBF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19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20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21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1FA94A6C-F1B7-4A8D-B4F4-8F00B5F9F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520</TotalTime>
  <Pages>36</Pages>
  <Words>6248</Words>
  <Characters>35617</Characters>
  <Application>Microsoft Office Word</Application>
  <DocSecurity>0</DocSecurity>
  <Lines>296</Lines>
  <Paragraphs>83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Marek Kačmár</cp:lastModifiedBy>
  <cp:revision>223</cp:revision>
  <cp:lastPrinted>2022-01-24T22:50:00Z</cp:lastPrinted>
  <dcterms:created xsi:type="dcterms:W3CDTF">2022-03-06T16:35:00Z</dcterms:created>
  <dcterms:modified xsi:type="dcterms:W3CDTF">2022-04-22T07:16:00Z</dcterms:modified>
</cp:coreProperties>
</file>