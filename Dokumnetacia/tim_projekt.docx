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835BD">
      <w:pPr>
        <w:pStyle w:val="Zakladny"/>
      </w:pPr>
    </w:p>
    <w:p w14:paraId="51F68981" w14:textId="77777777" w:rsidR="00AD3CFD" w:rsidRDefault="00AD3CFD" w:rsidP="00F835BD">
      <w:pPr>
        <w:pStyle w:val="Zakladny"/>
      </w:pPr>
    </w:p>
    <w:p w14:paraId="7A05F9B1" w14:textId="5AC56B26" w:rsidR="001D6977" w:rsidRDefault="001D6977" w:rsidP="00F835BD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A111A4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A111A4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835BD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Hlavikaobsahu"/>
            <w:numPr>
              <w:ilvl w:val="0"/>
              <w:numId w:val="0"/>
            </w:numPr>
          </w:pPr>
        </w:p>
        <w:p w14:paraId="56DB675F" w14:textId="455339F2" w:rsidR="00147150" w:rsidRDefault="008645FA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60394" w:history="1">
            <w:r w:rsidR="00147150" w:rsidRPr="00B80AE3">
              <w:rPr>
                <w:rStyle w:val="Hypertextovprepojenie"/>
                <w:noProof/>
              </w:rPr>
              <w:t>Úvod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3A19882C" w14:textId="2C548C71" w:rsidR="00147150" w:rsidRDefault="00A111A4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5" w:history="1">
            <w:r w:rsidR="00147150" w:rsidRPr="00B80AE3">
              <w:rPr>
                <w:rStyle w:val="Hypertextovprepojenie"/>
                <w:noProof/>
              </w:rPr>
              <w:t>1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Zbierané dáta na Slovensku v súvislosti COVID-19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089D69B" w14:textId="0D99DA13" w:rsidR="00147150" w:rsidRDefault="00A111A4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6" w:history="1">
            <w:r w:rsidR="00147150" w:rsidRPr="00B80AE3">
              <w:rPr>
                <w:rStyle w:val="Hypertextovprepojenie"/>
                <w:noProof/>
              </w:rPr>
              <w:t>2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Microsoft Azure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2FAAAE3" w14:textId="27EB650D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7" w:history="1">
            <w:r w:rsidR="00147150" w:rsidRPr="00B80AE3">
              <w:rPr>
                <w:rStyle w:val="Hypertextovprepojenie"/>
                <w:noProof/>
              </w:rPr>
              <w:t>2.1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Azure Machine Learning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_Toc93960397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257A913F" w14:textId="1AE0B502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8" w:history="1">
            <w:r w:rsidR="00147150" w:rsidRPr="00B80AE3">
              <w:rPr>
                <w:rStyle w:val="Hypertextovprepojenie"/>
                <w:noProof/>
              </w:rPr>
              <w:t>2.2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Príprava dát pre trénovanie modelov pomocou AutoML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_Toc93960398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5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A22E777" w14:textId="6B2413CC" w:rsidR="00147150" w:rsidRDefault="00A111A4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9" w:history="1">
            <w:r w:rsidR="00147150" w:rsidRPr="00B80AE3">
              <w:rPr>
                <w:rStyle w:val="Hypertextovprepojenie"/>
                <w:noProof/>
              </w:rPr>
              <w:t>3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Modely strojového učenia trénované pomocou AutoML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_Toc93960399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816A84E" w14:textId="5DC51CE6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0" w:history="1">
            <w:r w:rsidR="00147150" w:rsidRPr="00B80AE3">
              <w:rPr>
                <w:rStyle w:val="Hypertextovprepojenie"/>
                <w:noProof/>
              </w:rPr>
              <w:t>3.1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Seasonal Naive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_Toc93960400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8439DA3" w14:textId="0ACFBCB8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1" w:history="1">
            <w:r w:rsidR="00147150" w:rsidRPr="00B80AE3">
              <w:rPr>
                <w:rStyle w:val="Hypertextovprepojenie"/>
                <w:noProof/>
              </w:rPr>
              <w:t>3.2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ARIMA a ARIMAX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_Toc93960401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503663B" w14:textId="14A00776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2" w:history="1">
            <w:r w:rsidR="00147150" w:rsidRPr="00B80AE3">
              <w:rPr>
                <w:rStyle w:val="Hypertextovprepojenie"/>
                <w:noProof/>
              </w:rPr>
              <w:t>3.3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Decision Tree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_Toc93960402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7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E75D48C" w14:textId="07E1D63F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3" w:history="1">
            <w:r w:rsidR="00147150" w:rsidRPr="00B80AE3">
              <w:rPr>
                <w:rStyle w:val="Hypertextovprepojenie"/>
                <w:noProof/>
              </w:rPr>
              <w:t>3.4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Random Forest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_Toc93960403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8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9680D60" w14:textId="52BB4536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4" w:history="1">
            <w:r w:rsidR="00147150" w:rsidRPr="00B80AE3">
              <w:rPr>
                <w:rStyle w:val="Hypertextovprepojenie"/>
                <w:noProof/>
              </w:rPr>
              <w:t>3.5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XGBoost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9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7D5E1EE" w14:textId="4270F209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5" w:history="1">
            <w:r w:rsidR="00147150" w:rsidRPr="00B80AE3">
              <w:rPr>
                <w:rStyle w:val="Hypertextovprepojenie"/>
                <w:noProof/>
              </w:rPr>
              <w:t>3.6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Voting Ensemble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10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349614B" w14:textId="24072529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6" w:history="1">
            <w:r w:rsidR="00147150" w:rsidRPr="00B80AE3">
              <w:rPr>
                <w:rStyle w:val="Hypertextovprepojenie"/>
                <w:noProof/>
              </w:rPr>
              <w:t>3.7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Stacking Ensemble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1266193" w14:textId="68FEDE07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7" w:history="1">
            <w:r w:rsidR="00147150" w:rsidRPr="00B80AE3">
              <w:rPr>
                <w:rStyle w:val="Hypertextovprepojenie"/>
                <w:noProof/>
              </w:rPr>
              <w:t>3.8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Elastic Net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_Toc93960407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87A0A64" w14:textId="3F1151F3" w:rsidR="00147150" w:rsidRDefault="00A111A4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408" w:history="1">
            <w:r w:rsidR="00147150" w:rsidRPr="00B80AE3">
              <w:rPr>
                <w:rStyle w:val="Hypertextovprepojenie"/>
                <w:noProof/>
              </w:rPr>
              <w:t>4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Doterajšie výsledky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_Toc93960408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CED4477" w14:textId="08777D72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9" w:history="1">
            <w:r w:rsidR="00147150" w:rsidRPr="00B80AE3">
              <w:rPr>
                <w:rStyle w:val="Hypertextovprepojenie"/>
                <w:noProof/>
              </w:rPr>
              <w:t>4.1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pozitívnych PCR testov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_Toc93960409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5687487" w14:textId="001B7165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0" w:history="1">
            <w:r w:rsidR="00147150" w:rsidRPr="00B80AE3">
              <w:rPr>
                <w:rStyle w:val="Hypertextovprepojenie"/>
                <w:noProof/>
              </w:rPr>
              <w:t>4.2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pozitívnych Ag testov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_Toc93960410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14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34B3D14" w14:textId="3A4C188F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1" w:history="1">
            <w:r w:rsidR="00147150" w:rsidRPr="00B80AE3">
              <w:rPr>
                <w:rStyle w:val="Hypertextovprepojenie"/>
                <w:noProof/>
              </w:rPr>
              <w:t>4.3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úmrtí z viacerých ukazovateľov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_Toc93960411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15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8730089" w14:textId="65BFDB29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2" w:history="1">
            <w:r w:rsidR="00147150" w:rsidRPr="00B80AE3">
              <w:rPr>
                <w:rStyle w:val="Hypertextovprepojenie"/>
                <w:noProof/>
              </w:rPr>
              <w:t>4.4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úmrtí z úmrtí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_Toc93960412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3EE83A32" w14:textId="32E3D6A3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3" w:history="1">
            <w:r w:rsidR="00147150" w:rsidRPr="00B80AE3">
              <w:rPr>
                <w:rStyle w:val="Hypertextovprepojenie"/>
                <w:noProof/>
              </w:rPr>
              <w:t>4.5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kompletne zaočkovaných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_Toc93960413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17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E0D735E" w14:textId="54C832F6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4" w:history="1">
            <w:r w:rsidR="00147150" w:rsidRPr="00B80AE3">
              <w:rPr>
                <w:rStyle w:val="Hypertextovprepojenie"/>
                <w:noProof/>
              </w:rPr>
              <w:t>4.6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Graf celkových hospitalizácií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18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50FC9DF" w14:textId="0D5592AA" w:rsidR="00147150" w:rsidRDefault="00A111A4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5" w:history="1">
            <w:r w:rsidR="00147150" w:rsidRPr="00B80AE3">
              <w:rPr>
                <w:rStyle w:val="Hypertextovprepojenie"/>
                <w:noProof/>
              </w:rPr>
              <w:t>4.7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Graf celkových UPV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19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9C03912" w14:textId="37DAB09B" w:rsidR="00147150" w:rsidRDefault="00A111A4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416" w:history="1">
            <w:r w:rsidR="00147150" w:rsidRPr="00B80AE3">
              <w:rPr>
                <w:rStyle w:val="Hypertextovprepojenie"/>
                <w:noProof/>
              </w:rPr>
              <w:t>Zoznam použitej literatúry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20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23554970" w14:textId="4F198760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55EBF94D" w:rsidR="00D34BA5" w:rsidRDefault="00D34BA5">
      <w:pPr>
        <w:rPr>
          <w:rFonts w:ascii="Times New Roman" w:hAnsi="Times New Roman" w:cs="Times New Roman"/>
          <w:sz w:val="24"/>
          <w:szCs w:val="32"/>
        </w:rPr>
      </w:pPr>
      <w:r>
        <w:br w:type="page"/>
      </w:r>
    </w:p>
    <w:p w14:paraId="58C7F50F" w14:textId="77777777" w:rsidR="00147150" w:rsidRDefault="00147150" w:rsidP="00F835BD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F835BD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01340960" w14:textId="13AE3841" w:rsidR="00D34BA5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7116914" w:history="1">
        <w:r w:rsidR="00D34BA5" w:rsidRPr="004C440E">
          <w:rPr>
            <w:rStyle w:val="Hypertextovprepojenie"/>
            <w:noProof/>
          </w:rPr>
          <w:t>Obrázok 1 Ukážka csv  formátu  datasetu IZA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_Toc97116914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2</w:t>
        </w:r>
        <w:r w:rsidR="00D34BA5">
          <w:rPr>
            <w:noProof/>
            <w:webHidden/>
          </w:rPr>
          <w:fldChar w:fldCharType="end"/>
        </w:r>
      </w:hyperlink>
    </w:p>
    <w:p w14:paraId="44586731" w14:textId="133D1249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7116915" w:history="1">
        <w:r w:rsidR="00D34BA5" w:rsidRPr="004C440E">
          <w:rPr>
            <w:rStyle w:val="Hypertextovprepojenie"/>
            <w:noProof/>
          </w:rPr>
          <w:t>Obrázok 2 Služba Azure  Machine Learning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_Toc97116915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4</w:t>
        </w:r>
        <w:r w:rsidR="00D34BA5">
          <w:rPr>
            <w:noProof/>
            <w:webHidden/>
          </w:rPr>
          <w:fldChar w:fldCharType="end"/>
        </w:r>
      </w:hyperlink>
    </w:p>
    <w:p w14:paraId="0E7B88F0" w14:textId="099E6CE8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7116916" w:history="1">
        <w:r w:rsidR="00D34BA5" w:rsidRPr="004C440E">
          <w:rPr>
            <w:rStyle w:val="Hypertextovprepojenie"/>
            <w:noProof/>
          </w:rPr>
          <w:t>Obrázok 3 Životný cyklus projektu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_Toc97116916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5</w:t>
        </w:r>
        <w:r w:rsidR="00D34BA5">
          <w:rPr>
            <w:noProof/>
            <w:webHidden/>
          </w:rPr>
          <w:fldChar w:fldCharType="end"/>
        </w:r>
      </w:hyperlink>
    </w:p>
    <w:p w14:paraId="34411EBA" w14:textId="29A163A0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7116917" w:history="1">
        <w:r w:rsidR="00D34BA5" w:rsidRPr="004C440E">
          <w:rPr>
            <w:rStyle w:val="Hypertextovprepojenie"/>
            <w:noProof/>
          </w:rPr>
          <w:t>Obrázok 4 Rovnica Seasonal Naive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_Toc97116917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6</w:t>
        </w:r>
        <w:r w:rsidR="00D34BA5">
          <w:rPr>
            <w:noProof/>
            <w:webHidden/>
          </w:rPr>
          <w:fldChar w:fldCharType="end"/>
        </w:r>
      </w:hyperlink>
    </w:p>
    <w:p w14:paraId="4144A09C" w14:textId="460B8A80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7116918" w:history="1">
        <w:r w:rsidR="00D34BA5" w:rsidRPr="004C440E">
          <w:rPr>
            <w:rStyle w:val="Hypertextovprepojenie"/>
            <w:noProof/>
          </w:rPr>
          <w:t>Obrázok 5 Vzorec pre model ARIMA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_Toc97116918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7</w:t>
        </w:r>
        <w:r w:rsidR="00D34BA5">
          <w:rPr>
            <w:noProof/>
            <w:webHidden/>
          </w:rPr>
          <w:fldChar w:fldCharType="end"/>
        </w:r>
      </w:hyperlink>
    </w:p>
    <w:p w14:paraId="00D24EC0" w14:textId="56945F1A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7116919" w:history="1">
        <w:r w:rsidR="00D34BA5" w:rsidRPr="004C440E">
          <w:rPr>
            <w:rStyle w:val="Hypertextovprepojenie"/>
            <w:noProof/>
          </w:rPr>
          <w:t>Obrázok 6 Vzorec pre model ARIMAX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_Toc97116919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7</w:t>
        </w:r>
        <w:r w:rsidR="00D34BA5">
          <w:rPr>
            <w:noProof/>
            <w:webHidden/>
          </w:rPr>
          <w:fldChar w:fldCharType="end"/>
        </w:r>
      </w:hyperlink>
    </w:p>
    <w:p w14:paraId="1F23D991" w14:textId="1DB7BA9A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7116920" w:history="1">
        <w:r w:rsidR="00D34BA5" w:rsidRPr="004C440E">
          <w:rPr>
            <w:rStyle w:val="Hypertextovprepojenie"/>
            <w:noProof/>
          </w:rPr>
          <w:t>Obrázok 7 Vytvorenie modelov ARIMAX a SARIMAX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_Toc97116920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7</w:t>
        </w:r>
        <w:r w:rsidR="00D34BA5">
          <w:rPr>
            <w:noProof/>
            <w:webHidden/>
          </w:rPr>
          <w:fldChar w:fldCharType="end"/>
        </w:r>
      </w:hyperlink>
    </w:p>
    <w:p w14:paraId="3D5E63E6" w14:textId="33C4C89A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7116921" w:history="1">
        <w:r w:rsidR="00D34BA5" w:rsidRPr="004C440E">
          <w:rPr>
            <w:rStyle w:val="Hypertextovprepojenie"/>
            <w:noProof/>
          </w:rPr>
          <w:t>Obrázok 8 Ukážka modelu Decision Tree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_Toc97116921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8</w:t>
        </w:r>
        <w:r w:rsidR="00D34BA5">
          <w:rPr>
            <w:noProof/>
            <w:webHidden/>
          </w:rPr>
          <w:fldChar w:fldCharType="end"/>
        </w:r>
      </w:hyperlink>
    </w:p>
    <w:p w14:paraId="692B33D3" w14:textId="3187A6F9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7116922" w:history="1">
        <w:r w:rsidR="00D34BA5" w:rsidRPr="004C440E">
          <w:rPr>
            <w:rStyle w:val="Hypertextovprepojenie"/>
            <w:noProof/>
          </w:rPr>
          <w:t>Obrázok 9 Model Random Forest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_Toc97116922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9</w:t>
        </w:r>
        <w:r w:rsidR="00D34BA5">
          <w:rPr>
            <w:noProof/>
            <w:webHidden/>
          </w:rPr>
          <w:fldChar w:fldCharType="end"/>
        </w:r>
      </w:hyperlink>
    </w:p>
    <w:p w14:paraId="39700FE7" w14:textId="43745910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7116923" w:history="1">
        <w:r w:rsidR="00D34BA5" w:rsidRPr="004C440E">
          <w:rPr>
            <w:rStyle w:val="Hypertextovprepojenie"/>
            <w:noProof/>
          </w:rPr>
          <w:t>Obrázok 10 Jednoduchá ukážka princípu gradient boosting metódy s využitím rozhodovacích stromov.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_Toc97116923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10</w:t>
        </w:r>
        <w:r w:rsidR="00D34BA5">
          <w:rPr>
            <w:noProof/>
            <w:webHidden/>
          </w:rPr>
          <w:fldChar w:fldCharType="end"/>
        </w:r>
      </w:hyperlink>
    </w:p>
    <w:p w14:paraId="1B1EDA20" w14:textId="7002BC79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7116924" w:history="1">
        <w:r w:rsidR="00D34BA5" w:rsidRPr="004C440E">
          <w:rPr>
            <w:rStyle w:val="Hypertextovprepojenie"/>
            <w:noProof/>
          </w:rPr>
          <w:t>Obrázok 11 Voting Ensemble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_Toc97116924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11</w:t>
        </w:r>
        <w:r w:rsidR="00D34BA5">
          <w:rPr>
            <w:noProof/>
            <w:webHidden/>
          </w:rPr>
          <w:fldChar w:fldCharType="end"/>
        </w:r>
      </w:hyperlink>
    </w:p>
    <w:p w14:paraId="09A2C2DD" w14:textId="7E3E5995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116925" w:history="1">
        <w:r w:rsidR="00D34BA5" w:rsidRPr="004C440E">
          <w:rPr>
            <w:rStyle w:val="Hypertextovprepojenie"/>
            <w:noProof/>
          </w:rPr>
          <w:t>Obrázok 12 Graf časového vývoja počtu pozitívnych PCR testov (modrým) so 14-dňovou predikciou (červeným)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_Toc97116925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13</w:t>
        </w:r>
        <w:r w:rsidR="00D34BA5">
          <w:rPr>
            <w:noProof/>
            <w:webHidden/>
          </w:rPr>
          <w:fldChar w:fldCharType="end"/>
        </w:r>
      </w:hyperlink>
    </w:p>
    <w:p w14:paraId="441A4578" w14:textId="2706BF9A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7116926" w:history="1">
        <w:r w:rsidR="00D34BA5" w:rsidRPr="004C440E">
          <w:rPr>
            <w:rStyle w:val="Hypertextovprepojenie"/>
            <w:noProof/>
          </w:rPr>
          <w:t>Obrázok 13 Graf predikcie Ag z PCR, PCR%, Ag, Ag%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_Toc97116926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15</w:t>
        </w:r>
        <w:r w:rsidR="00D34BA5">
          <w:rPr>
            <w:noProof/>
            <w:webHidden/>
          </w:rPr>
          <w:fldChar w:fldCharType="end"/>
        </w:r>
      </w:hyperlink>
    </w:p>
    <w:p w14:paraId="3EE7D460" w14:textId="5194A07A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7116927" w:history="1">
        <w:r w:rsidR="00D34BA5" w:rsidRPr="004C440E">
          <w:rPr>
            <w:rStyle w:val="Hypertextovprepojenie"/>
            <w:noProof/>
          </w:rPr>
          <w:t>Obrázok 14 Graf predikcie úmrtí z PCR, PCR%, Ag, Ag%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_Toc97116927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16</w:t>
        </w:r>
        <w:r w:rsidR="00D34BA5">
          <w:rPr>
            <w:noProof/>
            <w:webHidden/>
          </w:rPr>
          <w:fldChar w:fldCharType="end"/>
        </w:r>
      </w:hyperlink>
    </w:p>
    <w:p w14:paraId="5ECB4129" w14:textId="5004D5E6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97116928" w:history="1">
        <w:r w:rsidR="00D34BA5" w:rsidRPr="004C440E">
          <w:rPr>
            <w:rStyle w:val="Hypertextovprepojenie"/>
            <w:noProof/>
          </w:rPr>
          <w:t>Obrázok 15 Graf predikcie úmrtí z úmrt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_Toc97116928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17</w:t>
        </w:r>
        <w:r w:rsidR="00D34BA5">
          <w:rPr>
            <w:noProof/>
            <w:webHidden/>
          </w:rPr>
          <w:fldChar w:fldCharType="end"/>
        </w:r>
      </w:hyperlink>
    </w:p>
    <w:p w14:paraId="368FBD61" w14:textId="79E8C384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7116929" w:history="1">
        <w:r w:rsidR="00D34BA5" w:rsidRPr="004C440E">
          <w:rPr>
            <w:rStyle w:val="Hypertextovprepojenie"/>
            <w:noProof/>
          </w:rPr>
          <w:t>Obrázok 16 Graf predikcie kompletne zaočkovaných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_Toc97116929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17</w:t>
        </w:r>
        <w:r w:rsidR="00D34BA5">
          <w:rPr>
            <w:noProof/>
            <w:webHidden/>
          </w:rPr>
          <w:fldChar w:fldCharType="end"/>
        </w:r>
      </w:hyperlink>
    </w:p>
    <w:p w14:paraId="4360F2E7" w14:textId="08A9B4EB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116930" w:history="1">
        <w:r w:rsidR="00D34BA5" w:rsidRPr="004C440E">
          <w:rPr>
            <w:rStyle w:val="Hypertextovprepojenie"/>
            <w:noProof/>
          </w:rPr>
          <w:t>Obrázok 17 Graf celkových hospitalizácií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_Toc97116930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18</w:t>
        </w:r>
        <w:r w:rsidR="00D34BA5">
          <w:rPr>
            <w:noProof/>
            <w:webHidden/>
          </w:rPr>
          <w:fldChar w:fldCharType="end"/>
        </w:r>
      </w:hyperlink>
    </w:p>
    <w:p w14:paraId="79535863" w14:textId="69EE7FB3" w:rsidR="00D34BA5" w:rsidRDefault="00A111A4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7116931" w:history="1">
        <w:r w:rsidR="00D34BA5" w:rsidRPr="004C440E">
          <w:rPr>
            <w:rStyle w:val="Hypertextovprepojenie"/>
            <w:noProof/>
          </w:rPr>
          <w:t>Obrázok 18 Graf časového vývoja UPV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_Toc97116931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19</w:t>
        </w:r>
        <w:r w:rsidR="00D34BA5">
          <w:rPr>
            <w:noProof/>
            <w:webHidden/>
          </w:rPr>
          <w:fldChar w:fldCharType="end"/>
        </w:r>
      </w:hyperlink>
    </w:p>
    <w:p w14:paraId="10D77115" w14:textId="0D72D151" w:rsidR="005B4CE1" w:rsidRDefault="009866BF" w:rsidP="00F835BD">
      <w:pPr>
        <w:pStyle w:val="Zakladny"/>
      </w:pPr>
      <w:r w:rsidRPr="00FB6410">
        <w:fldChar w:fldCharType="end"/>
      </w:r>
    </w:p>
    <w:p w14:paraId="3419FBD6" w14:textId="77777777" w:rsidR="005B4CE1" w:rsidRDefault="005B4CE1" w:rsidP="00F835BD">
      <w:pPr>
        <w:pStyle w:val="Zakladny"/>
      </w:pPr>
    </w:p>
    <w:p w14:paraId="702200E6" w14:textId="77777777" w:rsidR="00111D48" w:rsidRDefault="00111D48" w:rsidP="0012247C">
      <w:pPr>
        <w:sectPr w:rsidR="00111D48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3960394"/>
    <w:p w14:paraId="37A6DC58" w14:textId="4F7347DC" w:rsidR="00F82A75" w:rsidRDefault="00A111A4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1A8B9434" w:rsidR="00083B4B" w:rsidRPr="00083B4B" w:rsidRDefault="00083B4B" w:rsidP="00F835BD">
      <w:pPr>
        <w:pStyle w:val="Zakladny"/>
      </w:pPr>
      <w:r>
        <w:t>(</w:t>
      </w:r>
      <w:r w:rsidR="00663C13">
        <w:t>Spracoval</w:t>
      </w:r>
      <w:r w:rsidRPr="00083B4B">
        <w:t xml:space="preserve">: Marek </w:t>
      </w:r>
      <w:proofErr w:type="spellStart"/>
      <w:r w:rsidRPr="00083B4B">
        <w:t>Kačmár</w:t>
      </w:r>
      <w:proofErr w:type="spellEnd"/>
      <w:r>
        <w:t>, u</w:t>
      </w:r>
      <w:r w:rsidRPr="00083B4B">
        <w:t>pravil: Filip Frank</w:t>
      </w:r>
      <w:r>
        <w:t>)</w:t>
      </w:r>
    </w:p>
    <w:p w14:paraId="5B2A67F5" w14:textId="270F6B92" w:rsidR="001E5FE1" w:rsidRDefault="001E5FE1" w:rsidP="00F835BD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4D494523" w:rsidR="00743999" w:rsidRDefault="00675F45" w:rsidP="00F835BD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</w:p>
    <w:p w14:paraId="311FAA2C" w14:textId="7020B931" w:rsidR="00F0585B" w:rsidRPr="00F0585B" w:rsidRDefault="00743999" w:rsidP="00F835BD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1" w:name="_Toc93960395"/>
      <w:bookmarkStart w:id="2" w:name="_Toc378775589"/>
      <w:bookmarkStart w:id="3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1"/>
    </w:p>
    <w:p w14:paraId="28D557FA" w14:textId="57053945" w:rsidR="00083B4B" w:rsidRPr="00083B4B" w:rsidRDefault="00083B4B" w:rsidP="00F835BD">
      <w:pPr>
        <w:pStyle w:val="Zakladny"/>
      </w:pPr>
      <w:r>
        <w:t>(</w:t>
      </w:r>
      <w:r w:rsidR="00663C13">
        <w:t>Spracovali</w:t>
      </w:r>
      <w:r w:rsidRPr="00083B4B">
        <w:t xml:space="preserve">: Branislav Vozár a Adam </w:t>
      </w:r>
      <w:proofErr w:type="spellStart"/>
      <w:r w:rsidRPr="00083B4B">
        <w:t>Šipula</w:t>
      </w:r>
      <w:proofErr w:type="spellEnd"/>
      <w:r>
        <w:t>, u</w:t>
      </w:r>
      <w:r w:rsidRPr="00083B4B">
        <w:t>pravil: Filip Frank</w:t>
      </w:r>
      <w:r>
        <w:t>)</w:t>
      </w:r>
    </w:p>
    <w:p w14:paraId="3120719F" w14:textId="6F3C450F" w:rsidR="0053288F" w:rsidRDefault="00010DA4" w:rsidP="00F835BD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F835BD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F835BD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F835BD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F835BD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F835BD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F835BD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4" w:name="_Toc97116914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5" w:name="_Toc97116914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6" w:name="_Toc93960396"/>
      <w:r>
        <w:lastRenderedPageBreak/>
        <w:t xml:space="preserve">Microsoft </w:t>
      </w:r>
      <w:proofErr w:type="spellStart"/>
      <w:r w:rsidR="00064EE2">
        <w:t>Azure</w:t>
      </w:r>
      <w:bookmarkEnd w:id="6"/>
      <w:proofErr w:type="spellEnd"/>
    </w:p>
    <w:p w14:paraId="76AA1EB2" w14:textId="3658D46E" w:rsidR="00083B4B" w:rsidRPr="00083B4B" w:rsidRDefault="00663C13" w:rsidP="00F835BD">
      <w:pPr>
        <w:pStyle w:val="Zakladny"/>
      </w:pPr>
      <w:r>
        <w:t>(Spracoval</w:t>
      </w:r>
      <w:r w:rsidR="00083B4B" w:rsidRPr="00083B4B">
        <w:t>: Juraj Puszter</w:t>
      </w:r>
      <w:r>
        <w:t>)</w:t>
      </w:r>
    </w:p>
    <w:p w14:paraId="1B3FE7FD" w14:textId="77777777" w:rsidR="00DF39CE" w:rsidRDefault="00DF39CE" w:rsidP="00F835BD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>
        <w:t>.</w:t>
      </w:r>
    </w:p>
    <w:p w14:paraId="7DB3A59B" w14:textId="77777777" w:rsidR="00DF39CE" w:rsidRDefault="00DF39CE" w:rsidP="00F835BD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>
        <w:t>.</w:t>
      </w:r>
    </w:p>
    <w:p w14:paraId="6FE51D32" w14:textId="77777777" w:rsidR="00DF39CE" w:rsidRDefault="00DF39CE" w:rsidP="00F835BD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F835BD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F835BD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F835BD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F835BD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468EE9AC" w:rsidR="00F04DDB" w:rsidRDefault="00DF39CE" w:rsidP="00F835BD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</w:p>
    <w:p w14:paraId="73A73F54" w14:textId="3CA17A1D" w:rsidR="00DF39CE" w:rsidRDefault="00DF39CE" w:rsidP="00DF39CE">
      <w:pPr>
        <w:pStyle w:val="Nadpis2urovne"/>
      </w:pPr>
      <w:bookmarkStart w:id="7" w:name="_Toc93960397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7"/>
      <w:proofErr w:type="spellEnd"/>
    </w:p>
    <w:p w14:paraId="19D66C53" w14:textId="2D84F29C" w:rsidR="00D34BA5" w:rsidRPr="00D34BA5" w:rsidRDefault="00D34BA5" w:rsidP="00D34BA5">
      <w:pPr>
        <w:pStyle w:val="Zakladny"/>
      </w:pPr>
      <w:r w:rsidRPr="00D34BA5">
        <w:t>(Spracoval: Juraj Puszter)</w:t>
      </w:r>
    </w:p>
    <w:p w14:paraId="1496418D" w14:textId="77777777" w:rsidR="00DF39CE" w:rsidRDefault="00DF39CE" w:rsidP="00F835BD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modelov.</w:t>
      </w:r>
    </w:p>
    <w:p w14:paraId="635D8853" w14:textId="77777777" w:rsidR="00DF39CE" w:rsidRDefault="00DF39CE" w:rsidP="00F835BD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prehliadač.</w:t>
      </w:r>
    </w:p>
    <w:p w14:paraId="1643CAA5" w14:textId="77777777" w:rsidR="00DF39CE" w:rsidRDefault="00DF39CE" w:rsidP="00F835BD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 xml:space="preserve">je proces automatizácie časovo náročných, opakujúcich sa úloh vývoja modelu strojového učenia. </w:t>
      </w:r>
    </w:p>
    <w:p w14:paraId="41C1E466" w14:textId="64C91670" w:rsidR="00DF39CE" w:rsidRDefault="00DF39CE" w:rsidP="00F835BD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4663E955" w14:textId="455FFFD2" w:rsidR="00DF39CE" w:rsidRDefault="00DF39CE" w:rsidP="00F835BD">
      <w:pPr>
        <w:pStyle w:val="Zakladny"/>
      </w:pPr>
    </w:p>
    <w:p w14:paraId="01FB3846" w14:textId="781C1CD7" w:rsidR="00DF39CE" w:rsidRDefault="00DF39CE" w:rsidP="00F835BD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F835BD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0587E1F0" w:rsidR="003D775C" w:rsidRDefault="00DF39CE" w:rsidP="00F835BD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</w:p>
    <w:p w14:paraId="48F36F75" w14:textId="77777777" w:rsidR="00F126A3" w:rsidRDefault="00F126A3" w:rsidP="00F126A3">
      <w:pPr>
        <w:pStyle w:val="Zakladny"/>
      </w:pPr>
    </w:p>
    <w:p w14:paraId="192F9FFA" w14:textId="77777777" w:rsidR="00F126A3" w:rsidRDefault="009C6AB3" w:rsidP="00F126A3">
      <w:pPr>
        <w:pStyle w:val="Zakladny"/>
        <w:ind w:firstLine="360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>
        <w:t>.</w:t>
      </w:r>
    </w:p>
    <w:p w14:paraId="7AE8A586" w14:textId="7D051E76" w:rsidR="00A9428C" w:rsidRDefault="00A9428C" w:rsidP="00F126A3">
      <w:pPr>
        <w:pStyle w:val="Zakladny"/>
        <w:ind w:firstLine="360"/>
      </w:pPr>
    </w:p>
    <w:p w14:paraId="672E5137" w14:textId="79A15701" w:rsidR="009E487A" w:rsidRDefault="009E487A" w:rsidP="00A9428C">
      <w:pPr>
        <w:pStyle w:val="Zakladny"/>
        <w:ind w:firstLine="360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7723E187" w:rsidR="00D515FF" w:rsidRDefault="00D515FF" w:rsidP="00F835BD">
      <w:pPr>
        <w:pStyle w:val="Zakladny"/>
      </w:pPr>
      <w:r>
        <w:t>Sú to :</w:t>
      </w:r>
    </w:p>
    <w:p w14:paraId="63BB2904" w14:textId="44618C52" w:rsidR="00F835BD" w:rsidRDefault="00F835BD" w:rsidP="00F835BD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835BD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835BD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835BD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835BD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17CF4DA9" w:rsidR="00F835BD" w:rsidRDefault="00F126A3" w:rsidP="00F835BD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2CCCF2DA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8" w:name="_Toc97116915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bookmarkEnd w:id="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2CCCF2DA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9" w:name="_Toc97116915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bookmarkEnd w:id="9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</w:p>
    <w:p w14:paraId="03AFDB4E" w14:textId="0A4D84E0" w:rsidR="00AB494C" w:rsidRDefault="003D775C" w:rsidP="009C6AB3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0" w:name="_Toc9396039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334C06BF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116916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334C06BF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2" w:name="_Toc97116916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bookmarkEnd w:id="1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0"/>
      <w:proofErr w:type="spellEnd"/>
    </w:p>
    <w:p w14:paraId="6CB41D3A" w14:textId="741A2111" w:rsidR="004C5C6D" w:rsidRPr="004C5C6D" w:rsidRDefault="004C5C6D" w:rsidP="00F835BD">
      <w:pPr>
        <w:pStyle w:val="Zakladny"/>
      </w:pPr>
      <w:r>
        <w:t>(Spracoval: Filip Frank)</w:t>
      </w:r>
    </w:p>
    <w:p w14:paraId="5D82EF94" w14:textId="09D9C472" w:rsidR="002B6D43" w:rsidRDefault="002B6D43" w:rsidP="00F835BD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835BD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835BD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F835BD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F835BD">
      <w:pPr>
        <w:pStyle w:val="Zakladny"/>
      </w:pPr>
    </w:p>
    <w:p w14:paraId="2A463E4E" w14:textId="7BAF0196" w:rsidR="002B6D43" w:rsidRDefault="002B6D43" w:rsidP="00F835BD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835BD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835BD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835BD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835BD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835BD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13" w:name="_Toc93960399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13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14" w:name="_Toc93960400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14"/>
      <w:proofErr w:type="spellEnd"/>
    </w:p>
    <w:p w14:paraId="68BC63DB" w14:textId="5DEC3799" w:rsidR="00663C13" w:rsidRPr="00663C13" w:rsidRDefault="00663C13" w:rsidP="00F835BD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DCCA08E" w14:textId="04B39E97" w:rsidR="001E5FE1" w:rsidRDefault="001E5FE1" w:rsidP="00F835BD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125B44">
        <w:t>mnoho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0E231E20" w14:textId="3C077A11" w:rsidR="001E5FE1" w:rsidRDefault="001E5FE1" w:rsidP="00F835BD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EF3C4C" wp14:editId="327375AF">
                <wp:simplePos x="0" y="0"/>
                <wp:positionH relativeFrom="column">
                  <wp:posOffset>1243330</wp:posOffset>
                </wp:positionH>
                <wp:positionV relativeFrom="paragraph">
                  <wp:posOffset>1784985</wp:posOffset>
                </wp:positionV>
                <wp:extent cx="2894330" cy="635"/>
                <wp:effectExtent l="0" t="0" r="1270" b="1206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BC913" w14:textId="5682ABD3" w:rsidR="001E5FE1" w:rsidRPr="00037A25" w:rsidRDefault="001E5FE1" w:rsidP="001E5FE1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15" w:name="_Toc97116917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4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1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F3C4C" id="Text Box 17" o:spid="_x0000_s1030" type="#_x0000_t202" style="position:absolute;left:0;text-align:left;margin-left:97.9pt;margin-top:140.55pt;width:227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eY+GgIAAD8EAAAOAAAAZHJzL2Uyb0RvYy54bWysU01v2zAMvQ/YfxB0X5yPrui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" stroked="f">
                <v:textbox style="mso-fit-shape-to-text:t" inset="0,0,0,0">
                  <w:txbxContent>
                    <w:p w14:paraId="340BC913" w14:textId="5682ABD3" w:rsidR="001E5FE1" w:rsidRPr="00037A25" w:rsidRDefault="001E5FE1" w:rsidP="001E5FE1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16" w:name="_Toc97116917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4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1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38E10918">
            <wp:simplePos x="0" y="0"/>
            <wp:positionH relativeFrom="column">
              <wp:posOffset>1243476</wp:posOffset>
            </wp:positionH>
            <wp:positionV relativeFrom="paragraph">
              <wp:posOffset>1088390</wp:posOffset>
            </wp:positionV>
            <wp:extent cx="2894881" cy="639810"/>
            <wp:effectExtent l="38100" t="38100" r="39370" b="336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 Jeho rovnica vyzerá nasledovne:</w:t>
      </w:r>
    </w:p>
    <w:p w14:paraId="6C323FAE" w14:textId="18969930" w:rsidR="00BC1815" w:rsidRDefault="001E5FE1" w:rsidP="00F835BD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</w:p>
    <w:p w14:paraId="2FDB9D72" w14:textId="2798A2F4" w:rsidR="00FE2497" w:rsidRDefault="00FE2497" w:rsidP="00F04DDB">
      <w:pPr>
        <w:pStyle w:val="Nadpis2urovne"/>
      </w:pPr>
      <w:bookmarkStart w:id="17" w:name="_Toc93960401"/>
      <w:r>
        <w:t>ARIMA a</w:t>
      </w:r>
      <w:r w:rsidR="00663C13">
        <w:t> </w:t>
      </w:r>
      <w:r>
        <w:t>ARIMAX</w:t>
      </w:r>
      <w:bookmarkEnd w:id="17"/>
    </w:p>
    <w:p w14:paraId="2749FB47" w14:textId="11A1C49E" w:rsidR="00663C13" w:rsidRPr="00663C13" w:rsidRDefault="00663C13" w:rsidP="00F835BD">
      <w:pPr>
        <w:pStyle w:val="Zakladny"/>
      </w:pPr>
      <w:r>
        <w:t>(Spracoval: Juraj Puszter)</w:t>
      </w:r>
    </w:p>
    <w:p w14:paraId="557AB25B" w14:textId="08D09BBF" w:rsidR="00FE2497" w:rsidRDefault="00FE2497" w:rsidP="00F835BD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model.</w:t>
      </w:r>
    </w:p>
    <w:p w14:paraId="45F3B68B" w14:textId="381F35B5" w:rsidR="00FE2497" w:rsidRDefault="00FE2497" w:rsidP="00F835BD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835BD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835BD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2C663CD8" w:rsidR="00FE2497" w:rsidRDefault="005E49AF" w:rsidP="00F835BD">
      <w:pPr>
        <w:pStyle w:val="Zakladny"/>
        <w:numPr>
          <w:ilvl w:val="0"/>
          <w:numId w:val="3"/>
        </w:numPr>
      </w:pPr>
      <w:r w:rsidRPr="00015F27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232B442" wp14:editId="5D29D542">
            <wp:simplePos x="0" y="0"/>
            <wp:positionH relativeFrom="column">
              <wp:posOffset>1525829</wp:posOffset>
            </wp:positionH>
            <wp:positionV relativeFrom="paragraph">
              <wp:posOffset>331140</wp:posOffset>
            </wp:positionV>
            <wp:extent cx="2468880" cy="817245"/>
            <wp:effectExtent l="0" t="0" r="0" b="0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DA4258" wp14:editId="0727F614">
                <wp:simplePos x="0" y="0"/>
                <wp:positionH relativeFrom="column">
                  <wp:posOffset>1521637</wp:posOffset>
                </wp:positionH>
                <wp:positionV relativeFrom="page">
                  <wp:posOffset>2233422</wp:posOffset>
                </wp:positionV>
                <wp:extent cx="2468880" cy="266700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A878D" w14:textId="43E1267B" w:rsidR="00FE2497" w:rsidRPr="00994746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18" w:name="_Toc97116918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5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Vzorec pre model ARIMA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A4258" id="Text Box 34" o:spid="_x0000_s1031" type="#_x0000_t202" style="position:absolute;left:0;text-align:left;margin-left:119.8pt;margin-top:175.85pt;width:194.4pt;height:2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" stroked="f">
                <v:textbox style="mso-fit-shape-to-text:t" inset="0,0,0,0">
                  <w:txbxContent>
                    <w:p w14:paraId="4D2A878D" w14:textId="43E1267B" w:rsidR="00FE2497" w:rsidRPr="00994746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19" w:name="_Toc97116918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5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Vzorec pre model ARIMA</w:t>
                      </w:r>
                      <w:bookmarkEnd w:id="19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FE2497">
        <w:t>d – Minimálny počet rozdielov potrebných na to, aby séria bola stacionárna.</w:t>
      </w:r>
    </w:p>
    <w:p w14:paraId="07DBBEF7" w14:textId="1A6A79AD" w:rsidR="00FE2497" w:rsidRDefault="005E49AF" w:rsidP="00F835BD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62B53" wp14:editId="06DAE3B0">
                <wp:simplePos x="0" y="0"/>
                <wp:positionH relativeFrom="column">
                  <wp:posOffset>1204976</wp:posOffset>
                </wp:positionH>
                <wp:positionV relativeFrom="paragraph">
                  <wp:posOffset>2694686</wp:posOffset>
                </wp:positionV>
                <wp:extent cx="3230880" cy="635"/>
                <wp:effectExtent l="0" t="0" r="0" b="1206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38E4B" w14:textId="1CBDEC7B" w:rsidR="00FE2497" w:rsidRPr="00FD7358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0" w:name="_Toc97116919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6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Vzorec pre model ARIMAX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62B53" id="Text Box 36" o:spid="_x0000_s1032" type="#_x0000_t202" style="position:absolute;left:0;text-align:left;margin-left:94.9pt;margin-top:212.2pt;width:254.4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" stroked="f">
                <v:textbox style="mso-fit-shape-to-text:t" inset="0,0,0,0">
                  <w:txbxContent>
                    <w:p w14:paraId="52738E4B" w14:textId="1CBDEC7B" w:rsidR="00FE2497" w:rsidRPr="00FD7358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1" w:name="_Toc97116919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6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Vzorec pre model ARIMAX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1EE7EC96">
            <wp:simplePos x="0" y="0"/>
            <wp:positionH relativeFrom="column">
              <wp:posOffset>1168400</wp:posOffset>
            </wp:positionH>
            <wp:positionV relativeFrom="paragraph">
              <wp:posOffset>1810843</wp:posOffset>
            </wp:positionV>
            <wp:extent cx="3230880" cy="770325"/>
            <wp:effectExtent l="0" t="0" r="0" b="4445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model.</w:t>
      </w:r>
    </w:p>
    <w:p w14:paraId="681EC6BE" w14:textId="32C1DA06" w:rsidR="00FE2497" w:rsidRDefault="005E49AF" w:rsidP="00F835BD">
      <w:pPr>
        <w:pStyle w:val="Zakladny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3D79AA96">
            <wp:simplePos x="0" y="0"/>
            <wp:positionH relativeFrom="column">
              <wp:posOffset>1056640</wp:posOffset>
            </wp:positionH>
            <wp:positionV relativeFrom="page">
              <wp:posOffset>4939589</wp:posOffset>
            </wp:positionV>
            <wp:extent cx="3687445" cy="2153920"/>
            <wp:effectExtent l="0" t="0" r="0" b="508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140B9239">
                <wp:simplePos x="0" y="0"/>
                <wp:positionH relativeFrom="column">
                  <wp:posOffset>1096163</wp:posOffset>
                </wp:positionH>
                <wp:positionV relativeFrom="paragraph">
                  <wp:posOffset>4120286</wp:posOffset>
                </wp:positionV>
                <wp:extent cx="3687445" cy="635"/>
                <wp:effectExtent l="0" t="0" r="0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7A6587C3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2" w:name="_Toc97116920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7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 SARIMAX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86.3pt;margin-top:324.45pt;width:290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" stroked="f">
                <v:textbox style="mso-fit-shape-to-text:t" inset="0,0,0,0">
                  <w:txbxContent>
                    <w:p w14:paraId="53A57373" w14:textId="7A6587C3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23" w:name="_Toc97116920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7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 SARIMAX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2497" w:rsidRPr="00FE2497">
        <w:t>Nasledujúci obrázok znázorňuje, ako je kombinovaná lineárna regresia, ARIMA a SARIMA pre vytvorenie modelov ARIMAX a SARIMAX.</w:t>
      </w:r>
    </w:p>
    <w:p w14:paraId="0CE71727" w14:textId="5E82A3E4" w:rsidR="00064EE2" w:rsidRDefault="00064EE2" w:rsidP="00F04DDB">
      <w:pPr>
        <w:pStyle w:val="Nadpis2urovne"/>
      </w:pPr>
      <w:bookmarkStart w:id="24" w:name="_Toc93960402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24"/>
      <w:proofErr w:type="spellEnd"/>
    </w:p>
    <w:p w14:paraId="03923B1E" w14:textId="15AC92DF" w:rsidR="00663C13" w:rsidRPr="00663C13" w:rsidRDefault="00663C13" w:rsidP="00F835BD">
      <w:pPr>
        <w:pStyle w:val="Zakladny"/>
      </w:pPr>
      <w:r>
        <w:t>(Spracoval: Adam Vozár)</w:t>
      </w:r>
    </w:p>
    <w:p w14:paraId="02B55BC1" w14:textId="7F08CCF8" w:rsidR="00064EE2" w:rsidRDefault="00064EE2" w:rsidP="00F835BD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F835BD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F835BD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F835BD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F835BD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F835BD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3FDB198D" w:rsidR="00064EE2" w:rsidRPr="0068581B" w:rsidRDefault="00064EE2" w:rsidP="00064EE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5" w:name="_Toc97116921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8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3FDB198D" w:rsidR="00064EE2" w:rsidRPr="0068581B" w:rsidRDefault="00064EE2" w:rsidP="00064EE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6" w:name="_Toc97116921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8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2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27" w:name="_Toc93960403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27"/>
      <w:proofErr w:type="spellEnd"/>
    </w:p>
    <w:p w14:paraId="7A509119" w14:textId="267D7A54" w:rsidR="00663C13" w:rsidRPr="00663C13" w:rsidRDefault="00663C13" w:rsidP="00F835BD">
      <w:pPr>
        <w:pStyle w:val="Zakladny"/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7056987B" w14:textId="6A705A1B" w:rsidR="00BA44DD" w:rsidRDefault="00E700EC" w:rsidP="00F835BD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stromov.</w:t>
      </w:r>
    </w:p>
    <w:p w14:paraId="725F78C1" w14:textId="7D89C133" w:rsidR="00057703" w:rsidRPr="00EF549A" w:rsidRDefault="00BA44DD" w:rsidP="00F835BD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950640">
        <w:t>.</w:t>
      </w:r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54F98976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28" w:name="_Toc97116922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9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54F98976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29" w:name="_Toc97116922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9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2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109D3" w14:textId="27E4A6E1" w:rsidR="000A1DD5" w:rsidRDefault="000A1DD5" w:rsidP="000A1DD5">
      <w:pPr>
        <w:pStyle w:val="Nadpis2urovne"/>
      </w:pPr>
      <w:bookmarkStart w:id="30" w:name="_Toc93960404"/>
      <w:proofErr w:type="spellStart"/>
      <w:r>
        <w:t>XGBoost</w:t>
      </w:r>
      <w:bookmarkEnd w:id="30"/>
      <w:proofErr w:type="spellEnd"/>
    </w:p>
    <w:p w14:paraId="09E2D7CA" w14:textId="7CA9BA86" w:rsidR="00663C13" w:rsidRPr="00663C13" w:rsidRDefault="00663C13" w:rsidP="00F835BD">
      <w:pPr>
        <w:pStyle w:val="Zakladny"/>
      </w:pPr>
      <w:r>
        <w:t>(Spracoval: Filip Frank)</w:t>
      </w:r>
    </w:p>
    <w:p w14:paraId="3AA81EA4" w14:textId="25B5EC28" w:rsidR="000A1DD5" w:rsidRDefault="000A1DD5" w:rsidP="00F835BD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metódu o optimalizačné algoritmy, ktoré zabezpečujú komparatívne rýchlejší priebeh </w:t>
      </w:r>
      <w:r w:rsidRPr="00BC1815">
        <w:lastRenderedPageBreak/>
        <w:t xml:space="preserve">trénovania a minimalizujú nároky na potrebné výpočtové zdroje. Informácie k implementácii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083F6B8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31" w:name="_Toc97116923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10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083F6B8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32" w:name="_Toc97116923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10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C1815">
        <w:t>XGBoost</w:t>
      </w:r>
      <w:proofErr w:type="spellEnd"/>
      <w:r w:rsidRPr="00BC1815">
        <w:t xml:space="preserve"> sú dostupné na</w:t>
      </w:r>
      <w:r>
        <w:t xml:space="preserve"> </w:t>
      </w:r>
      <w:hyperlink r:id="rId39" w:history="1">
        <w:r w:rsidRPr="00E1401C">
          <w:rPr>
            <w:rStyle w:val="Hypertextovprepojenie"/>
          </w:rPr>
          <w:t>https://arxiv.org/abs/1603.02754</w:t>
        </w:r>
      </w:hyperlink>
      <w:r w:rsidRPr="00BC1815">
        <w:t>.</w:t>
      </w:r>
    </w:p>
    <w:p w14:paraId="0C21DBA6" w14:textId="46DB4055" w:rsidR="00057703" w:rsidRDefault="00057703" w:rsidP="00F04DDB">
      <w:pPr>
        <w:pStyle w:val="Nadpis2urovne"/>
      </w:pPr>
      <w:bookmarkStart w:id="33" w:name="_Toc93960405"/>
      <w:proofErr w:type="spellStart"/>
      <w:r>
        <w:t>Voting</w:t>
      </w:r>
      <w:proofErr w:type="spellEnd"/>
      <w:r>
        <w:t xml:space="preserve"> Ensemble</w:t>
      </w:r>
      <w:bookmarkEnd w:id="33"/>
    </w:p>
    <w:p w14:paraId="643FE2EE" w14:textId="3AD79273" w:rsidR="00663C13" w:rsidRPr="00663C13" w:rsidRDefault="00663C13" w:rsidP="00F835BD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7229A7FB" w14:textId="5AF02FFC" w:rsidR="00057703" w:rsidRDefault="00057703" w:rsidP="00F835BD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92FDA0A" w:rsidR="00057703" w:rsidRDefault="00057703" w:rsidP="00F835BD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35294C43" w:rsidR="00057703" w:rsidRDefault="00057703" w:rsidP="00F835BD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</w:p>
    <w:p w14:paraId="0C5F6D27" w14:textId="06B394E1" w:rsidR="00057703" w:rsidRPr="00057703" w:rsidRDefault="00232E6F" w:rsidP="00F835BD">
      <w:pPr>
        <w:pStyle w:val="Zakladny"/>
      </w:pPr>
      <w:r w:rsidRPr="00BC2426">
        <w:rPr>
          <w:noProof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CE716C4" wp14:editId="22508964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673AADCB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4" w:name="_Toc97116924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11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673AADCB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35" w:name="_Toc97116924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11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36" w:name="_Toc93960406"/>
      <w:proofErr w:type="spellStart"/>
      <w:r>
        <w:t>Stacking</w:t>
      </w:r>
      <w:proofErr w:type="spellEnd"/>
      <w:r>
        <w:t xml:space="preserve"> Ensemble</w:t>
      </w:r>
      <w:bookmarkEnd w:id="36"/>
    </w:p>
    <w:p w14:paraId="07A01006" w14:textId="13ABB397" w:rsidR="00663C13" w:rsidRPr="00663C13" w:rsidRDefault="00663C13" w:rsidP="00F835BD">
      <w:pPr>
        <w:pStyle w:val="Zakladny"/>
      </w:pPr>
      <w:r>
        <w:t>(Spracoval: Filip Frank)</w:t>
      </w:r>
    </w:p>
    <w:p w14:paraId="29F7000E" w14:textId="415EE39D" w:rsidR="00987F6A" w:rsidRDefault="00987F6A" w:rsidP="00F835BD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modelu:</w:t>
      </w:r>
    </w:p>
    <w:p w14:paraId="704EE44F" w14:textId="669D6E3D" w:rsidR="00987F6A" w:rsidRDefault="00987F6A" w:rsidP="00F835BD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835BD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6C03DE72" w:rsidR="00F53104" w:rsidRDefault="00F53104" w:rsidP="00F53104">
      <w:pPr>
        <w:pStyle w:val="Nadpis2urovne"/>
      </w:pPr>
      <w:bookmarkStart w:id="37" w:name="_Toc93960407"/>
      <w:bookmarkEnd w:id="2"/>
      <w:bookmarkEnd w:id="3"/>
      <w:proofErr w:type="spellStart"/>
      <w:r>
        <w:t>Elastic</w:t>
      </w:r>
      <w:proofErr w:type="spellEnd"/>
      <w:r>
        <w:t xml:space="preserve"> Net</w:t>
      </w:r>
      <w:bookmarkEnd w:id="37"/>
    </w:p>
    <w:p w14:paraId="68B4B022" w14:textId="0535A20A" w:rsidR="00663C13" w:rsidRPr="00663C13" w:rsidRDefault="00663C13" w:rsidP="00F835BD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27642186" w14:textId="4462791A" w:rsidR="00F53104" w:rsidRDefault="00F53104" w:rsidP="00F835BD">
      <w:pPr>
        <w:pStyle w:val="Zakladny"/>
      </w:pPr>
      <w:proofErr w:type="spellStart"/>
      <w:r w:rsidRPr="00F53104">
        <w:t>Elastic</w:t>
      </w:r>
      <w:proofErr w:type="spellEnd"/>
      <w:r w:rsidRPr="00F53104">
        <w:t xml:space="preserve"> Net je rozšírením lineárnej regresie, ktorá pridáva regulačné sankcie k funkcii straty počas tréningu. Ako vyhodnotiť model elastickej siete a použiť konečný model na predpovedanie nových údajov. Ako nakonfigurovať model </w:t>
      </w:r>
      <w:proofErr w:type="spellStart"/>
      <w:r w:rsidRPr="00F53104">
        <w:t>Elastic</w:t>
      </w:r>
      <w:proofErr w:type="spellEnd"/>
      <w:r w:rsidRPr="00F53104">
        <w:t xml:space="preserve"> Net pre nový súbor údajov pomocou vyhľadávania v mriežke a automaticky.</w:t>
      </w:r>
    </w:p>
    <w:p w14:paraId="291A67DC" w14:textId="1D4C65D8" w:rsidR="00AF18B3" w:rsidRDefault="00AF18B3" w:rsidP="00F835BD">
      <w:pPr>
        <w:pStyle w:val="Zakladny"/>
      </w:pP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10CCA65A" w14:textId="750F218F" w:rsidR="00AF18B3" w:rsidRPr="00F53104" w:rsidRDefault="00AF18B3" w:rsidP="00F835BD">
      <w:pPr>
        <w:pStyle w:val="Zakladny"/>
      </w:pPr>
      <w:r>
        <w:t xml:space="preserve">Ďalšou populárnou penalizáciou je penalizácia modelu na základe súčtu hodnôt absolútnych koeficientov. Toto sa nazýva trest L1. Pokuta L1 minimalizuje veľkosť všetkých </w:t>
      </w:r>
      <w:r>
        <w:lastRenderedPageBreak/>
        <w:t xml:space="preserve">koeficientov a umožňuje, aby sa niektoré koeficienty minimalizovali na hodnotu nula, čím sa z modelu odstráni </w:t>
      </w:r>
      <w:proofErr w:type="spellStart"/>
      <w:r>
        <w:t>prediktor</w:t>
      </w:r>
      <w:proofErr w:type="spellEnd"/>
      <w:r>
        <w:t>.</w:t>
      </w:r>
    </w:p>
    <w:p w14:paraId="3F41C4DC" w14:textId="1D9742BF" w:rsidR="00F0585B" w:rsidRDefault="00F0585B" w:rsidP="00F0585B">
      <w:pPr>
        <w:pStyle w:val="Nadpis1rovne"/>
      </w:pPr>
      <w:bookmarkStart w:id="38" w:name="_Toc93960408"/>
      <w:r>
        <w:lastRenderedPageBreak/>
        <w:t>Doterajšie výsledky</w:t>
      </w:r>
      <w:bookmarkEnd w:id="38"/>
    </w:p>
    <w:p w14:paraId="46A8F6E1" w14:textId="3B42E332" w:rsidR="00E90430" w:rsidRDefault="00E90430" w:rsidP="00811A7F">
      <w:pPr>
        <w:pStyle w:val="Nadpis2urovne"/>
        <w:numPr>
          <w:ilvl w:val="1"/>
          <w:numId w:val="11"/>
        </w:numPr>
      </w:pPr>
      <w:bookmarkStart w:id="39" w:name="_Toc93960409"/>
      <w:r>
        <w:t>Predikcia pozitívnych PCR</w:t>
      </w:r>
      <w:r w:rsidR="00363EA2">
        <w:t xml:space="preserve"> testov</w:t>
      </w:r>
      <w:bookmarkEnd w:id="39"/>
    </w:p>
    <w:p w14:paraId="3702BFA6" w14:textId="65FBD985" w:rsidR="00663C13" w:rsidRPr="00663C13" w:rsidRDefault="00663C13" w:rsidP="00F835BD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Filip Frank)</w:t>
      </w:r>
    </w:p>
    <w:p w14:paraId="25BC1887" w14:textId="7DEFA944" w:rsidR="00C50F0E" w:rsidRDefault="00C50F0E" w:rsidP="00F835BD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F835BD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835BD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835BD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835BD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835BD">
      <w:pPr>
        <w:pStyle w:val="Zakladny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F835BD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F835BD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6E331C7C" w:rsidR="00C50F0E" w:rsidRDefault="00C50F0E" w:rsidP="00C50F0E">
      <w:pPr>
        <w:pStyle w:val="Popis"/>
        <w:jc w:val="center"/>
      </w:pPr>
      <w:bookmarkStart w:id="40" w:name="_Toc97116925"/>
      <w:r>
        <w:t xml:space="preserve">Obrázok </w:t>
      </w:r>
      <w:r w:rsidR="00A111A4">
        <w:fldChar w:fldCharType="begin"/>
      </w:r>
      <w:r w:rsidR="00A111A4">
        <w:instrText xml:space="preserve"> SEQ Obrázok \* ARABIC </w:instrText>
      </w:r>
      <w:r w:rsidR="00A111A4">
        <w:fldChar w:fldCharType="separate"/>
      </w:r>
      <w:r w:rsidR="00AB494C">
        <w:rPr>
          <w:noProof/>
        </w:rPr>
        <w:t>12</w:t>
      </w:r>
      <w:r w:rsidR="00A111A4">
        <w:rPr>
          <w:noProof/>
        </w:rPr>
        <w:fldChar w:fldCharType="end"/>
      </w:r>
      <w:r>
        <w:t xml:space="preserve"> </w:t>
      </w:r>
      <w:r w:rsidR="00745A54">
        <w:t>Graf časového vývoja počtu pozitívnych PCR testov (modrým) so 14-dňovou predikciou (červeným)</w:t>
      </w:r>
      <w:bookmarkEnd w:id="40"/>
    </w:p>
    <w:p w14:paraId="498AAA80" w14:textId="77777777" w:rsidR="00C50F0E" w:rsidRDefault="00C50F0E" w:rsidP="00F835BD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3B49BB5E" w:rsidR="005E49AF" w:rsidRDefault="00C50F0E" w:rsidP="00F835BD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</w:p>
    <w:p w14:paraId="078D009A" w14:textId="3018E117" w:rsidR="00E90430" w:rsidRDefault="00E90430" w:rsidP="00811A7F">
      <w:pPr>
        <w:pStyle w:val="Nadpis2urovne"/>
        <w:numPr>
          <w:ilvl w:val="1"/>
          <w:numId w:val="11"/>
        </w:numPr>
      </w:pPr>
      <w:bookmarkStart w:id="41" w:name="_Toc93960410"/>
      <w:r>
        <w:t>Predikcia pozitívnych Ag</w:t>
      </w:r>
      <w:r w:rsidR="00363EA2">
        <w:t xml:space="preserve"> testov</w:t>
      </w:r>
      <w:bookmarkEnd w:id="41"/>
    </w:p>
    <w:p w14:paraId="3F2A5BD9" w14:textId="4A7B2125" w:rsidR="00663C13" w:rsidRPr="00663C13" w:rsidRDefault="00663C13" w:rsidP="00F835BD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Juraj Puszter)</w:t>
      </w:r>
    </w:p>
    <w:p w14:paraId="216A3405" w14:textId="77777777" w:rsidR="000E4E0E" w:rsidRDefault="000E4E0E" w:rsidP="00F835BD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F835BD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835BD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835BD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835BD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835BD">
      <w:pPr>
        <w:pStyle w:val="Zakladny"/>
      </w:pPr>
    </w:p>
    <w:p w14:paraId="0372CB11" w14:textId="77777777" w:rsidR="00A324B3" w:rsidRDefault="000E4E0E" w:rsidP="00F835BD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F835BD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835BD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262B5C39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2" w:name="_Toc97116926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13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262B5C39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3" w:name="_Toc97116926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13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F835BD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6D118FA5" w:rsidR="00E90430" w:rsidRDefault="00E90430" w:rsidP="00E90430">
      <w:pPr>
        <w:pStyle w:val="Nadpis2urovne"/>
      </w:pPr>
      <w:bookmarkStart w:id="44" w:name="_Toc93960411"/>
      <w:r>
        <w:t>Predikcia úmrtí</w:t>
      </w:r>
      <w:r w:rsidR="00363EA2">
        <w:t xml:space="preserve"> z viacerých ukazovateľov</w:t>
      </w:r>
      <w:bookmarkEnd w:id="44"/>
    </w:p>
    <w:p w14:paraId="077653E1" w14:textId="096DE498" w:rsidR="00663C13" w:rsidRPr="00363EA2" w:rsidRDefault="00363EA2" w:rsidP="00F835BD">
      <w:pPr>
        <w:pStyle w:val="Zakladny"/>
        <w:rPr>
          <w:lang w:val="en-GB"/>
        </w:rPr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4E8FCACD" w14:textId="5A7CB5EA" w:rsidR="002B26BC" w:rsidRDefault="000E66D6" w:rsidP="00F835BD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835BD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6C65C423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5" w:name="_Toc97116927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14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6C65C423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6" w:name="_Toc97116927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14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686F4" w14:textId="3AA24439" w:rsidR="007D0E99" w:rsidRDefault="006F374E" w:rsidP="00F835BD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210E3542" w14:textId="343D726B" w:rsidR="007D0E99" w:rsidRDefault="007D0E99" w:rsidP="00F835BD">
      <w:pPr>
        <w:pStyle w:val="Zakladny"/>
      </w:pPr>
    </w:p>
    <w:p w14:paraId="4FD3AF17" w14:textId="3753E33A" w:rsidR="00E90430" w:rsidRDefault="00E90430" w:rsidP="00E90430">
      <w:pPr>
        <w:pStyle w:val="Nadpis2urovne"/>
      </w:pPr>
      <w:bookmarkStart w:id="47" w:name="_Toc93960412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47"/>
    </w:p>
    <w:p w14:paraId="5F303AEE" w14:textId="7D34B415" w:rsidR="00363EA2" w:rsidRPr="00363EA2" w:rsidRDefault="00363EA2" w:rsidP="00F835BD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63F025DC" w14:textId="1FC15D06" w:rsidR="00CE4465" w:rsidRDefault="00CE4465" w:rsidP="00F835BD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835BD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3C9D5A0E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8" w:name="_Toc97116928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15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úmrt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3C9D5A0E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9" w:name="_Toc97116928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15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úmrt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309AD396" w:rsidR="00125B44" w:rsidRDefault="00125B44" w:rsidP="00125B44">
      <w:pPr>
        <w:pStyle w:val="Nadpis2urovne"/>
      </w:pPr>
      <w:bookmarkStart w:id="50" w:name="_Toc93960413"/>
      <w:r>
        <w:t>Predikcia kompletne</w:t>
      </w:r>
      <w:r w:rsidR="00C836C5">
        <w:t xml:space="preserve"> </w:t>
      </w:r>
      <w:r>
        <w:t>zaočkovaných</w:t>
      </w:r>
      <w:bookmarkEnd w:id="50"/>
    </w:p>
    <w:p w14:paraId="55DC6402" w14:textId="30C2805B" w:rsidR="00363EA2" w:rsidRPr="00363EA2" w:rsidRDefault="00363EA2" w:rsidP="00F835BD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F770A4C" w14:textId="748C0A2F" w:rsidR="00C836C5" w:rsidRDefault="00C836C5" w:rsidP="00F835BD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681B8C9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09842E8E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1" w:name="_Toc97116929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16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09842E8E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2" w:name="_Toc97116929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16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591F8F50">
            <wp:simplePos x="0" y="0"/>
            <wp:positionH relativeFrom="column">
              <wp:posOffset>44792</wp:posOffset>
            </wp:positionH>
            <wp:positionV relativeFrom="paragraph">
              <wp:posOffset>2105025</wp:posOffset>
            </wp:positionV>
            <wp:extent cx="5579745" cy="2886096"/>
            <wp:effectExtent l="0" t="0" r="0" b="0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36C5">
        <w:t xml:space="preserve">Mojou finálnou úlohou bolo predikovať vývoj počtu pribúdajúcich plne zaočkovaných jedincov, ktorým bola podaná 2. dávka. Prvým krokom bolo pripraviť si dáta, ktoré budem predikovať. Zvolil som si nasledovné </w:t>
      </w:r>
      <w:hyperlink r:id="rId46" w:history="1">
        <w:proofErr w:type="spellStart"/>
        <w:r w:rsidRPr="000E66D6">
          <w:rPr>
            <w:rStyle w:val="Hypertextovprepojenie"/>
          </w:rPr>
          <w:t>csv</w:t>
        </w:r>
        <w:proofErr w:type="spellEnd"/>
      </w:hyperlink>
      <w:r w:rsidRPr="00C836C5">
        <w:t xml:space="preserve"> z </w:t>
      </w:r>
      <w:proofErr w:type="spellStart"/>
      <w:r w:rsidRPr="00C836C5">
        <w:t>github</w:t>
      </w:r>
      <w:proofErr w:type="spellEnd"/>
      <w:r w:rsidRPr="00C836C5">
        <w:t xml:space="preserve"> inštitútu zdravotných analýz. Po úprave sa mi podarilo zoradiť dáta podľa jednotlivých týždňov a počtu druhých dávok, ktoré indikovali o plne zaočkovanom jedincovi. Na pripravené dáta som aplikoval </w:t>
      </w:r>
      <w:proofErr w:type="spellStart"/>
      <w:r w:rsidRPr="00C836C5">
        <w:t>moving</w:t>
      </w:r>
      <w:proofErr w:type="spellEnd"/>
      <w:r w:rsidRPr="00C836C5">
        <w:t xml:space="preserve"> </w:t>
      </w:r>
      <w:proofErr w:type="spellStart"/>
      <w:r w:rsidRPr="00C836C5">
        <w:t>average</w:t>
      </w:r>
      <w:proofErr w:type="spellEnd"/>
      <w:r w:rsidRPr="00C836C5">
        <w:t xml:space="preserve"> so 7-dňovým oknom, následne som z </w:t>
      </w:r>
      <w:proofErr w:type="spellStart"/>
      <w:r w:rsidRPr="00C836C5">
        <w:t>Azure</w:t>
      </w:r>
      <w:proofErr w:type="spellEnd"/>
      <w:r w:rsidRPr="00C836C5">
        <w:t xml:space="preserve"> použil model, ktorý najlepšie predikoval môj </w:t>
      </w:r>
      <w:proofErr w:type="spellStart"/>
      <w:r w:rsidRPr="00C836C5">
        <w:t>dataset</w:t>
      </w:r>
      <w:proofErr w:type="spellEnd"/>
      <w:r w:rsidRPr="00C836C5">
        <w:t>, a ten som využil vo svojej vizualizácii predpovede vývoja počtu plne zaočkovaných na ďalších 7 týždňov.</w:t>
      </w:r>
    </w:p>
    <w:p w14:paraId="597D1E14" w14:textId="30C2F721" w:rsidR="00C836C5" w:rsidRDefault="00C836C5" w:rsidP="00F835BD">
      <w:pPr>
        <w:pStyle w:val="Zakladny"/>
      </w:pPr>
      <w:r w:rsidRPr="00C836C5">
        <w:lastRenderedPageBreak/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27E99D77" w:rsidR="00125B44" w:rsidRDefault="00125B44" w:rsidP="00125B44">
      <w:pPr>
        <w:pStyle w:val="Nadpis2urovne"/>
      </w:pPr>
      <w:bookmarkStart w:id="53" w:name="_Toc93960414"/>
      <w:r>
        <w:t>Graf celkových hospitalizácií</w:t>
      </w:r>
      <w:bookmarkEnd w:id="53"/>
    </w:p>
    <w:p w14:paraId="4ECD0ECE" w14:textId="6B2ED92E" w:rsidR="00363EA2" w:rsidRPr="00363EA2" w:rsidRDefault="00363EA2" w:rsidP="00F835BD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5DE41E45" w14:textId="7C0F876F" w:rsidR="00010DA4" w:rsidRDefault="006767DB" w:rsidP="00F835BD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835BD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18380FA5" w:rsidR="00363EA2" w:rsidRDefault="00363EA2" w:rsidP="00363EA2">
      <w:pPr>
        <w:pStyle w:val="Popis"/>
        <w:jc w:val="center"/>
      </w:pPr>
      <w:bookmarkStart w:id="54" w:name="_Toc97116930"/>
      <w:r>
        <w:t xml:space="preserve">Obrázok </w:t>
      </w:r>
      <w:r w:rsidR="00A111A4">
        <w:fldChar w:fldCharType="begin"/>
      </w:r>
      <w:r w:rsidR="00A111A4">
        <w:instrText xml:space="preserve"> SEQ Obrázok \* ARABIC </w:instrText>
      </w:r>
      <w:r w:rsidR="00A111A4">
        <w:fldChar w:fldCharType="separate"/>
      </w:r>
      <w:r w:rsidR="00AB494C">
        <w:rPr>
          <w:noProof/>
        </w:rPr>
        <w:t>17</w:t>
      </w:r>
      <w:r w:rsidR="00A111A4">
        <w:rPr>
          <w:noProof/>
        </w:rPr>
        <w:fldChar w:fldCharType="end"/>
      </w:r>
      <w:r>
        <w:t xml:space="preserve"> Graf celkových hospitalizácií</w:t>
      </w:r>
      <w:bookmarkEnd w:id="54"/>
    </w:p>
    <w:p w14:paraId="3AAE1C08" w14:textId="77777777" w:rsidR="00363EA2" w:rsidRPr="00363EA2" w:rsidRDefault="00363EA2" w:rsidP="00363EA2"/>
    <w:p w14:paraId="2C7D715A" w14:textId="542E0D5F" w:rsidR="00F0585B" w:rsidRDefault="00F0585B" w:rsidP="00811A7F">
      <w:pPr>
        <w:pStyle w:val="Nadpis2urovne"/>
        <w:numPr>
          <w:ilvl w:val="1"/>
          <w:numId w:val="11"/>
        </w:numPr>
      </w:pPr>
      <w:bookmarkStart w:id="55" w:name="_Toc93960415"/>
      <w:r w:rsidRPr="00F04DDB">
        <w:lastRenderedPageBreak/>
        <w:t xml:space="preserve">Graf celkových </w:t>
      </w:r>
      <w:r w:rsidR="00125B44">
        <w:t>UPV</w:t>
      </w:r>
      <w:bookmarkEnd w:id="55"/>
    </w:p>
    <w:p w14:paraId="0A395804" w14:textId="3E72F794" w:rsidR="00363EA2" w:rsidRPr="00363EA2" w:rsidRDefault="00363EA2" w:rsidP="00F835BD">
      <w:pPr>
        <w:pStyle w:val="Zakladny"/>
      </w:pPr>
      <w:r>
        <w:t>(Spracoval: Adam Vozár)</w:t>
      </w:r>
    </w:p>
    <w:p w14:paraId="28FEDBA8" w14:textId="66747AF6" w:rsidR="000770B0" w:rsidRPr="00856760" w:rsidRDefault="00F53104" w:rsidP="00F835BD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A87E27D" w:rsidR="00F0585B" w:rsidRPr="00500EC9" w:rsidRDefault="00F0585B" w:rsidP="00F0585B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6" w:name="_Toc97116931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18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A87E27D" w:rsidR="00F0585B" w:rsidRPr="00500EC9" w:rsidRDefault="00F0585B" w:rsidP="00F0585B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7" w:name="_Toc97116931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18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7777777" w:rsidR="000770B0" w:rsidRDefault="000770B0" w:rsidP="000770B0">
      <w:pPr>
        <w:pStyle w:val="Nadpis2urovne"/>
      </w:pPr>
      <w:r>
        <w:t>Tabuľka dosiahnutých výsledkov predikcií</w:t>
      </w:r>
    </w:p>
    <w:p w14:paraId="78C6E015" w14:textId="77777777" w:rsidR="000770B0" w:rsidRPr="00F1299C" w:rsidRDefault="000770B0" w:rsidP="00F835BD">
      <w:pPr>
        <w:pStyle w:val="Zakladny"/>
      </w:pPr>
      <w:r>
        <w:t>(Spracoval: Juraj Puszter)</w:t>
      </w:r>
    </w:p>
    <w:p w14:paraId="008F6E3C" w14:textId="6FC4D0D5" w:rsidR="000770B0" w:rsidRDefault="000770B0" w:rsidP="00F835BD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8784" w:type="dxa"/>
        <w:tblLayout w:type="fixed"/>
        <w:tblLook w:val="04A0" w:firstRow="1" w:lastRow="0" w:firstColumn="1" w:lastColumn="0" w:noHBand="0" w:noVBand="1"/>
      </w:tblPr>
      <w:tblGrid>
        <w:gridCol w:w="3539"/>
        <w:gridCol w:w="851"/>
        <w:gridCol w:w="1701"/>
        <w:gridCol w:w="1559"/>
        <w:gridCol w:w="1134"/>
      </w:tblGrid>
      <w:tr w:rsidR="0077747F" w14:paraId="61F6D08D" w14:textId="77777777" w:rsidTr="0077747F">
        <w:tc>
          <w:tcPr>
            <w:tcW w:w="3539" w:type="dxa"/>
          </w:tcPr>
          <w:p w14:paraId="198496CB" w14:textId="77777777" w:rsidR="000770B0" w:rsidRDefault="000770B0" w:rsidP="00F835BD">
            <w:pPr>
              <w:pStyle w:val="Zakladny"/>
            </w:pPr>
            <w:r>
              <w:t>Predikcia</w:t>
            </w:r>
          </w:p>
        </w:tc>
        <w:tc>
          <w:tcPr>
            <w:tcW w:w="851" w:type="dxa"/>
          </w:tcPr>
          <w:p w14:paraId="0E99968F" w14:textId="77777777" w:rsidR="000770B0" w:rsidRPr="00F77C7E" w:rsidRDefault="000770B0" w:rsidP="00F835BD">
            <w:pPr>
              <w:pStyle w:val="Zakladny"/>
            </w:pPr>
            <w:r>
              <w:t>Počet dní</w:t>
            </w:r>
          </w:p>
        </w:tc>
        <w:tc>
          <w:tcPr>
            <w:tcW w:w="1701" w:type="dxa"/>
          </w:tcPr>
          <w:p w14:paraId="35319C64" w14:textId="77777777" w:rsidR="000770B0" w:rsidRPr="007E4DDE" w:rsidRDefault="000770B0" w:rsidP="00F835BD">
            <w:pPr>
              <w:pStyle w:val="Zakladny"/>
            </w:pPr>
            <w:r>
              <w:t>Hodnota predikcie</w:t>
            </w:r>
          </w:p>
        </w:tc>
        <w:tc>
          <w:tcPr>
            <w:tcW w:w="1559" w:type="dxa"/>
          </w:tcPr>
          <w:p w14:paraId="4B497F82" w14:textId="77777777" w:rsidR="000770B0" w:rsidRPr="007E4DDE" w:rsidRDefault="000770B0" w:rsidP="00F835BD">
            <w:pPr>
              <w:pStyle w:val="Zakladny"/>
            </w:pPr>
            <w:r>
              <w:t>Reálna hodnota</w:t>
            </w:r>
          </w:p>
        </w:tc>
        <w:tc>
          <w:tcPr>
            <w:tcW w:w="1134" w:type="dxa"/>
          </w:tcPr>
          <w:p w14:paraId="5DAD71E2" w14:textId="77777777" w:rsidR="000770B0" w:rsidRPr="00F77C7E" w:rsidRDefault="000770B0" w:rsidP="00F835BD">
            <w:pPr>
              <w:pStyle w:val="Zakladny"/>
            </w:pPr>
            <w:r>
              <w:t>RMSE</w:t>
            </w:r>
          </w:p>
        </w:tc>
      </w:tr>
      <w:tr w:rsidR="0077747F" w14:paraId="1FB56BB9" w14:textId="77777777" w:rsidTr="0077747F">
        <w:tc>
          <w:tcPr>
            <w:tcW w:w="3539" w:type="dxa"/>
          </w:tcPr>
          <w:p w14:paraId="54ABAF2D" w14:textId="3354CB16" w:rsidR="000770B0" w:rsidRDefault="000770B0" w:rsidP="00F835BD">
            <w:pPr>
              <w:pStyle w:val="Zakladny"/>
            </w:pPr>
            <w:r>
              <w:t>Pozitívne</w:t>
            </w:r>
            <w:r w:rsidR="0077642B">
              <w:t xml:space="preserve"> </w:t>
            </w:r>
            <w:r>
              <w:t>PCR testy</w:t>
            </w:r>
          </w:p>
        </w:tc>
        <w:tc>
          <w:tcPr>
            <w:tcW w:w="851" w:type="dxa"/>
          </w:tcPr>
          <w:p w14:paraId="596C3826" w14:textId="77777777" w:rsidR="000770B0" w:rsidRDefault="000770B0" w:rsidP="00F835BD">
            <w:pPr>
              <w:pStyle w:val="Zakladny"/>
            </w:pPr>
            <w:r>
              <w:t>14</w:t>
            </w:r>
          </w:p>
        </w:tc>
        <w:tc>
          <w:tcPr>
            <w:tcW w:w="1701" w:type="dxa"/>
          </w:tcPr>
          <w:p w14:paraId="27B2EBBD" w14:textId="77777777" w:rsidR="000770B0" w:rsidRDefault="000770B0" w:rsidP="00F835BD">
            <w:pPr>
              <w:pStyle w:val="Zakladny"/>
            </w:pPr>
            <w:r w:rsidRPr="005E49AF">
              <w:t>8892.61</w:t>
            </w:r>
          </w:p>
        </w:tc>
        <w:tc>
          <w:tcPr>
            <w:tcW w:w="1559" w:type="dxa"/>
          </w:tcPr>
          <w:p w14:paraId="160A74A6" w14:textId="77777777" w:rsidR="000770B0" w:rsidRDefault="000770B0" w:rsidP="00F835BD">
            <w:pPr>
              <w:pStyle w:val="Zakladny"/>
            </w:pPr>
            <w:r w:rsidRPr="005E49AF">
              <w:t>3618.14</w:t>
            </w:r>
          </w:p>
        </w:tc>
        <w:tc>
          <w:tcPr>
            <w:tcW w:w="1134" w:type="dxa"/>
          </w:tcPr>
          <w:p w14:paraId="2A29C69E" w14:textId="77777777" w:rsidR="000770B0" w:rsidRDefault="000770B0" w:rsidP="00F835BD">
            <w:pPr>
              <w:pStyle w:val="Zakladny"/>
            </w:pPr>
          </w:p>
        </w:tc>
      </w:tr>
      <w:tr w:rsidR="0077747F" w14:paraId="2932B797" w14:textId="77777777" w:rsidTr="0077747F">
        <w:tc>
          <w:tcPr>
            <w:tcW w:w="3539" w:type="dxa"/>
          </w:tcPr>
          <w:p w14:paraId="0DF26742" w14:textId="77777777" w:rsidR="000770B0" w:rsidRDefault="000770B0" w:rsidP="00F835BD">
            <w:pPr>
              <w:pStyle w:val="Zakladny"/>
            </w:pPr>
            <w:r>
              <w:t>Pozitívne Ag testy</w:t>
            </w:r>
          </w:p>
        </w:tc>
        <w:tc>
          <w:tcPr>
            <w:tcW w:w="851" w:type="dxa"/>
          </w:tcPr>
          <w:p w14:paraId="27701AA8" w14:textId="77777777" w:rsidR="000770B0" w:rsidRDefault="000770B0" w:rsidP="00F835BD">
            <w:pPr>
              <w:pStyle w:val="Zakladny"/>
            </w:pPr>
            <w:r>
              <w:t>7</w:t>
            </w:r>
          </w:p>
        </w:tc>
        <w:tc>
          <w:tcPr>
            <w:tcW w:w="1701" w:type="dxa"/>
          </w:tcPr>
          <w:p w14:paraId="12BB640B" w14:textId="77777777" w:rsidR="000770B0" w:rsidRDefault="000770B0" w:rsidP="00F835BD">
            <w:pPr>
              <w:pStyle w:val="Zakladny"/>
            </w:pPr>
            <w:r w:rsidRPr="000E4E0E">
              <w:t>2,490.341</w:t>
            </w:r>
          </w:p>
        </w:tc>
        <w:tc>
          <w:tcPr>
            <w:tcW w:w="1559" w:type="dxa"/>
          </w:tcPr>
          <w:p w14:paraId="39F9B8A3" w14:textId="77777777" w:rsidR="000770B0" w:rsidRDefault="000770B0" w:rsidP="00F835BD">
            <w:pPr>
              <w:pStyle w:val="Zakladny"/>
            </w:pPr>
            <w:r w:rsidRPr="000E4E0E">
              <w:t>1,817.71</w:t>
            </w:r>
          </w:p>
        </w:tc>
        <w:tc>
          <w:tcPr>
            <w:tcW w:w="1134" w:type="dxa"/>
          </w:tcPr>
          <w:p w14:paraId="3C2D195C" w14:textId="3345F82A" w:rsidR="000770B0" w:rsidRDefault="000770B0" w:rsidP="00F835BD">
            <w:pPr>
              <w:pStyle w:val="Zakladny"/>
            </w:pPr>
            <w:r w:rsidRPr="000E4E0E">
              <w:t>378.218</w:t>
            </w:r>
          </w:p>
        </w:tc>
      </w:tr>
      <w:tr w:rsidR="0077747F" w14:paraId="3291B566" w14:textId="77777777" w:rsidTr="0077747F">
        <w:tc>
          <w:tcPr>
            <w:tcW w:w="3539" w:type="dxa"/>
          </w:tcPr>
          <w:p w14:paraId="19B9D52E" w14:textId="77777777" w:rsidR="000770B0" w:rsidRDefault="000770B0" w:rsidP="00F835BD">
            <w:pPr>
              <w:pStyle w:val="Zakladny"/>
            </w:pPr>
            <w:r>
              <w:t>Úmrtia z viacerých ukazovateľov</w:t>
            </w:r>
          </w:p>
        </w:tc>
        <w:tc>
          <w:tcPr>
            <w:tcW w:w="851" w:type="dxa"/>
          </w:tcPr>
          <w:p w14:paraId="0933F778" w14:textId="77777777" w:rsidR="000770B0" w:rsidRDefault="000770B0" w:rsidP="00F835BD">
            <w:pPr>
              <w:pStyle w:val="Zakladny"/>
            </w:pPr>
            <w:r>
              <w:t>14</w:t>
            </w:r>
          </w:p>
        </w:tc>
        <w:tc>
          <w:tcPr>
            <w:tcW w:w="1701" w:type="dxa"/>
          </w:tcPr>
          <w:p w14:paraId="29A95B16" w14:textId="77777777" w:rsidR="000770B0" w:rsidRDefault="000770B0" w:rsidP="00F835BD">
            <w:pPr>
              <w:pStyle w:val="Zakladny"/>
            </w:pPr>
            <w:r>
              <w:t>16 618</w:t>
            </w:r>
          </w:p>
        </w:tc>
        <w:tc>
          <w:tcPr>
            <w:tcW w:w="1559" w:type="dxa"/>
          </w:tcPr>
          <w:p w14:paraId="61182013" w14:textId="77777777" w:rsidR="000770B0" w:rsidRDefault="000770B0" w:rsidP="00F835BD">
            <w:pPr>
              <w:pStyle w:val="Zakladny"/>
            </w:pPr>
            <w:r>
              <w:t>16 124</w:t>
            </w:r>
          </w:p>
        </w:tc>
        <w:tc>
          <w:tcPr>
            <w:tcW w:w="1134" w:type="dxa"/>
          </w:tcPr>
          <w:p w14:paraId="759364DF" w14:textId="77777777" w:rsidR="000770B0" w:rsidRDefault="000770B0" w:rsidP="00F835BD">
            <w:pPr>
              <w:pStyle w:val="Zakladny"/>
            </w:pPr>
          </w:p>
        </w:tc>
      </w:tr>
      <w:tr w:rsidR="0077747F" w14:paraId="25A67A46" w14:textId="77777777" w:rsidTr="0077747F">
        <w:tc>
          <w:tcPr>
            <w:tcW w:w="3539" w:type="dxa"/>
          </w:tcPr>
          <w:p w14:paraId="1AE8E399" w14:textId="77777777" w:rsidR="000770B0" w:rsidRDefault="000770B0" w:rsidP="00F835BD">
            <w:pPr>
              <w:pStyle w:val="Zakladny"/>
            </w:pPr>
            <w:r>
              <w:t>Úmrtia z úmrtí</w:t>
            </w:r>
          </w:p>
        </w:tc>
        <w:tc>
          <w:tcPr>
            <w:tcW w:w="851" w:type="dxa"/>
          </w:tcPr>
          <w:p w14:paraId="73701A61" w14:textId="77777777" w:rsidR="000770B0" w:rsidRDefault="000770B0" w:rsidP="00F835BD">
            <w:pPr>
              <w:pStyle w:val="Zakladny"/>
            </w:pPr>
            <w:r>
              <w:t>7</w:t>
            </w:r>
          </w:p>
        </w:tc>
        <w:tc>
          <w:tcPr>
            <w:tcW w:w="1701" w:type="dxa"/>
          </w:tcPr>
          <w:p w14:paraId="2EB0E51D" w14:textId="77777777" w:rsidR="000770B0" w:rsidRDefault="000770B0" w:rsidP="00F835BD">
            <w:pPr>
              <w:pStyle w:val="Zakladny"/>
            </w:pPr>
            <w:r w:rsidRPr="00CE4465">
              <w:t>15 500</w:t>
            </w:r>
          </w:p>
        </w:tc>
        <w:tc>
          <w:tcPr>
            <w:tcW w:w="1559" w:type="dxa"/>
          </w:tcPr>
          <w:p w14:paraId="53525656" w14:textId="77777777" w:rsidR="000770B0" w:rsidRDefault="000770B0" w:rsidP="00F835BD">
            <w:pPr>
              <w:pStyle w:val="Zakladny"/>
            </w:pPr>
            <w:r w:rsidRPr="00CE4465">
              <w:t xml:space="preserve">15 </w:t>
            </w:r>
            <w:r>
              <w:t>730</w:t>
            </w:r>
          </w:p>
        </w:tc>
        <w:tc>
          <w:tcPr>
            <w:tcW w:w="1134" w:type="dxa"/>
          </w:tcPr>
          <w:p w14:paraId="18C7020D" w14:textId="36E1C44D" w:rsidR="000770B0" w:rsidRDefault="00C8338D" w:rsidP="00F835BD">
            <w:pPr>
              <w:pStyle w:val="Zakladny"/>
            </w:pPr>
            <w:r>
              <w:t>41.323</w:t>
            </w:r>
          </w:p>
        </w:tc>
      </w:tr>
      <w:tr w:rsidR="0077747F" w14:paraId="793C632D" w14:textId="77777777" w:rsidTr="0077747F">
        <w:tc>
          <w:tcPr>
            <w:tcW w:w="3539" w:type="dxa"/>
          </w:tcPr>
          <w:p w14:paraId="7EADA931" w14:textId="77777777" w:rsidR="000770B0" w:rsidRDefault="000770B0" w:rsidP="00F835BD">
            <w:pPr>
              <w:pStyle w:val="Zakladny"/>
            </w:pPr>
            <w:r>
              <w:t>Kompletne zaočkovaný</w:t>
            </w:r>
          </w:p>
        </w:tc>
        <w:tc>
          <w:tcPr>
            <w:tcW w:w="851" w:type="dxa"/>
          </w:tcPr>
          <w:p w14:paraId="6740ADDE" w14:textId="77777777" w:rsidR="000770B0" w:rsidRDefault="000770B0" w:rsidP="00F835BD">
            <w:pPr>
              <w:pStyle w:val="Zakladny"/>
            </w:pPr>
            <w:r>
              <w:t>49</w:t>
            </w:r>
          </w:p>
        </w:tc>
        <w:tc>
          <w:tcPr>
            <w:tcW w:w="1701" w:type="dxa"/>
          </w:tcPr>
          <w:p w14:paraId="375AFB3C" w14:textId="77777777" w:rsidR="000770B0" w:rsidRDefault="000770B0" w:rsidP="00F835BD">
            <w:pPr>
              <w:pStyle w:val="Zakladny"/>
            </w:pPr>
          </w:p>
        </w:tc>
        <w:tc>
          <w:tcPr>
            <w:tcW w:w="1559" w:type="dxa"/>
          </w:tcPr>
          <w:p w14:paraId="3865019E" w14:textId="77777777" w:rsidR="000770B0" w:rsidRDefault="000770B0" w:rsidP="00F835BD">
            <w:pPr>
              <w:pStyle w:val="Zakladny"/>
            </w:pPr>
          </w:p>
        </w:tc>
        <w:tc>
          <w:tcPr>
            <w:tcW w:w="1134" w:type="dxa"/>
          </w:tcPr>
          <w:p w14:paraId="15FBD58E" w14:textId="77777777" w:rsidR="000770B0" w:rsidRDefault="000770B0" w:rsidP="00F835BD">
            <w:pPr>
              <w:pStyle w:val="Zakladny"/>
            </w:pPr>
          </w:p>
        </w:tc>
      </w:tr>
    </w:tbl>
    <w:p w14:paraId="5AAF7AAE" w14:textId="77777777" w:rsidR="00F937F5" w:rsidRDefault="00F937F5" w:rsidP="00F835BD">
      <w:pPr>
        <w:pStyle w:val="Zakladny"/>
      </w:pPr>
    </w:p>
    <w:bookmarkStart w:id="58" w:name="_Toc93960416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3BF4E39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58" w:displacedByCustomXml="prev"/>
    <w:p w14:paraId="4AD55A75" w14:textId="07400D46" w:rsidR="00DF39CE" w:rsidRPr="00DF39CE" w:rsidRDefault="00DF39CE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Azure</w:t>
      </w:r>
      <w:proofErr w:type="spellEnd"/>
    </w:p>
    <w:p w14:paraId="5315FEEE" w14:textId="77777777" w:rsidR="00DF39CE" w:rsidRDefault="00A111A4" w:rsidP="00DF39CE">
      <w:pPr>
        <w:rPr>
          <w:sz w:val="24"/>
          <w:szCs w:val="24"/>
        </w:rPr>
      </w:pPr>
      <w:hyperlink r:id="rId49" w:history="1">
        <w:r w:rsidR="00DF39CE">
          <w:rPr>
            <w:rStyle w:val="Hypertextovprepojenie"/>
            <w:sz w:val="24"/>
            <w:szCs w:val="24"/>
          </w:rPr>
          <w:t>https://searchcloudcomputing.techtarget.com/definition/Windows-Azure</w:t>
        </w:r>
      </w:hyperlink>
    </w:p>
    <w:p w14:paraId="0DE1CD57" w14:textId="77777777" w:rsidR="00DF39CE" w:rsidRDefault="00A111A4" w:rsidP="00DF39CE">
      <w:pPr>
        <w:rPr>
          <w:sz w:val="24"/>
          <w:szCs w:val="24"/>
        </w:rPr>
      </w:pPr>
      <w:hyperlink r:id="rId50" w:history="1">
        <w:r w:rsidR="00DF39CE">
          <w:rPr>
            <w:rStyle w:val="Hypertextovprepojenie"/>
            <w:sz w:val="24"/>
            <w:szCs w:val="24"/>
          </w:rPr>
          <w:t>https://ccbtechnology.com/what-microsoft-azure-is-and-why-it-matters/</w:t>
        </w:r>
      </w:hyperlink>
    </w:p>
    <w:p w14:paraId="5B79C866" w14:textId="77777777" w:rsidR="00DF39CE" w:rsidRDefault="00A111A4" w:rsidP="00DF39CE">
      <w:pPr>
        <w:rPr>
          <w:sz w:val="24"/>
          <w:szCs w:val="24"/>
        </w:rPr>
      </w:pPr>
      <w:hyperlink r:id="rId51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https://docs.microsoft.com/en-us/azure/machine-learning/overview-what-is-azure-machine-learning</w:t>
        </w:r>
      </w:hyperlink>
    </w:p>
    <w:p w14:paraId="6A09E245" w14:textId="77777777" w:rsidR="00DF39CE" w:rsidRDefault="00A111A4" w:rsidP="00DF39CE">
      <w:pPr>
        <w:rPr>
          <w:sz w:val="24"/>
          <w:szCs w:val="24"/>
        </w:rPr>
      </w:pPr>
      <w:hyperlink r:id="rId52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https://docs.microsoft.com/en-us/azure/machine-learning/overview-what-is-machine-learning-studio</w:t>
        </w:r>
      </w:hyperlink>
    </w:p>
    <w:p w14:paraId="183A5C84" w14:textId="77777777" w:rsidR="00DF39CE" w:rsidRDefault="00A111A4" w:rsidP="00DF39CE">
      <w:pPr>
        <w:rPr>
          <w:sz w:val="24"/>
          <w:szCs w:val="24"/>
        </w:rPr>
      </w:pPr>
      <w:hyperlink r:id="rId53" w:anchor="when-to-use-automl-classification-regression-forecasting--computer-vision" w:history="1">
        <w:r w:rsidR="00DF39CE">
          <w:rPr>
            <w:rStyle w:val="Hypertextovprepojenie"/>
            <w:sz w:val="24"/>
            <w:szCs w:val="24"/>
          </w:rPr>
          <w:t>https://docs.microsoft.com/en-us/azure/machine-learning/concept-automated-ml#when-to-use-automl-classification-regression-forecasting--computer-vision</w:t>
        </w:r>
      </w:hyperlink>
    </w:p>
    <w:p w14:paraId="3F49D886" w14:textId="02B481D2" w:rsidR="00DF39CE" w:rsidRPr="00DF39CE" w:rsidRDefault="00A111A4" w:rsidP="00DF39CE">
      <w:pPr>
        <w:rPr>
          <w:sz w:val="24"/>
          <w:szCs w:val="24"/>
        </w:rPr>
      </w:pPr>
      <w:hyperlink r:id="rId54" w:history="1">
        <w:r w:rsidR="00DF39CE">
          <w:rPr>
            <w:rStyle w:val="Hypertextovprepojenie"/>
            <w:sz w:val="24"/>
            <w:szCs w:val="24"/>
          </w:rPr>
          <w:t>https://caiomsouza.medium.com/aml-azure-machine-learning-introduction-13505d3393b9</w:t>
        </w:r>
      </w:hyperlink>
    </w:p>
    <w:p w14:paraId="63A2786D" w14:textId="6223EB75" w:rsidR="00C42E33" w:rsidRPr="00DF39CE" w:rsidRDefault="00C42E33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Seasonal</w:t>
      </w:r>
      <w:proofErr w:type="spellEnd"/>
      <w:r w:rsidRPr="00DF3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9CE">
        <w:rPr>
          <w:rFonts w:ascii="Times New Roman" w:hAnsi="Times New Roman" w:cs="Times New Roman"/>
          <w:sz w:val="24"/>
          <w:szCs w:val="24"/>
        </w:rPr>
        <w:t>Nai</w:t>
      </w:r>
      <w:r w:rsidR="00DF39CE" w:rsidRPr="00DF39CE">
        <w:rPr>
          <w:rFonts w:ascii="Times New Roman" w:hAnsi="Times New Roman" w:cs="Times New Roman"/>
          <w:sz w:val="24"/>
          <w:szCs w:val="24"/>
        </w:rPr>
        <w:t>v</w:t>
      </w:r>
      <w:r w:rsidRPr="00DF39CE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3B11D6D" w14:textId="5204B78F" w:rsidR="00EF549A" w:rsidRPr="00DF39CE" w:rsidRDefault="00A111A4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5" w:anchor="Na%C3%AFve_approach" w:history="1">
        <w:r w:rsidR="00C42E33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https://en.wikipedia.org/wiki/Forecasting#Na%C3%AFve_approach</w:t>
        </w:r>
      </w:hyperlink>
    </w:p>
    <w:p w14:paraId="5CC29D76" w14:textId="77777777" w:rsidR="00EF549A" w:rsidRPr="00DF39CE" w:rsidRDefault="00A111A4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6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https://otexts.com/fpp2/simple-methods.html</w:t>
        </w:r>
      </w:hyperlink>
    </w:p>
    <w:p w14:paraId="3BEA589D" w14:textId="7A731200" w:rsidR="00EF549A" w:rsidRPr="00DF39CE" w:rsidRDefault="00A111A4" w:rsidP="00EF549A">
      <w:pPr>
        <w:spacing w:line="240" w:lineRule="auto"/>
        <w:rPr>
          <w:rStyle w:val="Hypertextovprepojenie"/>
          <w:rFonts w:ascii="Times New Roman" w:hAnsi="Times New Roman" w:cs="Times New Roman"/>
          <w:sz w:val="24"/>
          <w:szCs w:val="24"/>
          <w:lang w:val="en-US"/>
        </w:rPr>
      </w:pPr>
      <w:hyperlink r:id="rId57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https://medium.com/@sangarshananveera/time-series-forecasting-part-1-d523bcc3acbf</w:t>
        </w:r>
      </w:hyperlink>
    </w:p>
    <w:p w14:paraId="793C9518" w14:textId="77777777" w:rsidR="00942344" w:rsidRPr="00DF39CE" w:rsidRDefault="00942344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39CE">
        <w:rPr>
          <w:rFonts w:ascii="Times New Roman" w:hAnsi="Times New Roman" w:cs="Times New Roman"/>
          <w:sz w:val="24"/>
          <w:szCs w:val="24"/>
        </w:rPr>
        <w:t>ARIMA a ARIMAX</w:t>
      </w:r>
    </w:p>
    <w:p w14:paraId="2430A82A" w14:textId="77777777" w:rsidR="00942344" w:rsidRPr="00DF39CE" w:rsidRDefault="00A111A4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https://www.machinelearningplus.com/time-series/arima-model-time-series-forecasting-python/</w:t>
        </w:r>
      </w:hyperlink>
    </w:p>
    <w:p w14:paraId="79B02334" w14:textId="77777777" w:rsidR="00942344" w:rsidRPr="00DF39CE" w:rsidRDefault="00A111A4" w:rsidP="00942344">
      <w:pPr>
        <w:spacing w:line="240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9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https://www.r-bloggers.com/2017/05/forecasting-arimax-model-exercises-part-5/</w:t>
        </w:r>
      </w:hyperlink>
    </w:p>
    <w:p w14:paraId="75437AD2" w14:textId="77777777" w:rsidR="00942344" w:rsidRPr="00DF39CE" w:rsidRDefault="00A111A4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https://timeseriesreasoning.com/contents/regression-with-arima-errors-model/</w:t>
        </w:r>
      </w:hyperlink>
    </w:p>
    <w:p w14:paraId="38CBD116" w14:textId="77777777" w:rsidR="00942344" w:rsidRPr="00DF39CE" w:rsidRDefault="00A111A4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https://pyflux.readthedocs.io/en/latest/arima.html</w:t>
        </w:r>
      </w:hyperlink>
    </w:p>
    <w:p w14:paraId="3E5FB8AD" w14:textId="548ED60D" w:rsidR="00942344" w:rsidRPr="00DF39CE" w:rsidRDefault="00A111A4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https://pyflux.readthedocs.io/en/latest/arimax.html</w:t>
        </w:r>
      </w:hyperlink>
    </w:p>
    <w:p w14:paraId="2B868F39" w14:textId="78A71F11" w:rsidR="00C42E33" w:rsidRPr="00DF39CE" w:rsidRDefault="00942344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  <w:lang w:val="en-US"/>
        </w:rPr>
        <w:t>XGBoost</w:t>
      </w:r>
      <w:proofErr w:type="spellEnd"/>
    </w:p>
    <w:p w14:paraId="035E0736" w14:textId="520080BB" w:rsidR="00EF549A" w:rsidRPr="00DF39CE" w:rsidRDefault="00A111A4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https://machinelearningmastery.com/gentle-introduction-gradient-boosting-algorithm-machine-learning/</w:t>
        </w:r>
      </w:hyperlink>
    </w:p>
    <w:p w14:paraId="49475CD6" w14:textId="6ED0724F" w:rsidR="00EF549A" w:rsidRPr="00DF39CE" w:rsidRDefault="00A111A4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https://xgboost.readthedocs.io/en/stable/tutorials/model.html</w:t>
        </w:r>
      </w:hyperlink>
    </w:p>
    <w:p w14:paraId="51C15CC0" w14:textId="2D0CA62F" w:rsidR="00EF549A" w:rsidRPr="00DF39CE" w:rsidRDefault="00A111A4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https://arxiv.org/abs/1603.02754</w:t>
        </w:r>
      </w:hyperlink>
    </w:p>
    <w:p w14:paraId="27E3E5CF" w14:textId="02600209" w:rsidR="00EF549A" w:rsidRPr="00DF39CE" w:rsidRDefault="00A111A4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6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https://www.researchgate.net/figure/A-simple-example-of-visualizing-gradient-boosting_fig5_326379229</w:t>
        </w:r>
      </w:hyperlink>
    </w:p>
    <w:p w14:paraId="16B37D5D" w14:textId="1620F442" w:rsidR="00C42E33" w:rsidRPr="00DF39CE" w:rsidRDefault="00C42E33" w:rsidP="00F835BD">
      <w:pPr>
        <w:pStyle w:val="Zakladny"/>
      </w:pPr>
      <w:proofErr w:type="spellStart"/>
      <w:r w:rsidRPr="00DF39CE">
        <w:t>Random</w:t>
      </w:r>
      <w:proofErr w:type="spellEnd"/>
      <w:r w:rsidRPr="00DF39CE">
        <w:t xml:space="preserve"> </w:t>
      </w:r>
      <w:proofErr w:type="spellStart"/>
      <w:r w:rsidRPr="00DF39CE">
        <w:t>Forest</w:t>
      </w:r>
      <w:proofErr w:type="spellEnd"/>
    </w:p>
    <w:p w14:paraId="3192574E" w14:textId="5EA0186F" w:rsidR="00EF549A" w:rsidRPr="00DF39CE" w:rsidRDefault="00A111A4" w:rsidP="00F835BD">
      <w:pPr>
        <w:pStyle w:val="Zakladny"/>
      </w:pPr>
      <w:hyperlink r:id="rId67" w:history="1">
        <w:r w:rsidR="005E49AF" w:rsidRPr="00CF3291">
          <w:rPr>
            <w:rStyle w:val="Hypertextovprepojenie"/>
            <w:szCs w:val="24"/>
          </w:rPr>
          <w:t>https://www.youtube.com/watch?v=cIbj0WuK41w</w:t>
        </w:r>
      </w:hyperlink>
    </w:p>
    <w:p w14:paraId="562C2686" w14:textId="7B2F39C0" w:rsidR="00EF549A" w:rsidRPr="00DF39CE" w:rsidRDefault="00A111A4" w:rsidP="00F835BD">
      <w:pPr>
        <w:pStyle w:val="Zakladny"/>
      </w:pPr>
      <w:hyperlink r:id="rId68" w:history="1">
        <w:r w:rsidR="005E49AF" w:rsidRPr="00CF3291">
          <w:rPr>
            <w:rStyle w:val="Hypertextovprepojenie"/>
            <w:szCs w:val="24"/>
          </w:rPr>
          <w:t>https://course.elementsofai.com/sk/4/3</w:t>
        </w:r>
      </w:hyperlink>
    </w:p>
    <w:p w14:paraId="76CEBEB0" w14:textId="76FE99A1" w:rsidR="00EF549A" w:rsidRDefault="00A111A4" w:rsidP="00F835BD">
      <w:pPr>
        <w:pStyle w:val="Zakladny"/>
        <w:rPr>
          <w:rStyle w:val="Hypertextovprepojenie"/>
          <w:szCs w:val="24"/>
        </w:rPr>
      </w:pPr>
      <w:hyperlink r:id="rId69" w:history="1">
        <w:r w:rsidR="005E49AF" w:rsidRPr="00CF3291">
          <w:rPr>
            <w:rStyle w:val="Hypertextovprepojenie"/>
            <w:szCs w:val="24"/>
          </w:rPr>
          <w:t>https://builtin.com/data-science/random-forest-algorithm</w:t>
        </w:r>
      </w:hyperlink>
    </w:p>
    <w:p w14:paraId="7131C696" w14:textId="11CA2259" w:rsidR="00AF18B3" w:rsidRDefault="00AF18B3" w:rsidP="00F835BD">
      <w:pPr>
        <w:pStyle w:val="Zakladny"/>
      </w:pPr>
      <w:proofErr w:type="spellStart"/>
      <w:r>
        <w:t>Elastic</w:t>
      </w:r>
      <w:proofErr w:type="spellEnd"/>
      <w:r>
        <w:t xml:space="preserve"> Net</w:t>
      </w:r>
    </w:p>
    <w:p w14:paraId="12947365" w14:textId="0D2CB263" w:rsidR="00AF18B3" w:rsidRDefault="00A111A4" w:rsidP="00F835BD">
      <w:pPr>
        <w:pStyle w:val="Zakladny"/>
      </w:pPr>
      <w:hyperlink r:id="rId70" w:history="1">
        <w:r w:rsidR="005E49AF" w:rsidRPr="00CF3291">
          <w:rPr>
            <w:rStyle w:val="Hypertextovprepojenie"/>
          </w:rPr>
          <w:t>https://machinelearningmastery.com/elastic-net-regression-in-python/</w:t>
        </w:r>
      </w:hyperlink>
    </w:p>
    <w:p w14:paraId="1D100ACB" w14:textId="3B1BCDDA" w:rsidR="00AF18B3" w:rsidRDefault="005E49AF" w:rsidP="00F835BD">
      <w:pPr>
        <w:pStyle w:val="Zakladny"/>
      </w:pPr>
      <w:proofErr w:type="spellStart"/>
      <w:r>
        <w:t>Stacking</w:t>
      </w:r>
      <w:proofErr w:type="spellEnd"/>
      <w:r>
        <w:t xml:space="preserve"> Ensemble </w:t>
      </w:r>
    </w:p>
    <w:p w14:paraId="1C4F8A69" w14:textId="595F7355" w:rsidR="00232E6F" w:rsidRDefault="00A111A4" w:rsidP="00F835BD">
      <w:pPr>
        <w:pStyle w:val="Zakladny"/>
        <w:rPr>
          <w:rStyle w:val="Hypertextovprepojenie"/>
        </w:rPr>
      </w:pPr>
      <w:hyperlink r:id="rId71" w:history="1">
        <w:r w:rsidR="005E49AF" w:rsidRPr="00CF3291">
          <w:rPr>
            <w:rStyle w:val="Hypertextovprepojenie"/>
          </w:rPr>
          <w:t>https://machinelearningmastery.com/stacking-ensemble-for-deep-learning-neural-networks/</w:t>
        </w:r>
      </w:hyperlink>
    </w:p>
    <w:p w14:paraId="3DD87B8A" w14:textId="378F136D" w:rsidR="00232E6F" w:rsidRDefault="00232E6F" w:rsidP="00F835BD">
      <w:pPr>
        <w:pStyle w:val="Zakladny"/>
        <w:rPr>
          <w:rStyle w:val="Hypertextovprepojenie"/>
          <w:color w:val="auto"/>
          <w:u w:val="none"/>
        </w:rPr>
      </w:pPr>
      <w:proofErr w:type="spellStart"/>
      <w:r>
        <w:rPr>
          <w:rStyle w:val="Hypertextovprepojenie"/>
          <w:color w:val="auto"/>
          <w:u w:val="none"/>
        </w:rPr>
        <w:t>Voting</w:t>
      </w:r>
      <w:proofErr w:type="spellEnd"/>
      <w:r>
        <w:rPr>
          <w:rStyle w:val="Hypertextovprepojenie"/>
          <w:color w:val="auto"/>
          <w:u w:val="none"/>
        </w:rPr>
        <w:t xml:space="preserve"> Ensemble</w:t>
      </w:r>
    </w:p>
    <w:p w14:paraId="3024D003" w14:textId="229E00B6" w:rsidR="00232E6F" w:rsidRPr="00232E6F" w:rsidRDefault="004C2060" w:rsidP="00F835BD">
      <w:pPr>
        <w:pStyle w:val="Zakladny"/>
      </w:pPr>
      <w:proofErr w:type="spellStart"/>
      <w:r>
        <w:rPr>
          <w:rStyle w:val="Hypertextovprepojenie"/>
          <w:color w:val="auto"/>
          <w:u w:val="none"/>
        </w:rPr>
        <w:t>How</w:t>
      </w:r>
      <w:proofErr w:type="spellEnd"/>
      <w:r>
        <w:rPr>
          <w:rStyle w:val="Hypertextovprepojenie"/>
          <w:color w:val="auto"/>
          <w:u w:val="none"/>
        </w:rPr>
        <w:t xml:space="preserve"> to </w:t>
      </w:r>
      <w:proofErr w:type="spellStart"/>
      <w:r>
        <w:rPr>
          <w:rStyle w:val="Hypertextovprepojenie"/>
          <w:color w:val="auto"/>
          <w:u w:val="none"/>
        </w:rPr>
        <w:t>develop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votinig</w:t>
      </w:r>
      <w:proofErr w:type="spellEnd"/>
      <w:r>
        <w:rPr>
          <w:rStyle w:val="Hypertextovprepojenie"/>
          <w:color w:val="auto"/>
          <w:u w:val="none"/>
        </w:rPr>
        <w:t xml:space="preserve"> ensemble </w:t>
      </w:r>
      <w:proofErr w:type="spellStart"/>
      <w:r>
        <w:rPr>
          <w:rStyle w:val="Hypertextovprepojenie"/>
          <w:color w:val="auto"/>
          <w:u w:val="none"/>
        </w:rPr>
        <w:t>with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python</w:t>
      </w:r>
      <w:proofErr w:type="spellEnd"/>
      <w:r>
        <w:rPr>
          <w:rStyle w:val="Hypertextovprepojenie"/>
          <w:color w:val="auto"/>
          <w:u w:val="none"/>
        </w:rPr>
        <w:t xml:space="preserve">, 2021 </w:t>
      </w:r>
      <w:r>
        <w:rPr>
          <w:rStyle w:val="Hypertextovprepojenie"/>
          <w:color w:val="auto"/>
          <w:u w:val="none"/>
          <w:lang w:val="en-US"/>
        </w:rPr>
        <w:t xml:space="preserve">[online] </w:t>
      </w:r>
      <w:hyperlink r:id="rId72" w:history="1">
        <w:r w:rsidR="00232E6F" w:rsidRPr="00232E6F">
          <w:rPr>
            <w:rStyle w:val="Hypertextovprepojenie"/>
          </w:rPr>
          <w:t>https://machinelearningmastery.com/voting-ensembles-with-python/</w:t>
        </w:r>
      </w:hyperlink>
    </w:p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73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B544B" w14:textId="77777777" w:rsidR="00A111A4" w:rsidRDefault="00A111A4" w:rsidP="00C546A9">
      <w:pPr>
        <w:spacing w:after="0" w:line="240" w:lineRule="auto"/>
      </w:pPr>
      <w:r>
        <w:separator/>
      </w:r>
    </w:p>
  </w:endnote>
  <w:endnote w:type="continuationSeparator" w:id="0">
    <w:p w14:paraId="73AF477E" w14:textId="77777777" w:rsidR="00A111A4" w:rsidRDefault="00A111A4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2E8D958A" w:rsidR="00870222" w:rsidRPr="004B2C4C" w:rsidRDefault="00870222" w:rsidP="00F835BD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Tomáš Singhofer</w:t>
                              </w:r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Branislav Šipula</w:t>
                              </w:r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Kurilová,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Tomáš Singhofer</w:t>
                        </w:r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Branislav Šipula</w:t>
                        </w:r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Kurilová,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C8338D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F835BD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6140F5B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835BD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215D0" w14:textId="77777777" w:rsidR="00A111A4" w:rsidRDefault="00A111A4" w:rsidP="00C546A9">
      <w:pPr>
        <w:spacing w:after="0" w:line="240" w:lineRule="auto"/>
      </w:pPr>
      <w:r>
        <w:separator/>
      </w:r>
    </w:p>
  </w:footnote>
  <w:footnote w:type="continuationSeparator" w:id="0">
    <w:p w14:paraId="4D2EB12D" w14:textId="77777777" w:rsidR="00A111A4" w:rsidRDefault="00A111A4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282D"/>
    <w:rsid w:val="00005D10"/>
    <w:rsid w:val="00006269"/>
    <w:rsid w:val="00007A18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55E56"/>
    <w:rsid w:val="00057703"/>
    <w:rsid w:val="0006179A"/>
    <w:rsid w:val="00064401"/>
    <w:rsid w:val="00064EE2"/>
    <w:rsid w:val="000665B5"/>
    <w:rsid w:val="00071FA5"/>
    <w:rsid w:val="000725E4"/>
    <w:rsid w:val="00075896"/>
    <w:rsid w:val="000770B0"/>
    <w:rsid w:val="000830F5"/>
    <w:rsid w:val="00083B4B"/>
    <w:rsid w:val="000A10DD"/>
    <w:rsid w:val="000A1115"/>
    <w:rsid w:val="000A1DD5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66C8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81287"/>
    <w:rsid w:val="00185376"/>
    <w:rsid w:val="00186431"/>
    <w:rsid w:val="00192856"/>
    <w:rsid w:val="001957E0"/>
    <w:rsid w:val="00196808"/>
    <w:rsid w:val="00196A8B"/>
    <w:rsid w:val="001B0585"/>
    <w:rsid w:val="001B05E3"/>
    <w:rsid w:val="001B0D12"/>
    <w:rsid w:val="001B28EA"/>
    <w:rsid w:val="001B4CF3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131E9"/>
    <w:rsid w:val="00213421"/>
    <w:rsid w:val="0021404C"/>
    <w:rsid w:val="00216525"/>
    <w:rsid w:val="00224F82"/>
    <w:rsid w:val="00227423"/>
    <w:rsid w:val="00232E6F"/>
    <w:rsid w:val="00235BA3"/>
    <w:rsid w:val="00243E44"/>
    <w:rsid w:val="002516D2"/>
    <w:rsid w:val="00251E9E"/>
    <w:rsid w:val="002550EA"/>
    <w:rsid w:val="00257A8E"/>
    <w:rsid w:val="00270535"/>
    <w:rsid w:val="00275613"/>
    <w:rsid w:val="00280E36"/>
    <w:rsid w:val="00281BAA"/>
    <w:rsid w:val="00281D86"/>
    <w:rsid w:val="00284D9E"/>
    <w:rsid w:val="0029285B"/>
    <w:rsid w:val="00293920"/>
    <w:rsid w:val="00297412"/>
    <w:rsid w:val="002A0925"/>
    <w:rsid w:val="002A0D9A"/>
    <w:rsid w:val="002A4D7B"/>
    <w:rsid w:val="002B26BC"/>
    <w:rsid w:val="002B2A23"/>
    <w:rsid w:val="002B2FE8"/>
    <w:rsid w:val="002B4548"/>
    <w:rsid w:val="002B6D43"/>
    <w:rsid w:val="002C6588"/>
    <w:rsid w:val="002D0E78"/>
    <w:rsid w:val="002D3F8E"/>
    <w:rsid w:val="002D4938"/>
    <w:rsid w:val="002D780B"/>
    <w:rsid w:val="002F5D76"/>
    <w:rsid w:val="002F651B"/>
    <w:rsid w:val="003013EB"/>
    <w:rsid w:val="00305844"/>
    <w:rsid w:val="0030586C"/>
    <w:rsid w:val="00307E87"/>
    <w:rsid w:val="00310419"/>
    <w:rsid w:val="00310743"/>
    <w:rsid w:val="00325700"/>
    <w:rsid w:val="00331F97"/>
    <w:rsid w:val="00335120"/>
    <w:rsid w:val="003361AE"/>
    <w:rsid w:val="003415AA"/>
    <w:rsid w:val="003445E5"/>
    <w:rsid w:val="0035129A"/>
    <w:rsid w:val="0035185E"/>
    <w:rsid w:val="00354701"/>
    <w:rsid w:val="00363EA2"/>
    <w:rsid w:val="00374389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42F0"/>
    <w:rsid w:val="00405D73"/>
    <w:rsid w:val="004069B7"/>
    <w:rsid w:val="0041334F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73CAE"/>
    <w:rsid w:val="004874F6"/>
    <w:rsid w:val="004876B9"/>
    <w:rsid w:val="00491DAF"/>
    <w:rsid w:val="00491F98"/>
    <w:rsid w:val="00492497"/>
    <w:rsid w:val="00493442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2060"/>
    <w:rsid w:val="004C5C6D"/>
    <w:rsid w:val="004D1D76"/>
    <w:rsid w:val="004D41EB"/>
    <w:rsid w:val="004D51E8"/>
    <w:rsid w:val="004E0413"/>
    <w:rsid w:val="004E0630"/>
    <w:rsid w:val="004E6240"/>
    <w:rsid w:val="004F1755"/>
    <w:rsid w:val="004F4D49"/>
    <w:rsid w:val="005017DA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B17"/>
    <w:rsid w:val="00533008"/>
    <w:rsid w:val="005443CD"/>
    <w:rsid w:val="00545B8F"/>
    <w:rsid w:val="00547546"/>
    <w:rsid w:val="00553904"/>
    <w:rsid w:val="00557EED"/>
    <w:rsid w:val="005602EC"/>
    <w:rsid w:val="005609D3"/>
    <w:rsid w:val="0056277E"/>
    <w:rsid w:val="005751F8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C3493"/>
    <w:rsid w:val="005C53ED"/>
    <w:rsid w:val="005C6C21"/>
    <w:rsid w:val="005E0F05"/>
    <w:rsid w:val="005E49AF"/>
    <w:rsid w:val="005E5410"/>
    <w:rsid w:val="005E6115"/>
    <w:rsid w:val="005E7842"/>
    <w:rsid w:val="005F5A09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5D92"/>
    <w:rsid w:val="006B57D5"/>
    <w:rsid w:val="006C6B28"/>
    <w:rsid w:val="006D1E0A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6D7E"/>
    <w:rsid w:val="007A7494"/>
    <w:rsid w:val="007B048B"/>
    <w:rsid w:val="007B3914"/>
    <w:rsid w:val="007B3D6C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BD2"/>
    <w:rsid w:val="0083753E"/>
    <w:rsid w:val="008463FB"/>
    <w:rsid w:val="0085131E"/>
    <w:rsid w:val="00856760"/>
    <w:rsid w:val="0085760E"/>
    <w:rsid w:val="00861F0D"/>
    <w:rsid w:val="008645FA"/>
    <w:rsid w:val="00866C6D"/>
    <w:rsid w:val="00870222"/>
    <w:rsid w:val="00872919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E1"/>
    <w:rsid w:val="009E2BCC"/>
    <w:rsid w:val="009E487A"/>
    <w:rsid w:val="009F1F7C"/>
    <w:rsid w:val="009F2352"/>
    <w:rsid w:val="009F3132"/>
    <w:rsid w:val="00A00E25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C7B"/>
    <w:rsid w:val="00AD3CFD"/>
    <w:rsid w:val="00AD4FD3"/>
    <w:rsid w:val="00AE2DE9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11CFB"/>
    <w:rsid w:val="00B23650"/>
    <w:rsid w:val="00B27C1E"/>
    <w:rsid w:val="00B35510"/>
    <w:rsid w:val="00B40CBA"/>
    <w:rsid w:val="00B4442A"/>
    <w:rsid w:val="00B47C5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A4B3C"/>
    <w:rsid w:val="00CB1A6F"/>
    <w:rsid w:val="00CB21BF"/>
    <w:rsid w:val="00CC4DCB"/>
    <w:rsid w:val="00CC5664"/>
    <w:rsid w:val="00CC6679"/>
    <w:rsid w:val="00CD2B39"/>
    <w:rsid w:val="00CE4465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5239"/>
    <w:rsid w:val="00D71862"/>
    <w:rsid w:val="00D77376"/>
    <w:rsid w:val="00D77D8B"/>
    <w:rsid w:val="00D87248"/>
    <w:rsid w:val="00D874A4"/>
    <w:rsid w:val="00D911C8"/>
    <w:rsid w:val="00D93AAC"/>
    <w:rsid w:val="00DA4B51"/>
    <w:rsid w:val="00DA6E30"/>
    <w:rsid w:val="00DB41CC"/>
    <w:rsid w:val="00DC0093"/>
    <w:rsid w:val="00DC1BD4"/>
    <w:rsid w:val="00DC3C4E"/>
    <w:rsid w:val="00DC655D"/>
    <w:rsid w:val="00DD18E5"/>
    <w:rsid w:val="00DE1666"/>
    <w:rsid w:val="00DF39CE"/>
    <w:rsid w:val="00DF46D0"/>
    <w:rsid w:val="00DF782A"/>
    <w:rsid w:val="00E00549"/>
    <w:rsid w:val="00E078EB"/>
    <w:rsid w:val="00E12732"/>
    <w:rsid w:val="00E176B3"/>
    <w:rsid w:val="00E2193B"/>
    <w:rsid w:val="00E21D87"/>
    <w:rsid w:val="00E2414F"/>
    <w:rsid w:val="00E25494"/>
    <w:rsid w:val="00E2705D"/>
    <w:rsid w:val="00E32CA5"/>
    <w:rsid w:val="00E34E48"/>
    <w:rsid w:val="00E35579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21FDD"/>
    <w:rsid w:val="00F22671"/>
    <w:rsid w:val="00F2284D"/>
    <w:rsid w:val="00F22BEF"/>
    <w:rsid w:val="00F273A4"/>
    <w:rsid w:val="00F30245"/>
    <w:rsid w:val="00F30595"/>
    <w:rsid w:val="00F32CAA"/>
    <w:rsid w:val="00F34D2E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37F5"/>
    <w:rsid w:val="00FA2536"/>
    <w:rsid w:val="00FA5B17"/>
    <w:rsid w:val="00FA74AC"/>
    <w:rsid w:val="00FB307C"/>
    <w:rsid w:val="00FB6410"/>
    <w:rsid w:val="00FB737A"/>
    <w:rsid w:val="00FD123B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835BD"/>
    <w:pPr>
      <w:spacing w:after="0" w:line="360" w:lineRule="auto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835BD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hyperlink" Target="file:///C:\Users\Juraj\Desktop\tim_projekt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63" Type="http://schemas.openxmlformats.org/officeDocument/2006/relationships/hyperlink" Target="https://machinelearningmastery.com/gentle-introduction-gradient-boosting-algorithm-machine-learning/" TargetMode="External"/><Relationship Id="rId68" Type="http://schemas.openxmlformats.org/officeDocument/2006/relationships/hyperlink" Target="https://course.elementsofai.com/sk/4/3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jpg"/><Relationship Id="rId53" Type="http://schemas.openxmlformats.org/officeDocument/2006/relationships/hyperlink" Target="https://docs.microsoft.com/en-us/azure/machine-learning/concept-automated-ml" TargetMode="External"/><Relationship Id="rId58" Type="http://schemas.openxmlformats.org/officeDocument/2006/relationships/hyperlink" Target="https://www.machinelearningplus.com/time-series/arima-model-time-series-forecasting-python/" TargetMode="External"/><Relationship Id="rId66" Type="http://schemas.openxmlformats.org/officeDocument/2006/relationships/hyperlink" Target="https://www.researchgate.net/figure/A-simple-example-of-visualizing-gradient-boosting_fig5_326379229" TargetMode="External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pyflux.readthedocs.io/en/latest/arima.html" TargetMode="External"/><Relationship Id="rId19" Type="http://schemas.openxmlformats.org/officeDocument/2006/relationships/hyperlink" Target="file:///C:\Users\Juraj\Desktop\tim_projekt.docx" TargetMode="Externa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hyperlink" Target="https://otexts.com/fpp2/simple-methods.html" TargetMode="External"/><Relationship Id="rId64" Type="http://schemas.openxmlformats.org/officeDocument/2006/relationships/hyperlink" Target="https://xgboost.readthedocs.io/en/stable/tutorials/model.html" TargetMode="External"/><Relationship Id="rId69" Type="http://schemas.openxmlformats.org/officeDocument/2006/relationships/hyperlink" Target="https://builtin.com/data-science/random-forest-algorith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microsoft.com/en-us/azure/machine-learning/overview-what-is-azure-machine-learning" TargetMode="External"/><Relationship Id="rId72" Type="http://schemas.openxmlformats.org/officeDocument/2006/relationships/hyperlink" Target="https://machinelearningmastery.com/voting-ensembles-with-python/" TargetMode="External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hyperlink" Target="https://github.com/Institut-Zdravotnych-Analyz/covid19-data/blob/main/Vaccination/OpenData_Slovakia_Vaccination_AgeGroup_District.csv" TargetMode="External"/><Relationship Id="rId59" Type="http://schemas.openxmlformats.org/officeDocument/2006/relationships/hyperlink" Target="https://www.r-bloggers.com/2017/05/forecasting-arimax-model-exercises-part-5/" TargetMode="External"/><Relationship Id="rId67" Type="http://schemas.openxmlformats.org/officeDocument/2006/relationships/hyperlink" Target="https://www.youtube.com/watch?v=cIbj0WuK41w" TargetMode="External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caiomsouza.medium.com/aml-azure-machine-learning-introduction-13505d3393b9" TargetMode="External"/><Relationship Id="rId62" Type="http://schemas.openxmlformats.org/officeDocument/2006/relationships/hyperlink" Target="https://pyflux.readthedocs.io/en/latest/arimax.html" TargetMode="External"/><Relationship Id="rId70" Type="http://schemas.openxmlformats.org/officeDocument/2006/relationships/hyperlink" Target="https://machinelearningmastery.com/elastic-net-regression-in-python/" TargetMode="External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hyperlink" Target="https://searchcloudcomputing.techtarget.com/definition/Windows-Azure" TargetMode="External"/><Relationship Id="rId57" Type="http://schemas.openxmlformats.org/officeDocument/2006/relationships/hyperlink" Target="https://medium.com/@sangarshananveera/time-series-forecasting-part-1-d523bcc3acbf" TargetMode="Externa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hyperlink" Target="https://docs.microsoft.com/en-us/azure/machine-learning/overview-what-is-machine-learning-studio" TargetMode="External"/><Relationship Id="rId60" Type="http://schemas.openxmlformats.org/officeDocument/2006/relationships/hyperlink" Target="https://timeseriesreasoning.com/contents/regression-with-arima-errors-model/" TargetMode="External"/><Relationship Id="rId65" Type="http://schemas.openxmlformats.org/officeDocument/2006/relationships/hyperlink" Target="https://arxiv.org/abs/1603.02754" TargetMode="External"/><Relationship Id="rId73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39" Type="http://schemas.openxmlformats.org/officeDocument/2006/relationships/hyperlink" Target="https://arxiv.org/abs/1603.02754" TargetMode="External"/><Relationship Id="rId34" Type="http://schemas.openxmlformats.org/officeDocument/2006/relationships/image" Target="media/image7.png"/><Relationship Id="rId50" Type="http://schemas.openxmlformats.org/officeDocument/2006/relationships/hyperlink" Target="https://ccbtechnology.com/what-microsoft-azure-is-and-why-it-matters/" TargetMode="External"/><Relationship Id="rId55" Type="http://schemas.openxmlformats.org/officeDocument/2006/relationships/hyperlink" Target="https://en.wikipedia.org/wiki/Forecasting" TargetMode="External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machinelearningmastery.com/stacking-ensemble-for-deep-learning-neural-network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3028DA"/>
    <w:rsid w:val="00307956"/>
    <w:rsid w:val="00315605"/>
    <w:rsid w:val="00326F81"/>
    <w:rsid w:val="0033120D"/>
    <w:rsid w:val="003B4B86"/>
    <w:rsid w:val="003B691E"/>
    <w:rsid w:val="004A4A88"/>
    <w:rsid w:val="00522509"/>
    <w:rsid w:val="005C7EBC"/>
    <w:rsid w:val="006B55F7"/>
    <w:rsid w:val="006C3133"/>
    <w:rsid w:val="006C58E8"/>
    <w:rsid w:val="006E4F91"/>
    <w:rsid w:val="00744EC5"/>
    <w:rsid w:val="007E7A81"/>
    <w:rsid w:val="00850E48"/>
    <w:rsid w:val="008A6AFC"/>
    <w:rsid w:val="009857EC"/>
    <w:rsid w:val="009E048F"/>
    <w:rsid w:val="009E3E86"/>
    <w:rsid w:val="00A40D1D"/>
    <w:rsid w:val="00B1306E"/>
    <w:rsid w:val="00C12162"/>
    <w:rsid w:val="00C24B53"/>
    <w:rsid w:val="00CE3815"/>
    <w:rsid w:val="00D13253"/>
    <w:rsid w:val="00D30ED8"/>
    <w:rsid w:val="00D3231B"/>
    <w:rsid w:val="00D43686"/>
    <w:rsid w:val="00D612CA"/>
    <w:rsid w:val="00D74490"/>
    <w:rsid w:val="00E46757"/>
    <w:rsid w:val="00E63040"/>
    <w:rsid w:val="00EA1507"/>
    <w:rsid w:val="00EB0AE8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1F6E26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1F6E26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1F6E26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1F6E26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1F6E26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1F6E26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1F6E26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1F6E26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1F6E26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F63A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Nmerical - Copy.XSL" StyleName="ISO 690 – Číselný odkaz" Version="1987">
  <b:Source>
    <b:Tag>Man15</b:Tag>
    <b:SourceType>InternetSite</b:SourceType>
    <b:Guid>{7E6C0E32-6CCF-4FF8-88F3-3B336D10C7CB}</b:Guid>
    <b:Title>Management Mania</b:Title>
    <b:Year>2015</b:Year>
    <b:Month>9</b:Month>
    <b:Day>22</b:Day>
    <b:URL>https://managementmania.com/sk/webova-aplikacia-web-application</b:URL>
    <b:InternetSiteTitle>Webová aplikácia (Web Application)</b:InternetSiteTitle>
    <b:YearAccessed>2021</b:YearAccessed>
    <b:MonthAccessed>1</b:MonthAccessed>
    <b:DayAccessed>24</b:DayAccessed>
    <b:RefOrder>1</b:RefOrder>
  </b:Source>
  <b:Source>
    <b:Tag>Tec19</b:Tag>
    <b:SourceType>InternetSite</b:SourceType>
    <b:Guid>{A03C3D76-1A49-4AE8-8867-82FF9072B2CF}</b:Guid>
    <b:Author>
      <b:Author>
        <b:NameList>
          <b:Person>
            <b:Last>Contributor</b:Last>
            <b:First>TechTarget</b:First>
          </b:Person>
        </b:NameList>
      </b:Author>
    </b:Author>
    <b:Title>TechTarget</b:Title>
    <b:Year>2019</b:Year>
    <b:Month>8</b:Month>
    <b:URL>https://searchsoftwarequality.techtarget.com/definition/Web-application-Web-app</b:URL>
    <b:InternetSiteTitle>Web application ( Web App )</b:InternetSiteTitle>
    <b:YearAccessed>2020</b:YearAccessed>
    <b:MonthAccessed>11</b:MonthAccessed>
    <b:DayAccessed>10</b:DayAccessed>
    <b:RefOrder>2</b:RefOrder>
  </b:Source>
  <b:Source>
    <b:Tag>Ayr</b:Tag>
    <b:SourceType>InternetSite</b:SourceType>
    <b:Guid>{AC50937B-8F27-4E3B-9C3C-4F399760E6B7}</b:Guid>
    <b:Title>Ayris</b:Title>
    <b:URL>https://www.ayris.sk/vyvoj-webovych-aplikacii/</b:URL>
    <b:InternetSiteTitle>Vývoj webových aplikácii</b:InternetSiteTitle>
    <b:YearAccessed>2020</b:YearAccessed>
    <b:MonthAccessed>11</b:MonthAccessed>
    <b:DayAccessed>23</b:DayAccessed>
    <b:RefOrder>3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6783FFF2-732A-4AF5-BBF5-8BF37811C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78</TotalTime>
  <Pages>25</Pages>
  <Words>4208</Words>
  <Characters>23987</Characters>
  <Application>Microsoft Office Word</Application>
  <DocSecurity>0</DocSecurity>
  <Lines>199</Lines>
  <Paragraphs>56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28139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singi</cp:lastModifiedBy>
  <cp:revision>48</cp:revision>
  <cp:lastPrinted>2022-01-24T22:50:00Z</cp:lastPrinted>
  <dcterms:created xsi:type="dcterms:W3CDTF">2022-01-24T22:50:00Z</dcterms:created>
  <dcterms:modified xsi:type="dcterms:W3CDTF">2022-03-03T19:55:00Z</dcterms:modified>
</cp:coreProperties>
</file>