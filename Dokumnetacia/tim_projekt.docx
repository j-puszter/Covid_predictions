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E80578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E80578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5EF36479" w14:textId="26BCFBA4" w:rsidR="005B043F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47453" w:history="1">
            <w:r w:rsidR="005B043F" w:rsidRPr="003E44B6">
              <w:rPr>
                <w:rStyle w:val="Hypertextovprepojenie"/>
                <w:noProof/>
              </w:rPr>
              <w:t>Zoznam skratiek a značiek</w:t>
            </w:r>
            <w:r w:rsidR="005B043F">
              <w:rPr>
                <w:noProof/>
                <w:webHidden/>
              </w:rPr>
              <w:tab/>
            </w:r>
          </w:hyperlink>
        </w:p>
        <w:p w14:paraId="3A624E86" w14:textId="34E21B76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4" w:history="1">
            <w:r w:rsidR="005B043F" w:rsidRPr="003E44B6">
              <w:rPr>
                <w:rStyle w:val="Hypertextovprepojenie"/>
                <w:noProof/>
              </w:rPr>
              <w:t>Úvod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6B4FFB" w14:textId="35433163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5" w:history="1">
            <w:r w:rsidR="005B043F" w:rsidRPr="003E44B6">
              <w:rPr>
                <w:rStyle w:val="Hypertextovprepojenie"/>
                <w:noProof/>
              </w:rPr>
              <w:t>1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Zbierané dáta na Slovensku v súvislosti COVID-19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7E84033" w14:textId="79BD89BF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6" w:history="1">
            <w:r w:rsidR="005B043F" w:rsidRPr="003E44B6">
              <w:rPr>
                <w:rStyle w:val="Hypertextovprepojenie"/>
                <w:noProof/>
              </w:rPr>
              <w:t>2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Microsoft Azure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3F3D393" w14:textId="51127DBA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7" w:history="1">
            <w:r w:rsidR="005B043F" w:rsidRPr="003E44B6">
              <w:rPr>
                <w:rStyle w:val="Hypertextovprepojenie"/>
                <w:noProof/>
              </w:rPr>
              <w:t>2.1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Azure Machine Learning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C08695F" w14:textId="7829BF14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8" w:history="1">
            <w:r w:rsidR="005B043F" w:rsidRPr="003E44B6">
              <w:rPr>
                <w:rStyle w:val="Hypertextovprepojenie"/>
                <w:noProof/>
              </w:rPr>
              <w:t>2.2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Príprava dát pre trénovanie modelov pomocou AutoML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9BF397A" w14:textId="4AEE435E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9" w:history="1">
            <w:r w:rsidR="005B043F" w:rsidRPr="003E44B6">
              <w:rPr>
                <w:rStyle w:val="Hypertextovprepojenie"/>
                <w:noProof/>
              </w:rPr>
              <w:t>3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Modely strojového učenia trénované pomocou AutoML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80CE09A" w14:textId="286A9519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0" w:history="1">
            <w:r w:rsidR="005B043F" w:rsidRPr="003E44B6">
              <w:rPr>
                <w:rStyle w:val="Hypertextovprepojenie"/>
                <w:noProof/>
              </w:rPr>
              <w:t>3.1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Seasonal Naive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1114146" w14:textId="243248BB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1" w:history="1">
            <w:r w:rsidR="005B043F" w:rsidRPr="003E44B6">
              <w:rPr>
                <w:rStyle w:val="Hypertextovprepojenie"/>
                <w:noProof/>
              </w:rPr>
              <w:t>3.2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ARIMA a ARIMAX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E01DF49" w14:textId="0475E72B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2" w:history="1">
            <w:r w:rsidR="005B043F" w:rsidRPr="003E44B6">
              <w:rPr>
                <w:rStyle w:val="Hypertextovprepojenie"/>
                <w:noProof/>
              </w:rPr>
              <w:t>3.3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Decision Tree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8DFF0F4" w14:textId="04260FB4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3" w:history="1">
            <w:r w:rsidR="005B043F" w:rsidRPr="003E44B6">
              <w:rPr>
                <w:rStyle w:val="Hypertextovprepojenie"/>
                <w:noProof/>
              </w:rPr>
              <w:t>3.4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Random Forest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22B76D1" w14:textId="26F81F15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4" w:history="1">
            <w:r w:rsidR="005B043F" w:rsidRPr="003E44B6">
              <w:rPr>
                <w:rStyle w:val="Hypertextovprepojenie"/>
                <w:noProof/>
              </w:rPr>
              <w:t>3.5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XGBoost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9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879EFEA" w14:textId="2488A09A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5" w:history="1">
            <w:r w:rsidR="005B043F" w:rsidRPr="003E44B6">
              <w:rPr>
                <w:rStyle w:val="Hypertextovprepojenie"/>
                <w:noProof/>
              </w:rPr>
              <w:t>3.6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Voting Ensemble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8F5C27F" w14:textId="70879E2B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6" w:history="1">
            <w:r w:rsidR="005B043F" w:rsidRPr="003E44B6">
              <w:rPr>
                <w:rStyle w:val="Hypertextovprepojenie"/>
                <w:noProof/>
              </w:rPr>
              <w:t>3.7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Stacking Ensemble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733377C" w14:textId="2934A787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7" w:history="1">
            <w:r w:rsidR="005B043F" w:rsidRPr="003E44B6">
              <w:rPr>
                <w:rStyle w:val="Hypertextovprepojenie"/>
                <w:noProof/>
              </w:rPr>
              <w:t>3.8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Elastic Net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2E47679" w14:textId="46602408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8" w:history="1">
            <w:r w:rsidR="005B043F" w:rsidRPr="003E44B6">
              <w:rPr>
                <w:rStyle w:val="Hypertextovprepojenie"/>
                <w:noProof/>
              </w:rPr>
              <w:t>3.9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Support vector machine (SVM)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A1E568" w14:textId="5542CF64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9" w:history="1">
            <w:r w:rsidR="005B043F" w:rsidRPr="003E44B6">
              <w:rPr>
                <w:rStyle w:val="Hypertextovprepojenie"/>
                <w:noProof/>
              </w:rPr>
              <w:t>3.10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Metric learning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AEAC4BC" w14:textId="58BE1142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0" w:history="1">
            <w:r w:rsidR="005B043F" w:rsidRPr="003E44B6">
              <w:rPr>
                <w:rStyle w:val="Hypertextovprepojenie"/>
                <w:noProof/>
              </w:rPr>
              <w:t>3.11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Portfolio optimization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B8A472C" w14:textId="010BD209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71" w:history="1">
            <w:r w:rsidR="005B043F" w:rsidRPr="003E44B6">
              <w:rPr>
                <w:rStyle w:val="Hypertextovprepojenie"/>
                <w:noProof/>
              </w:rPr>
              <w:t>4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Doterajšie výsledky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12D94BF6" w14:textId="0849E4B1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2" w:history="1">
            <w:r w:rsidR="005B043F" w:rsidRPr="003E44B6">
              <w:rPr>
                <w:rStyle w:val="Hypertextovprepojenie"/>
                <w:noProof/>
              </w:rPr>
              <w:t>4.1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pozitívnych PCR testov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543E234" w14:textId="07D9496C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3" w:history="1">
            <w:r w:rsidR="005B043F" w:rsidRPr="003E44B6">
              <w:rPr>
                <w:rStyle w:val="Hypertextovprepojenie"/>
                <w:noProof/>
              </w:rPr>
              <w:t>4.2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pozitívnych Ag testov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849A376" w14:textId="0EF45914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4" w:history="1">
            <w:r w:rsidR="005B043F" w:rsidRPr="003E44B6">
              <w:rPr>
                <w:rStyle w:val="Hypertextovprepojenie"/>
                <w:noProof/>
              </w:rPr>
              <w:t>4.3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úmrtí z viacerých ukazovateľov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C108CAF" w14:textId="39561D50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5" w:history="1">
            <w:r w:rsidR="005B043F" w:rsidRPr="003E44B6">
              <w:rPr>
                <w:rStyle w:val="Hypertextovprepojenie"/>
                <w:noProof/>
              </w:rPr>
              <w:t>4.4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úmrtí z úmrtí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F1CC7E" w14:textId="6EED72DB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6" w:history="1">
            <w:r w:rsidR="005B043F" w:rsidRPr="003E44B6">
              <w:rPr>
                <w:rStyle w:val="Hypertextovprepojenie"/>
                <w:noProof/>
              </w:rPr>
              <w:t>4.5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kompletne zaočkovaných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19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43F0372" w14:textId="53295B3E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7" w:history="1">
            <w:r w:rsidR="005B043F" w:rsidRPr="003E44B6">
              <w:rPr>
                <w:rStyle w:val="Hypertextovprepojenie"/>
                <w:noProof/>
              </w:rPr>
              <w:t>4.6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Graf celkových hospitalizácií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20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074080D" w14:textId="00F36914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8" w:history="1">
            <w:r w:rsidR="005B043F" w:rsidRPr="003E44B6">
              <w:rPr>
                <w:rStyle w:val="Hypertextovprepojenie"/>
                <w:noProof/>
              </w:rPr>
              <w:t>4.7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Graf celkových UPV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E65BA2E" w14:textId="15DA9A53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9" w:history="1">
            <w:r w:rsidR="005B043F" w:rsidRPr="003E44B6">
              <w:rPr>
                <w:rStyle w:val="Hypertextovprepojenie"/>
                <w:noProof/>
              </w:rPr>
              <w:t>4.8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Tabuľka dosiahnutých výsledkov predikcií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FA46048" w14:textId="347DD3B9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0" w:history="1">
            <w:r w:rsidR="005B043F" w:rsidRPr="003E44B6">
              <w:rPr>
                <w:rStyle w:val="Hypertextovprepojenie"/>
                <w:noProof/>
              </w:rPr>
              <w:t>5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Predikcie hospitalizácií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00EA7BC" w14:textId="70E5AC38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1" w:history="1">
            <w:r w:rsidR="005B043F" w:rsidRPr="003E44B6">
              <w:rPr>
                <w:rStyle w:val="Hypertextovprepojenie"/>
                <w:noProof/>
              </w:rPr>
              <w:t>5.1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z dát vĺn delta a omikron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24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D45C19F" w14:textId="222B5B56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2" w:history="1">
            <w:r w:rsidR="005B043F" w:rsidRPr="003E44B6">
              <w:rPr>
                <w:rStyle w:val="Hypertextovprepojenie"/>
                <w:noProof/>
              </w:rPr>
              <w:t>5.2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Predikcie z dát od konca vlny delta s vlnou omikron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21C0EF" w14:textId="56992D2F" w:rsidR="005B043F" w:rsidRDefault="00E8057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3" w:history="1">
            <w:r w:rsidR="005B043F" w:rsidRPr="003E44B6">
              <w:rPr>
                <w:rStyle w:val="Hypertextovprepojenie"/>
                <w:noProof/>
              </w:rPr>
              <w:t>5.3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Záver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F3784C" w14:textId="5252B7F2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4" w:history="1">
            <w:r w:rsidR="005B043F" w:rsidRPr="003E44B6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30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45AF5E5" w14:textId="141E62B9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5" w:history="1">
            <w:r w:rsidR="005B043F" w:rsidRPr="003E44B6">
              <w:rPr>
                <w:rStyle w:val="Hypertextovprepojenie"/>
                <w:noProof/>
              </w:rPr>
              <w:t>Zoznam obrázkov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0981673" w14:textId="6A5B8B6E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6" w:history="1">
            <w:r w:rsidR="005B043F" w:rsidRPr="003E44B6">
              <w:rPr>
                <w:rStyle w:val="Hypertextovprepojenie"/>
                <w:noProof/>
              </w:rPr>
              <w:t>Zoznam rovníc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5A225D2" w14:textId="03645A2C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7" w:history="1">
            <w:r w:rsidR="005B043F" w:rsidRPr="003E44B6">
              <w:rPr>
                <w:rStyle w:val="Hypertextovprepojenie"/>
                <w:noProof/>
              </w:rPr>
              <w:t>Zoznam tabuliek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91E6A4" w14:textId="243E2BF1" w:rsidR="005B043F" w:rsidRDefault="00E80578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8" w:history="1">
            <w:r w:rsidR="005B043F" w:rsidRPr="003E44B6">
              <w:rPr>
                <w:rStyle w:val="Hypertextovprepojenie"/>
                <w:noProof/>
              </w:rPr>
              <w:t>Zoznam použitej literatúry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34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04A1D6F" w14:textId="4D65D625" w:rsidR="005B043F" w:rsidRDefault="00E8057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9" w:history="1">
            <w:r w:rsidR="005B043F" w:rsidRPr="003E44B6">
              <w:rPr>
                <w:rStyle w:val="Hypertextovprepojenie"/>
                <w:noProof/>
                <w:lang w:eastAsia="sk-SK"/>
              </w:rPr>
              <w:t>Prílohy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8C7F50F" w14:textId="76580ED3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47453"/>
    <w:p w14:paraId="0D1CC9C4" w14:textId="16495E58" w:rsidR="00A153EC" w:rsidRPr="00C70C57" w:rsidRDefault="00E80578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47454"/>
    <w:p w14:paraId="37A6DC58" w14:textId="638C9739" w:rsidR="00F82A75" w:rsidRDefault="00E80578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103347455"/>
      <w:bookmarkStart w:id="5" w:name="_Toc378775589"/>
      <w:bookmarkStart w:id="6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47456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4745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47458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4745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4746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47461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4746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</w:instrText>
                            </w:r>
                            <w:r w:rsidR="00E80578">
                              <w:instrText xml:space="preserve">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</w:instrText>
                      </w:r>
                      <w:r w:rsidR="00E80578">
                        <w:instrText xml:space="preserve">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4746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47464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47465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47466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47467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47468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47469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47470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47471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47472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12</w:t>
      </w:r>
      <w:r w:rsidR="00E80578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47473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47474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47475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47476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47477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17</w:t>
      </w:r>
      <w:r w:rsidR="00E80578">
        <w:rPr>
          <w:noProof/>
        </w:rPr>
        <w:fldChar w:fldCharType="end"/>
      </w:r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47478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r w:rsidR="00E80578">
                              <w:fldChar w:fldCharType="begin"/>
                            </w:r>
                            <w:r w:rsidR="00E80578">
                              <w:instrText xml:space="preserve"> SEQ Obrázok \* ARABIC </w:instrText>
                            </w:r>
                            <w:r w:rsidR="00E80578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E805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r w:rsidR="00E80578">
                        <w:fldChar w:fldCharType="begin"/>
                      </w:r>
                      <w:r w:rsidR="00E80578">
                        <w:instrText xml:space="preserve"> SEQ Obrázok \* ARABIC </w:instrText>
                      </w:r>
                      <w:r w:rsidR="00E80578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E80578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47479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r w:rsidR="00E80578">
        <w:fldChar w:fldCharType="begin"/>
      </w:r>
      <w:r w:rsidR="00E80578">
        <w:instrText xml:space="preserve"> SEQ Tabuľka \* ARABIC </w:instrText>
      </w:r>
      <w:r w:rsidR="00E80578">
        <w:fldChar w:fldCharType="separate"/>
      </w:r>
      <w:r w:rsidR="00AB7DF4">
        <w:rPr>
          <w:noProof/>
        </w:rPr>
        <w:t>1</w:t>
      </w:r>
      <w:r w:rsidR="00E80578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47480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47481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19</w:t>
      </w:r>
      <w:r w:rsidR="00E80578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20</w:t>
      </w:r>
      <w:r w:rsidR="00E80578">
        <w:rPr>
          <w:noProof/>
        </w:rPr>
        <w:fldChar w:fldCharType="end"/>
      </w:r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21</w:t>
      </w:r>
      <w:r w:rsidR="00E80578">
        <w:rPr>
          <w:noProof/>
        </w:rPr>
        <w:fldChar w:fldCharType="end"/>
      </w:r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22</w:t>
      </w:r>
      <w:r w:rsidR="00E80578">
        <w:rPr>
          <w:noProof/>
        </w:rPr>
        <w:fldChar w:fldCharType="end"/>
      </w:r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r w:rsidR="00E80578">
        <w:fldChar w:fldCharType="begin"/>
      </w:r>
      <w:r w:rsidR="00E80578">
        <w:instrText xml:space="preserve"> SEQ Tabuľka \* ARABIC </w:instrText>
      </w:r>
      <w:r w:rsidR="00E80578">
        <w:fldChar w:fldCharType="separate"/>
      </w:r>
      <w:r>
        <w:rPr>
          <w:noProof/>
        </w:rPr>
        <w:t>2</w:t>
      </w:r>
      <w:r w:rsidR="00E80578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47482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Juraj Puszter,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23</w:t>
      </w:r>
      <w:r w:rsidR="00E80578">
        <w:rPr>
          <w:noProof/>
        </w:rPr>
        <w:fldChar w:fldCharType="end"/>
      </w:r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24</w:t>
      </w:r>
      <w:r w:rsidR="00E80578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25</w:t>
      </w:r>
      <w:r w:rsidR="00E80578">
        <w:rPr>
          <w:noProof/>
        </w:rPr>
        <w:fldChar w:fldCharType="end"/>
      </w:r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 w:rsidR="00D40209">
        <w:rPr>
          <w:noProof/>
        </w:rPr>
        <w:t>26</w:t>
      </w:r>
      <w:r w:rsidR="00E80578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r w:rsidR="00E80578">
        <w:fldChar w:fldCharType="begin"/>
      </w:r>
      <w:r w:rsidR="00E80578">
        <w:instrText xml:space="preserve"> SEQ Tabuľka \* ARABIC </w:instrText>
      </w:r>
      <w:r w:rsidR="00E80578">
        <w:fldChar w:fldCharType="separate"/>
      </w:r>
      <w:r w:rsidR="00AB7DF4">
        <w:rPr>
          <w:noProof/>
        </w:rPr>
        <w:t>3</w:t>
      </w:r>
      <w:r w:rsidR="00E80578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47483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>: Juraj Puszter</w:t>
      </w:r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r w:rsidR="00E80578">
        <w:fldChar w:fldCharType="begin"/>
      </w:r>
      <w:r w:rsidR="00E80578">
        <w:instrText xml:space="preserve"> SEQ Obrázok \* ARABIC </w:instrText>
      </w:r>
      <w:r w:rsidR="00E80578">
        <w:fldChar w:fldCharType="separate"/>
      </w:r>
      <w:r>
        <w:rPr>
          <w:noProof/>
        </w:rPr>
        <w:t>27</w:t>
      </w:r>
      <w:r w:rsidR="00E80578">
        <w:rPr>
          <w:noProof/>
        </w:rPr>
        <w:fldChar w:fldCharType="end"/>
      </w:r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47484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47485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E80578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47486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E80578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47487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E80578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E80578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47488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154B79D1" w14:textId="77777777" w:rsidR="00300AF8" w:rsidRDefault="005712C4" w:rsidP="00300AF8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00AF8">
            <w:rPr>
              <w:b/>
              <w:bCs/>
              <w:noProof/>
            </w:rPr>
            <w:t>Bigelow, Stephen J. 2020.</w:t>
          </w:r>
          <w:r w:rsidR="00300AF8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0B8D014C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3B778731" w14:textId="1A285A5B" w:rsidR="00300AF8" w:rsidRDefault="00B401C0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300AF8">
            <w:rPr>
              <w:b/>
              <w:bCs/>
              <w:noProof/>
            </w:rPr>
            <w:t>. 2020.</w:t>
          </w:r>
          <w:r w:rsidR="00300AF8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38A40AF" w14:textId="30F15644" w:rsidR="00300AF8" w:rsidRDefault="00B401C0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300AF8">
            <w:rPr>
              <w:b/>
              <w:bCs/>
              <w:noProof/>
            </w:rPr>
            <w:t>. 2018.</w:t>
          </w:r>
          <w:r w:rsidR="00300AF8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19E06A45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515993BC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48575C0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033A84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79E8A5DA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D2F9C78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5692A699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530E10ED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DAC29AA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30C7493B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68513A8B" w14:textId="2DEED175" w:rsidR="00300AF8" w:rsidRDefault="00B401C0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300AF8">
            <w:rPr>
              <w:b/>
              <w:bCs/>
              <w:noProof/>
            </w:rPr>
            <w:t>. 2022.</w:t>
          </w:r>
          <w:r w:rsidR="00300AF8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0F3FC5BC" w14:textId="22E86129" w:rsidR="00300AF8" w:rsidRDefault="002E0322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300AF8">
            <w:rPr>
              <w:b/>
              <w:bCs/>
              <w:noProof/>
            </w:rPr>
            <w:t>. 2022.</w:t>
          </w:r>
          <w:r w:rsidR="00300AF8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1C916B9B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11D9D687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6D07BBE0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5CBF817A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39D6FDF6" w14:textId="76935755" w:rsidR="00300AF8" w:rsidRDefault="002E0322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</w:t>
          </w:r>
          <w:r w:rsidR="00300AF8">
            <w:rPr>
              <w:b/>
              <w:bCs/>
              <w:noProof/>
            </w:rPr>
            <w:t xml:space="preserve"> 2016.</w:t>
          </w:r>
          <w:r w:rsidR="00300AF8">
            <w:rPr>
              <w:noProof/>
            </w:rPr>
            <w:t xml:space="preserve"> PyFlux. [Online] 2016. [Dátum: 5. 3 2022.] https://pyflux.readthedocs.io/en/latest/arimax.html.</w:t>
          </w:r>
        </w:p>
        <w:p w14:paraId="07D99BA4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42348AD1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74BE3C27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4116A844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1D421B89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0C2720A7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541C5DE4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5F4AC8A5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53005375" w14:textId="77777777" w:rsidR="00300AF8" w:rsidRDefault="00300AF8" w:rsidP="00300AF8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611E56D2" w:rsidR="00F91AFC" w:rsidRDefault="005712C4" w:rsidP="00300AF8">
          <w:r>
            <w:rPr>
              <w:b/>
              <w:bCs/>
            </w:rPr>
            <w:fldChar w:fldCharType="end"/>
          </w:r>
        </w:p>
      </w:sdtContent>
    </w:sdt>
    <w:p w14:paraId="63F59B84" w14:textId="77777777" w:rsidR="00F91AFC" w:rsidRDefault="00F91AFC">
      <w:r>
        <w:br w:type="page"/>
      </w:r>
    </w:p>
    <w:p w14:paraId="3AFEEEDD" w14:textId="5BC7BB00" w:rsidR="00E34E48" w:rsidRDefault="00F91AFC" w:rsidP="00F91AFC">
      <w:pPr>
        <w:pStyle w:val="Nadpisneslovan"/>
        <w:rPr>
          <w:lang w:eastAsia="sk-SK"/>
        </w:rPr>
      </w:pPr>
      <w:bookmarkStart w:id="144" w:name="_Toc103347489"/>
      <w:r>
        <w:rPr>
          <w:lang w:eastAsia="sk-SK"/>
        </w:rPr>
        <w:lastRenderedPageBreak/>
        <w:t>Prílohy</w:t>
      </w:r>
      <w:bookmarkEnd w:id="144"/>
    </w:p>
    <w:p w14:paraId="394A510D" w14:textId="1F4BB9D4" w:rsidR="00D24F06" w:rsidRDefault="00D24F06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 xml:space="preserve">Projektový repozitár je na </w:t>
      </w:r>
      <w:proofErr w:type="spellStart"/>
      <w:r>
        <w:rPr>
          <w:lang w:eastAsia="sk-SK"/>
        </w:rPr>
        <w:t>githube</w:t>
      </w:r>
      <w:proofErr w:type="spellEnd"/>
      <w:r>
        <w:rPr>
          <w:lang w:eastAsia="sk-SK"/>
        </w:rPr>
        <w:t xml:space="preserve"> </w:t>
      </w:r>
      <w:r w:rsidRPr="00D24F06">
        <w:rPr>
          <w:lang w:eastAsia="sk-SK"/>
        </w:rPr>
        <w:t>https://github.com/j-puszter/Covid_predictions</w:t>
      </w:r>
    </w:p>
    <w:p w14:paraId="185DDD39" w14:textId="6DFDB65F" w:rsidR="00F91AFC" w:rsidRDefault="00552177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Komprimovaný</w:t>
      </w:r>
      <w:r w:rsidR="00D36AA7">
        <w:rPr>
          <w:lang w:eastAsia="sk-SK"/>
        </w:rPr>
        <w:t xml:space="preserve"> priečinok s obsahom projektového </w:t>
      </w:r>
      <w:proofErr w:type="spellStart"/>
      <w:r w:rsidR="00D36AA7">
        <w:rPr>
          <w:lang w:eastAsia="sk-SK"/>
        </w:rPr>
        <w:t>github</w:t>
      </w:r>
      <w:proofErr w:type="spellEnd"/>
      <w:r w:rsidR="00D36AA7">
        <w:rPr>
          <w:lang w:eastAsia="sk-SK"/>
        </w:rPr>
        <w:t xml:space="preserve"> repozitára</w:t>
      </w:r>
    </w:p>
    <w:p w14:paraId="06A8C6BF" w14:textId="3724B2E3" w:rsidR="00E620E4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Propagačné video</w:t>
      </w:r>
    </w:p>
    <w:p w14:paraId="15EF8323" w14:textId="35B6EA40" w:rsidR="00D24F06" w:rsidRDefault="00D24F06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 xml:space="preserve">Propagačná stránka je na adrese </w:t>
      </w:r>
      <w:r w:rsidRPr="00D24F06">
        <w:rPr>
          <w:lang w:eastAsia="sk-SK"/>
        </w:rPr>
        <w:t>https://j-puszter.github.io/Covid_predictions</w:t>
      </w:r>
    </w:p>
    <w:p w14:paraId="29283175" w14:textId="4F61B76B" w:rsidR="00E620E4" w:rsidRPr="00F91AFC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Zápisnice</w:t>
      </w:r>
    </w:p>
    <w:sectPr w:rsidR="00E620E4" w:rsidRPr="00F91AFC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B3D64" w14:textId="77777777" w:rsidR="00E80578" w:rsidRDefault="00E80578" w:rsidP="00C546A9">
      <w:pPr>
        <w:spacing w:after="0" w:line="240" w:lineRule="auto"/>
      </w:pPr>
      <w:r>
        <w:separator/>
      </w:r>
    </w:p>
  </w:endnote>
  <w:endnote w:type="continuationSeparator" w:id="0">
    <w:p w14:paraId="5AF446C3" w14:textId="77777777" w:rsidR="00E80578" w:rsidRDefault="00E80578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31AFB23D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48207F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18ED3" w14:textId="77777777" w:rsidR="00E80578" w:rsidRDefault="00E80578" w:rsidP="00C546A9">
      <w:pPr>
        <w:spacing w:after="0" w:line="240" w:lineRule="auto"/>
      </w:pPr>
      <w:r>
        <w:separator/>
      </w:r>
    </w:p>
  </w:footnote>
  <w:footnote w:type="continuationSeparator" w:id="0">
    <w:p w14:paraId="2A7FBD3D" w14:textId="77777777" w:rsidR="00E80578" w:rsidRDefault="00E80578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F8A38B1"/>
    <w:multiLevelType w:val="hybridMultilevel"/>
    <w:tmpl w:val="5922C56E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7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0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2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7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1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3"/>
  </w:num>
  <w:num w:numId="2" w16cid:durableId="1907835990">
    <w:abstractNumId w:val="19"/>
  </w:num>
  <w:num w:numId="3" w16cid:durableId="522474878">
    <w:abstractNumId w:val="12"/>
  </w:num>
  <w:num w:numId="4" w16cid:durableId="262035252">
    <w:abstractNumId w:val="31"/>
  </w:num>
  <w:num w:numId="5" w16cid:durableId="7370961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6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4"/>
  </w:num>
  <w:num w:numId="10" w16cid:durableId="1460150620">
    <w:abstractNumId w:val="1"/>
  </w:num>
  <w:num w:numId="11" w16cid:durableId="37219128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9"/>
  </w:num>
  <w:num w:numId="13" w16cid:durableId="2090468279">
    <w:abstractNumId w:val="27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2"/>
  </w:num>
  <w:num w:numId="17" w16cid:durableId="1939556709">
    <w:abstractNumId w:val="25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7"/>
  </w:num>
  <w:num w:numId="22" w16cid:durableId="1008214613">
    <w:abstractNumId w:val="30"/>
  </w:num>
  <w:num w:numId="23" w16cid:durableId="1165322999">
    <w:abstractNumId w:val="21"/>
  </w:num>
  <w:num w:numId="24" w16cid:durableId="1663855404">
    <w:abstractNumId w:val="7"/>
  </w:num>
  <w:num w:numId="25" w16cid:durableId="552927450">
    <w:abstractNumId w:val="20"/>
  </w:num>
  <w:num w:numId="26" w16cid:durableId="1430351134">
    <w:abstractNumId w:val="16"/>
  </w:num>
  <w:num w:numId="27" w16cid:durableId="965887131">
    <w:abstractNumId w:val="13"/>
  </w:num>
  <w:num w:numId="28" w16cid:durableId="1371027451">
    <w:abstractNumId w:val="9"/>
  </w:num>
  <w:num w:numId="29" w16cid:durableId="1481506900">
    <w:abstractNumId w:val="18"/>
  </w:num>
  <w:num w:numId="30" w16cid:durableId="1726248577">
    <w:abstractNumId w:val="28"/>
  </w:num>
  <w:num w:numId="31" w16cid:durableId="409616790">
    <w:abstractNumId w:val="15"/>
  </w:num>
  <w:num w:numId="32" w16cid:durableId="11874479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4"/>
  </w:num>
  <w:num w:numId="34" w16cid:durableId="261383262">
    <w:abstractNumId w:val="3"/>
  </w:num>
  <w:num w:numId="35" w16cid:durableId="193928726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30E"/>
    <w:rsid w:val="00224C20"/>
    <w:rsid w:val="00224F82"/>
    <w:rsid w:val="00227423"/>
    <w:rsid w:val="00230B10"/>
    <w:rsid w:val="00232E6F"/>
    <w:rsid w:val="00235BA3"/>
    <w:rsid w:val="002360BF"/>
    <w:rsid w:val="0024027A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E0322"/>
    <w:rsid w:val="002F5D76"/>
    <w:rsid w:val="002F651B"/>
    <w:rsid w:val="00300AF8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1D62"/>
    <w:rsid w:val="00402C19"/>
    <w:rsid w:val="004042F0"/>
    <w:rsid w:val="00405D73"/>
    <w:rsid w:val="00406156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6023F"/>
    <w:rsid w:val="00473CAE"/>
    <w:rsid w:val="0048207F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C71B5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1DBC"/>
    <w:rsid w:val="0053288F"/>
    <w:rsid w:val="00532982"/>
    <w:rsid w:val="00532B17"/>
    <w:rsid w:val="00533008"/>
    <w:rsid w:val="00533B18"/>
    <w:rsid w:val="00542306"/>
    <w:rsid w:val="005443CD"/>
    <w:rsid w:val="0054595A"/>
    <w:rsid w:val="00545B8F"/>
    <w:rsid w:val="00547546"/>
    <w:rsid w:val="00552177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043F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5F75A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04CD0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76B7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A6B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9645D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63A1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1C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DC0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4F06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36AA7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20E4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578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3C4B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1AFC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E75D3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A4B62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74B20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D421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978F1"/>
    <w:rsid w:val="008A6AFC"/>
    <w:rsid w:val="008D3775"/>
    <w:rsid w:val="0091048B"/>
    <w:rsid w:val="009563D2"/>
    <w:rsid w:val="009857EC"/>
    <w:rsid w:val="009B377B"/>
    <w:rsid w:val="009D50B5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84206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23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24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25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26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1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27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28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29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19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20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21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30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999C5D3C-EC10-47F3-98A1-F88E0CB16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971</TotalTime>
  <Pages>41</Pages>
  <Words>7059</Words>
  <Characters>40239</Characters>
  <Application>Microsoft Office Word</Application>
  <DocSecurity>0</DocSecurity>
  <Lines>335</Lines>
  <Paragraphs>94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650</cp:revision>
  <cp:lastPrinted>2022-01-24T22:50:00Z</cp:lastPrinted>
  <dcterms:created xsi:type="dcterms:W3CDTF">2022-03-06T16:35:00Z</dcterms:created>
  <dcterms:modified xsi:type="dcterms:W3CDTF">2022-05-13T13:37:00Z</dcterms:modified>
</cp:coreProperties>
</file>