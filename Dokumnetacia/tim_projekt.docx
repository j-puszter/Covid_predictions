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804CD0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804CD0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21FD844F" w14:textId="42D97DFE" w:rsidR="00C615EA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1040" w:history="1">
            <w:r w:rsidR="00C615EA" w:rsidRPr="0052146E">
              <w:rPr>
                <w:rStyle w:val="Hypertextovprepojenie"/>
                <w:noProof/>
              </w:rPr>
              <w:t>Zoznam skratiek a značiek</w:t>
            </w:r>
            <w:r w:rsidR="00C615EA">
              <w:rPr>
                <w:noProof/>
                <w:webHidden/>
              </w:rPr>
              <w:tab/>
            </w:r>
          </w:hyperlink>
        </w:p>
        <w:p w14:paraId="15C988BE" w14:textId="3A8637DC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1" w:history="1">
            <w:r w:rsidR="00C615EA" w:rsidRPr="0052146E">
              <w:rPr>
                <w:rStyle w:val="Hypertextovprepojenie"/>
                <w:noProof/>
              </w:rPr>
              <w:t>Úvod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F8FA3C8" w14:textId="0AA8C7FA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2" w:history="1">
            <w:r w:rsidR="00C615EA" w:rsidRPr="0052146E">
              <w:rPr>
                <w:rStyle w:val="Hypertextovprepojenie"/>
                <w:noProof/>
              </w:rPr>
              <w:t>1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Zbierané dáta na Slovensku v súvislosti COVID-19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48B29C9" w14:textId="09F0A67D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3" w:history="1">
            <w:r w:rsidR="00C615EA" w:rsidRPr="0052146E">
              <w:rPr>
                <w:rStyle w:val="Hypertextovprepojenie"/>
                <w:noProof/>
              </w:rPr>
              <w:t>2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Microsoft Azure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9CF0739" w14:textId="46F2644A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4" w:history="1">
            <w:r w:rsidR="00C615EA" w:rsidRPr="0052146E">
              <w:rPr>
                <w:rStyle w:val="Hypertextovprepojenie"/>
                <w:noProof/>
              </w:rPr>
              <w:t>2.1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Azure Machine Learning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654CB48" w14:textId="35FE3EAE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5" w:history="1">
            <w:r w:rsidR="00C615EA" w:rsidRPr="0052146E">
              <w:rPr>
                <w:rStyle w:val="Hypertextovprepojenie"/>
                <w:noProof/>
              </w:rPr>
              <w:t>2.2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Príprava dát pre trénovanie modelov pomocou AutoML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E075E1F" w14:textId="130AA0A4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6" w:history="1">
            <w:r w:rsidR="00C615EA" w:rsidRPr="0052146E">
              <w:rPr>
                <w:rStyle w:val="Hypertextovprepojenie"/>
                <w:noProof/>
              </w:rPr>
              <w:t>3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Modely strojového učenia trénované pomocou AutoML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BB2CAB7" w14:textId="1C1CC19F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7" w:history="1">
            <w:r w:rsidR="00C615EA" w:rsidRPr="0052146E">
              <w:rPr>
                <w:rStyle w:val="Hypertextovprepojenie"/>
                <w:noProof/>
              </w:rPr>
              <w:t>3.1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Seasonal Naive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517A746" w14:textId="61783D83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8" w:history="1">
            <w:r w:rsidR="00C615EA" w:rsidRPr="0052146E">
              <w:rPr>
                <w:rStyle w:val="Hypertextovprepojenie"/>
                <w:noProof/>
              </w:rPr>
              <w:t>3.2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ARIMA a ARIMAX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778E545" w14:textId="377C4865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9" w:history="1">
            <w:r w:rsidR="00C615EA" w:rsidRPr="0052146E">
              <w:rPr>
                <w:rStyle w:val="Hypertextovprepojenie"/>
                <w:noProof/>
              </w:rPr>
              <w:t>3.3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Decision Tree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7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40074C9" w14:textId="7D2288F6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0" w:history="1">
            <w:r w:rsidR="00C615EA" w:rsidRPr="0052146E">
              <w:rPr>
                <w:rStyle w:val="Hypertextovprepojenie"/>
                <w:noProof/>
              </w:rPr>
              <w:t>3.4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Random Forest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08D3270" w14:textId="6EF7BE6B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1" w:history="1">
            <w:r w:rsidR="00C615EA" w:rsidRPr="0052146E">
              <w:rPr>
                <w:rStyle w:val="Hypertextovprepojenie"/>
                <w:noProof/>
              </w:rPr>
              <w:t>3.5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XGBoost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9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3D4D06C" w14:textId="08C3EE69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2" w:history="1">
            <w:r w:rsidR="00C615EA" w:rsidRPr="0052146E">
              <w:rPr>
                <w:rStyle w:val="Hypertextovprepojenie"/>
                <w:noProof/>
              </w:rPr>
              <w:t>3.6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Voting Ensemble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64CA1FE" w14:textId="47F724F3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3" w:history="1">
            <w:r w:rsidR="00C615EA" w:rsidRPr="0052146E">
              <w:rPr>
                <w:rStyle w:val="Hypertextovprepojenie"/>
                <w:noProof/>
              </w:rPr>
              <w:t>3.7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Stacking Ensemble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4EF502F" w14:textId="121564D9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4" w:history="1">
            <w:r w:rsidR="00C615EA" w:rsidRPr="0052146E">
              <w:rPr>
                <w:rStyle w:val="Hypertextovprepojenie"/>
                <w:noProof/>
              </w:rPr>
              <w:t>3.8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Elastic Net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4BE3FCC8" w14:textId="52AC566E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5" w:history="1">
            <w:r w:rsidR="00C615EA" w:rsidRPr="0052146E">
              <w:rPr>
                <w:rStyle w:val="Hypertextovprepojenie"/>
                <w:noProof/>
              </w:rPr>
              <w:t>3.9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Support vector machine (SVM)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465591B" w14:textId="518AA493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6" w:history="1">
            <w:r w:rsidR="00C615EA" w:rsidRPr="0052146E">
              <w:rPr>
                <w:rStyle w:val="Hypertextovprepojenie"/>
                <w:noProof/>
              </w:rPr>
              <w:t>3.10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Metric learning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F18091F" w14:textId="5A7C4518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7" w:history="1">
            <w:r w:rsidR="00C615EA" w:rsidRPr="0052146E">
              <w:rPr>
                <w:rStyle w:val="Hypertextovprepojenie"/>
                <w:noProof/>
              </w:rPr>
              <w:t>3.11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Portfolio optimization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822B977" w14:textId="35005421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58" w:history="1">
            <w:r w:rsidR="00C615EA" w:rsidRPr="0052146E">
              <w:rPr>
                <w:rStyle w:val="Hypertextovprepojenie"/>
                <w:noProof/>
              </w:rPr>
              <w:t>4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Doterajšie výsledky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731BD7C" w14:textId="0CBC8E31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9" w:history="1">
            <w:r w:rsidR="00C615EA" w:rsidRPr="0052146E">
              <w:rPr>
                <w:rStyle w:val="Hypertextovprepojenie"/>
                <w:noProof/>
              </w:rPr>
              <w:t>4.1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pozitívnych PCR testov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A3EFAD1" w14:textId="01EBAFCD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0" w:history="1">
            <w:r w:rsidR="00C615EA" w:rsidRPr="0052146E">
              <w:rPr>
                <w:rStyle w:val="Hypertextovprepojenie"/>
                <w:noProof/>
              </w:rPr>
              <w:t>4.2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pozitívnych Ag testov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D28E350" w14:textId="7C1B48C6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1" w:history="1">
            <w:r w:rsidR="00C615EA" w:rsidRPr="0052146E">
              <w:rPr>
                <w:rStyle w:val="Hypertextovprepojenie"/>
                <w:noProof/>
              </w:rPr>
              <w:t>4.3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úmrtí z viacerých ukazovateľov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17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4A56787" w14:textId="1671F482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2" w:history="1">
            <w:r w:rsidR="00C615EA" w:rsidRPr="0052146E">
              <w:rPr>
                <w:rStyle w:val="Hypertextovprepojenie"/>
                <w:noProof/>
              </w:rPr>
              <w:t>4.4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úmrtí z úmrtí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8817C6F" w14:textId="2627D099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3" w:history="1">
            <w:r w:rsidR="00C615EA" w:rsidRPr="0052146E">
              <w:rPr>
                <w:rStyle w:val="Hypertextovprepojenie"/>
                <w:noProof/>
              </w:rPr>
              <w:t>4.5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kompletne zaočkovaných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19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A8F98BA" w14:textId="0BC1AA3E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4" w:history="1">
            <w:r w:rsidR="00C615EA" w:rsidRPr="0052146E">
              <w:rPr>
                <w:rStyle w:val="Hypertextovprepojenie"/>
                <w:noProof/>
              </w:rPr>
              <w:t>4.6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Graf celkových hospitalizácií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20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1E2C85A" w14:textId="49071F26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5" w:history="1">
            <w:r w:rsidR="00C615EA" w:rsidRPr="0052146E">
              <w:rPr>
                <w:rStyle w:val="Hypertextovprepojenie"/>
                <w:noProof/>
              </w:rPr>
              <w:t>4.7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Graf celkových UPV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442CE1B0" w14:textId="78660485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6" w:history="1">
            <w:r w:rsidR="00C615EA" w:rsidRPr="0052146E">
              <w:rPr>
                <w:rStyle w:val="Hypertextovprepojenie"/>
                <w:noProof/>
              </w:rPr>
              <w:t>4.8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Tabuľka dosiahnutých výsledkov predikcií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8DAF13C" w14:textId="2AA53745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67" w:history="1">
            <w:r w:rsidR="00C615EA" w:rsidRPr="0052146E">
              <w:rPr>
                <w:rStyle w:val="Hypertextovprepojenie"/>
                <w:noProof/>
              </w:rPr>
              <w:t>5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Predikcie hospitalizácií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2654B89" w14:textId="6A91D818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8" w:history="1">
            <w:r w:rsidR="00C615EA" w:rsidRPr="0052146E">
              <w:rPr>
                <w:rStyle w:val="Hypertextovprepojenie"/>
                <w:noProof/>
              </w:rPr>
              <w:t>5.1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z dát vĺn delta a omikron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24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30F9E37" w14:textId="0FDE990F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9" w:history="1">
            <w:r w:rsidR="00C615EA" w:rsidRPr="0052146E">
              <w:rPr>
                <w:rStyle w:val="Hypertextovprepojenie"/>
                <w:noProof/>
              </w:rPr>
              <w:t>5.2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Predikcie z dát od konca vlny delta s vlnou omikron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935567B" w14:textId="13384835" w:rsidR="00C615EA" w:rsidRDefault="00804CD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70" w:history="1">
            <w:r w:rsidR="00C615EA" w:rsidRPr="0052146E">
              <w:rPr>
                <w:rStyle w:val="Hypertextovprepojenie"/>
                <w:noProof/>
              </w:rPr>
              <w:t>5.3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Záver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E4396DB" w14:textId="7230688F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1" w:history="1">
            <w:r w:rsidR="00C615EA" w:rsidRPr="0052146E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30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1FF3829" w14:textId="625B7E93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2" w:history="1">
            <w:r w:rsidR="00C615EA" w:rsidRPr="0052146E">
              <w:rPr>
                <w:rStyle w:val="Hypertextovprepojenie"/>
                <w:noProof/>
              </w:rPr>
              <w:t>Zoznam obrázkov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71A4640" w14:textId="0436109D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3" w:history="1">
            <w:r w:rsidR="00C615EA" w:rsidRPr="0052146E">
              <w:rPr>
                <w:rStyle w:val="Hypertextovprepojenie"/>
                <w:noProof/>
              </w:rPr>
              <w:t>Zoznam rovníc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605D86C" w14:textId="043A8FEC" w:rsidR="00C615EA" w:rsidRDefault="00804CD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4" w:history="1">
            <w:r w:rsidR="00C615EA" w:rsidRPr="0052146E">
              <w:rPr>
                <w:rStyle w:val="Hypertextovprepojenie"/>
                <w:noProof/>
              </w:rPr>
              <w:t>Zoznam tabuliek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94C728A" w14:textId="4E61CA8A" w:rsidR="00C615EA" w:rsidRDefault="00804CD0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5" w:history="1">
            <w:r w:rsidR="00C615EA" w:rsidRPr="0052146E">
              <w:rPr>
                <w:rStyle w:val="Hypertextovprepojenie"/>
                <w:noProof/>
              </w:rPr>
              <w:t>Zoznam použitej literatúry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34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8C7F50F" w14:textId="24D2E0AA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3331040"/>
    <w:p w14:paraId="0D1CC9C4" w14:textId="16495E58" w:rsidR="00A153EC" w:rsidRPr="00C70C57" w:rsidRDefault="00804CD0" w:rsidP="00224C20">
      <w:pPr>
        <w:pStyle w:val="Zoznambezcisel"/>
      </w:pPr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0"/>
    </w:p>
    <w:p w14:paraId="1D510CC1" w14:textId="712CFECC" w:rsidR="00083B4B" w:rsidRDefault="00083B4B" w:rsidP="00713E60">
      <w:bookmarkStart w:id="1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10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2" w:name="_Toc103331041"/>
    <w:p w14:paraId="37A6DC58" w14:textId="638C9739" w:rsidR="00F82A75" w:rsidRDefault="00804CD0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2"/>
    </w:p>
    <w:p w14:paraId="181E8D84" w14:textId="72BB279C" w:rsidR="00083B4B" w:rsidRPr="00ED301E" w:rsidRDefault="009F7E48" w:rsidP="00FD657A">
      <w:pPr>
        <w:pStyle w:val="Zakladny"/>
        <w:rPr>
          <w:lang w:val="en-US"/>
        </w:rPr>
      </w:pPr>
      <w:bookmarkStart w:id="3" w:name="_Hlk97380279"/>
      <w:r w:rsidRPr="00ED301E">
        <w:rPr>
          <w:i/>
          <w:iCs/>
        </w:rPr>
        <w:t>(Spracoval: Marek Kačmár, upravil: Filip Fran</w:t>
      </w:r>
      <w:bookmarkEnd w:id="3"/>
      <w:r w:rsidR="00ED301E">
        <w:rPr>
          <w:i/>
          <w:iCs/>
        </w:rPr>
        <w:t>k)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51BD1997" w:rsid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5E8B9E9B" w14:textId="45972AB1" w:rsidR="00CA0E01" w:rsidRPr="00F0585B" w:rsidRDefault="003066E0" w:rsidP="00FD657A">
      <w:pPr>
        <w:pStyle w:val="Zakladny"/>
      </w:pPr>
      <w:r>
        <w:t xml:space="preserve">K tejto práci </w:t>
      </w:r>
      <w:r w:rsidR="00730ABA">
        <w:t>bola vytvorená aj</w:t>
      </w:r>
      <w:r>
        <w:t xml:space="preserve"> prezentačn</w:t>
      </w:r>
      <w:r w:rsidR="00730ABA">
        <w:t>á</w:t>
      </w:r>
      <w:r>
        <w:t xml:space="preserve"> web</w:t>
      </w:r>
      <w:r w:rsidR="0022430E">
        <w:t xml:space="preserve">ová </w:t>
      </w:r>
      <w:r>
        <w:t>stránk</w:t>
      </w:r>
      <w:r w:rsidR="00730ABA">
        <w:t>a</w:t>
      </w:r>
      <w:sdt>
        <w:sdtPr>
          <w:id w:val="224274229"/>
          <w:citation/>
        </w:sdtPr>
        <w:sdtEndPr/>
        <w:sdtContent>
          <w:r w:rsidR="00533B18">
            <w:fldChar w:fldCharType="begin"/>
          </w:r>
          <w:r w:rsidR="00533B18">
            <w:instrText xml:space="preserve"> CITATION cov22 \l 1051 </w:instrText>
          </w:r>
          <w:r w:rsidR="00533B18">
            <w:fldChar w:fldCharType="separate"/>
          </w:r>
          <w:r w:rsidR="00533B18">
            <w:rPr>
              <w:noProof/>
            </w:rPr>
            <w:t xml:space="preserve"> (covid19 predictions, 2022)</w:t>
          </w:r>
          <w:r w:rsidR="00533B18">
            <w:fldChar w:fldCharType="end"/>
          </w:r>
        </w:sdtContent>
      </w:sdt>
      <w:r w:rsidR="00533B18">
        <w:t>.</w:t>
      </w:r>
      <w:r>
        <w:t xml:space="preserve"> Zdrojové kódy sú dostupné na </w:t>
      </w:r>
      <w:proofErr w:type="spellStart"/>
      <w:r>
        <w:t>githube</w:t>
      </w:r>
      <w:proofErr w:type="spellEnd"/>
      <w:sdt>
        <w:sdtPr>
          <w:id w:val="2103143538"/>
          <w:citation/>
        </w:sdtPr>
        <w:sdtEndPr/>
        <w:sdtContent>
          <w:r w:rsidR="00730ABA">
            <w:fldChar w:fldCharType="begin"/>
          </w:r>
          <w:r w:rsidR="00730ABA">
            <w:rPr>
              <w:lang w:val="en-US"/>
            </w:rPr>
            <w:instrText xml:space="preserve"> CITATION cov221 \l 1033 </w:instrText>
          </w:r>
          <w:r w:rsidR="00730ABA">
            <w:fldChar w:fldCharType="separate"/>
          </w:r>
          <w:r w:rsidR="00730ABA">
            <w:rPr>
              <w:noProof/>
              <w:lang w:val="en-US"/>
            </w:rPr>
            <w:t xml:space="preserve"> (covid 19 predictions, 2022)</w:t>
          </w:r>
          <w:r w:rsidR="00730ABA">
            <w:fldChar w:fldCharType="end"/>
          </w:r>
        </w:sdtContent>
      </w:sdt>
      <w:r>
        <w:t xml:space="preserve">. 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4" w:name="_Toc103331042"/>
      <w:bookmarkStart w:id="5" w:name="_Toc378775589"/>
      <w:bookmarkStart w:id="6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4"/>
    </w:p>
    <w:p w14:paraId="1C7FBFC4" w14:textId="377812AB" w:rsidR="00312577" w:rsidRDefault="00F36CA0" w:rsidP="00FD657A">
      <w:pPr>
        <w:pStyle w:val="Zakladny"/>
      </w:pPr>
      <w:r w:rsidRPr="00484E77">
        <w:rPr>
          <w:i/>
          <w:iCs/>
        </w:rPr>
        <w:t xml:space="preserve">(Spracovali: Branislav Vozár a Adam </w:t>
      </w:r>
      <w:proofErr w:type="spellStart"/>
      <w:r w:rsidRPr="00484E77">
        <w:rPr>
          <w:i/>
          <w:iCs/>
        </w:rPr>
        <w:t>Šipula</w:t>
      </w:r>
      <w:proofErr w:type="spellEnd"/>
      <w:r w:rsidRPr="00484E77">
        <w:rPr>
          <w:i/>
          <w:iCs/>
        </w:rPr>
        <w:t>, upravil: Filip Frank</w:t>
      </w:r>
      <w:r w:rsidR="00484E77">
        <w:rPr>
          <w:i/>
          <w:iCs/>
        </w:rP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7" w:name="_Toc10265391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10265391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103331043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1EAB19F3" w:rsidR="00F36CA0" w:rsidRDefault="00F36CA0" w:rsidP="00FD657A">
      <w:pPr>
        <w:pStyle w:val="Zakladny"/>
      </w:pPr>
      <w:r w:rsidRPr="00D05B80">
        <w:rPr>
          <w:i/>
          <w:iCs/>
        </w:rPr>
        <w:t>(Spracoval: Juraj Puszter</w:t>
      </w:r>
      <w:r w:rsidR="00D05B80">
        <w:rPr>
          <w:i/>
          <w:iCs/>
        </w:rP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0" w:name="_Toc10333104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43228350" w:rsidR="00D34BA5" w:rsidRPr="00D34BA5" w:rsidRDefault="00CB2F4F" w:rsidP="00FD657A">
      <w:pPr>
        <w:pStyle w:val="Zakladny"/>
      </w:pPr>
      <w:r w:rsidRPr="002D7EE7">
        <w:rPr>
          <w:i/>
          <w:iCs/>
        </w:rPr>
        <w:t>(Spracoval: Juraj Puszter</w:t>
      </w:r>
      <w:r w:rsidR="002D7EE7">
        <w:rPr>
          <w:i/>
          <w:iCs/>
        </w:rP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8145997"/>
                            <w:bookmarkStart w:id="13" w:name="_Toc102653914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7"/>
                      <w:bookmarkStart w:id="15" w:name="_Toc98145997"/>
                      <w:bookmarkStart w:id="16" w:name="_Toc102653914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7" w:name="_Toc103331045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8" w:name="_Toc97398618"/>
                            <w:bookmarkStart w:id="19" w:name="_Toc98145998"/>
                            <w:bookmarkStart w:id="20" w:name="_Toc10265391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1" w:name="_Toc97398618"/>
                      <w:bookmarkStart w:id="22" w:name="_Toc98145998"/>
                      <w:bookmarkStart w:id="23" w:name="_Toc10265391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7"/>
      <w:proofErr w:type="spellEnd"/>
    </w:p>
    <w:p w14:paraId="6CB41D3A" w14:textId="7CBC7326" w:rsidR="004C5C6D" w:rsidRPr="004C5C6D" w:rsidRDefault="00CB2F4F" w:rsidP="00FD657A">
      <w:pPr>
        <w:pStyle w:val="Zakladny"/>
      </w:pPr>
      <w:r w:rsidRPr="00FB5A28">
        <w:rPr>
          <w:i/>
          <w:iCs/>
        </w:rPr>
        <w:t>(Spracoval: Filip Frank</w:t>
      </w:r>
      <w:r w:rsidR="00FB5A28">
        <w:rPr>
          <w:i/>
          <w:iCs/>
        </w:rPr>
        <w:t>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4" w:name="_Toc10333104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4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5" w:name="_Toc10333104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5"/>
      <w:proofErr w:type="spellEnd"/>
    </w:p>
    <w:p w14:paraId="68BC63DB" w14:textId="15C20C3C" w:rsidR="00663C13" w:rsidRPr="00663C13" w:rsidRDefault="00CB2F4F" w:rsidP="00FD657A">
      <w:pPr>
        <w:pStyle w:val="Zakladny"/>
      </w:pPr>
      <w:r w:rsidRPr="00FB5A28">
        <w:rPr>
          <w:i/>
          <w:iCs/>
        </w:rPr>
        <w:t>(Spracoval: Marek Kačmár</w:t>
      </w:r>
      <w:r w:rsidR="00FB5A28">
        <w:rPr>
          <w:i/>
          <w:iCs/>
        </w:rP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6" w:name="_Toc102653154"/>
      <w:r w:rsidRPr="001C55FF">
        <w:t>(3.1)</w:t>
      </w:r>
      <w:bookmarkEnd w:id="26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7" w:name="_Toc103331048"/>
      <w:r>
        <w:t>ARIMA a</w:t>
      </w:r>
      <w:r w:rsidR="00663C13">
        <w:t> </w:t>
      </w:r>
      <w:r>
        <w:t>ARIMAX</w:t>
      </w:r>
      <w:bookmarkEnd w:id="27"/>
    </w:p>
    <w:p w14:paraId="2749FB47" w14:textId="108E0971" w:rsidR="00663C13" w:rsidRPr="00663C13" w:rsidRDefault="008E3575" w:rsidP="00FD657A">
      <w:pPr>
        <w:pStyle w:val="Zakladny"/>
      </w:pPr>
      <w:r w:rsidRPr="00E45AC9">
        <w:rPr>
          <w:i/>
          <w:iCs/>
        </w:rPr>
        <w:t>(Spracoval: Juraj Puszter</w:t>
      </w:r>
      <w:r w:rsidR="00E45AC9">
        <w:rPr>
          <w:i/>
          <w:iCs/>
        </w:rP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8" w:name="_Toc102653155"/>
      <w:r>
        <w:t>(3.2)</w:t>
      </w:r>
      <w:bookmarkEnd w:id="28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29" w:name="_Toc102653156"/>
      <w:r>
        <w:t>(3.</w:t>
      </w:r>
      <w:r w:rsidR="005A30A9">
        <w:t>3</w:t>
      </w:r>
      <w:r>
        <w:t>)</w:t>
      </w:r>
      <w:bookmarkEnd w:id="29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0" w:name="_Toc97398621"/>
                            <w:bookmarkStart w:id="31" w:name="_Toc98145999"/>
                            <w:bookmarkStart w:id="32" w:name="_Toc10265391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3" w:name="_Toc97398621"/>
                      <w:bookmarkStart w:id="34" w:name="_Toc98145999"/>
                      <w:bookmarkStart w:id="35" w:name="_Toc10265391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6" w:name="_Toc10333104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6"/>
      <w:proofErr w:type="spellEnd"/>
    </w:p>
    <w:p w14:paraId="5499EC60" w14:textId="3B894A5E" w:rsidR="00C10FD6" w:rsidRDefault="008E3575" w:rsidP="00FD657A">
      <w:pPr>
        <w:pStyle w:val="Zakladny"/>
      </w:pPr>
      <w:r w:rsidRPr="002C06B1">
        <w:rPr>
          <w:i/>
          <w:iCs/>
        </w:rPr>
        <w:t>(Spracoval: Adam Vozár</w:t>
      </w:r>
      <w:r w:rsidR="002C06B1">
        <w:rPr>
          <w:i/>
          <w:iCs/>
        </w:rPr>
        <w:t>)</w:t>
      </w: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</w:t>
      </w:r>
      <w:r>
        <w:lastRenderedPageBreak/>
        <w:t>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7" w:name="_Toc97398622"/>
                            <w:bookmarkStart w:id="38" w:name="_Toc98146000"/>
                            <w:bookmarkStart w:id="39" w:name="_Toc10265391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7"/>
                            <w:bookmarkEnd w:id="38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0" w:name="_Toc97398622"/>
                      <w:bookmarkStart w:id="41" w:name="_Toc98146000"/>
                      <w:bookmarkStart w:id="42" w:name="_Toc10265391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5</w:t>
                        </w:r>
                      </w:fldSimple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0"/>
                      <w:bookmarkEnd w:id="41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3" w:name="_Toc10333105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3"/>
      <w:proofErr w:type="spellEnd"/>
    </w:p>
    <w:p w14:paraId="7A509119" w14:textId="14B5EB6D" w:rsidR="00663C13" w:rsidRPr="00663C13" w:rsidRDefault="008E3575" w:rsidP="00FD657A">
      <w:pPr>
        <w:pStyle w:val="Zakladny"/>
      </w:pPr>
      <w:r w:rsidRPr="00B55890">
        <w:rPr>
          <w:i/>
          <w:iCs/>
        </w:rPr>
        <w:t xml:space="preserve">(Spracoval: Viet </w:t>
      </w:r>
      <w:proofErr w:type="spellStart"/>
      <w:r w:rsidRPr="00B55890">
        <w:rPr>
          <w:i/>
          <w:iCs/>
        </w:rPr>
        <w:t>Quoc</w:t>
      </w:r>
      <w:proofErr w:type="spellEnd"/>
      <w:r w:rsidRPr="00B55890">
        <w:rPr>
          <w:i/>
          <w:iCs/>
        </w:rPr>
        <w:t xml:space="preserve"> </w:t>
      </w:r>
      <w:proofErr w:type="spellStart"/>
      <w:r w:rsidRPr="00B55890">
        <w:rPr>
          <w:i/>
          <w:iCs/>
        </w:rPr>
        <w:t>Le</w:t>
      </w:r>
      <w:proofErr w:type="spellEnd"/>
      <w:r w:rsidR="00B55890">
        <w:rPr>
          <w:i/>
          <w:iCs/>
        </w:rP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4" w:name="_Toc97398623"/>
                            <w:bookmarkStart w:id="45" w:name="_Toc98146001"/>
                            <w:bookmarkStart w:id="46" w:name="_Toc10265391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4"/>
                            <w:bookmarkEnd w:id="45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7" w:name="_Toc97398623"/>
                      <w:bookmarkStart w:id="48" w:name="_Toc98146001"/>
                      <w:bookmarkStart w:id="49" w:name="_Toc10265391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7"/>
                      <w:bookmarkEnd w:id="48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0" w:name="_Toc103331051"/>
      <w:proofErr w:type="spellStart"/>
      <w:r>
        <w:t>XGBoost</w:t>
      </w:r>
      <w:bookmarkEnd w:id="50"/>
      <w:proofErr w:type="spellEnd"/>
    </w:p>
    <w:p w14:paraId="09E2D7CA" w14:textId="02009156" w:rsidR="00663C13" w:rsidRPr="00663C13" w:rsidRDefault="008E3575" w:rsidP="00FD657A">
      <w:pPr>
        <w:pStyle w:val="Zakladny"/>
      </w:pPr>
      <w:r w:rsidRPr="005B4567">
        <w:rPr>
          <w:i/>
          <w:iCs/>
        </w:rPr>
        <w:t>(Spracoval: Filip Frank</w:t>
      </w:r>
      <w:r w:rsidR="005B4567">
        <w:rPr>
          <w:i/>
          <w:iCs/>
        </w:rPr>
        <w:t>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1" w:name="_Toc97398624"/>
                            <w:bookmarkStart w:id="52" w:name="_Toc98146002"/>
                            <w:bookmarkStart w:id="53" w:name="_Toc102653919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1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4" w:name="_Toc97398624"/>
                      <w:bookmarkStart w:id="55" w:name="_Toc98146002"/>
                      <w:bookmarkStart w:id="56" w:name="_Toc102653919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4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7" w:name="_Toc103331052"/>
      <w:proofErr w:type="spellStart"/>
      <w:r>
        <w:lastRenderedPageBreak/>
        <w:t>Voting</w:t>
      </w:r>
      <w:proofErr w:type="spellEnd"/>
      <w:r>
        <w:t xml:space="preserve"> Ensemble</w:t>
      </w:r>
      <w:bookmarkEnd w:id="57"/>
    </w:p>
    <w:p w14:paraId="643FE2EE" w14:textId="5704B580" w:rsidR="00663C13" w:rsidRPr="00663C13" w:rsidRDefault="008E3575" w:rsidP="00FD657A">
      <w:pPr>
        <w:pStyle w:val="Zakladny"/>
      </w:pPr>
      <w:r w:rsidRPr="000B1103">
        <w:rPr>
          <w:i/>
          <w:iCs/>
        </w:rPr>
        <w:t xml:space="preserve">(Spracoval: Tomáš </w:t>
      </w:r>
      <w:proofErr w:type="spellStart"/>
      <w:r w:rsidRPr="000B1103">
        <w:rPr>
          <w:i/>
          <w:iCs/>
        </w:rPr>
        <w:t>Singhofer</w:t>
      </w:r>
      <w:proofErr w:type="spellEnd"/>
      <w:r w:rsidR="000B1103">
        <w:rPr>
          <w:i/>
          <w:iCs/>
        </w:rP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8" w:name="_Toc97398625"/>
                            <w:bookmarkStart w:id="59" w:name="_Toc98146003"/>
                            <w:bookmarkStart w:id="60" w:name="_Toc10265392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8"/>
                            <w:bookmarkEnd w:id="59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1" w:name="_Toc97398625"/>
                      <w:bookmarkStart w:id="62" w:name="_Toc98146003"/>
                      <w:bookmarkStart w:id="63" w:name="_Toc10265392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1"/>
                      <w:bookmarkEnd w:id="62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4" w:name="_Toc103331053"/>
      <w:proofErr w:type="spellStart"/>
      <w:r>
        <w:t>Stacking</w:t>
      </w:r>
      <w:proofErr w:type="spellEnd"/>
      <w:r>
        <w:t xml:space="preserve"> Ensemble</w:t>
      </w:r>
      <w:bookmarkEnd w:id="64"/>
    </w:p>
    <w:p w14:paraId="07A01006" w14:textId="128111F9" w:rsidR="00663C13" w:rsidRPr="00663C13" w:rsidRDefault="00B26F73" w:rsidP="00FD657A">
      <w:pPr>
        <w:pStyle w:val="Zakladny"/>
      </w:pPr>
      <w:r w:rsidRPr="00F56556">
        <w:rPr>
          <w:i/>
          <w:iCs/>
        </w:rPr>
        <w:t>(Spracoval: Filip Frank</w:t>
      </w:r>
      <w:r w:rsidR="00F56556">
        <w:rPr>
          <w:i/>
          <w:iCs/>
        </w:rPr>
        <w:t>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5" w:name="_Toc103331054"/>
      <w:bookmarkEnd w:id="5"/>
      <w:bookmarkEnd w:id="6"/>
      <w:proofErr w:type="spellStart"/>
      <w:r>
        <w:lastRenderedPageBreak/>
        <w:t>Elastic</w:t>
      </w:r>
      <w:proofErr w:type="spellEnd"/>
      <w:r>
        <w:t xml:space="preserve"> Net</w:t>
      </w:r>
      <w:bookmarkEnd w:id="65"/>
    </w:p>
    <w:p w14:paraId="68B4B022" w14:textId="69DD4E1D" w:rsidR="00663C13" w:rsidRPr="00663C13" w:rsidRDefault="00B26F73" w:rsidP="00FD657A">
      <w:pPr>
        <w:pStyle w:val="Zakladny"/>
      </w:pPr>
      <w:r w:rsidRPr="00583614">
        <w:rPr>
          <w:i/>
          <w:iCs/>
        </w:rPr>
        <w:t xml:space="preserve">(Spracoval: Branislav </w:t>
      </w:r>
      <w:proofErr w:type="spellStart"/>
      <w:r w:rsidRPr="00583614">
        <w:rPr>
          <w:i/>
          <w:iCs/>
        </w:rPr>
        <w:t>Šipula</w:t>
      </w:r>
      <w:proofErr w:type="spellEnd"/>
      <w:r w:rsidR="00583614">
        <w:rPr>
          <w:i/>
          <w:iCs/>
        </w:rP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0DCE5431" w14:textId="660FF8B4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3F80A0CF" w14:textId="77777777" w:rsidR="00B158AB" w:rsidRDefault="00B158AB" w:rsidP="004A2FD4">
      <w:pPr>
        <w:pStyle w:val="Nadpis2urovne"/>
      </w:pPr>
      <w:bookmarkStart w:id="66" w:name="_Toc98105310"/>
      <w:bookmarkStart w:id="67" w:name="_Toc103331055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6"/>
      <w:bookmarkEnd w:id="67"/>
    </w:p>
    <w:p w14:paraId="428BBE22" w14:textId="63D4C457" w:rsidR="00D3509D" w:rsidRDefault="00D3509D" w:rsidP="00FD657A">
      <w:pPr>
        <w:pStyle w:val="Zakladny"/>
      </w:pPr>
      <w:r w:rsidRPr="00FE3B96">
        <w:rPr>
          <w:i/>
          <w:iCs/>
        </w:rPr>
        <w:t xml:space="preserve">(Spracoval: Branislav </w:t>
      </w:r>
      <w:proofErr w:type="spellStart"/>
      <w:r w:rsidRPr="00FE3B96">
        <w:rPr>
          <w:i/>
          <w:iCs/>
        </w:rPr>
        <w:t>Šipula</w:t>
      </w:r>
      <w:proofErr w:type="spellEnd"/>
      <w:r w:rsidR="00FE3B96">
        <w:rPr>
          <w:i/>
          <w:iCs/>
        </w:rP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8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8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9" w:name="_Toc102653921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102653921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9</w:t>
                        </w:r>
                      </w:fldSimple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1" w:name="_Toc98105311"/>
      <w:bookmarkStart w:id="72" w:name="_Toc103331056"/>
      <w:r w:rsidRPr="00B3520B">
        <w:rPr>
          <w:lang w:val="en-US"/>
        </w:rPr>
        <w:t>Metric learning</w:t>
      </w:r>
      <w:bookmarkEnd w:id="71"/>
      <w:bookmarkEnd w:id="72"/>
    </w:p>
    <w:p w14:paraId="2F89D200" w14:textId="11EBF17C" w:rsidR="00D3509D" w:rsidRDefault="00D3509D" w:rsidP="00FD657A">
      <w:pPr>
        <w:pStyle w:val="Zakladny"/>
      </w:pPr>
      <w:r w:rsidRPr="007C02D2">
        <w:rPr>
          <w:i/>
          <w:iCs/>
        </w:rPr>
        <w:t xml:space="preserve">(Spracoval: Branislav </w:t>
      </w:r>
      <w:proofErr w:type="spellStart"/>
      <w:r w:rsidRPr="007C02D2">
        <w:rPr>
          <w:i/>
          <w:iCs/>
        </w:rPr>
        <w:t>Šipula</w:t>
      </w:r>
      <w:proofErr w:type="spellEnd"/>
      <w:r w:rsidR="007C02D2">
        <w:rPr>
          <w:i/>
          <w:iCs/>
        </w:rP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3" w:name="_Toc102653922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4" w:name="_Toc102653922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10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5" w:name="_Toc98105312"/>
      <w:bookmarkStart w:id="76" w:name="_Toc103331057"/>
      <w:r w:rsidRPr="001F7F42">
        <w:rPr>
          <w:lang w:val="en-US"/>
        </w:rPr>
        <w:t>Portfolio optimization</w:t>
      </w:r>
      <w:bookmarkEnd w:id="75"/>
      <w:bookmarkEnd w:id="76"/>
    </w:p>
    <w:p w14:paraId="618D2B48" w14:textId="2C874ACC" w:rsidR="00D3509D" w:rsidRDefault="00D3509D" w:rsidP="00FD657A">
      <w:pPr>
        <w:pStyle w:val="Zakladny"/>
      </w:pPr>
      <w:r w:rsidRPr="004A3A6D">
        <w:rPr>
          <w:i/>
          <w:iCs/>
        </w:rPr>
        <w:t xml:space="preserve">(Spracoval: Branislav </w:t>
      </w:r>
      <w:proofErr w:type="spellStart"/>
      <w:r w:rsidRPr="004A3A6D">
        <w:rPr>
          <w:i/>
          <w:iCs/>
        </w:rPr>
        <w:t>Šipula</w:t>
      </w:r>
      <w:proofErr w:type="spellEnd"/>
      <w:r w:rsidR="004A3A6D">
        <w:rPr>
          <w:i/>
          <w:iCs/>
        </w:rP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7" w:name="_Toc10265392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8" w:name="_Toc10265392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11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79" w:name="_Toc103331058"/>
      <w:r>
        <w:lastRenderedPageBreak/>
        <w:t>Doterajšie výsledky</w:t>
      </w:r>
      <w:bookmarkEnd w:id="79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0" w:name="_Toc103331059"/>
      <w:r>
        <w:t>Predikcia pozitívnych PCR</w:t>
      </w:r>
      <w:r w:rsidR="00363EA2">
        <w:t xml:space="preserve"> testov</w:t>
      </w:r>
      <w:bookmarkEnd w:id="80"/>
    </w:p>
    <w:p w14:paraId="3702BFA6" w14:textId="68F2D04F" w:rsidR="00663C13" w:rsidRPr="00663C13" w:rsidRDefault="00B43956" w:rsidP="00FD657A">
      <w:pPr>
        <w:pStyle w:val="Zakladny"/>
        <w:rPr>
          <w:lang w:val="en-GB"/>
        </w:rPr>
      </w:pPr>
      <w:r w:rsidRPr="00505803">
        <w:rPr>
          <w:i/>
          <w:iCs/>
        </w:rPr>
        <w:t>(Spracoval</w:t>
      </w:r>
      <w:r w:rsidRPr="00505803">
        <w:rPr>
          <w:i/>
          <w:iCs/>
          <w:lang w:val="en-GB"/>
        </w:rPr>
        <w:t>: Filip Frank</w:t>
      </w:r>
      <w:r w:rsidR="00505803">
        <w:rPr>
          <w:i/>
          <w:iCs/>
          <w:lang w:val="en-GB"/>
        </w:rPr>
        <w:t>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1" w:name="_Toc102653924"/>
      <w:r>
        <w:t xml:space="preserve">Obrázok </w:t>
      </w:r>
      <w:fldSimple w:instr=" SEQ Obrázok \* ARABIC ">
        <w:r w:rsidR="00D40209">
          <w:rPr>
            <w:noProof/>
          </w:rPr>
          <w:t>12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1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2" w:name="_Toc103331060"/>
      <w:r>
        <w:t>Predikcia pozitívnych Ag</w:t>
      </w:r>
      <w:r w:rsidR="00363EA2">
        <w:t xml:space="preserve"> testov</w:t>
      </w:r>
      <w:bookmarkEnd w:id="82"/>
    </w:p>
    <w:p w14:paraId="3F2A5BD9" w14:textId="6E0F2148" w:rsidR="00663C13" w:rsidRPr="00663C13" w:rsidRDefault="003767D2" w:rsidP="00FD657A">
      <w:pPr>
        <w:pStyle w:val="Zakladny"/>
        <w:rPr>
          <w:lang w:val="en-GB"/>
        </w:rPr>
      </w:pPr>
      <w:r w:rsidRPr="00000B9D">
        <w:rPr>
          <w:i/>
          <w:iCs/>
        </w:rPr>
        <w:t>(Spracoval</w:t>
      </w:r>
      <w:r w:rsidRPr="00000B9D">
        <w:rPr>
          <w:i/>
          <w:iCs/>
          <w:lang w:val="en-GB"/>
        </w:rPr>
        <w:t>: Juraj Puszter</w:t>
      </w:r>
      <w:r w:rsidR="00000B9D">
        <w:rPr>
          <w:i/>
          <w:iCs/>
          <w:lang w:val="en-GB"/>
        </w:rPr>
        <w:t>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3" w:name="_Toc97398627"/>
                            <w:bookmarkStart w:id="84" w:name="_Toc98146005"/>
                            <w:bookmarkStart w:id="85" w:name="_Toc10265392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10265392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89" w:name="_Toc103331061"/>
      <w:r>
        <w:t>Predikcia úmrtí</w:t>
      </w:r>
      <w:r w:rsidR="00363EA2">
        <w:t xml:space="preserve"> z viacerých ukazovateľov</w:t>
      </w:r>
      <w:bookmarkEnd w:id="89"/>
    </w:p>
    <w:p w14:paraId="077653E1" w14:textId="3FC551BB" w:rsidR="00663C13" w:rsidRPr="00363EA2" w:rsidRDefault="005B5F7C" w:rsidP="00FD657A">
      <w:pPr>
        <w:pStyle w:val="Zakladny"/>
        <w:rPr>
          <w:lang w:val="en-GB"/>
        </w:rPr>
      </w:pPr>
      <w:r w:rsidRPr="004962F5">
        <w:rPr>
          <w:i/>
          <w:iCs/>
        </w:rPr>
        <w:t xml:space="preserve">(Spracoval: Viet </w:t>
      </w:r>
      <w:proofErr w:type="spellStart"/>
      <w:r w:rsidRPr="004962F5">
        <w:rPr>
          <w:i/>
          <w:iCs/>
        </w:rPr>
        <w:t>Quoc</w:t>
      </w:r>
      <w:proofErr w:type="spellEnd"/>
      <w:r w:rsidRPr="004962F5">
        <w:rPr>
          <w:i/>
          <w:iCs/>
        </w:rPr>
        <w:t xml:space="preserve"> </w:t>
      </w:r>
      <w:proofErr w:type="spellStart"/>
      <w:r w:rsidRPr="004962F5">
        <w:rPr>
          <w:i/>
          <w:iCs/>
        </w:rPr>
        <w:t>Le</w:t>
      </w:r>
      <w:proofErr w:type="spellEnd"/>
      <w:r w:rsidR="004962F5">
        <w:rPr>
          <w:i/>
          <w:iCs/>
        </w:rP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0" w:name="_Toc97398628"/>
                            <w:bookmarkStart w:id="91" w:name="_Toc98146006"/>
                            <w:bookmarkStart w:id="92" w:name="_Toc10265392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10265392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6" w:name="_Toc10333106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6"/>
    </w:p>
    <w:p w14:paraId="5F303AEE" w14:textId="2C9F6A68" w:rsidR="00363EA2" w:rsidRPr="00363EA2" w:rsidRDefault="00093BF6" w:rsidP="00FD657A">
      <w:pPr>
        <w:pStyle w:val="Zakladny"/>
      </w:pPr>
      <w:r w:rsidRPr="00C87A6B">
        <w:rPr>
          <w:i/>
          <w:iCs/>
        </w:rPr>
        <w:t xml:space="preserve">(Spracoval: Tomáš </w:t>
      </w:r>
      <w:proofErr w:type="spellStart"/>
      <w:r w:rsidRPr="00C87A6B">
        <w:rPr>
          <w:i/>
          <w:iCs/>
        </w:rPr>
        <w:t>Singhofer</w:t>
      </w:r>
      <w:proofErr w:type="spellEnd"/>
      <w:r w:rsidR="00C87A6B">
        <w:rPr>
          <w:i/>
          <w:iCs/>
        </w:rP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97398629"/>
                            <w:bookmarkStart w:id="98" w:name="_Toc98146007"/>
                            <w:bookmarkStart w:id="99" w:name="_Toc10265392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7"/>
                            <w:bookmarkEnd w:id="98"/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10265392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3" w:name="_Toc103331063"/>
      <w:r>
        <w:t>Predikcia kompletne</w:t>
      </w:r>
      <w:r w:rsidR="00C836C5">
        <w:t xml:space="preserve"> </w:t>
      </w:r>
      <w:r>
        <w:t>zaočkovaných</w:t>
      </w:r>
      <w:bookmarkEnd w:id="103"/>
    </w:p>
    <w:p w14:paraId="34059162" w14:textId="1C91D24A" w:rsidR="00C9774B" w:rsidRDefault="00093BF6" w:rsidP="00FD657A">
      <w:pPr>
        <w:pStyle w:val="Zakladny"/>
      </w:pPr>
      <w:r w:rsidRPr="00FC008D">
        <w:rPr>
          <w:i/>
          <w:iCs/>
        </w:rPr>
        <w:t>(Spracoval: Marek Kačmár</w:t>
      </w:r>
      <w:r w:rsidR="00FC008D">
        <w:rPr>
          <w:i/>
          <w:iCs/>
        </w:rP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4" w:name="_Toc97398630"/>
                            <w:bookmarkStart w:id="105" w:name="_Toc98146008"/>
                            <w:bookmarkStart w:id="106" w:name="_Toc10265392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10265392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0" w:name="_Toc103331064"/>
      <w:r>
        <w:t>Graf celkových hospitalizácií</w:t>
      </w:r>
      <w:bookmarkEnd w:id="110"/>
    </w:p>
    <w:p w14:paraId="4ECD0ECE" w14:textId="472CDFC0" w:rsidR="00363EA2" w:rsidRPr="00363EA2" w:rsidRDefault="00DF0D82" w:rsidP="00FD657A">
      <w:pPr>
        <w:pStyle w:val="Zakladny"/>
      </w:pPr>
      <w:r w:rsidRPr="00B17A39">
        <w:rPr>
          <w:i/>
          <w:iCs/>
        </w:rPr>
        <w:t xml:space="preserve">(Spracoval: Branislav </w:t>
      </w:r>
      <w:proofErr w:type="spellStart"/>
      <w:r w:rsidRPr="00B17A39">
        <w:rPr>
          <w:i/>
          <w:iCs/>
        </w:rPr>
        <w:t>Šipula</w:t>
      </w:r>
      <w:proofErr w:type="spellEnd"/>
      <w:r w:rsidR="00B17A39">
        <w:rPr>
          <w:i/>
          <w:iCs/>
        </w:rP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1" w:name="_Toc102653929"/>
      <w:r>
        <w:t xml:space="preserve">Obrázok </w:t>
      </w:r>
      <w:fldSimple w:instr=" SEQ Obrázok \* ARABIC ">
        <w:r w:rsidR="00D40209">
          <w:rPr>
            <w:noProof/>
          </w:rPr>
          <w:t>17</w:t>
        </w:r>
      </w:fldSimple>
      <w:r>
        <w:t xml:space="preserve"> Graf celkových hospitalizácií</w:t>
      </w:r>
      <w:bookmarkEnd w:id="1"/>
      <w:bookmarkEnd w:id="111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2" w:name="_Toc103331065"/>
      <w:r w:rsidRPr="00F04DDB">
        <w:lastRenderedPageBreak/>
        <w:t xml:space="preserve">Graf celkových </w:t>
      </w:r>
      <w:r w:rsidR="00125B44">
        <w:t>UPV</w:t>
      </w:r>
      <w:bookmarkEnd w:id="112"/>
    </w:p>
    <w:p w14:paraId="0A395804" w14:textId="0BD6C867" w:rsidR="00363EA2" w:rsidRPr="00363EA2" w:rsidRDefault="00DF0D82" w:rsidP="00FD657A">
      <w:pPr>
        <w:pStyle w:val="Zakladny"/>
      </w:pPr>
      <w:r w:rsidRPr="00791C17">
        <w:rPr>
          <w:i/>
          <w:iCs/>
        </w:rPr>
        <w:t>(Spracoval: Adam Vozár</w:t>
      </w:r>
      <w:r w:rsidR="00791C17">
        <w:rPr>
          <w:i/>
          <w:iCs/>
        </w:rPr>
        <w:t>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3" w:name="_Toc100246735"/>
                            <w:bookmarkStart w:id="114" w:name="_Toc10265393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100246735"/>
                      <w:bookmarkStart w:id="116" w:name="_Toc10265393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7" w:name="_Toc103331066"/>
      <w:r>
        <w:t>Tabuľka dosiahnutých výsledkov predikcií</w:t>
      </w:r>
      <w:bookmarkEnd w:id="117"/>
    </w:p>
    <w:p w14:paraId="78C6E015" w14:textId="21BE8207" w:rsidR="000770B0" w:rsidRPr="00F1299C" w:rsidRDefault="008668D0" w:rsidP="00FD657A">
      <w:pPr>
        <w:pStyle w:val="Zakladny"/>
      </w:pPr>
      <w:r w:rsidRPr="00C51A27">
        <w:rPr>
          <w:i/>
          <w:iCs/>
        </w:rPr>
        <w:t>(Spracoval: Juraj Puszter</w:t>
      </w:r>
      <w:r w:rsidR="00C51A27">
        <w:rPr>
          <w:i/>
          <w:iCs/>
        </w:rPr>
        <w:t>)</w:t>
      </w:r>
    </w:p>
    <w:p w14:paraId="008F6E3C" w14:textId="33928954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433694" w14:paraId="07B7C002" w14:textId="77777777" w:rsidTr="00626AE8">
        <w:tc>
          <w:tcPr>
            <w:tcW w:w="2122" w:type="dxa"/>
            <w:vAlign w:val="center"/>
          </w:tcPr>
          <w:p w14:paraId="1810930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4EE5D47A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62153119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620971AF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1F5B2C1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33694" w14:paraId="77F7EC1A" w14:textId="77777777" w:rsidTr="00626AE8">
        <w:tc>
          <w:tcPr>
            <w:tcW w:w="2122" w:type="dxa"/>
          </w:tcPr>
          <w:p w14:paraId="2F4DC90C" w14:textId="77777777" w:rsidR="00433694" w:rsidRDefault="00433694" w:rsidP="00626AE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56268D4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007A8C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0E3948A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15C66AB2" w14:textId="77777777" w:rsidR="00433694" w:rsidRPr="00FD7647" w:rsidRDefault="0043369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433694" w14:paraId="732E59DF" w14:textId="77777777" w:rsidTr="00626AE8">
        <w:tc>
          <w:tcPr>
            <w:tcW w:w="2122" w:type="dxa"/>
          </w:tcPr>
          <w:p w14:paraId="7D299F8C" w14:textId="77777777" w:rsidR="00433694" w:rsidRDefault="00433694" w:rsidP="00626AE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0DAB2AC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2105513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640997E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5F163CFB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433694" w14:paraId="22D10E18" w14:textId="77777777" w:rsidTr="00626AE8">
        <w:tc>
          <w:tcPr>
            <w:tcW w:w="2122" w:type="dxa"/>
          </w:tcPr>
          <w:p w14:paraId="543AC768" w14:textId="77777777" w:rsidR="00433694" w:rsidRDefault="00433694" w:rsidP="00626AE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6E00C34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E51A86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0DB7722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1A42FF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433694" w14:paraId="740A9702" w14:textId="77777777" w:rsidTr="00626AE8">
        <w:tc>
          <w:tcPr>
            <w:tcW w:w="2122" w:type="dxa"/>
          </w:tcPr>
          <w:p w14:paraId="49166FC2" w14:textId="77777777" w:rsidR="00433694" w:rsidRDefault="00433694" w:rsidP="00626AE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7CCA32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3FD6E57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5C7EEB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0C1A9D20" w14:textId="77777777" w:rsidR="00433694" w:rsidRDefault="00433694" w:rsidP="00626AE8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433694" w14:paraId="30B3A8E4" w14:textId="77777777" w:rsidTr="00626AE8">
        <w:tc>
          <w:tcPr>
            <w:tcW w:w="2122" w:type="dxa"/>
          </w:tcPr>
          <w:p w14:paraId="55502561" w14:textId="77777777" w:rsidR="00433694" w:rsidRDefault="00433694" w:rsidP="00626AE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7EB6EB9A" w14:textId="35579C0C" w:rsidR="00433694" w:rsidRDefault="00433694" w:rsidP="00626AE8">
            <w:pPr>
              <w:pStyle w:val="Zakladny"/>
              <w:ind w:firstLine="0"/>
              <w:jc w:val="center"/>
            </w:pPr>
            <w:r>
              <w:t>49*</w:t>
            </w:r>
          </w:p>
        </w:tc>
        <w:tc>
          <w:tcPr>
            <w:tcW w:w="2268" w:type="dxa"/>
            <w:vAlign w:val="center"/>
          </w:tcPr>
          <w:p w14:paraId="4A796C54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2F3DB63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6D855FA8" w14:textId="77777777" w:rsidR="00433694" w:rsidRDefault="00433694" w:rsidP="00626AE8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8" w:name="_Toc102653755"/>
      <w:r>
        <w:t xml:space="preserve">Tabuľka </w:t>
      </w:r>
      <w:fldSimple w:instr=" SEQ Tabuľka \* ARABIC ">
        <w:r w:rsidR="00AB7DF4">
          <w:rPr>
            <w:noProof/>
          </w:rPr>
          <w:t>1</w:t>
        </w:r>
      </w:fldSimple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8"/>
    </w:p>
    <w:p w14:paraId="1DDD5FD0" w14:textId="26A74885" w:rsidR="00C91DF1" w:rsidRPr="00F262E4" w:rsidRDefault="00C91DF1" w:rsidP="00FD657A">
      <w:pPr>
        <w:pStyle w:val="Zakladny"/>
      </w:pPr>
      <w:r w:rsidRPr="00F262E4">
        <w:lastRenderedPageBreak/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19" w:name="_Toc103331067"/>
      <w:r>
        <w:lastRenderedPageBreak/>
        <w:t xml:space="preserve">Predikcie </w:t>
      </w:r>
      <w:r w:rsidR="00F525E9">
        <w:t>hospitalizácií</w:t>
      </w:r>
      <w:bookmarkEnd w:id="119"/>
    </w:p>
    <w:p w14:paraId="533BA1D7" w14:textId="28F34962" w:rsidR="00B7259C" w:rsidRPr="00E37DD5" w:rsidRDefault="00B7259C" w:rsidP="00FD657A">
      <w:pPr>
        <w:pStyle w:val="Zakladny"/>
      </w:pPr>
      <w:r w:rsidRPr="00136891">
        <w:rPr>
          <w:i/>
          <w:iCs/>
        </w:rPr>
        <w:t xml:space="preserve">(Spracoval: Juraj Puszter, Filip Frank, Viet </w:t>
      </w:r>
      <w:proofErr w:type="spellStart"/>
      <w:r w:rsidRPr="00136891">
        <w:rPr>
          <w:i/>
          <w:iCs/>
        </w:rPr>
        <w:t>Quoc</w:t>
      </w:r>
      <w:proofErr w:type="spellEnd"/>
      <w:r w:rsidRPr="00136891">
        <w:rPr>
          <w:i/>
          <w:iCs/>
        </w:rPr>
        <w:t xml:space="preserve"> </w:t>
      </w:r>
      <w:proofErr w:type="spellStart"/>
      <w:r w:rsidRPr="00136891">
        <w:rPr>
          <w:i/>
          <w:iCs/>
        </w:rPr>
        <w:t>Le</w:t>
      </w:r>
      <w:proofErr w:type="spellEnd"/>
      <w:r w:rsidR="00136891">
        <w:rPr>
          <w:i/>
          <w:iCs/>
        </w:rPr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0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0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1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2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2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3" w:name="_Toc103331068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3"/>
      <w:proofErr w:type="spellEnd"/>
    </w:p>
    <w:p w14:paraId="70B6F10A" w14:textId="79980E1B" w:rsidR="00B7259C" w:rsidRDefault="00B7259C" w:rsidP="00FD657A">
      <w:pPr>
        <w:pStyle w:val="Zakladny"/>
      </w:pPr>
      <w:r w:rsidRPr="00B33AEA">
        <w:rPr>
          <w:i/>
          <w:iCs/>
        </w:rPr>
        <w:t xml:space="preserve">(Spracoval: </w:t>
      </w:r>
      <w:r w:rsidR="00E37DD5" w:rsidRPr="00B33AEA">
        <w:rPr>
          <w:i/>
          <w:iCs/>
        </w:rPr>
        <w:t xml:space="preserve">Filip Frank, Viet </w:t>
      </w:r>
      <w:proofErr w:type="spellStart"/>
      <w:r w:rsidR="00E37DD5" w:rsidRPr="00B33AEA">
        <w:rPr>
          <w:i/>
          <w:iCs/>
        </w:rPr>
        <w:t>Quoc</w:t>
      </w:r>
      <w:proofErr w:type="spellEnd"/>
      <w:r w:rsidR="00E37DD5" w:rsidRPr="00B33AEA">
        <w:rPr>
          <w:i/>
          <w:iCs/>
        </w:rPr>
        <w:t xml:space="preserve"> </w:t>
      </w:r>
      <w:proofErr w:type="spellStart"/>
      <w:r w:rsidR="00E37DD5" w:rsidRPr="00B33AEA">
        <w:rPr>
          <w:i/>
          <w:iCs/>
        </w:rPr>
        <w:t>Le</w:t>
      </w:r>
      <w:proofErr w:type="spellEnd"/>
      <w:r w:rsidR="00E37DD5" w:rsidRPr="00B33AEA">
        <w:rPr>
          <w:i/>
          <w:iCs/>
        </w:rPr>
        <w:t xml:space="preserve">, Tomáš </w:t>
      </w:r>
      <w:proofErr w:type="spellStart"/>
      <w:r w:rsidR="00E37DD5" w:rsidRPr="00B33AEA">
        <w:rPr>
          <w:i/>
          <w:iCs/>
        </w:rPr>
        <w:t>Singhofer</w:t>
      </w:r>
      <w:proofErr w:type="spellEnd"/>
      <w:r w:rsidR="00B33AEA">
        <w:rPr>
          <w:i/>
          <w:iCs/>
        </w:rPr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4" w:name="_Toc102653931"/>
      <w:r>
        <w:t xml:space="preserve">Obrázok </w:t>
      </w:r>
      <w:fldSimple w:instr=" SEQ Obrázok \* ARABIC ">
        <w:r w:rsidR="00D40209">
          <w:rPr>
            <w:noProof/>
          </w:rPr>
          <w:t>19</w:t>
        </w:r>
      </w:fldSimple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4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5" w:name="_Ref101478826"/>
      <w:bookmarkStart w:id="126" w:name="_Toc102653932"/>
      <w:r>
        <w:t xml:space="preserve">Obrázok </w:t>
      </w:r>
      <w:fldSimple w:instr=" SEQ Obrázok \* ARABIC ">
        <w:r w:rsidR="00D40209">
          <w:rPr>
            <w:noProof/>
          </w:rPr>
          <w:t>20</w:t>
        </w:r>
      </w:fldSimple>
      <w:bookmarkEnd w:id="125"/>
      <w:r>
        <w:t xml:space="preserve"> Predikcia hospitalizácií z (PCR%, Ag%)</w:t>
      </w:r>
      <w:bookmarkEnd w:id="126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7" w:name="_Toc102653933"/>
      <w:r>
        <w:t xml:space="preserve">Obrázok </w:t>
      </w:r>
      <w:fldSimple w:instr=" SEQ Obrázok \* ARABIC ">
        <w:r w:rsidR="00D40209">
          <w:rPr>
            <w:noProof/>
          </w:rPr>
          <w:t>21</w:t>
        </w:r>
      </w:fldSimple>
      <w:r>
        <w:t xml:space="preserve"> Predikcia hospitalizácií z (PCR, Ag)</w:t>
      </w:r>
      <w:bookmarkEnd w:id="127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13B09575" w:rsidR="003523E2" w:rsidRDefault="003523E2" w:rsidP="003523E2">
      <w:pPr>
        <w:pStyle w:val="Popis"/>
        <w:jc w:val="center"/>
      </w:pPr>
      <w:bookmarkStart w:id="128" w:name="_Toc102653934"/>
      <w:r>
        <w:t xml:space="preserve">Obrázok </w:t>
      </w:r>
      <w:fldSimple w:instr=" SEQ Obrázok \* ARABIC ">
        <w:r w:rsidR="00D40209">
          <w:rPr>
            <w:noProof/>
          </w:rPr>
          <w:t>22</w:t>
        </w:r>
      </w:fldSimple>
      <w:r>
        <w:t xml:space="preserve"> Predikcia hospitalizácií z (kumulatívny testy, kumulatívny testy %)</w:t>
      </w:r>
      <w:bookmarkEnd w:id="128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270004" w14:paraId="5166F2D2" w14:textId="77777777" w:rsidTr="00626AE8">
        <w:tc>
          <w:tcPr>
            <w:tcW w:w="3114" w:type="dxa"/>
            <w:vAlign w:val="center"/>
          </w:tcPr>
          <w:p w14:paraId="70621D2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7F066AEA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344080E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299EEFEC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270004" w14:paraId="41CDD9E7" w14:textId="77777777" w:rsidTr="00626AE8">
        <w:tc>
          <w:tcPr>
            <w:tcW w:w="3114" w:type="dxa"/>
          </w:tcPr>
          <w:p w14:paraId="757E4411" w14:textId="77777777" w:rsidR="00270004" w:rsidRPr="00BB6EE4" w:rsidRDefault="00270004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080641F5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731CF831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396A65BD" w14:textId="77777777" w:rsidR="00270004" w:rsidRPr="00FD7647" w:rsidRDefault="0027000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270004" w14:paraId="716F78FE" w14:textId="77777777" w:rsidTr="00626AE8">
        <w:tc>
          <w:tcPr>
            <w:tcW w:w="3114" w:type="dxa"/>
          </w:tcPr>
          <w:p w14:paraId="112D4F62" w14:textId="77777777" w:rsidR="00270004" w:rsidRDefault="00270004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24B1BA0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25</w:t>
            </w:r>
          </w:p>
        </w:tc>
        <w:tc>
          <w:tcPr>
            <w:tcW w:w="1843" w:type="dxa"/>
            <w:vMerge/>
            <w:vAlign w:val="center"/>
          </w:tcPr>
          <w:p w14:paraId="666F855E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5F5C427C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270004" w14:paraId="70FF4451" w14:textId="77777777" w:rsidTr="00626AE8">
        <w:tc>
          <w:tcPr>
            <w:tcW w:w="3114" w:type="dxa"/>
          </w:tcPr>
          <w:p w14:paraId="5C81A255" w14:textId="77777777" w:rsidR="00270004" w:rsidRDefault="00270004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743D6CAB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</w:t>
            </w:r>
            <w:r>
              <w:t>501</w:t>
            </w:r>
          </w:p>
        </w:tc>
        <w:tc>
          <w:tcPr>
            <w:tcW w:w="1843" w:type="dxa"/>
            <w:vMerge/>
            <w:vAlign w:val="center"/>
          </w:tcPr>
          <w:p w14:paraId="737EDB7F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64B78F3F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270004" w14:paraId="03285260" w14:textId="77777777" w:rsidTr="00626AE8">
        <w:tc>
          <w:tcPr>
            <w:tcW w:w="3114" w:type="dxa"/>
          </w:tcPr>
          <w:p w14:paraId="0BECCEDD" w14:textId="77777777" w:rsidR="00270004" w:rsidRDefault="00270004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C8BC72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249</w:t>
            </w:r>
            <w:r>
              <w:t>5</w:t>
            </w:r>
          </w:p>
        </w:tc>
        <w:tc>
          <w:tcPr>
            <w:tcW w:w="1843" w:type="dxa"/>
            <w:vMerge/>
            <w:vAlign w:val="center"/>
          </w:tcPr>
          <w:p w14:paraId="2DF211D2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AA265CE" w14:textId="77777777" w:rsidR="00270004" w:rsidRDefault="00270004" w:rsidP="00626AE8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29" w:name="_Toc102653756"/>
      <w:r>
        <w:t xml:space="preserve">Tabuľka </w:t>
      </w:r>
      <w:fldSimple w:instr=" SEQ Tabuľka \* ARABIC ">
        <w:r>
          <w:rPr>
            <w:noProof/>
          </w:rPr>
          <w:t>2</w:t>
        </w:r>
      </w:fldSimple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29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0" w:name="_Toc103331069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0"/>
      <w:proofErr w:type="spellEnd"/>
    </w:p>
    <w:p w14:paraId="31F41A20" w14:textId="40F357AD" w:rsidR="00280E12" w:rsidRPr="007C7EE9" w:rsidRDefault="007C7EE9" w:rsidP="00FD657A">
      <w:pPr>
        <w:pStyle w:val="Zakladny"/>
        <w:rPr>
          <w:lang w:val="en-US"/>
        </w:rPr>
      </w:pPr>
      <w:bookmarkStart w:id="131" w:name="_Hlk101473646"/>
      <w:r w:rsidRPr="00835A8C">
        <w:rPr>
          <w:i/>
          <w:iCs/>
          <w:lang w:val="en-US"/>
        </w:rPr>
        <w:t>(</w:t>
      </w:r>
      <w:proofErr w:type="spellStart"/>
      <w:r w:rsidRPr="00835A8C">
        <w:rPr>
          <w:i/>
          <w:iCs/>
          <w:lang w:val="en-US"/>
        </w:rPr>
        <w:t>Spracoval</w:t>
      </w:r>
      <w:proofErr w:type="spellEnd"/>
      <w:r w:rsidRPr="00835A8C">
        <w:rPr>
          <w:i/>
          <w:iCs/>
          <w:lang w:val="en-US"/>
        </w:rPr>
        <w:t xml:space="preserve">: Juraj Puszter, </w:t>
      </w:r>
      <w:r w:rsidR="007C3E2E" w:rsidRPr="00835A8C">
        <w:rPr>
          <w:i/>
          <w:iCs/>
          <w:lang w:val="en-US"/>
        </w:rPr>
        <w:t xml:space="preserve">Adam </w:t>
      </w:r>
      <w:proofErr w:type="spellStart"/>
      <w:r w:rsidR="007C3E2E" w:rsidRPr="00835A8C">
        <w:rPr>
          <w:i/>
          <w:iCs/>
          <w:lang w:val="en-US"/>
        </w:rPr>
        <w:t>Voz</w:t>
      </w:r>
      <w:proofErr w:type="spellEnd"/>
      <w:r w:rsidR="007C3E2E" w:rsidRPr="00835A8C">
        <w:rPr>
          <w:i/>
          <w:iCs/>
        </w:rPr>
        <w:t xml:space="preserve">ár, Branislav </w:t>
      </w:r>
      <w:proofErr w:type="spellStart"/>
      <w:r w:rsidR="007C3E2E" w:rsidRPr="00835A8C">
        <w:rPr>
          <w:i/>
          <w:iCs/>
        </w:rPr>
        <w:t>Šipula</w:t>
      </w:r>
      <w:proofErr w:type="spellEnd"/>
      <w:r w:rsidR="007C3E2E" w:rsidRPr="00835A8C">
        <w:rPr>
          <w:i/>
          <w:iCs/>
        </w:rPr>
        <w:t>, Marek Kačmár</w:t>
      </w:r>
      <w:r w:rsidR="00835A8C">
        <w:rPr>
          <w:i/>
          <w:iCs/>
        </w:rPr>
        <w:t>)</w:t>
      </w:r>
    </w:p>
    <w:bookmarkEnd w:id="131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2" w:name="_Toc102653935"/>
      <w:r>
        <w:t xml:space="preserve">Obrázok </w:t>
      </w:r>
      <w:fldSimple w:instr=" SEQ Obrázok \* ARABIC ">
        <w:r w:rsidR="00D40209">
          <w:rPr>
            <w:noProof/>
          </w:rPr>
          <w:t>23</w:t>
        </w:r>
      </w:fldSimple>
      <w:r>
        <w:t xml:space="preserve"> Graf predikcie hospitalizácii z parametrov Ag, Ag%, PCR, PCR%</w:t>
      </w:r>
      <w:bookmarkEnd w:id="132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3" w:name="_Toc102653936"/>
      <w:r>
        <w:t xml:space="preserve">Obrázok </w:t>
      </w:r>
      <w:fldSimple w:instr=" SEQ Obrázok \* ARABIC ">
        <w:r w:rsidR="00D40209">
          <w:rPr>
            <w:noProof/>
          </w:rPr>
          <w:t>24</w:t>
        </w:r>
      </w:fldSimple>
      <w:r w:rsidRPr="005C3028">
        <w:t xml:space="preserve"> Graf predikcie hospitalizácii z parametrov Ag%, PCR%</w:t>
      </w:r>
      <w:bookmarkEnd w:id="133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4" w:name="_Toc102653937"/>
      <w:r>
        <w:t xml:space="preserve">Obrázok </w:t>
      </w:r>
      <w:fldSimple w:instr=" SEQ Obrázok \* ARABIC ">
        <w:r w:rsidR="00D40209">
          <w:rPr>
            <w:noProof/>
          </w:rPr>
          <w:t>25</w:t>
        </w:r>
      </w:fldSimple>
      <w:r>
        <w:t xml:space="preserve"> Graf predikcie hospitalizácií z parametrov Ag, PCR</w:t>
      </w:r>
      <w:bookmarkEnd w:id="134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5" w:name="_Toc102653938"/>
      <w:r>
        <w:t xml:space="preserve">Obrázok </w:t>
      </w:r>
      <w:fldSimple w:instr=" SEQ Obrázok \* ARABIC ">
        <w:r w:rsidR="00D40209">
          <w:rPr>
            <w:noProof/>
          </w:rPr>
          <w:t>26</w:t>
        </w:r>
      </w:fldSimple>
      <w:r>
        <w:t xml:space="preserve"> Graf predikcie hospitalizácií z parametrov kumulatívne testy, kumulatívne testy%</w:t>
      </w:r>
      <w:bookmarkEnd w:id="135"/>
    </w:p>
    <w:p w14:paraId="1248999A" w14:textId="11944096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E66DBE" w14:paraId="3473E307" w14:textId="77777777" w:rsidTr="00626AE8">
        <w:tc>
          <w:tcPr>
            <w:tcW w:w="3114" w:type="dxa"/>
            <w:vAlign w:val="center"/>
          </w:tcPr>
          <w:p w14:paraId="4A736FC9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994448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5815554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574FF53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E66DBE" w14:paraId="043C21C0" w14:textId="77777777" w:rsidTr="00626AE8">
        <w:tc>
          <w:tcPr>
            <w:tcW w:w="3114" w:type="dxa"/>
          </w:tcPr>
          <w:p w14:paraId="5CD94F25" w14:textId="77777777" w:rsidR="00E66DBE" w:rsidRPr="00BB6EE4" w:rsidRDefault="00E66DBE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7BE22D9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744BA197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148317FE" w14:textId="77777777" w:rsidR="00E66DBE" w:rsidRPr="00FD7647" w:rsidRDefault="00E66DBE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E66DBE" w14:paraId="6613E103" w14:textId="77777777" w:rsidTr="00626AE8">
        <w:tc>
          <w:tcPr>
            <w:tcW w:w="3114" w:type="dxa"/>
          </w:tcPr>
          <w:p w14:paraId="11E77840" w14:textId="77777777" w:rsidR="00E66DBE" w:rsidRDefault="00E66DBE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77FCFD3F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3F8C5D76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6EA5036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E66DBE" w14:paraId="4C820FD5" w14:textId="77777777" w:rsidTr="00626AE8">
        <w:tc>
          <w:tcPr>
            <w:tcW w:w="3114" w:type="dxa"/>
          </w:tcPr>
          <w:p w14:paraId="23AC0F2D" w14:textId="77777777" w:rsidR="00E66DBE" w:rsidRDefault="00E66DBE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ACEF815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11100317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E534B72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E66DBE" w14:paraId="6AD8673D" w14:textId="77777777" w:rsidTr="00626AE8">
        <w:tc>
          <w:tcPr>
            <w:tcW w:w="3114" w:type="dxa"/>
          </w:tcPr>
          <w:p w14:paraId="34A639CB" w14:textId="77777777" w:rsidR="00E66DBE" w:rsidRDefault="00E66DBE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6803EB4C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7966B88B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74C2A8F3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6" w:name="_Toc102653757"/>
      <w:r>
        <w:t xml:space="preserve">Tabuľka </w:t>
      </w:r>
      <w:fldSimple w:instr=" SEQ Tabuľka \* ARABIC ">
        <w:r w:rsidR="00AB7DF4">
          <w:rPr>
            <w:noProof/>
          </w:rPr>
          <w:t>3</w:t>
        </w:r>
      </w:fldSimple>
      <w:r>
        <w:t xml:space="preserve"> </w:t>
      </w:r>
      <w:r w:rsidR="00F33A05">
        <w:t>Vyhodnotenie predikcií z dát od konca vlny delta</w:t>
      </w:r>
      <w:bookmarkEnd w:id="136"/>
    </w:p>
    <w:p w14:paraId="72A9339C" w14:textId="5961D9E3" w:rsidR="000C2A6A" w:rsidRDefault="008805F2" w:rsidP="004A2FD4">
      <w:pPr>
        <w:pStyle w:val="Nadpis2urovne"/>
      </w:pPr>
      <w:bookmarkStart w:id="137" w:name="_Toc103331070"/>
      <w:r>
        <w:t>Záver</w:t>
      </w:r>
      <w:bookmarkEnd w:id="137"/>
    </w:p>
    <w:p w14:paraId="18018AB3" w14:textId="790A3D45" w:rsidR="002204B1" w:rsidRPr="002204B1" w:rsidRDefault="002204B1" w:rsidP="00FD657A">
      <w:pPr>
        <w:pStyle w:val="Zakladny"/>
      </w:pPr>
      <w:r w:rsidRPr="009D3A3C">
        <w:rPr>
          <w:i/>
          <w:iCs/>
          <w:lang w:val="en-US"/>
        </w:rPr>
        <w:t>(</w:t>
      </w:r>
      <w:proofErr w:type="spellStart"/>
      <w:r w:rsidRPr="009D3A3C">
        <w:rPr>
          <w:i/>
          <w:iCs/>
          <w:lang w:val="en-US"/>
        </w:rPr>
        <w:t>Spracoval</w:t>
      </w:r>
      <w:proofErr w:type="spellEnd"/>
      <w:r w:rsidRPr="009D3A3C">
        <w:rPr>
          <w:i/>
          <w:iCs/>
          <w:lang w:val="en-US"/>
        </w:rPr>
        <w:t>: Juraj Puszter</w:t>
      </w:r>
      <w:r w:rsidR="009D3A3C">
        <w:rPr>
          <w:i/>
          <w:iCs/>
          <w:lang w:val="en-US"/>
        </w:rPr>
        <w:t>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8" w:name="_Toc102653939"/>
      <w:r>
        <w:t xml:space="preserve">Obrázok </w:t>
      </w:r>
      <w:fldSimple w:instr=" SEQ Obrázok \* ARABIC ">
        <w:r>
          <w:rPr>
            <w:noProof/>
          </w:rPr>
          <w:t>27</w:t>
        </w:r>
      </w:fldSimple>
      <w:r>
        <w:t xml:space="preserve"> Porovnanie najlepších výsledkov</w:t>
      </w:r>
      <w:bookmarkEnd w:id="138"/>
    </w:p>
    <w:p w14:paraId="57D1A178" w14:textId="1D04BF40" w:rsidR="000D0707" w:rsidRDefault="008C1799" w:rsidP="000D0707">
      <w:pPr>
        <w:pStyle w:val="Zakladny"/>
      </w:pPr>
      <w:r>
        <w:t xml:space="preserve">Z obrázku je možné vyčítať, že </w:t>
      </w:r>
      <w:r w:rsidR="000D0707">
        <w:t xml:space="preserve">k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bookmarkStart w:id="139" w:name="_Toc103331071"/>
      <w:r>
        <w:rPr>
          <w:lang w:eastAsia="sk-SK"/>
        </w:rPr>
        <w:lastRenderedPageBreak/>
        <w:t>Informácie o členoch tímu</w:t>
      </w:r>
      <w:bookmarkEnd w:id="139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0" w:name="_Toc103331072" w:displacedByCustomXml="next"/>
    <w:sdt>
      <w:sdtPr>
        <w:id w:val="-1508821853"/>
        <w:placeholder>
          <w:docPart w:val="F0FED2EA5C684893B6704A2B4E265775"/>
        </w:placeholder>
      </w:sdtPr>
      <w:sdtEndPr/>
      <w:sdtContent>
        <w:p w14:paraId="17B52027" w14:textId="77777777" w:rsidR="007047EC" w:rsidRPr="00C70C57" w:rsidRDefault="007047EC" w:rsidP="007047EC">
          <w:pPr>
            <w:pStyle w:val="Zoznambezcisel"/>
          </w:pPr>
          <w:r w:rsidRPr="00C70C57">
            <w:t>Zoznam obrázkov</w:t>
          </w:r>
        </w:p>
      </w:sdtContent>
    </w:sdt>
    <w:bookmarkEnd w:id="140" w:displacedByCustomXml="prev"/>
    <w:p w14:paraId="1A9F24E7" w14:textId="77777777" w:rsidR="007047EC" w:rsidRDefault="007047EC" w:rsidP="007047EC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665776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42" w:anchor="_Toc102653913" w:history="1">
        <w:r w:rsidRPr="00BE2BF9">
          <w:rPr>
            <w:rStyle w:val="Hypertextovprepojenie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6844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3" w:anchor="_Toc102653914" w:history="1">
        <w:r w:rsidR="007047EC" w:rsidRPr="00BE2BF9">
          <w:rPr>
            <w:rStyle w:val="Hypertextovprepojenie"/>
            <w:noProof/>
          </w:rPr>
          <w:t xml:space="preserve">Obrázok 2 Služba Azure  Machine Learning </w:t>
        </w:r>
        <w:r w:rsidR="007047EC" w:rsidRPr="00BE2BF9">
          <w:rPr>
            <w:rStyle w:val="Hypertextovprepojenie"/>
            <w:noProof/>
            <w:lang w:val="en-US"/>
          </w:rPr>
          <w:t>(Moreno,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4</w:t>
        </w:r>
        <w:r w:rsidR="007047EC">
          <w:rPr>
            <w:noProof/>
            <w:webHidden/>
          </w:rPr>
          <w:fldChar w:fldCharType="end"/>
        </w:r>
      </w:hyperlink>
    </w:p>
    <w:p w14:paraId="418CCB93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4" w:anchor="_Toc102653915" w:history="1">
        <w:r w:rsidR="007047EC" w:rsidRPr="00BE2BF9">
          <w:rPr>
            <w:rStyle w:val="Hypertextovprepojenie"/>
            <w:noProof/>
          </w:rPr>
          <w:t xml:space="preserve">Obrázok 3 Životný cyklus projektu </w:t>
        </w:r>
        <w:r w:rsidR="007047EC" w:rsidRPr="00BE2BF9">
          <w:rPr>
            <w:rStyle w:val="Hypertextovprepojenie"/>
            <w:noProof/>
            <w:lang w:val="en-US"/>
          </w:rPr>
          <w:t>(Microsoft,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5</w:t>
        </w:r>
        <w:r w:rsidR="007047EC">
          <w:rPr>
            <w:noProof/>
            <w:webHidden/>
          </w:rPr>
          <w:fldChar w:fldCharType="end"/>
        </w:r>
      </w:hyperlink>
    </w:p>
    <w:p w14:paraId="516A9C32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5" w:anchor="_Toc102653916" w:history="1">
        <w:r w:rsidR="007047EC" w:rsidRPr="00BE2BF9">
          <w:rPr>
            <w:rStyle w:val="Hypertextovprepojenie"/>
            <w:noProof/>
          </w:rPr>
          <w:t>Obrázok 4 Vytvorenie modelov ARIMAX a SARIMAX (Date)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7</w:t>
        </w:r>
        <w:r w:rsidR="007047EC">
          <w:rPr>
            <w:noProof/>
            <w:webHidden/>
          </w:rPr>
          <w:fldChar w:fldCharType="end"/>
        </w:r>
      </w:hyperlink>
    </w:p>
    <w:p w14:paraId="01F7032F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6" w:anchor="_Toc102653917" w:history="1">
        <w:r w:rsidR="007047EC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7047EC" w:rsidRPr="00BE2BF9">
          <w:rPr>
            <w:rStyle w:val="Hypertextovprepojenie"/>
            <w:noProof/>
            <w:lang w:val="en-US"/>
          </w:rPr>
          <w:t>(scikit-learn,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8</w:t>
        </w:r>
        <w:r w:rsidR="007047EC">
          <w:rPr>
            <w:noProof/>
            <w:webHidden/>
          </w:rPr>
          <w:fldChar w:fldCharType="end"/>
        </w:r>
      </w:hyperlink>
    </w:p>
    <w:p w14:paraId="7C41CD74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7" w:anchor="_Toc102653918" w:history="1">
        <w:r w:rsidR="007047EC" w:rsidRPr="00BE2BF9">
          <w:rPr>
            <w:rStyle w:val="Hypertextovprepojenie"/>
            <w:noProof/>
          </w:rPr>
          <w:t>Obrázok 6 Model Random Forest (Rastogi,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9</w:t>
        </w:r>
        <w:r w:rsidR="007047EC">
          <w:rPr>
            <w:noProof/>
            <w:webHidden/>
          </w:rPr>
          <w:fldChar w:fldCharType="end"/>
        </w:r>
      </w:hyperlink>
    </w:p>
    <w:p w14:paraId="0373E1DE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8" w:anchor="_Toc102653919" w:history="1">
        <w:r w:rsidR="007047EC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10</w:t>
        </w:r>
        <w:r w:rsidR="007047EC">
          <w:rPr>
            <w:noProof/>
            <w:webHidden/>
          </w:rPr>
          <w:fldChar w:fldCharType="end"/>
        </w:r>
      </w:hyperlink>
    </w:p>
    <w:p w14:paraId="0FACBC78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9" w:anchor="_Toc102653920" w:history="1">
        <w:r w:rsidR="007047EC" w:rsidRPr="00BE2BF9">
          <w:rPr>
            <w:rStyle w:val="Hypertextovprepojenie"/>
            <w:noProof/>
          </w:rPr>
          <w:t>Obrázok 8 Voting Ensemble (KDnuggets,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11</w:t>
        </w:r>
        <w:r w:rsidR="007047EC">
          <w:rPr>
            <w:noProof/>
            <w:webHidden/>
          </w:rPr>
          <w:fldChar w:fldCharType="end"/>
        </w:r>
      </w:hyperlink>
    </w:p>
    <w:p w14:paraId="70C7119F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0" w:anchor="_Toc102653921" w:history="1">
        <w:r w:rsidR="007047EC" w:rsidRPr="00BE2BF9">
          <w:rPr>
            <w:rStyle w:val="Hypertextovprepojenie"/>
            <w:noProof/>
          </w:rPr>
          <w:t>Obrázok 9: Grafické znázornenie – SVM (Rajat2712,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FFBEC49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1" w:anchor="_Toc102653922" w:history="1">
        <w:r w:rsidR="007047EC" w:rsidRPr="00BE2BF9">
          <w:rPr>
            <w:rStyle w:val="Hypertextovprepojenie"/>
            <w:noProof/>
          </w:rPr>
          <w:t>Obrázok 10: Grafické znázornenie hlbokého Metric learning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EA4792C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2" w:anchor="_Toc102653923" w:history="1">
        <w:r w:rsidR="007047EC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14</w:t>
        </w:r>
        <w:r w:rsidR="007047EC">
          <w:rPr>
            <w:noProof/>
            <w:webHidden/>
          </w:rPr>
          <w:fldChar w:fldCharType="end"/>
        </w:r>
      </w:hyperlink>
    </w:p>
    <w:p w14:paraId="26C95FDB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7047EC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15</w:t>
        </w:r>
        <w:r w:rsidR="007047EC">
          <w:rPr>
            <w:noProof/>
            <w:webHidden/>
          </w:rPr>
          <w:fldChar w:fldCharType="end"/>
        </w:r>
      </w:hyperlink>
    </w:p>
    <w:p w14:paraId="166F2A5B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3" w:anchor="_Toc102653925" w:history="1">
        <w:r w:rsidR="007047EC" w:rsidRPr="00BE2BF9">
          <w:rPr>
            <w:rStyle w:val="Hypertextovprepojenie"/>
            <w:noProof/>
          </w:rPr>
          <w:t>Obrázok 13 Graf predikcie Ag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17</w:t>
        </w:r>
        <w:r w:rsidR="007047EC">
          <w:rPr>
            <w:noProof/>
            <w:webHidden/>
          </w:rPr>
          <w:fldChar w:fldCharType="end"/>
        </w:r>
      </w:hyperlink>
    </w:p>
    <w:p w14:paraId="41B897B6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4" w:anchor="_Toc102653926" w:history="1">
        <w:r w:rsidR="007047EC" w:rsidRPr="00BE2BF9">
          <w:rPr>
            <w:rStyle w:val="Hypertextovprepojenie"/>
            <w:noProof/>
          </w:rPr>
          <w:t>Obrázok 14 Graf predikcie úmrtí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18</w:t>
        </w:r>
        <w:r w:rsidR="007047EC">
          <w:rPr>
            <w:noProof/>
            <w:webHidden/>
          </w:rPr>
          <w:fldChar w:fldCharType="end"/>
        </w:r>
      </w:hyperlink>
    </w:p>
    <w:p w14:paraId="61A0F2DD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5" w:anchor="_Toc102653927" w:history="1">
        <w:r w:rsidR="007047EC" w:rsidRPr="00BE2BF9">
          <w:rPr>
            <w:rStyle w:val="Hypertextovprepojenie"/>
            <w:noProof/>
          </w:rPr>
          <w:t>Obrázok 15 Graf predikcie úmrtí z úmrt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7691E8A4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6" w:anchor="_Toc102653928" w:history="1">
        <w:r w:rsidR="007047EC" w:rsidRPr="00BE2BF9">
          <w:rPr>
            <w:rStyle w:val="Hypertextovprepojenie"/>
            <w:noProof/>
          </w:rPr>
          <w:t>Obrázok 16 Graf predikcie kompletne zaočkovaných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5696CC0B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7047EC" w:rsidRPr="00BE2BF9">
          <w:rPr>
            <w:rStyle w:val="Hypertextovprepojenie"/>
            <w:noProof/>
          </w:rPr>
          <w:t>Obrázok 17 Graf celkových hospitalizácií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20</w:t>
        </w:r>
        <w:r w:rsidR="007047EC">
          <w:rPr>
            <w:noProof/>
            <w:webHidden/>
          </w:rPr>
          <w:fldChar w:fldCharType="end"/>
        </w:r>
      </w:hyperlink>
    </w:p>
    <w:p w14:paraId="721EB48F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7" w:anchor="_Toc102653930" w:history="1">
        <w:r w:rsidR="007047EC" w:rsidRPr="00BE2BF9">
          <w:rPr>
            <w:rStyle w:val="Hypertextovprepojenie"/>
            <w:noProof/>
          </w:rPr>
          <w:t>Obrázok 18 Graf časového vývoja UPV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21</w:t>
        </w:r>
        <w:r w:rsidR="007047EC">
          <w:rPr>
            <w:noProof/>
            <w:webHidden/>
          </w:rPr>
          <w:fldChar w:fldCharType="end"/>
        </w:r>
      </w:hyperlink>
    </w:p>
    <w:p w14:paraId="1F01C7BD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7047EC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225865D1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7047EC" w:rsidRPr="00BE2BF9">
          <w:rPr>
            <w:rStyle w:val="Hypertextovprepojenie"/>
            <w:noProof/>
          </w:rPr>
          <w:t>Obrázok 20 Predikcia hospitalizácií z (PCR%, Ag%)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3446D9B2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7047EC" w:rsidRPr="00BE2BF9">
          <w:rPr>
            <w:rStyle w:val="Hypertextovprepojenie"/>
            <w:noProof/>
          </w:rPr>
          <w:t>Obrázok 21 Predikcia hospitalizácií z (PCR, Ag)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D1A422E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7047EC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369A140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7047EC" w:rsidRPr="00BE2BF9">
          <w:rPr>
            <w:rStyle w:val="Hypertextovprepojenie"/>
            <w:noProof/>
          </w:rPr>
          <w:t>Obrázok 23 Graf predikcie hospitalizácii z parametrov Ag, Ag%, PCR,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26</w:t>
        </w:r>
        <w:r w:rsidR="007047EC">
          <w:rPr>
            <w:noProof/>
            <w:webHidden/>
          </w:rPr>
          <w:fldChar w:fldCharType="end"/>
        </w:r>
      </w:hyperlink>
    </w:p>
    <w:p w14:paraId="565BD31D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7047EC" w:rsidRPr="00BE2BF9">
          <w:rPr>
            <w:rStyle w:val="Hypertextovprepojenie"/>
            <w:noProof/>
          </w:rPr>
          <w:t>Obrázok 24 Graf predikcie hospitalizácii z parametrov Ag%,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1BBEE896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7047EC" w:rsidRPr="00BE2BF9">
          <w:rPr>
            <w:rStyle w:val="Hypertextovprepojenie"/>
            <w:noProof/>
          </w:rPr>
          <w:t>Obrázok 25 Graf predikcie hospitalizácií z parametrov Ag, PCR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05ED8F4C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7047EC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28</w:t>
        </w:r>
        <w:r w:rsidR="007047EC">
          <w:rPr>
            <w:noProof/>
            <w:webHidden/>
          </w:rPr>
          <w:fldChar w:fldCharType="end"/>
        </w:r>
      </w:hyperlink>
    </w:p>
    <w:p w14:paraId="059F110F" w14:textId="77777777" w:rsidR="007047EC" w:rsidRDefault="00804CD0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7047EC" w:rsidRPr="00BE2BF9">
          <w:rPr>
            <w:rStyle w:val="Hypertextovprepojenie"/>
            <w:noProof/>
          </w:rPr>
          <w:t>Obrázok 27 Porovnanie najlepších výsledkov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29</w:t>
        </w:r>
        <w:r w:rsidR="007047EC">
          <w:rPr>
            <w:noProof/>
            <w:webHidden/>
          </w:rPr>
          <w:fldChar w:fldCharType="end"/>
        </w:r>
      </w:hyperlink>
    </w:p>
    <w:p w14:paraId="43402F0D" w14:textId="425E13A3" w:rsidR="00CD221F" w:rsidRPr="009924D5" w:rsidRDefault="007047EC" w:rsidP="007047EC">
      <w:pPr>
        <w:pStyle w:val="Nadpisneslovan"/>
      </w:pPr>
      <w:r w:rsidRPr="00FB6410">
        <w:lastRenderedPageBreak/>
        <w:fldChar w:fldCharType="end"/>
      </w:r>
      <w:bookmarkStart w:id="141" w:name="_Toc103331073"/>
      <w:r w:rsidR="00CD221F"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804CD0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804CD0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804CD0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804CD0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804CD0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804CD0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3331074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804CD0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804CD0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3331075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72606DDB" w14:textId="77777777" w:rsidR="00730ABA" w:rsidRDefault="005712C4" w:rsidP="00730ABA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730ABA">
            <w:rPr>
              <w:b/>
              <w:bCs/>
              <w:noProof/>
            </w:rPr>
            <w:t>Bigelow, Stephen J. 2020.</w:t>
          </w:r>
          <w:r w:rsidR="00730ABA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78635A3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1688493F" w14:textId="748943DB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2020.</w:t>
          </w:r>
          <w:r w:rsidR="00730ABA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056EACF7" w14:textId="1A28BD24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2018.</w:t>
          </w:r>
          <w:r w:rsidR="00730ABA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01EE204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7580AA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779D3C2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 19 predictions. 2022.</w:t>
          </w:r>
          <w:r>
            <w:rPr>
              <w:noProof/>
            </w:rPr>
            <w:t xml:space="preserve"> Covid_predictions. </w:t>
          </w:r>
          <w:r>
            <w:rPr>
              <w:i/>
              <w:iCs/>
              <w:noProof/>
            </w:rPr>
            <w:t xml:space="preserve">Covid_predictions. </w:t>
          </w:r>
          <w:r>
            <w:rPr>
              <w:noProof/>
            </w:rPr>
            <w:t>[Online] 13. 05 2022. [Dátum: 13. 05 2022.] https://github.com/j-puszter/Covid_predictions.</w:t>
          </w:r>
        </w:p>
        <w:p w14:paraId="6619775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covid19 predictions. 2022.</w:t>
          </w:r>
          <w:r>
            <w:rPr>
              <w:noProof/>
            </w:rPr>
            <w:t xml:space="preserve"> Predikcia epidemiologických dát v súvislosti s pandémiou COVID-19. </w:t>
          </w:r>
          <w:r>
            <w:rPr>
              <w:i/>
              <w:iCs/>
              <w:noProof/>
            </w:rPr>
            <w:t xml:space="preserve">Predikcia epidemiologických dát v súvislosti s pandémiou COVID-19. </w:t>
          </w:r>
          <w:r>
            <w:rPr>
              <w:noProof/>
            </w:rPr>
            <w:t>[Online] 13. 05 2022. [Dátum: 13. 05 2022.] https://j-puszter.github.io/Covid_predictions/.</w:t>
          </w:r>
        </w:p>
        <w:p w14:paraId="7A04100E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08E8E5E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9C9338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CA7CA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011C54B5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36EA4EEA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55E2327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61B6BA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3A290D76" w14:textId="1E1A68DA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3F62A2E" w14:textId="70FC7BF0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5BCF70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5D5DE35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75E68C77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28A79C9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12FA506" w14:textId="130071F2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</w:t>
          </w:r>
          <w:r w:rsidR="00730ABA">
            <w:rPr>
              <w:b/>
              <w:bCs/>
              <w:noProof/>
            </w:rPr>
            <w:t>. 2016.</w:t>
          </w:r>
          <w:r w:rsidR="00730ABA">
            <w:rPr>
              <w:noProof/>
            </w:rPr>
            <w:t xml:space="preserve"> PyFlux. [Online] 2016. [Dátum: 5. 3 2022.] https://pyflux.readthedocs.io/en/latest/arimax.html.</w:t>
          </w:r>
        </w:p>
        <w:p w14:paraId="5BDAB2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FF6BC4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7A242F0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EEEC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26EBE3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28EC7D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A94C4C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384D683F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0CA5190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5ACEEE40" w:rsidR="00E34E48" w:rsidRPr="00CE4F51" w:rsidRDefault="005712C4" w:rsidP="00730ABA">
          <w:pPr>
            <w:rPr>
              <w:sz w:val="24"/>
              <w:szCs w:val="24"/>
              <w:lang w:eastAsia="sk-SK"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E34E48" w:rsidRPr="00CE4F51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5AFF9" w14:textId="77777777" w:rsidR="00804CD0" w:rsidRDefault="00804CD0" w:rsidP="00C546A9">
      <w:pPr>
        <w:spacing w:after="0" w:line="240" w:lineRule="auto"/>
      </w:pPr>
      <w:r>
        <w:separator/>
      </w:r>
    </w:p>
  </w:endnote>
  <w:endnote w:type="continuationSeparator" w:id="0">
    <w:p w14:paraId="3F23DF34" w14:textId="77777777" w:rsidR="00804CD0" w:rsidRDefault="00804CD0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11519383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22430E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C36A2" w14:textId="77777777" w:rsidR="00804CD0" w:rsidRDefault="00804CD0" w:rsidP="00C546A9">
      <w:pPr>
        <w:spacing w:after="0" w:line="240" w:lineRule="auto"/>
      </w:pPr>
      <w:r>
        <w:separator/>
      </w:r>
    </w:p>
  </w:footnote>
  <w:footnote w:type="continuationSeparator" w:id="0">
    <w:p w14:paraId="07BDE38E" w14:textId="77777777" w:rsidR="00804CD0" w:rsidRDefault="00804CD0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6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9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6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0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2"/>
  </w:num>
  <w:num w:numId="2" w16cid:durableId="1907835990">
    <w:abstractNumId w:val="18"/>
  </w:num>
  <w:num w:numId="3" w16cid:durableId="522474878">
    <w:abstractNumId w:val="11"/>
  </w:num>
  <w:num w:numId="4" w16cid:durableId="262035252">
    <w:abstractNumId w:val="30"/>
  </w:num>
  <w:num w:numId="5" w16cid:durableId="737096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5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3"/>
  </w:num>
  <w:num w:numId="10" w16cid:durableId="1460150620">
    <w:abstractNumId w:val="1"/>
  </w:num>
  <w:num w:numId="11" w16cid:durableId="37219128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8"/>
  </w:num>
  <w:num w:numId="13" w16cid:durableId="2090468279">
    <w:abstractNumId w:val="26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1"/>
  </w:num>
  <w:num w:numId="17" w16cid:durableId="1939556709">
    <w:abstractNumId w:val="24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6"/>
  </w:num>
  <w:num w:numId="22" w16cid:durableId="1008214613">
    <w:abstractNumId w:val="29"/>
  </w:num>
  <w:num w:numId="23" w16cid:durableId="1165322999">
    <w:abstractNumId w:val="20"/>
  </w:num>
  <w:num w:numId="24" w16cid:durableId="1663855404">
    <w:abstractNumId w:val="7"/>
  </w:num>
  <w:num w:numId="25" w16cid:durableId="552927450">
    <w:abstractNumId w:val="19"/>
  </w:num>
  <w:num w:numId="26" w16cid:durableId="1430351134">
    <w:abstractNumId w:val="15"/>
  </w:num>
  <w:num w:numId="27" w16cid:durableId="965887131">
    <w:abstractNumId w:val="12"/>
  </w:num>
  <w:num w:numId="28" w16cid:durableId="1371027451">
    <w:abstractNumId w:val="9"/>
  </w:num>
  <w:num w:numId="29" w16cid:durableId="1481506900">
    <w:abstractNumId w:val="17"/>
  </w:num>
  <w:num w:numId="30" w16cid:durableId="1726248577">
    <w:abstractNumId w:val="27"/>
  </w:num>
  <w:num w:numId="31" w16cid:durableId="409616790">
    <w:abstractNumId w:val="14"/>
  </w:num>
  <w:num w:numId="32" w16cid:durableId="1187447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3"/>
  </w:num>
  <w:num w:numId="34" w16cid:durableId="26138326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0B9D"/>
    <w:rsid w:val="00001012"/>
    <w:rsid w:val="00001CA2"/>
    <w:rsid w:val="0000282D"/>
    <w:rsid w:val="00005800"/>
    <w:rsid w:val="00005D10"/>
    <w:rsid w:val="00006269"/>
    <w:rsid w:val="00006A64"/>
    <w:rsid w:val="00007A18"/>
    <w:rsid w:val="00007AAC"/>
    <w:rsid w:val="00010026"/>
    <w:rsid w:val="00010DA4"/>
    <w:rsid w:val="0001239F"/>
    <w:rsid w:val="000139AA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4A35"/>
    <w:rsid w:val="000365F7"/>
    <w:rsid w:val="00040FEF"/>
    <w:rsid w:val="00041A26"/>
    <w:rsid w:val="000537AE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0391"/>
    <w:rsid w:val="000A10DD"/>
    <w:rsid w:val="000A1115"/>
    <w:rsid w:val="000A1DD5"/>
    <w:rsid w:val="000A3424"/>
    <w:rsid w:val="000A4698"/>
    <w:rsid w:val="000A4DDA"/>
    <w:rsid w:val="000A5324"/>
    <w:rsid w:val="000B0358"/>
    <w:rsid w:val="000B1103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6BCC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36891"/>
    <w:rsid w:val="0014279A"/>
    <w:rsid w:val="00142EE9"/>
    <w:rsid w:val="00147150"/>
    <w:rsid w:val="00150F55"/>
    <w:rsid w:val="001517CE"/>
    <w:rsid w:val="001528A1"/>
    <w:rsid w:val="00152BF1"/>
    <w:rsid w:val="00154CF6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589"/>
    <w:rsid w:val="001D6977"/>
    <w:rsid w:val="001E07C5"/>
    <w:rsid w:val="001E2758"/>
    <w:rsid w:val="001E2854"/>
    <w:rsid w:val="001E49EE"/>
    <w:rsid w:val="001E5FE1"/>
    <w:rsid w:val="001F0FBE"/>
    <w:rsid w:val="001F3FB2"/>
    <w:rsid w:val="00201454"/>
    <w:rsid w:val="00201CF1"/>
    <w:rsid w:val="00206FE9"/>
    <w:rsid w:val="00207352"/>
    <w:rsid w:val="002131E9"/>
    <w:rsid w:val="00213421"/>
    <w:rsid w:val="0021404C"/>
    <w:rsid w:val="00216525"/>
    <w:rsid w:val="002204B1"/>
    <w:rsid w:val="0022430E"/>
    <w:rsid w:val="00224C20"/>
    <w:rsid w:val="00224F82"/>
    <w:rsid w:val="00227423"/>
    <w:rsid w:val="00230B10"/>
    <w:rsid w:val="00232E6F"/>
    <w:rsid w:val="00235BA3"/>
    <w:rsid w:val="002360BF"/>
    <w:rsid w:val="0024027A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004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06B1"/>
    <w:rsid w:val="002C3126"/>
    <w:rsid w:val="002C3A33"/>
    <w:rsid w:val="002C6588"/>
    <w:rsid w:val="002D0E78"/>
    <w:rsid w:val="002D3F8E"/>
    <w:rsid w:val="002D4938"/>
    <w:rsid w:val="002D77EC"/>
    <w:rsid w:val="002D780B"/>
    <w:rsid w:val="002D7EE7"/>
    <w:rsid w:val="002F5D76"/>
    <w:rsid w:val="002F651B"/>
    <w:rsid w:val="003013EB"/>
    <w:rsid w:val="00305575"/>
    <w:rsid w:val="00305844"/>
    <w:rsid w:val="0030586C"/>
    <w:rsid w:val="003066E0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0385"/>
    <w:rsid w:val="0035129A"/>
    <w:rsid w:val="0035185E"/>
    <w:rsid w:val="003523E2"/>
    <w:rsid w:val="00354701"/>
    <w:rsid w:val="003616C9"/>
    <w:rsid w:val="00363EA2"/>
    <w:rsid w:val="003728A3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56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94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4E77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2F5"/>
    <w:rsid w:val="00496AB3"/>
    <w:rsid w:val="004A1C64"/>
    <w:rsid w:val="004A2FD4"/>
    <w:rsid w:val="004A39FA"/>
    <w:rsid w:val="004A3A6D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4F632C"/>
    <w:rsid w:val="005017DA"/>
    <w:rsid w:val="005024A4"/>
    <w:rsid w:val="00503EE5"/>
    <w:rsid w:val="00505803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33B18"/>
    <w:rsid w:val="005443CD"/>
    <w:rsid w:val="0054595A"/>
    <w:rsid w:val="00545B8F"/>
    <w:rsid w:val="00547546"/>
    <w:rsid w:val="00553904"/>
    <w:rsid w:val="00553D98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3614"/>
    <w:rsid w:val="005855D7"/>
    <w:rsid w:val="00593576"/>
    <w:rsid w:val="005958AD"/>
    <w:rsid w:val="00595EE1"/>
    <w:rsid w:val="00596A28"/>
    <w:rsid w:val="0059750F"/>
    <w:rsid w:val="005A167D"/>
    <w:rsid w:val="005A28A4"/>
    <w:rsid w:val="005A30A9"/>
    <w:rsid w:val="005A315A"/>
    <w:rsid w:val="005B0018"/>
    <w:rsid w:val="005B4567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4BBB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54D30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B6A7A"/>
    <w:rsid w:val="006C3FA7"/>
    <w:rsid w:val="006C6B28"/>
    <w:rsid w:val="006D1E0A"/>
    <w:rsid w:val="006D2B3B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7EC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0ABA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1C17"/>
    <w:rsid w:val="0079313E"/>
    <w:rsid w:val="007938A0"/>
    <w:rsid w:val="00794181"/>
    <w:rsid w:val="00796C34"/>
    <w:rsid w:val="007A1BEF"/>
    <w:rsid w:val="007A43CE"/>
    <w:rsid w:val="007A5496"/>
    <w:rsid w:val="007A60B6"/>
    <w:rsid w:val="007A6D7E"/>
    <w:rsid w:val="007A7494"/>
    <w:rsid w:val="007B027E"/>
    <w:rsid w:val="007B048B"/>
    <w:rsid w:val="007B3914"/>
    <w:rsid w:val="007B3D6C"/>
    <w:rsid w:val="007B750F"/>
    <w:rsid w:val="007C02D2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04CD0"/>
    <w:rsid w:val="008101AE"/>
    <w:rsid w:val="00811A7F"/>
    <w:rsid w:val="00812CCD"/>
    <w:rsid w:val="00815E89"/>
    <w:rsid w:val="0081734C"/>
    <w:rsid w:val="00817BD2"/>
    <w:rsid w:val="00820D13"/>
    <w:rsid w:val="00822319"/>
    <w:rsid w:val="00824C0D"/>
    <w:rsid w:val="00827CF0"/>
    <w:rsid w:val="00835A8C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911AE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10F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098B"/>
    <w:rsid w:val="009D3A3C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5BD8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17A39"/>
    <w:rsid w:val="00B201D8"/>
    <w:rsid w:val="00B23650"/>
    <w:rsid w:val="00B26AF4"/>
    <w:rsid w:val="00B26F73"/>
    <w:rsid w:val="00B27C1E"/>
    <w:rsid w:val="00B33AEA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5890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1A27"/>
    <w:rsid w:val="00C538E3"/>
    <w:rsid w:val="00C546A9"/>
    <w:rsid w:val="00C60C9F"/>
    <w:rsid w:val="00C615EA"/>
    <w:rsid w:val="00C63953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A6B"/>
    <w:rsid w:val="00C87B15"/>
    <w:rsid w:val="00C87FEB"/>
    <w:rsid w:val="00C91374"/>
    <w:rsid w:val="00C91DF1"/>
    <w:rsid w:val="00C97609"/>
    <w:rsid w:val="00C9774B"/>
    <w:rsid w:val="00CA0E01"/>
    <w:rsid w:val="00CA27D8"/>
    <w:rsid w:val="00CA4B3C"/>
    <w:rsid w:val="00CA5BD3"/>
    <w:rsid w:val="00CB0E5E"/>
    <w:rsid w:val="00CB1A6F"/>
    <w:rsid w:val="00CB1D30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05B80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1673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5BC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5AC9"/>
    <w:rsid w:val="00E4644B"/>
    <w:rsid w:val="00E47838"/>
    <w:rsid w:val="00E50255"/>
    <w:rsid w:val="00E50C9C"/>
    <w:rsid w:val="00E5210A"/>
    <w:rsid w:val="00E54195"/>
    <w:rsid w:val="00E552AD"/>
    <w:rsid w:val="00E56369"/>
    <w:rsid w:val="00E57A73"/>
    <w:rsid w:val="00E63048"/>
    <w:rsid w:val="00E634E4"/>
    <w:rsid w:val="00E635B0"/>
    <w:rsid w:val="00E66DBE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301E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42350"/>
    <w:rsid w:val="00F519EE"/>
    <w:rsid w:val="00F525E9"/>
    <w:rsid w:val="00F52728"/>
    <w:rsid w:val="00F53104"/>
    <w:rsid w:val="00F54DC0"/>
    <w:rsid w:val="00F56556"/>
    <w:rsid w:val="00F5748D"/>
    <w:rsid w:val="00F61A33"/>
    <w:rsid w:val="00F6357F"/>
    <w:rsid w:val="00F63F9D"/>
    <w:rsid w:val="00F640EF"/>
    <w:rsid w:val="00F660F6"/>
    <w:rsid w:val="00F66622"/>
    <w:rsid w:val="00F7112F"/>
    <w:rsid w:val="00F7159A"/>
    <w:rsid w:val="00F8011C"/>
    <w:rsid w:val="00F82A75"/>
    <w:rsid w:val="00F835BD"/>
    <w:rsid w:val="00F87A5A"/>
    <w:rsid w:val="00F87A5B"/>
    <w:rsid w:val="00F912D2"/>
    <w:rsid w:val="00F937F5"/>
    <w:rsid w:val="00FA2536"/>
    <w:rsid w:val="00FA5B17"/>
    <w:rsid w:val="00FA74AC"/>
    <w:rsid w:val="00FB307C"/>
    <w:rsid w:val="00FB5A28"/>
    <w:rsid w:val="00FB6410"/>
    <w:rsid w:val="00FB737A"/>
    <w:rsid w:val="00FC008D"/>
    <w:rsid w:val="00FC053D"/>
    <w:rsid w:val="00FD123B"/>
    <w:rsid w:val="00FD657A"/>
    <w:rsid w:val="00FD7647"/>
    <w:rsid w:val="00FE2497"/>
    <w:rsid w:val="00FE3B96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kacma\PycharmProjects\TP_projekt\Covid_predictions\Dokumnetacia\tim_projekt_corrected.docx" TargetMode="External"/><Relationship Id="rId47" Type="http://schemas.openxmlformats.org/officeDocument/2006/relationships/hyperlink" Target="file:///C:\Users\kacma\PycharmProjects\TP_projekt\Covid_predictions\Dokumnetacia\tim_projekt_corrected.docx" TargetMode="External"/><Relationship Id="rId50" Type="http://schemas.openxmlformats.org/officeDocument/2006/relationships/hyperlink" Target="file:///C:\Users\kacma\PycharmProjects\TP_projekt\Covid_predictions\Dokumnetacia\tim_projekt_corrected.docx" TargetMode="External"/><Relationship Id="rId55" Type="http://schemas.openxmlformats.org/officeDocument/2006/relationships/hyperlink" Target="file:///C:\Users\kacma\PycharmProjects\TP_projekt\Covid_predictions\Dokumnetacia\tim_projekt_corrected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C:\Users\kacma\PycharmProjects\TP_projekt\Covid_predictions\Dokumnetacia\tim_projekt_corrected.docx" TargetMode="External"/><Relationship Id="rId53" Type="http://schemas.openxmlformats.org/officeDocument/2006/relationships/hyperlink" Target="file:///C:\Users\kacma\PycharmProjects\TP_projekt\Covid_predictions\Dokumnetacia\tim_projekt_corrected.docx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file:///C:\Users\kacma\PycharmProjects\TP_projekt\Covid_predictions\Dokumnetacia\tim_projekt_corrected.docx" TargetMode="External"/><Relationship Id="rId48" Type="http://schemas.openxmlformats.org/officeDocument/2006/relationships/hyperlink" Target="file:///C:\Users\kacma\PycharmProjects\TP_projekt\Covid_predictions\Dokumnetacia\tim_projekt_corrected.docx" TargetMode="External"/><Relationship Id="rId56" Type="http://schemas.openxmlformats.org/officeDocument/2006/relationships/hyperlink" Target="file:///C:\Users\kacma\PycharmProjects\TP_projekt\Covid_predictions\Dokumnetacia\tim_projekt_corrected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kacma\PycharmProjects\TP_projekt\Covid_predictions\Dokumnetacia\tim_projekt_corrected.docx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file:///C:\Users\kacma\PycharmProjects\TP_projekt\Covid_predictions\Dokumnetacia\tim_projekt_corrected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C:\Users\kacma\PycharmProjects\TP_projekt\Covid_predictions\Dokumnetacia\tim_projekt_corrected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file:///C:\Users\kacma\PycharmProjects\TP_projekt\Covid_predictions\Dokumnetacia\tim_projekt_corrected.docx" TargetMode="External"/><Relationship Id="rId57" Type="http://schemas.openxmlformats.org/officeDocument/2006/relationships/hyperlink" Target="file:///C:\Users\kacma\PycharmProjects\TP_projekt\Covid_predictions\Dokumnetacia\tim_projekt_corrected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kacma\PycharmProjects\TP_projekt\Covid_predictions\Dokumnetacia\tim_projekt_corrected.docx" TargetMode="External"/><Relationship Id="rId52" Type="http://schemas.openxmlformats.org/officeDocument/2006/relationships/hyperlink" Target="file:///C:\Users\kacma\PycharmProjects\TP_projekt\Covid_predictions\Dokumnetacia\tim_projekt_corrected.docx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F0FED2EA5C684893B6704A2B4E265775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4212A32-2C41-48D4-BFA2-ABAA6B5E40AF}"/>
      </w:docPartPr>
      <w:docPartBody>
        <w:p w:rsidR="00554410" w:rsidRDefault="00607955" w:rsidP="00607955">
          <w:pPr>
            <w:pStyle w:val="F0FED2EA5C684893B6704A2B4E265775"/>
          </w:pPr>
          <w:r w:rsidRPr="008C3053">
            <w:rPr>
              <w:rStyle w:val="Nadpis3Char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2F51D1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74B20"/>
    <w:rsid w:val="004A2FC9"/>
    <w:rsid w:val="004A4A88"/>
    <w:rsid w:val="004F7143"/>
    <w:rsid w:val="00521100"/>
    <w:rsid w:val="00522509"/>
    <w:rsid w:val="00554410"/>
    <w:rsid w:val="00595648"/>
    <w:rsid w:val="005B7795"/>
    <w:rsid w:val="005C7EBC"/>
    <w:rsid w:val="005E0A47"/>
    <w:rsid w:val="005F164E"/>
    <w:rsid w:val="00607955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A6AFC"/>
    <w:rsid w:val="008D3775"/>
    <w:rsid w:val="0091048B"/>
    <w:rsid w:val="009563D2"/>
    <w:rsid w:val="009857EC"/>
    <w:rsid w:val="009B377B"/>
    <w:rsid w:val="009D50B5"/>
    <w:rsid w:val="009E048F"/>
    <w:rsid w:val="009E3E86"/>
    <w:rsid w:val="00A40D1D"/>
    <w:rsid w:val="00A57B63"/>
    <w:rsid w:val="00A97A46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91064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0795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60795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6079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079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079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079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079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079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079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607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F0FED2EA5C684893B6704A2B4E265775">
    <w:name w:val="F0FED2EA5C684893B6704A2B4E265775"/>
    <w:rsid w:val="00607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16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17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13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12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25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26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4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5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9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10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11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27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20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28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18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19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14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6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8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7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15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3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29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30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31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21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22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23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32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24</b:RefOrder>
  </b:Source>
  <b:Source>
    <b:Tag>cov22</b:Tag>
    <b:SourceType>InternetSite</b:SourceType>
    <b:Guid>{82B407CE-E146-4A60-9C61-6F0132A16F66}</b:Guid>
    <b:Author>
      <b:Author>
        <b:Corporate>covid19 predictions</b:Corporate>
      </b:Author>
    </b:Author>
    <b:Title>Predikcia epidemiologických dát v súvislosti s pandémiou COVID-19</b:Title>
    <b:InternetSiteTitle>Predikcia epidemiologických dát v súvislosti s pandémiou COVID-19</b:InternetSiteTitle>
    <b:Year>2022</b:Year>
    <b:Month>05</b:Month>
    <b:Day>13</b:Day>
    <b:YearAccessed>2022</b:YearAccessed>
    <b:MonthAccessed>05</b:MonthAccessed>
    <b:DayAccessed>13</b:DayAccessed>
    <b:URL>https://j-puszter.github.io/Covid_predictions/</b:URL>
    <b:RefOrder>1</b:RefOrder>
  </b:Source>
  <b:Source>
    <b:Tag>cov221</b:Tag>
    <b:SourceType>InternetSite</b:SourceType>
    <b:Guid>{62B33FBA-42E2-4C56-B2E3-CFEDF67162A1}</b:Guid>
    <b:Author>
      <b:Author>
        <b:Corporate>covid 19 predictions</b:Corporate>
      </b:Author>
    </b:Author>
    <b:Title>Covid_predictions</b:Title>
    <b:InternetSiteTitle>Covid_predictions</b:InternetSiteTitle>
    <b:Year>2022</b:Year>
    <b:Month>05</b:Month>
    <b:Day>13</b:Day>
    <b:YearAccessed>2022</b:YearAccessed>
    <b:MonthAccessed>05</b:MonthAccessed>
    <b:DayAccessed>13</b:DayAccessed>
    <b:URL>https://github.com/j-puszter/Covid_predictions</b:URL>
    <b:RefOrder>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74C5294A-35DE-4C7F-A125-BF4F4F99A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951</TotalTime>
  <Pages>40</Pages>
  <Words>7102</Words>
  <Characters>40487</Characters>
  <Application>Microsoft Office Word</Application>
  <DocSecurity>0</DocSecurity>
  <Lines>337</Lines>
  <Paragraphs>94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548</cp:revision>
  <cp:lastPrinted>2022-01-24T22:50:00Z</cp:lastPrinted>
  <dcterms:created xsi:type="dcterms:W3CDTF">2022-03-06T16:35:00Z</dcterms:created>
  <dcterms:modified xsi:type="dcterms:W3CDTF">2022-05-13T10:33:00Z</dcterms:modified>
</cp:coreProperties>
</file>