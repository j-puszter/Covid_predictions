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DefaultParagraphFont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A55B3F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DefaultParagraphFont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DefaultParagraphFont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A55B3F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DefaultParagraphFont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TOCHeading"/>
            <w:numPr>
              <w:ilvl w:val="0"/>
              <w:numId w:val="0"/>
            </w:numPr>
            <w:spacing w:before="0"/>
          </w:pPr>
        </w:p>
        <w:p w14:paraId="7AECF955" w14:textId="14D45F72" w:rsidR="00C1320E" w:rsidRDefault="008645F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8146768" w:history="1">
            <w:r w:rsidR="00C1320E" w:rsidRPr="002906DD">
              <w:rPr>
                <w:rStyle w:val="Hyperlink"/>
                <w:noProof/>
              </w:rPr>
              <w:t>Úvod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0262784" w14:textId="4B863DE5" w:rsidR="00C1320E" w:rsidRDefault="00C1320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69" w:history="1">
            <w:r w:rsidRPr="002906DD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2906DD">
              <w:rPr>
                <w:rStyle w:val="Hyperlink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6D3B1" w14:textId="236A6AF6" w:rsidR="00C1320E" w:rsidRDefault="00C1320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0" w:history="1">
            <w:r w:rsidRPr="002906DD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2906DD">
              <w:rPr>
                <w:rStyle w:val="Hyperlink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CD99" w14:textId="441BB730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1" w:history="1">
            <w:r w:rsidRPr="002906DD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2513" w14:textId="08C4D85E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2" w:history="1">
            <w:r w:rsidRPr="002906DD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2271E" w14:textId="48484CF1" w:rsidR="00C1320E" w:rsidRDefault="00C1320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3" w:history="1">
            <w:r w:rsidRPr="002906DD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2906DD">
              <w:rPr>
                <w:rStyle w:val="Hyperlink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5BE0" w14:textId="68CBD6DD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4" w:history="1">
            <w:r w:rsidRPr="002906DD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8021" w14:textId="78B9CC8E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5" w:history="1">
            <w:r w:rsidRPr="002906DD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7770" w14:textId="542F5FBE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6" w:history="1">
            <w:r w:rsidRPr="002906DD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CA7F" w14:textId="7FA335D2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7" w:history="1">
            <w:r w:rsidRPr="002906DD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73691" w14:textId="5785389D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8" w:history="1">
            <w:r w:rsidRPr="002906DD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16A5" w14:textId="720A6E83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9" w:history="1">
            <w:r w:rsidRPr="002906DD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273BC" w14:textId="04DC554C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0" w:history="1">
            <w:r w:rsidRPr="002906DD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ECB30" w14:textId="393C7B17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1" w:history="1">
            <w:r w:rsidRPr="002906DD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CCC0" w14:textId="1F3AF9AC" w:rsidR="00C1320E" w:rsidRDefault="00C1320E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2" w:history="1">
            <w:r w:rsidRPr="002906DD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Support</w:t>
            </w:r>
            <w:r w:rsidRPr="002906DD">
              <w:rPr>
                <w:rStyle w:val="Hyperlink"/>
                <w:noProof/>
              </w:rPr>
              <w:t xml:space="preserve"> </w:t>
            </w:r>
            <w:r w:rsidRPr="002906DD">
              <w:rPr>
                <w:rStyle w:val="Hyperlink"/>
                <w:noProof/>
              </w:rPr>
              <w:t>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B333" w14:textId="25AD50D0" w:rsidR="00C1320E" w:rsidRDefault="00C1320E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3" w:history="1">
            <w:r w:rsidRPr="002906DD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37003" w14:textId="2AA460D4" w:rsidR="00C1320E" w:rsidRDefault="00C1320E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4" w:history="1">
            <w:r w:rsidRPr="002906DD">
              <w:rPr>
                <w:rStyle w:val="Hyperlink"/>
                <w:noProof/>
              </w:rPr>
              <w:t>3.8.3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FDAD" w14:textId="26761D59" w:rsidR="00C1320E" w:rsidRDefault="00C1320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85" w:history="1">
            <w:r w:rsidRPr="002906DD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2906DD">
              <w:rPr>
                <w:rStyle w:val="Hyperlink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CC6D7" w14:textId="43AC8B72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6" w:history="1">
            <w:r w:rsidRPr="002906DD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FCA7" w14:textId="18154490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7" w:history="1">
            <w:r w:rsidRPr="002906DD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3E47" w14:textId="7D6981F8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8" w:history="1">
            <w:r w:rsidRPr="002906DD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F8B1" w14:textId="314C5055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9" w:history="1">
            <w:r w:rsidRPr="002906DD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8268" w14:textId="0423AC08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0" w:history="1">
            <w:r w:rsidRPr="002906DD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9D08" w14:textId="1FFBC9A9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1" w:history="1">
            <w:r w:rsidRPr="002906DD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B2029" w14:textId="742BF254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2" w:history="1">
            <w:r w:rsidRPr="002906DD">
              <w:rPr>
                <w:rStyle w:val="Hyperlink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DA015" w14:textId="277E0E71" w:rsidR="00C1320E" w:rsidRDefault="00C1320E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3" w:history="1">
            <w:r w:rsidRPr="002906DD">
              <w:rPr>
                <w:rStyle w:val="Hyperlink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2906DD">
              <w:rPr>
                <w:rStyle w:val="Hyperlink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321A4" w14:textId="7BB90F0D" w:rsidR="00C1320E" w:rsidRDefault="00C1320E">
          <w:pPr>
            <w:pStyle w:val="TOC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94" w:history="1">
            <w:r w:rsidRPr="002906DD">
              <w:rPr>
                <w:rStyle w:val="Hyperlink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_Toc98146794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F50F" w14:textId="39BE969B" w:rsidR="00147150" w:rsidRDefault="008645FA" w:rsidP="00852872">
          <w:r>
            <w:rPr>
              <w:b/>
              <w:bCs/>
            </w:rPr>
            <w:lastRenderedPageBreak/>
            <w:fldChar w:fldCharType="end"/>
          </w:r>
        </w:p>
      </w:sdtContent>
    </w:sdt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2701469A" w14:textId="1E689654" w:rsidR="00005800" w:rsidRDefault="009866BF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8146646" w:history="1">
        <w:r w:rsidR="00005800" w:rsidRPr="006443A6">
          <w:rPr>
            <w:rStyle w:val="Hyperlink"/>
            <w:noProof/>
          </w:rPr>
          <w:t>Obrázok 1 Ukážka csv  formátu  datasetu IZA</w:t>
        </w:r>
        <w:r w:rsidR="00005800">
          <w:rPr>
            <w:noProof/>
            <w:webHidden/>
          </w:rPr>
          <w:tab/>
        </w:r>
        <w:r w:rsidR="00005800">
          <w:rPr>
            <w:noProof/>
            <w:webHidden/>
          </w:rPr>
          <w:fldChar w:fldCharType="begin"/>
        </w:r>
        <w:r w:rsidR="00005800">
          <w:rPr>
            <w:noProof/>
            <w:webHidden/>
          </w:rPr>
          <w:instrText xml:space="preserve"> PAGEREF _Toc98146646 \h </w:instrText>
        </w:r>
        <w:r w:rsidR="00005800">
          <w:rPr>
            <w:noProof/>
            <w:webHidden/>
          </w:rPr>
        </w:r>
        <w:r w:rsidR="00005800">
          <w:rPr>
            <w:noProof/>
            <w:webHidden/>
          </w:rPr>
          <w:fldChar w:fldCharType="separate"/>
        </w:r>
        <w:r w:rsidR="00005800">
          <w:rPr>
            <w:noProof/>
            <w:webHidden/>
          </w:rPr>
          <w:t>2</w:t>
        </w:r>
        <w:r w:rsidR="00005800">
          <w:rPr>
            <w:noProof/>
            <w:webHidden/>
          </w:rPr>
          <w:fldChar w:fldCharType="end"/>
        </w:r>
      </w:hyperlink>
    </w:p>
    <w:p w14:paraId="76FE4D8C" w14:textId="751DDBFF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1" w:anchor="_Toc98146647" w:history="1">
        <w:r w:rsidRPr="006443A6">
          <w:rPr>
            <w:rStyle w:val="Hyperlink"/>
            <w:noProof/>
          </w:rPr>
          <w:t xml:space="preserve">Obrázok 2 Služba Azure  Machine Learning </w:t>
        </w:r>
        <w:r w:rsidRPr="006443A6">
          <w:rPr>
            <w:rStyle w:val="Hyperlink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F1D844" w14:textId="6E64D8C4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2" w:anchor="_Toc98146648" w:history="1">
        <w:r w:rsidRPr="006443A6">
          <w:rPr>
            <w:rStyle w:val="Hyperlink"/>
            <w:noProof/>
          </w:rPr>
          <w:t xml:space="preserve">Obrázok 3 Životný cyklus projektu </w:t>
        </w:r>
        <w:r w:rsidRPr="006443A6">
          <w:rPr>
            <w:rStyle w:val="Hyperlink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026B77" w14:textId="0C1AF01D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3" w:anchor="_Toc98146649" w:history="1">
        <w:r w:rsidRPr="006443A6">
          <w:rPr>
            <w:rStyle w:val="Hyperlink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E18801" w14:textId="3ED255D8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4" w:anchor="_Toc98146650" w:history="1">
        <w:r w:rsidRPr="006443A6">
          <w:rPr>
            <w:rStyle w:val="Hyperlink"/>
            <w:noProof/>
          </w:rPr>
          <w:t>Obrázok 5 Ukážka modelu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2B44AF" w14:textId="556843CE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5" w:anchor="_Toc98146651" w:history="1">
        <w:r w:rsidRPr="006443A6">
          <w:rPr>
            <w:rStyle w:val="Hyperlink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F6E1DE" w14:textId="284CCE9D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6" w:anchor="_Toc98146652" w:history="1">
        <w:r w:rsidRPr="006443A6">
          <w:rPr>
            <w:rStyle w:val="Hyperlink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43BCFD" w14:textId="270E9BCE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7" w:anchor="_Toc98146653" w:history="1">
        <w:r w:rsidRPr="006443A6">
          <w:rPr>
            <w:rStyle w:val="Hyperlink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B630B7" w14:textId="465C6289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8" w:anchor="_Toc98146654" w:history="1">
        <w:r w:rsidRPr="006443A6">
          <w:rPr>
            <w:rStyle w:val="Hyperlink"/>
            <w:noProof/>
          </w:rPr>
          <w:t>Obrázok 9: Grafické znázornenie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77E885" w14:textId="28A53851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9" w:anchor="_Toc98146655" w:history="1">
        <w:r w:rsidRPr="006443A6">
          <w:rPr>
            <w:rStyle w:val="Hyperlink"/>
            <w:noProof/>
          </w:rPr>
          <w:t>Obrázok 10: Grafické znázornenie hlbokého - Metric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2022E3" w14:textId="1848D94A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0" w:anchor="_Toc98146656" w:history="1">
        <w:r w:rsidRPr="006443A6">
          <w:rPr>
            <w:rStyle w:val="Hyperlink"/>
            <w:noProof/>
          </w:rPr>
          <w:t>Obrázok 11: Grafické znázornenie ukážky - Portgolio optimalization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E73FF2" w14:textId="682D3534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98146657" w:history="1">
        <w:r w:rsidRPr="006443A6">
          <w:rPr>
            <w:rStyle w:val="Hyperlink"/>
            <w:noProof/>
          </w:rPr>
          <w:t>Obrázok 12: Graf časového vývoja počtu pozitívnych PCR testov (modrým) so 14-dňovou predikciou (červeným).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8D0CD1" w14:textId="052C8D03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1" w:anchor="_Toc98146658" w:history="1">
        <w:r w:rsidRPr="006443A6">
          <w:rPr>
            <w:rStyle w:val="Hyperlink"/>
            <w:noProof/>
          </w:rPr>
          <w:t>Obrázok 13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3188F7" w14:textId="34D4BB48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2" w:anchor="_Toc98146659" w:history="1">
        <w:r w:rsidRPr="006443A6">
          <w:rPr>
            <w:rStyle w:val="Hyperlink"/>
            <w:noProof/>
          </w:rPr>
          <w:t>Obrázok 14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6039CE" w14:textId="5F5EBFCC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3" w:anchor="_Toc98146660" w:history="1">
        <w:r w:rsidRPr="006443A6">
          <w:rPr>
            <w:rStyle w:val="Hyperlink"/>
            <w:noProof/>
          </w:rPr>
          <w:t>Obrázok 15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967804" w14:textId="601984FE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4" w:anchor="_Toc98146661" w:history="1">
        <w:r w:rsidRPr="006443A6">
          <w:rPr>
            <w:rStyle w:val="Hyperlink"/>
            <w:noProof/>
          </w:rPr>
          <w:t>Obrázok 16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8705AC" w14:textId="60CE6948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98146662" w:history="1">
        <w:r w:rsidRPr="006443A6">
          <w:rPr>
            <w:rStyle w:val="Hyperlink"/>
            <w:noProof/>
          </w:rPr>
          <w:t>Obrázok 17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F1779F" w14:textId="6E97823E" w:rsidR="00005800" w:rsidRDefault="00005800">
      <w:pPr>
        <w:pStyle w:val="TableofFigures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5" w:anchor="_Toc98146663" w:history="1">
        <w:r w:rsidRPr="006443A6">
          <w:rPr>
            <w:rStyle w:val="Hyperlink"/>
            <w:noProof/>
          </w:rPr>
          <w:t>Obrázok 18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C95694" w14:textId="3286C3F6" w:rsidR="00111D48" w:rsidRDefault="009866BF" w:rsidP="00532982">
      <w:pPr>
        <w:pStyle w:val="Zakladny"/>
      </w:pPr>
      <w:r w:rsidRPr="00FB6410">
        <w:fldChar w:fldCharType="end"/>
      </w:r>
      <w:bookmarkStart w:id="0" w:name="_Toc97398616"/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97399506" w:history="1">
        <w:r w:rsidR="00871E4F" w:rsidRPr="0035747A">
          <w:rPr>
            <w:rStyle w:val="Hyperlink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A55B3F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97399507" w:history="1">
        <w:r w:rsidR="00871E4F" w:rsidRPr="0035747A">
          <w:rPr>
            <w:rStyle w:val="Hyperlink"/>
            <w:noProof/>
          </w:rPr>
          <w:t xml:space="preserve">Rovnica 2 Model ARIMA </w:t>
        </w:r>
        <w:r w:rsidR="00871E4F" w:rsidRPr="0035747A">
          <w:rPr>
            <w:rStyle w:val="Hyperlink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A55B3F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97399508" w:history="1">
        <w:r w:rsidR="00871E4F" w:rsidRPr="0035747A">
          <w:rPr>
            <w:rStyle w:val="Hyperlink"/>
            <w:noProof/>
          </w:rPr>
          <w:t xml:space="preserve">Rovnica 3 Model ARIMAX </w:t>
        </w:r>
        <w:r w:rsidR="00871E4F" w:rsidRPr="0035747A">
          <w:rPr>
            <w:rStyle w:val="Hyperlink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1" w:name="_Toc98146768"/>
    <w:p w14:paraId="37A6DC58" w14:textId="638C9739" w:rsidR="00F82A75" w:rsidRDefault="00A55B3F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1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2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2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 w:rsidRPr="00B158AB">
        <w:t xml:space="preserve"> </w:t>
      </w:r>
      <w:r w:rsidR="00C43CEA" w:rsidRPr="00C43CEA">
        <w:t>zavádzajú</w:t>
      </w:r>
      <w:r w:rsidR="00C43CEA" w:rsidRPr="00B158AB">
        <w:t xml:space="preserve"> </w:t>
      </w:r>
      <w:r w:rsidR="00C43CEA" w:rsidRPr="00C43CEA">
        <w:t>rôzne</w:t>
      </w:r>
      <w:r w:rsidR="00C43CEA" w:rsidRPr="00B158AB"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249805A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 w:rsidRPr="00B158AB"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 w:rsidRPr="00B158AB">
            <w:instrText xml:space="preserve"> CITATION Cio20 \l 1033 </w:instrText>
          </w:r>
          <w:r w:rsidR="008E47B4">
            <w:fldChar w:fldCharType="separate"/>
          </w:r>
          <w:r w:rsidR="008E47B4" w:rsidRPr="00B158AB">
            <w:rPr>
              <w:noProof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3" w:name="_Toc378775589"/>
      <w:bookmarkStart w:id="4" w:name="_Toc378776129"/>
      <w:bookmarkStart w:id="5" w:name="_Toc98146769"/>
      <w:r>
        <w:rPr>
          <w:rStyle w:val="ZakladnyChar"/>
          <w:sz w:val="44"/>
        </w:rPr>
        <w:lastRenderedPageBreak/>
        <w:t>Zbierané dáta na Slovensku v súvislosti COVID-19</w:t>
      </w:r>
      <w:bookmarkEnd w:id="5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>: Branislav Vozár a Adam Šipula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link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6" w:name="_Toc98146646"/>
                            <w:r>
                              <w:t xml:space="preserve">Obrázok </w:t>
                            </w:r>
                            <w:fldSimple w:instr=" SEQ Obrázok \* ARABIC ">
                              <w:r w:rsidR="00AB494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Caption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98146646"/>
                      <w:r>
                        <w:t xml:space="preserve">Obrázok </w:t>
                      </w:r>
                      <w:fldSimple w:instr=" SEQ Obrázok \* ARABIC ">
                        <w:r w:rsidR="00AB494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8" w:name="_Toc98146770"/>
      <w:r>
        <w:lastRenderedPageBreak/>
        <w:t xml:space="preserve">Microsoft </w:t>
      </w:r>
      <w:proofErr w:type="spellStart"/>
      <w:r w:rsidR="00064EE2">
        <w:t>Azure</w:t>
      </w:r>
      <w:bookmarkEnd w:id="8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Puszte</w:t>
      </w:r>
      <w:r>
        <w:t>r</w:t>
      </w:r>
      <w:proofErr w:type="spellEnd"/>
      <w:r>
        <w:t>)</w:t>
      </w:r>
    </w:p>
    <w:p w14:paraId="1B3FE7FD" w14:textId="21E3F5E5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7E44E79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7C2AF42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9" w:name="_Toc98146771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9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</w:t>
      </w:r>
      <w:r>
        <w:rPr>
          <w:i/>
          <w:iCs/>
        </w:rPr>
        <w:t>er</w:t>
      </w:r>
      <w:proofErr w:type="spellEnd"/>
      <w:r>
        <w:rPr>
          <w:i/>
          <w:iCs/>
        </w:rPr>
        <w:t>)</w:t>
      </w:r>
    </w:p>
    <w:p w14:paraId="1496418D" w14:textId="0A42D435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345011" w:rsidRPr="00B158AB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3F6CEAE1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08A40C19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0365F7" w:rsidRPr="00B158AB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7F58B9C4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5E22590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4C0C5210" w:rsidR="00AB494C" w:rsidRPr="00845B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0" w:name="_Toc97398617"/>
                            <w:bookmarkStart w:id="11" w:name="_Toc98145997"/>
                            <w:bookmarkStart w:id="12" w:name="_Toc98146647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4C0C5210" w:rsidR="00AB494C" w:rsidRPr="00845B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8145997"/>
                      <w:bookmarkStart w:id="15" w:name="_Toc98146647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  <w:bookmarkEnd w:id="1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2EF4A00E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345011" w:rsidRPr="00B158AB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6" w:name="_Toc981467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30B97FCC" w:rsidR="00AB494C" w:rsidRPr="002530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7" w:name="_Toc97398618"/>
                            <w:bookmarkStart w:id="18" w:name="_Toc98145998"/>
                            <w:bookmarkStart w:id="19" w:name="_Toc98146648"/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30B97FCC" w:rsidR="00AB494C" w:rsidRPr="002530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0" w:name="_Toc97398618"/>
                      <w:bookmarkStart w:id="21" w:name="_Toc98145998"/>
                      <w:bookmarkStart w:id="22" w:name="_Toc98146648"/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0"/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6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3" w:name="_Toc98146773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3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24" w:name="_Toc98146774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4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07596AC4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AC465F" w:rsidRPr="00B158AB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6"/>
                            <w:r>
                              <w:t xml:space="preserve">Rovnica </w:t>
                            </w:r>
                            <w:r w:rsidR="00A55B3F">
                              <w:fldChar w:fldCharType="begin"/>
                            </w:r>
                            <w:r w:rsidR="00A55B3F">
                              <w:instrText xml:space="preserve"> SEQ Rovnica \* ARABIC </w:instrText>
                            </w:r>
                            <w:r w:rsidR="00A55B3F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A55B3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6"/>
                      <w:r>
                        <w:t xml:space="preserve">Rovnica </w:t>
                      </w:r>
                      <w:r w:rsidR="00A55B3F">
                        <w:fldChar w:fldCharType="begin"/>
                      </w:r>
                      <w:r w:rsidR="00A55B3F">
                        <w:instrText xml:space="preserve"> SEQ Rovnica \* ARABIC </w:instrText>
                      </w:r>
                      <w:r w:rsidR="00A55B3F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A55B3F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6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6464DF3A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AC465F" w:rsidRPr="00B158AB">
            <w:rPr>
              <w:noProof/>
            </w:rPr>
            <w:t xml:space="preserve"> </w:t>
          </w:r>
          <w:r w:rsidR="00AC465F" w:rsidRPr="00AC465F">
            <w:rPr>
              <w:noProof/>
              <w:lang w:val="en-US"/>
            </w:rPr>
            <w:t>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F04DDB">
      <w:pPr>
        <w:pStyle w:val="Nadpis2urovne"/>
      </w:pPr>
      <w:bookmarkStart w:id="27" w:name="_Toc98146775"/>
      <w:r>
        <w:t>ARIMA a</w:t>
      </w:r>
      <w:r w:rsidR="00663C13">
        <w:t> </w:t>
      </w:r>
      <w:r>
        <w:t>ARIMAX</w:t>
      </w:r>
      <w:bookmarkEnd w:id="27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>
        <w:rPr>
          <w:i/>
          <w:iCs/>
        </w:rPr>
        <w:t>)</w:t>
      </w:r>
    </w:p>
    <w:p w14:paraId="557AB25B" w14:textId="2F04CC7D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C3F91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3AA9F8D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4FFBF17A" w:rsidR="001B55CA" w:rsidRPr="008B0169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8" w:name="_Toc97399507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4FFBF17A" w:rsidR="001B55CA" w:rsidRPr="008B0169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9" w:name="_Toc97399507"/>
                      <w:r>
                        <w:t xml:space="preserve">Rovnica </w:t>
                      </w:r>
                      <w:fldSimple w:instr=" SEQ Rovnic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C3F91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2AECA913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643752F5" w:rsidR="001B55CA" w:rsidRPr="00FF6847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Toc97399508"/>
                            <w:r>
                              <w:t xml:space="preserve">Rovnica </w:t>
                            </w:r>
                            <w:fldSimple w:instr=" SEQ Rovnic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643752F5" w:rsidR="001B55CA" w:rsidRPr="00FF6847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1" w:name="_Toc97399508"/>
                      <w:r>
                        <w:t xml:space="preserve">Rovnica </w:t>
                      </w:r>
                      <w:fldSimple w:instr=" SEQ Rovnic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4874C3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6A1BDD03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02BDD194" w:rsidR="00FE2497" w:rsidRPr="00AD1CD7" w:rsidRDefault="00FE2497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2" w:name="_Toc97398621"/>
                            <w:bookmarkStart w:id="33" w:name="_Toc98145999"/>
                            <w:bookmarkStart w:id="34" w:name="_Toc98146649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2"/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02BDD194" w:rsidR="00FE2497" w:rsidRPr="00AD1CD7" w:rsidRDefault="00FE2497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5" w:name="_Toc97398621"/>
                      <w:bookmarkStart w:id="36" w:name="_Toc98145999"/>
                      <w:bookmarkStart w:id="37" w:name="_Toc98146649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5"/>
                      <w:bookmarkEnd w:id="36"/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345011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38" w:name="_Toc98146776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8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40114B" w:rsidR="00064EE2" w:rsidRPr="0068581B" w:rsidRDefault="00064EE2" w:rsidP="00064EE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9" w:name="_Toc97398622"/>
                            <w:bookmarkStart w:id="40" w:name="_Toc98146000"/>
                            <w:bookmarkStart w:id="41" w:name="_Toc98146650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9"/>
                            <w:bookmarkEnd w:id="40"/>
                            <w:bookmarkEnd w:id="4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40114B" w:rsidR="00064EE2" w:rsidRPr="0068581B" w:rsidRDefault="00064EE2" w:rsidP="00064EE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42" w:name="_Toc97398622"/>
                      <w:bookmarkStart w:id="43" w:name="_Toc98146000"/>
                      <w:bookmarkStart w:id="44" w:name="_Toc98146650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2"/>
                      <w:bookmarkEnd w:id="43"/>
                      <w:bookmarkEnd w:id="4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45" w:name="_Toc98146777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5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230B10" w:rsidRPr="00B158AB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5E807E2" w:rsidR="007A7494" w:rsidRPr="005E6D08" w:rsidRDefault="007A7494" w:rsidP="007A749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6" w:name="_Toc97398623"/>
                            <w:bookmarkStart w:id="47" w:name="_Toc98146001"/>
                            <w:bookmarkStart w:id="48" w:name="_Toc98146651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6"/>
                            <w:bookmarkEnd w:id="47"/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45E807E2" w:rsidR="007A7494" w:rsidRPr="005E6D08" w:rsidRDefault="007A7494" w:rsidP="007A749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9" w:name="_Toc97398623"/>
                      <w:bookmarkStart w:id="50" w:name="_Toc98146001"/>
                      <w:bookmarkStart w:id="51" w:name="_Toc98146651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9"/>
                      <w:bookmarkEnd w:id="50"/>
                      <w:bookmarkEnd w:id="5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56350A" w:rsidRPr="00B158AB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52" w:name="_Toc98146778"/>
      <w:proofErr w:type="spellStart"/>
      <w:r>
        <w:t>XGBoost</w:t>
      </w:r>
      <w:bookmarkEnd w:id="52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53CE2AFB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1E2CB4B" w:rsidR="000A1DD5" w:rsidRPr="00DC396B" w:rsidRDefault="000A1DD5" w:rsidP="000A1DD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3" w:name="_Toc98146002"/>
                            <w:bookmarkStart w:id="54" w:name="_Toc97398624"/>
                            <w:bookmarkStart w:id="55" w:name="_Toc98146652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4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3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1E2CB4B" w:rsidR="000A1DD5" w:rsidRPr="00DC396B" w:rsidRDefault="000A1DD5" w:rsidP="000A1DD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6" w:name="_Toc98146002"/>
                      <w:bookmarkStart w:id="57" w:name="_Toc97398624"/>
                      <w:bookmarkStart w:id="58" w:name="_Toc98146652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7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6"/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A27D8" w:rsidRPr="00B158AB">
            <w:rPr>
              <w:noProof/>
            </w:rPr>
            <w:t xml:space="preserve"> </w:t>
          </w:r>
          <w:r w:rsidR="00CA27D8" w:rsidRPr="00CA27D8">
            <w:rPr>
              <w:noProof/>
              <w:lang w:val="en-US"/>
            </w:rPr>
            <w:t>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F04DDB">
      <w:pPr>
        <w:pStyle w:val="Nadpis2urovne"/>
      </w:pPr>
      <w:bookmarkStart w:id="59" w:name="_Toc98146779"/>
      <w:proofErr w:type="spellStart"/>
      <w:r>
        <w:t>Voting</w:t>
      </w:r>
      <w:proofErr w:type="spellEnd"/>
      <w:r>
        <w:t xml:space="preserve"> Ensemble</w:t>
      </w:r>
      <w:bookmarkEnd w:id="59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1CFBD7AE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001012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0" w:name="_Toc97398625"/>
                            <w:bookmarkStart w:id="61" w:name="_Toc98146003"/>
                            <w:bookmarkStart w:id="62" w:name="_Toc98146653"/>
                            <w:r>
                              <w:t xml:space="preserve">Obrázok </w:t>
                            </w:r>
                            <w:fldSimple w:instr=" SEQ Obrázok \* ARABIC ">
                              <w:r w:rsidR="00871E4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0"/>
                            <w:bookmarkEnd w:id="61"/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3" w:name="_Toc97398625"/>
                      <w:bookmarkStart w:id="64" w:name="_Toc98146003"/>
                      <w:bookmarkStart w:id="65" w:name="_Toc98146653"/>
                      <w:r>
                        <w:t xml:space="preserve">Obrázok </w:t>
                      </w:r>
                      <w:fldSimple w:instr=" SEQ Obrázok \* ARABIC ">
                        <w:r w:rsidR="00871E4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3"/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66" w:name="_Toc98146780"/>
      <w:proofErr w:type="spellStart"/>
      <w:r>
        <w:t>Stacking</w:t>
      </w:r>
      <w:proofErr w:type="spellEnd"/>
      <w:r>
        <w:t xml:space="preserve"> Ensemble</w:t>
      </w:r>
      <w:bookmarkEnd w:id="66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4DB74F24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A27D8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55BAB2B8" w:rsidR="00F53104" w:rsidRDefault="00F53104" w:rsidP="00F53104">
      <w:pPr>
        <w:pStyle w:val="Nadpis2urovne"/>
      </w:pPr>
      <w:bookmarkStart w:id="67" w:name="_Toc98146781"/>
      <w:bookmarkEnd w:id="3"/>
      <w:bookmarkEnd w:id="4"/>
      <w:proofErr w:type="spellStart"/>
      <w:r>
        <w:t>Elastic</w:t>
      </w:r>
      <w:proofErr w:type="spellEnd"/>
      <w:r>
        <w:t xml:space="preserve"> Net</w:t>
      </w:r>
      <w:bookmarkEnd w:id="67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>(Spracoval: Branislav Šipula)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</w:t>
      </w:r>
      <w:r w:rsidR="000D1359" w:rsidRPr="000D1359">
        <w:rPr>
          <w:szCs w:val="24"/>
        </w:rPr>
        <w:t xml:space="preserve"> 2020</w:t>
      </w:r>
      <w:r w:rsidR="000D1359" w:rsidRPr="000D1359">
        <w:rPr>
          <w:szCs w:val="24"/>
        </w:rPr>
        <w:t>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68" w:name="_Toc98105310"/>
      <w:bookmarkStart w:id="69" w:name="_Toc98146782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8"/>
      <w:bookmarkEnd w:id="69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>(Spracoval: Branislav Šipula)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Caption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Caption"/>
        <w:jc w:val="center"/>
      </w:pPr>
    </w:p>
    <w:p w14:paraId="58A83A44" w14:textId="77777777" w:rsidR="00B158AB" w:rsidRDefault="00B158AB" w:rsidP="00B158AB">
      <w:pPr>
        <w:pStyle w:val="Caption"/>
        <w:jc w:val="center"/>
      </w:pPr>
    </w:p>
    <w:p w14:paraId="48D030FF" w14:textId="77777777" w:rsidR="00B158AB" w:rsidRDefault="00B158AB" w:rsidP="00B158AB">
      <w:pPr>
        <w:pStyle w:val="Caption"/>
        <w:jc w:val="center"/>
      </w:pPr>
    </w:p>
    <w:p w14:paraId="75F48EDC" w14:textId="77777777" w:rsidR="00B158AB" w:rsidRDefault="00B158AB" w:rsidP="00B158AB">
      <w:pPr>
        <w:pStyle w:val="Caption"/>
        <w:jc w:val="center"/>
      </w:pPr>
    </w:p>
    <w:p w14:paraId="42198129" w14:textId="77777777" w:rsidR="00B158AB" w:rsidRDefault="00B158AB" w:rsidP="00B158AB">
      <w:pPr>
        <w:pStyle w:val="Caption"/>
        <w:jc w:val="center"/>
      </w:pPr>
    </w:p>
    <w:p w14:paraId="677CE9D1" w14:textId="77777777" w:rsidR="00B158AB" w:rsidRDefault="00B158AB" w:rsidP="00B158AB">
      <w:pPr>
        <w:pStyle w:val="Caption"/>
        <w:jc w:val="center"/>
      </w:pPr>
    </w:p>
    <w:p w14:paraId="3E22F4A8" w14:textId="77777777" w:rsidR="00B158AB" w:rsidRDefault="00B158AB" w:rsidP="00B158AB">
      <w:pPr>
        <w:pStyle w:val="Caption"/>
        <w:jc w:val="center"/>
      </w:pPr>
    </w:p>
    <w:p w14:paraId="549E8E54" w14:textId="61C70BF9" w:rsidR="006327DA" w:rsidRDefault="006327DA" w:rsidP="006327DA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0481DC1F" w:rsidR="006327DA" w:rsidRPr="009D4E90" w:rsidRDefault="006327DA" w:rsidP="006327D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0" w:name="_Toc98146654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0481DC1F" w:rsidR="006327DA" w:rsidRPr="009D4E90" w:rsidRDefault="006327DA" w:rsidP="006327D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1" w:name="_Toc98146654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2" w:name="_Toc98105311"/>
      <w:bookmarkStart w:id="73" w:name="_Toc98146783"/>
      <w:r w:rsidRPr="00B3520B">
        <w:rPr>
          <w:lang w:val="en-US"/>
        </w:rPr>
        <w:lastRenderedPageBreak/>
        <w:t>Metric learning</w:t>
      </w:r>
      <w:bookmarkEnd w:id="72"/>
      <w:bookmarkEnd w:id="73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>(Spracoval: Branislav Šipula)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04E636CE" w:rsidR="00DF270C" w:rsidRPr="00DF270C" w:rsidRDefault="00DF270C" w:rsidP="00DF270C">
                            <w:pPr>
                              <w:pStyle w:val="Caption"/>
                              <w:jc w:val="center"/>
                            </w:pPr>
                            <w:bookmarkStart w:id="74" w:name="_Toc98146655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04E636CE" w:rsidR="00DF270C" w:rsidRPr="00DF270C" w:rsidRDefault="00DF270C" w:rsidP="00DF270C">
                      <w:pPr>
                        <w:pStyle w:val="Caption"/>
                        <w:jc w:val="center"/>
                      </w:pPr>
                      <w:bookmarkStart w:id="75" w:name="_Toc98146655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6" w:name="_Toc98105312"/>
      <w:bookmarkStart w:id="77" w:name="_Toc98146784"/>
      <w:r w:rsidRPr="001F7F42">
        <w:rPr>
          <w:lang w:val="en-US"/>
        </w:rPr>
        <w:t>Portfolio optimization</w:t>
      </w:r>
      <w:bookmarkEnd w:id="76"/>
      <w:bookmarkEnd w:id="77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>(Spracoval: Branislav Šipula)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</w:t>
      </w:r>
      <w:r w:rsidR="00CE4569" w:rsidRPr="007D1FD5">
        <w:rPr>
          <w:szCs w:val="24"/>
          <w:lang w:val="en-US" w:eastAsia="sk-SK"/>
        </w:rPr>
        <w:t xml:space="preserve">, </w:t>
      </w:r>
      <w:r w:rsidR="00CE4569" w:rsidRPr="007D1FD5">
        <w:rPr>
          <w:szCs w:val="24"/>
          <w:lang w:val="en-US" w:eastAsia="sk-SK"/>
        </w:rPr>
        <w:t>2015</w:t>
      </w:r>
      <w:r w:rsidR="00CE4569" w:rsidRPr="007D1FD5">
        <w:rPr>
          <w:szCs w:val="24"/>
          <w:lang w:val="en-US" w:eastAsia="sk-SK"/>
        </w:rPr>
        <w:t>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Caption"/>
        <w:jc w:val="center"/>
      </w:pPr>
    </w:p>
    <w:p w14:paraId="285BAF1A" w14:textId="1F353CEB" w:rsidR="00B158AB" w:rsidRPr="00DF270C" w:rsidRDefault="00DF270C" w:rsidP="00DF270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72B4F593" w:rsidR="00DF270C" w:rsidRPr="00DF270C" w:rsidRDefault="00DF270C" w:rsidP="00DF270C">
                            <w:pPr>
                              <w:pStyle w:val="Caption"/>
                              <w:jc w:val="center"/>
                            </w:pPr>
                            <w:bookmarkStart w:id="78" w:name="_Toc98146656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72B4F593" w:rsidR="00DF270C" w:rsidRPr="00DF270C" w:rsidRDefault="00DF270C" w:rsidP="00DF270C">
                      <w:pPr>
                        <w:pStyle w:val="Caption"/>
                        <w:jc w:val="center"/>
                      </w:pPr>
                      <w:bookmarkStart w:id="79" w:name="_Toc98146656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7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0" w:name="_Toc98146785"/>
      <w:r>
        <w:lastRenderedPageBreak/>
        <w:t>Doterajšie výsledky</w:t>
      </w:r>
      <w:bookmarkEnd w:id="80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81" w:name="_Toc98146786"/>
      <w:r>
        <w:t>Predikcia pozitívnych PCR</w:t>
      </w:r>
      <w:r w:rsidR="00363EA2">
        <w:t xml:space="preserve"> testov</w:t>
      </w:r>
      <w:bookmarkEnd w:id="81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7D9061A3" w:rsidR="00C50F0E" w:rsidRDefault="00C50F0E" w:rsidP="00C50F0E">
      <w:pPr>
        <w:pStyle w:val="Caption"/>
        <w:jc w:val="center"/>
      </w:pPr>
      <w:bookmarkStart w:id="82" w:name="_Toc98146657"/>
      <w:r>
        <w:t xml:space="preserve">Obrázok </w:t>
      </w:r>
      <w:fldSimple w:instr=" SEQ Obrázok \* ARABIC ">
        <w:r w:rsidR="00CC4045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2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811A7F">
      <w:pPr>
        <w:pStyle w:val="Nadpis2urovne"/>
        <w:numPr>
          <w:ilvl w:val="1"/>
          <w:numId w:val="11"/>
        </w:numPr>
      </w:pPr>
      <w:bookmarkStart w:id="83" w:name="_Toc98146787"/>
      <w:r>
        <w:t>Predikcia pozitívnych Ag</w:t>
      </w:r>
      <w:r w:rsidR="00363EA2">
        <w:t xml:space="preserve"> testov</w:t>
      </w:r>
      <w:bookmarkEnd w:id="83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 xml:space="preserve">: </w:t>
      </w:r>
      <w:proofErr w:type="spellStart"/>
      <w:r>
        <w:rPr>
          <w:i/>
          <w:iCs/>
          <w:lang w:val="en-GB"/>
        </w:rPr>
        <w:t>Juraj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Puszter</w:t>
      </w:r>
      <w:proofErr w:type="spellEnd"/>
      <w:r>
        <w:rPr>
          <w:i/>
          <w:iCs/>
          <w:lang w:val="en-GB"/>
        </w:rPr>
        <w:t>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2A1AEC59" w:rsidR="000E4E0E" w:rsidRPr="00265773" w:rsidRDefault="000E4E0E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4" w:name="_Toc97398627"/>
                            <w:bookmarkStart w:id="85" w:name="_Toc98146005"/>
                            <w:bookmarkStart w:id="86" w:name="_Toc98146658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2A1AEC59" w:rsidR="000E4E0E" w:rsidRPr="00265773" w:rsidRDefault="000E4E0E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7" w:name="_Toc97398627"/>
                      <w:bookmarkStart w:id="88" w:name="_Toc98146005"/>
                      <w:bookmarkStart w:id="89" w:name="_Toc98146658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E90430">
      <w:pPr>
        <w:pStyle w:val="Nadpis2urovne"/>
      </w:pPr>
      <w:bookmarkStart w:id="90" w:name="_Toc98146788"/>
      <w:r>
        <w:t>Predikcia úmrtí</w:t>
      </w:r>
      <w:r w:rsidR="00363EA2">
        <w:t xml:space="preserve"> z viacerých ukazovateľov</w:t>
      </w:r>
      <w:bookmarkEnd w:id="90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2B151730" w:rsidR="00057703" w:rsidRPr="00EC2B87" w:rsidRDefault="00057703" w:rsidP="0005770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1" w:name="_Toc97398628"/>
                            <w:bookmarkStart w:id="92" w:name="_Toc98146006"/>
                            <w:bookmarkStart w:id="93" w:name="_Toc98146659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2B151730" w:rsidR="00057703" w:rsidRPr="00EC2B87" w:rsidRDefault="00057703" w:rsidP="0005770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4" w:name="_Toc97398628"/>
                      <w:bookmarkStart w:id="95" w:name="_Toc98146006"/>
                      <w:bookmarkStart w:id="96" w:name="_Toc98146659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E90430">
      <w:pPr>
        <w:pStyle w:val="Nadpis2urovne"/>
      </w:pPr>
      <w:bookmarkStart w:id="97" w:name="_Toc9814678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7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B6D4CFA" w:rsidR="00CE4465" w:rsidRPr="00EE12AE" w:rsidRDefault="00CE4465" w:rsidP="00CE446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7398629"/>
                            <w:bookmarkStart w:id="99" w:name="_Toc98146007"/>
                            <w:bookmarkStart w:id="100" w:name="_Toc98146660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8"/>
                            <w:bookmarkEnd w:id="99"/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B6D4CFA" w:rsidR="00CE4465" w:rsidRPr="00EE12AE" w:rsidRDefault="00CE4465" w:rsidP="00CE446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1" w:name="_Toc97398629"/>
                      <w:bookmarkStart w:id="102" w:name="_Toc98146007"/>
                      <w:bookmarkStart w:id="103" w:name="_Toc98146660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1"/>
                      <w:bookmarkEnd w:id="102"/>
                      <w:bookmarkEnd w:id="10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125B44">
      <w:pPr>
        <w:pStyle w:val="Nadpis2urovne"/>
      </w:pPr>
      <w:bookmarkStart w:id="104" w:name="_Toc98146790"/>
      <w:r>
        <w:t>Predikcia kompletne</w:t>
      </w:r>
      <w:r w:rsidR="00C836C5">
        <w:t xml:space="preserve"> </w:t>
      </w:r>
      <w:r>
        <w:t>zaočkovaných</w:t>
      </w:r>
      <w:bookmarkEnd w:id="104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2060DE7" w:rsidR="00C836C5" w:rsidRPr="00F23C20" w:rsidRDefault="00C836C5" w:rsidP="00C836C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5" w:name="_Toc97398630"/>
                            <w:bookmarkStart w:id="106" w:name="_Toc98146008"/>
                            <w:bookmarkStart w:id="107" w:name="_Toc98146661"/>
                            <w:r>
                              <w:t xml:space="preserve">Obrázok </w:t>
                            </w:r>
                            <w:fldSimple w:instr=" SEQ Obrázok \* ARABIC ">
                              <w:r w:rsidR="00CC4045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2060DE7" w:rsidR="00C836C5" w:rsidRPr="00F23C20" w:rsidRDefault="00C836C5" w:rsidP="00C836C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8" w:name="_Toc97398630"/>
                      <w:bookmarkStart w:id="109" w:name="_Toc98146008"/>
                      <w:bookmarkStart w:id="110" w:name="_Toc98146661"/>
                      <w:r>
                        <w:t xml:space="preserve">Obrázok </w:t>
                      </w:r>
                      <w:fldSimple w:instr=" SEQ Obrázok \* ARABIC ">
                        <w:r w:rsidR="00CC4045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125B44">
      <w:pPr>
        <w:pStyle w:val="Nadpis2urovne"/>
      </w:pPr>
      <w:bookmarkStart w:id="111" w:name="_Toc98146791"/>
      <w:r>
        <w:t>Graf celkových hospitalizácií</w:t>
      </w:r>
      <w:bookmarkEnd w:id="111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>(Spracoval: Branislav Šipula)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68234EE4" w:rsidR="00363EA2" w:rsidRDefault="00363EA2" w:rsidP="00363EA2">
      <w:pPr>
        <w:pStyle w:val="Caption"/>
        <w:jc w:val="center"/>
      </w:pPr>
      <w:bookmarkStart w:id="112" w:name="_Toc98146662"/>
      <w:r>
        <w:t xml:space="preserve">Obrázok </w:t>
      </w:r>
      <w:fldSimple w:instr=" SEQ Obrázok \* ARABIC ">
        <w:r w:rsidR="00CC4045">
          <w:rPr>
            <w:noProof/>
          </w:rPr>
          <w:t>17</w:t>
        </w:r>
      </w:fldSimple>
      <w:r>
        <w:t xml:space="preserve"> Graf celkových hospitalizácií</w:t>
      </w:r>
      <w:bookmarkEnd w:id="0"/>
      <w:bookmarkEnd w:id="112"/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113" w:name="_Toc98146792"/>
      <w:r w:rsidRPr="00F04DDB">
        <w:lastRenderedPageBreak/>
        <w:t xml:space="preserve">Graf celkových </w:t>
      </w:r>
      <w:r w:rsidR="00125B44">
        <w:t>UPV</w:t>
      </w:r>
      <w:bookmarkEnd w:id="113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7E9A4B7F" w:rsidR="00F0585B" w:rsidRPr="00500EC9" w:rsidRDefault="00F0585B" w:rsidP="00001CA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4" w:name="_Toc98146663"/>
                            <w:r>
                              <w:t xml:space="preserve">Obrázok </w:t>
                            </w:r>
                            <w:fldSimple w:instr=" SEQ Obrázok \* ARABIC ">
                              <w:r w:rsidR="00001CA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7E9A4B7F" w:rsidR="00F0585B" w:rsidRPr="00500EC9" w:rsidRDefault="00F0585B" w:rsidP="00001CA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98146663"/>
                      <w:r>
                        <w:t xml:space="preserve">Obrázok </w:t>
                      </w:r>
                      <w:fldSimple w:instr=" SEQ Obrázok \* ARABIC ">
                        <w:r w:rsidR="00001CA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24F08842" w:rsidR="000770B0" w:rsidRDefault="000770B0" w:rsidP="000770B0">
      <w:pPr>
        <w:pStyle w:val="Nadpis2urovne"/>
      </w:pPr>
      <w:bookmarkStart w:id="116" w:name="_Toc98146793"/>
      <w:r>
        <w:t>Tabuľka dosiahnutých výsledkov predikcií</w:t>
      </w:r>
      <w:bookmarkEnd w:id="116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117" w:name="_Toc9814679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17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45AD07DC" w14:textId="77777777" w:rsidR="00345011" w:rsidRDefault="005712C4" w:rsidP="00345011">
          <w:pPr>
            <w:pStyle w:val="Bibliography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45011">
            <w:rPr>
              <w:b/>
              <w:bCs/>
              <w:noProof/>
            </w:rPr>
            <w:t>Bigelow, Stephen J. 2020.</w:t>
          </w:r>
          <w:r w:rsidR="00345011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A1362E8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4C62BE7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18F4403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031141D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15DD5B1A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7FCC19F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9CCE0C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289981AB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241058C3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229E9F0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3D005F66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5258A345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2D7C7864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lastRenderedPageBreak/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1B236481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7D369FA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4956FBD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3EC9049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15680635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52C2CFE2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8E333D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3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5E062" w14:textId="77777777" w:rsidR="00A55B3F" w:rsidRDefault="00A55B3F" w:rsidP="00C546A9">
      <w:pPr>
        <w:spacing w:after="0" w:line="240" w:lineRule="auto"/>
      </w:pPr>
      <w:r>
        <w:separator/>
      </w:r>
    </w:p>
  </w:endnote>
  <w:endnote w:type="continuationSeparator" w:id="0">
    <w:p w14:paraId="18AD1B1F" w14:textId="77777777" w:rsidR="00A55B3F" w:rsidRDefault="00A55B3F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406F789F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DefaultParagraphFont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Tomáš Singhofer</w:t>
                              </w:r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Branislav Šipula</w:t>
                              </w:r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Kurilová,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DefaultParagraphFont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Tomáš Singhofer</w:t>
                        </w:r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Branislav Šipula</w:t>
                        </w:r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Kurilová,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B158AB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Footer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8FAAD" w14:textId="77777777" w:rsidR="00A55B3F" w:rsidRDefault="00A55B3F" w:rsidP="00C546A9">
      <w:pPr>
        <w:spacing w:after="0" w:line="240" w:lineRule="auto"/>
      </w:pPr>
      <w:r>
        <w:separator/>
      </w:r>
    </w:p>
  </w:footnote>
  <w:footnote w:type="continuationSeparator" w:id="0">
    <w:p w14:paraId="4096B972" w14:textId="77777777" w:rsidR="00A55B3F" w:rsidRDefault="00A55B3F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D3CFD"/>
    <w:rsid w:val="00AD4FD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320E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4465"/>
    <w:rsid w:val="00CE4569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428E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270C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36C1F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40CBA"/>
  </w:style>
  <w:style w:type="paragraph" w:styleId="Heading1">
    <w:name w:val="heading 1"/>
    <w:basedOn w:val="Normal"/>
    <w:next w:val="Normal"/>
    <w:link w:val="Heading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DefaultParagraphFont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DefaultParagraphFont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DefaultParagraphFont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DefaultParagraphFont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DefaultParagraphFont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C546A9"/>
  </w:style>
  <w:style w:type="paragraph" w:styleId="Footer">
    <w:name w:val="footer"/>
    <w:basedOn w:val="Normal"/>
    <w:link w:val="Footer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DefaultParagraphFont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TableGrid">
    <w:name w:val="Table Grid"/>
    <w:basedOn w:val="TableNormal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FootnoteTextChar">
    <w:name w:val="Footnote Text Char"/>
    <w:basedOn w:val="DefaultParagraphFont"/>
    <w:link w:val="FootnoteText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BodyText">
    <w:name w:val="Body Text"/>
    <w:basedOn w:val="Normal"/>
    <w:link w:val="Body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BodyTextChar">
    <w:name w:val="Body Text Char"/>
    <w:basedOn w:val="DefaultParagraphFont"/>
    <w:link w:val="Body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Heading1Char">
    <w:name w:val="Heading 1 Char"/>
    <w:basedOn w:val="DefaultParagraphFont"/>
    <w:link w:val="Heading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004A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TOC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TOC3">
    <w:name w:val="toc 3"/>
    <w:basedOn w:val="Normal"/>
    <w:next w:val="Normal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rsid w:val="00713E6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DefaultParagraphFont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DefaultParagraphFont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DefaultParagraphFont"/>
    <w:rsid w:val="00E12732"/>
  </w:style>
  <w:style w:type="paragraph" w:styleId="NormalWeb">
    <w:name w:val="Normal (Web)"/>
    <w:basedOn w:val="Normal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UnresolvedMention">
    <w:name w:val="Unresolved Mention"/>
    <w:basedOn w:val="DefaultParagraphFont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C53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53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53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al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ipula\Downloads\tim_projekt_old.docx" TargetMode="External"/><Relationship Id="rId18" Type="http://schemas.openxmlformats.org/officeDocument/2006/relationships/hyperlink" Target="file:///C:\Users\Sipula\Downloads\tim_projekt_old.docx" TargetMode="External"/><Relationship Id="rId26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C:\Users\Sipula\Downloads\tim_projekt_old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Sipula\Downloads\tim_projekt_old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Sipula\Downloads\tim_projekt_old.docx" TargetMode="External"/><Relationship Id="rId24" Type="http://schemas.openxmlformats.org/officeDocument/2006/relationships/hyperlink" Target="file:///C:\Users\Sipula\Downloads\tim_projekt_old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hyperlink" Target="file:///C:\Users\Sipula\Downloads\tim_projekt_old.docx" TargetMode="External"/><Relationship Id="rId19" Type="http://schemas.openxmlformats.org/officeDocument/2006/relationships/hyperlink" Target="file:///C:\Users\Sipula\Downloads\tim_projekt_old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Sipula\Downloads\tim_projekt_old.docx" TargetMode="External"/><Relationship Id="rId22" Type="http://schemas.openxmlformats.org/officeDocument/2006/relationships/hyperlink" Target="file:///C:\Users\Sipula\Downloads\tim_projekt_old.docx" TargetMode="External"/><Relationship Id="rId27" Type="http://schemas.openxmlformats.org/officeDocument/2006/relationships/hyperlink" Target="file:///C:\Users\Juraj\Desktop\tim_projekt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Sipula\Downloads\tim_projekt_old.docx" TargetMode="External"/><Relationship Id="rId17" Type="http://schemas.openxmlformats.org/officeDocument/2006/relationships/hyperlink" Target="file:///C:\Users\Sipula\Downloads\tim_projekt_old.docx" TargetMode="External"/><Relationship Id="rId25" Type="http://schemas.openxmlformats.org/officeDocument/2006/relationships/hyperlink" Target="file:///C:\Users\Sipula\Downloads\tim_projekt_old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20" Type="http://schemas.openxmlformats.org/officeDocument/2006/relationships/hyperlink" Target="file:///C:\Users\Sipula\Downloads\tim_projekt_old.docx" TargetMode="External"/><Relationship Id="rId41" Type="http://schemas.openxmlformats.org/officeDocument/2006/relationships/image" Target="media/image1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Sipula\Downloads\tim_projekt_old.docx" TargetMode="External"/><Relationship Id="rId23" Type="http://schemas.openxmlformats.org/officeDocument/2006/relationships/hyperlink" Target="file:///C:\Users\Sipula\Downloads\tim_projekt_old.docx" TargetMode="External"/><Relationship Id="rId28" Type="http://schemas.openxmlformats.org/officeDocument/2006/relationships/hyperlink" Target="file:///C:\Users\Juraj\Desktop\tim_projekt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Heading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E7A81"/>
    <w:rsid w:val="00850E48"/>
    <w:rsid w:val="008A6AFC"/>
    <w:rsid w:val="008D3775"/>
    <w:rsid w:val="0091048B"/>
    <w:rsid w:val="009857EC"/>
    <w:rsid w:val="009E048F"/>
    <w:rsid w:val="009E3E86"/>
    <w:rsid w:val="00A40D1D"/>
    <w:rsid w:val="00AB2DB0"/>
    <w:rsid w:val="00B1306E"/>
    <w:rsid w:val="00B83729"/>
    <w:rsid w:val="00C0453A"/>
    <w:rsid w:val="00C12162"/>
    <w:rsid w:val="00C24B53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DefaultParagraphFont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DefaultParagraphFont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BodyText">
    <w:name w:val="Body Text"/>
    <w:basedOn w:val="Normal"/>
    <w:link w:val="Body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13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14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18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19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17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20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15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16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264C4247-9D3C-4912-90FC-B372DCFACB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47</TotalTime>
  <Pages>26</Pages>
  <Words>4835</Words>
  <Characters>27561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32332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Branislav Šipula</cp:lastModifiedBy>
  <cp:revision>13</cp:revision>
  <cp:lastPrinted>2022-01-24T22:50:00Z</cp:lastPrinted>
  <dcterms:created xsi:type="dcterms:W3CDTF">2022-03-06T16:35:00Z</dcterms:created>
  <dcterms:modified xsi:type="dcterms:W3CDTF">2022-03-14T09:40:00Z</dcterms:modified>
</cp:coreProperties>
</file>