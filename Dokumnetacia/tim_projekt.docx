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0D2DAA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0D2DAA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2004974C" w14:textId="4D09DA0E" w:rsidR="00287240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7397981" w:history="1">
            <w:r w:rsidR="00287240" w:rsidRPr="00B43A0F">
              <w:rPr>
                <w:rStyle w:val="Hypertextovprepojenie"/>
                <w:noProof/>
              </w:rPr>
              <w:t>Úvod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B2CEF76" w14:textId="0BECE336" w:rsidR="00287240" w:rsidRDefault="000D2DA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2" w:history="1">
            <w:r w:rsidR="00287240" w:rsidRPr="00B43A0F">
              <w:rPr>
                <w:rStyle w:val="Hypertextovprepojenie"/>
                <w:noProof/>
              </w:rPr>
              <w:t>1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Zbierané dáta na Slovensku v súvislosti COVID-19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2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5EB6C31" w14:textId="08647625" w:rsidR="00287240" w:rsidRDefault="000D2DA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3" w:history="1">
            <w:r w:rsidR="00287240" w:rsidRPr="00B43A0F">
              <w:rPr>
                <w:rStyle w:val="Hypertextovprepojenie"/>
                <w:noProof/>
              </w:rPr>
              <w:t>2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Microsoft Azure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3A2640D" w14:textId="1AB4A0B6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4" w:history="1">
            <w:r w:rsidR="00287240" w:rsidRPr="00B43A0F">
              <w:rPr>
                <w:rStyle w:val="Hypertextovprepojenie"/>
                <w:noProof/>
              </w:rPr>
              <w:t>2.1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Azure Machine Learning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7E50ECE" w14:textId="4F729A57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5" w:history="1">
            <w:r w:rsidR="00287240" w:rsidRPr="00B43A0F">
              <w:rPr>
                <w:rStyle w:val="Hypertextovprepojenie"/>
                <w:noProof/>
              </w:rPr>
              <w:t>2.2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Príprava dát pre trénovanie modelov pomocou AutoML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_Toc97397985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5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975C4A3" w14:textId="6CE75FC1" w:rsidR="00287240" w:rsidRDefault="000D2DA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86" w:history="1">
            <w:r w:rsidR="00287240" w:rsidRPr="00B43A0F">
              <w:rPr>
                <w:rStyle w:val="Hypertextovprepojenie"/>
                <w:noProof/>
              </w:rPr>
              <w:t>3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Modely strojového učenia trénované pomocou AutoML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_Toc97397986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560565D9" w14:textId="5104A646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7" w:history="1">
            <w:r w:rsidR="00287240" w:rsidRPr="00B43A0F">
              <w:rPr>
                <w:rStyle w:val="Hypertextovprepojenie"/>
                <w:noProof/>
              </w:rPr>
              <w:t>3.1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Seasonal Naive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_Toc97397987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8211E5C" w14:textId="6335C671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8" w:history="1">
            <w:r w:rsidR="00287240" w:rsidRPr="00B43A0F">
              <w:rPr>
                <w:rStyle w:val="Hypertextovprepojenie"/>
                <w:noProof/>
              </w:rPr>
              <w:t>3.2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ARIMA a ARIMAX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_Toc97397988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99671D0" w14:textId="29D0BEED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89" w:history="1">
            <w:r w:rsidR="00287240" w:rsidRPr="00B43A0F">
              <w:rPr>
                <w:rStyle w:val="Hypertextovprepojenie"/>
                <w:noProof/>
              </w:rPr>
              <w:t>3.3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Decision Tree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_Toc97397989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7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B98E97E" w14:textId="47A200D6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0" w:history="1">
            <w:r w:rsidR="00287240" w:rsidRPr="00B43A0F">
              <w:rPr>
                <w:rStyle w:val="Hypertextovprepojenie"/>
                <w:noProof/>
              </w:rPr>
              <w:t>3.4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Random Forest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_Toc97397990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8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744251B3" w14:textId="165DFC92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1" w:history="1">
            <w:r w:rsidR="00287240" w:rsidRPr="00B43A0F">
              <w:rPr>
                <w:rStyle w:val="Hypertextovprepojenie"/>
                <w:noProof/>
              </w:rPr>
              <w:t>3.5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XGBoost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F453272" w14:textId="7C464BF5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2" w:history="1">
            <w:r w:rsidR="00287240" w:rsidRPr="00B43A0F">
              <w:rPr>
                <w:rStyle w:val="Hypertextovprepojenie"/>
                <w:noProof/>
              </w:rPr>
              <w:t>3.6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Voting Ensemble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10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0CAD00FB" w14:textId="03AB212D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3" w:history="1">
            <w:r w:rsidR="00287240" w:rsidRPr="00B43A0F">
              <w:rPr>
                <w:rStyle w:val="Hypertextovprepojenie"/>
                <w:noProof/>
              </w:rPr>
              <w:t>3.7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Stacking Ensemble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40B4E2F" w14:textId="4ED306F4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4" w:history="1">
            <w:r w:rsidR="00287240" w:rsidRPr="00B43A0F">
              <w:rPr>
                <w:rStyle w:val="Hypertextovprepojenie"/>
                <w:noProof/>
              </w:rPr>
              <w:t>3.8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Elastic Net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11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0C35956" w14:textId="4B9A549B" w:rsidR="00287240" w:rsidRDefault="000D2DA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7995" w:history="1">
            <w:r w:rsidR="00287240" w:rsidRPr="00B43A0F">
              <w:rPr>
                <w:rStyle w:val="Hypertextovprepojenie"/>
                <w:noProof/>
              </w:rPr>
              <w:t>4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Doterajšie výsledky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_Toc97397995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0147002D" w14:textId="5CB66B29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6" w:history="1">
            <w:r w:rsidR="00287240" w:rsidRPr="00B43A0F">
              <w:rPr>
                <w:rStyle w:val="Hypertextovprepojenie"/>
                <w:noProof/>
              </w:rPr>
              <w:t>4.1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pozitívnych PCR testov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_Toc97397996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13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1BDE8036" w14:textId="5D305BB5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7" w:history="1">
            <w:r w:rsidR="00287240" w:rsidRPr="00B43A0F">
              <w:rPr>
                <w:rStyle w:val="Hypertextovprepojenie"/>
                <w:noProof/>
              </w:rPr>
              <w:t>4.2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pozitívnych Ag testov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_Toc97397997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14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41E9647F" w14:textId="409EA06C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8" w:history="1">
            <w:r w:rsidR="00287240" w:rsidRPr="00B43A0F">
              <w:rPr>
                <w:rStyle w:val="Hypertextovprepojenie"/>
                <w:noProof/>
              </w:rPr>
              <w:t>4.3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úmrtí z viacerých ukazovateľov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_Toc97397998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15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1C1290D" w14:textId="696B2EFF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7999" w:history="1">
            <w:r w:rsidR="00287240" w:rsidRPr="00B43A0F">
              <w:rPr>
                <w:rStyle w:val="Hypertextovprepojenie"/>
                <w:noProof/>
              </w:rPr>
              <w:t>4.4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úmrtí z úmrtí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_Toc97397999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16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5A50AFD6" w14:textId="5BAE194B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0" w:history="1">
            <w:r w:rsidR="00287240" w:rsidRPr="00B43A0F">
              <w:rPr>
                <w:rStyle w:val="Hypertextovprepojenie"/>
                <w:noProof/>
              </w:rPr>
              <w:t>4.5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Predikcia kompletne zaočkovaných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_Toc97398000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17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647695F5" w14:textId="1052C642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1" w:history="1">
            <w:r w:rsidR="00287240" w:rsidRPr="00B43A0F">
              <w:rPr>
                <w:rStyle w:val="Hypertextovprepojenie"/>
                <w:noProof/>
              </w:rPr>
              <w:t>4.6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Graf celkových hospitalizácií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_Toc97398001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18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463C374" w14:textId="4DD07142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2" w:history="1">
            <w:r w:rsidR="00287240" w:rsidRPr="00B43A0F">
              <w:rPr>
                <w:rStyle w:val="Hypertextovprepojenie"/>
                <w:noProof/>
              </w:rPr>
              <w:t>4.7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Graf celkových UPV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_Toc97398002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724DFEBF" w14:textId="211DE6A1" w:rsidR="00287240" w:rsidRDefault="000D2DAA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7398003" w:history="1">
            <w:r w:rsidR="00287240" w:rsidRPr="00B43A0F">
              <w:rPr>
                <w:rStyle w:val="Hypertextovprepojenie"/>
                <w:noProof/>
              </w:rPr>
              <w:t>4.8</w:t>
            </w:r>
            <w:r w:rsidR="0028724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287240" w:rsidRPr="00B43A0F">
              <w:rPr>
                <w:rStyle w:val="Hypertextovprepojenie"/>
                <w:noProof/>
              </w:rPr>
              <w:t>Tabuľka dosiahnutých výsledkov predikcií</w:t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_Toc97398003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19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3532DBC6" w14:textId="7CB27F35" w:rsidR="00287240" w:rsidRDefault="000D2DAA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7398004" w:history="1">
            <w:r w:rsidR="00287240" w:rsidRPr="00B43A0F">
              <w:rPr>
                <w:rStyle w:val="Hypertextovprepojenie"/>
                <w:noProof/>
              </w:rPr>
              <w:t>Zoznam použitej literatúry</w:t>
            </w:r>
            <w:r w:rsidR="0028724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287240">
              <w:rPr>
                <w:noProof/>
                <w:webHidden/>
              </w:rPr>
              <w:tab/>
            </w:r>
            <w:r w:rsidR="00287240">
              <w:rPr>
                <w:noProof/>
                <w:webHidden/>
              </w:rPr>
              <w:fldChar w:fldCharType="begin"/>
            </w:r>
            <w:r w:rsidR="00287240">
              <w:rPr>
                <w:noProof/>
                <w:webHidden/>
              </w:rPr>
              <w:instrText xml:space="preserve"> PAGEREF _Toc97398004 \h </w:instrText>
            </w:r>
            <w:r w:rsidR="00287240">
              <w:rPr>
                <w:noProof/>
                <w:webHidden/>
              </w:rPr>
            </w:r>
            <w:r w:rsidR="00287240">
              <w:rPr>
                <w:noProof/>
                <w:webHidden/>
              </w:rPr>
              <w:fldChar w:fldCharType="separate"/>
            </w:r>
            <w:r w:rsidR="00287240">
              <w:rPr>
                <w:noProof/>
                <w:webHidden/>
              </w:rPr>
              <w:t>20</w:t>
            </w:r>
            <w:r w:rsidR="00287240">
              <w:rPr>
                <w:noProof/>
                <w:webHidden/>
              </w:rPr>
              <w:fldChar w:fldCharType="end"/>
            </w:r>
          </w:hyperlink>
        </w:p>
        <w:p w14:paraId="23554970" w14:textId="7B261477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9F7E48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491839CA" w14:textId="694DC023" w:rsidR="00871E4F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399491" w:history="1">
        <w:r w:rsidR="00871E4F" w:rsidRPr="00546D54">
          <w:rPr>
            <w:rStyle w:val="Hypertextovprepojenie"/>
            <w:noProof/>
          </w:rPr>
          <w:t>Obrázok 1 Ukážka csv  formátu  datasetu IZA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_Toc97399491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2</w:t>
        </w:r>
        <w:r w:rsidR="00871E4F">
          <w:rPr>
            <w:noProof/>
            <w:webHidden/>
          </w:rPr>
          <w:fldChar w:fldCharType="end"/>
        </w:r>
      </w:hyperlink>
    </w:p>
    <w:p w14:paraId="416DE1EF" w14:textId="3AAD058D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399492" w:history="1">
        <w:r w:rsidR="00871E4F" w:rsidRPr="00546D54">
          <w:rPr>
            <w:rStyle w:val="Hypertextovprepojenie"/>
            <w:noProof/>
          </w:rPr>
          <w:t xml:space="preserve">Obrázok 2 Služba Azure  Machine Learning </w:t>
        </w:r>
        <w:r w:rsidR="00871E4F" w:rsidRPr="00546D54">
          <w:rPr>
            <w:rStyle w:val="Hypertextovprepojenie"/>
            <w:noProof/>
            <w:lang w:val="en-US"/>
          </w:rPr>
          <w:t>(Moreno, 2020)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_Toc97399492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4</w:t>
        </w:r>
        <w:r w:rsidR="00871E4F">
          <w:rPr>
            <w:noProof/>
            <w:webHidden/>
          </w:rPr>
          <w:fldChar w:fldCharType="end"/>
        </w:r>
      </w:hyperlink>
    </w:p>
    <w:p w14:paraId="2F8168B7" w14:textId="7899782A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399493" w:history="1">
        <w:r w:rsidR="00871E4F" w:rsidRPr="00546D54">
          <w:rPr>
            <w:rStyle w:val="Hypertextovprepojenie"/>
            <w:noProof/>
          </w:rPr>
          <w:t xml:space="preserve">Obrázok 3 Životný cyklus projektu </w:t>
        </w:r>
        <w:r w:rsidR="00871E4F" w:rsidRPr="00546D54">
          <w:rPr>
            <w:rStyle w:val="Hypertextovprepojenie"/>
            <w:noProof/>
            <w:lang w:val="en-US"/>
          </w:rPr>
          <w:t>(microsoft, 2021)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_Toc97399493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5</w:t>
        </w:r>
        <w:r w:rsidR="00871E4F">
          <w:rPr>
            <w:noProof/>
            <w:webHidden/>
          </w:rPr>
          <w:fldChar w:fldCharType="end"/>
        </w:r>
      </w:hyperlink>
    </w:p>
    <w:p w14:paraId="129AF49F" w14:textId="60DAB420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399494" w:history="1">
        <w:r w:rsidR="00871E4F" w:rsidRPr="00546D54">
          <w:rPr>
            <w:rStyle w:val="Hypertextovprepojenie"/>
            <w:noProof/>
          </w:rPr>
          <w:t>Obrázok 4 Vytvorenie modelov ARIMAX a SARIMAX (Date)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_Toc97399494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5DA73DD1" w14:textId="6C7950C8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399495" w:history="1">
        <w:r w:rsidR="00871E4F" w:rsidRPr="00546D54">
          <w:rPr>
            <w:rStyle w:val="Hypertextovprepojenie"/>
            <w:noProof/>
          </w:rPr>
          <w:t>Obrázok 5 Ukážka modelu Decision Tree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_Toc97399495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8</w:t>
        </w:r>
        <w:r w:rsidR="00871E4F">
          <w:rPr>
            <w:noProof/>
            <w:webHidden/>
          </w:rPr>
          <w:fldChar w:fldCharType="end"/>
        </w:r>
      </w:hyperlink>
    </w:p>
    <w:p w14:paraId="73FB74C2" w14:textId="7CDAFFBA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399496" w:history="1">
        <w:r w:rsidR="00871E4F" w:rsidRPr="00546D54">
          <w:rPr>
            <w:rStyle w:val="Hypertextovprepojenie"/>
            <w:noProof/>
          </w:rPr>
          <w:t>Obrázok 6 Model Random Forest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9</w:t>
        </w:r>
        <w:r w:rsidR="00871E4F">
          <w:rPr>
            <w:noProof/>
            <w:webHidden/>
          </w:rPr>
          <w:fldChar w:fldCharType="end"/>
        </w:r>
      </w:hyperlink>
    </w:p>
    <w:p w14:paraId="10BB1DA8" w14:textId="7482C2C1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399497" w:history="1">
        <w:r w:rsidR="00871E4F" w:rsidRPr="00546D54">
          <w:rPr>
            <w:rStyle w:val="Hypertextovprepojenie"/>
            <w:noProof/>
          </w:rPr>
          <w:t>Obrázok 7 Jednoduchá ukážka princípu gradient boosting metódy s využitím rozhodovacích stromov.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10</w:t>
        </w:r>
        <w:r w:rsidR="00871E4F">
          <w:rPr>
            <w:noProof/>
            <w:webHidden/>
          </w:rPr>
          <w:fldChar w:fldCharType="end"/>
        </w:r>
      </w:hyperlink>
    </w:p>
    <w:p w14:paraId="756D6E26" w14:textId="3B719867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399498" w:history="1">
        <w:r w:rsidR="00871E4F" w:rsidRPr="00546D54">
          <w:rPr>
            <w:rStyle w:val="Hypertextovprepojenie"/>
            <w:noProof/>
          </w:rPr>
          <w:t>Obrázok 8 Voting Ensemble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11</w:t>
        </w:r>
        <w:r w:rsidR="00871E4F">
          <w:rPr>
            <w:noProof/>
            <w:webHidden/>
          </w:rPr>
          <w:fldChar w:fldCharType="end"/>
        </w:r>
      </w:hyperlink>
    </w:p>
    <w:p w14:paraId="0227A9E2" w14:textId="21749FAB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499" w:history="1">
        <w:r w:rsidR="00871E4F" w:rsidRPr="00546D54">
          <w:rPr>
            <w:rStyle w:val="Hypertextovprepojenie"/>
            <w:noProof/>
          </w:rPr>
          <w:t>Obrázok 9 Graf časového vývoja počtu pozitívnych PCR testov (modrým) so 14-dňovou predikciou (červeným)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_Toc97399499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13</w:t>
        </w:r>
        <w:r w:rsidR="00871E4F">
          <w:rPr>
            <w:noProof/>
            <w:webHidden/>
          </w:rPr>
          <w:fldChar w:fldCharType="end"/>
        </w:r>
      </w:hyperlink>
    </w:p>
    <w:p w14:paraId="46AD032A" w14:textId="4EE996A4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399500" w:history="1">
        <w:r w:rsidR="00871E4F" w:rsidRPr="00546D54">
          <w:rPr>
            <w:rStyle w:val="Hypertextovprepojenie"/>
            <w:noProof/>
          </w:rPr>
          <w:t>Obrázok 10 Graf predikcie Ag z PCR, PCR%, Ag, Ag%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_Toc97399500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15</w:t>
        </w:r>
        <w:r w:rsidR="00871E4F">
          <w:rPr>
            <w:noProof/>
            <w:webHidden/>
          </w:rPr>
          <w:fldChar w:fldCharType="end"/>
        </w:r>
      </w:hyperlink>
    </w:p>
    <w:p w14:paraId="765F47B6" w14:textId="7C528345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399501" w:history="1">
        <w:r w:rsidR="00871E4F" w:rsidRPr="00546D54">
          <w:rPr>
            <w:rStyle w:val="Hypertextovprepojenie"/>
            <w:noProof/>
          </w:rPr>
          <w:t>Obrázok 11 Graf predikcie úmrtí z PCR, PCR%, Ag, Ag%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_Toc97399501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16</w:t>
        </w:r>
        <w:r w:rsidR="00871E4F">
          <w:rPr>
            <w:noProof/>
            <w:webHidden/>
          </w:rPr>
          <w:fldChar w:fldCharType="end"/>
        </w:r>
      </w:hyperlink>
    </w:p>
    <w:p w14:paraId="404EFFB6" w14:textId="19C5EF67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399502" w:history="1">
        <w:r w:rsidR="00871E4F" w:rsidRPr="00546D54">
          <w:rPr>
            <w:rStyle w:val="Hypertextovprepojenie"/>
            <w:noProof/>
          </w:rPr>
          <w:t>Obrázok 12 Graf predikcie úmrtí z úmrt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_Toc97399502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17</w:t>
        </w:r>
        <w:r w:rsidR="00871E4F">
          <w:rPr>
            <w:noProof/>
            <w:webHidden/>
          </w:rPr>
          <w:fldChar w:fldCharType="end"/>
        </w:r>
      </w:hyperlink>
    </w:p>
    <w:p w14:paraId="31B4C6DB" w14:textId="662500CC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399503" w:history="1">
        <w:r w:rsidR="00871E4F" w:rsidRPr="00546D54">
          <w:rPr>
            <w:rStyle w:val="Hypertextovprepojenie"/>
            <w:noProof/>
          </w:rPr>
          <w:t>Obrázok 13 Graf predikcie kompletne zaočkovaných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_Toc97399503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17</w:t>
        </w:r>
        <w:r w:rsidR="00871E4F">
          <w:rPr>
            <w:noProof/>
            <w:webHidden/>
          </w:rPr>
          <w:fldChar w:fldCharType="end"/>
        </w:r>
      </w:hyperlink>
    </w:p>
    <w:p w14:paraId="7F3D7BF3" w14:textId="479B3215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504" w:history="1">
        <w:r w:rsidR="00871E4F" w:rsidRPr="00546D54">
          <w:rPr>
            <w:rStyle w:val="Hypertextovprepojenie"/>
            <w:noProof/>
          </w:rPr>
          <w:t>Obrázok 14 Graf celkových hospitalizácií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_Toc97399504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18</w:t>
        </w:r>
        <w:r w:rsidR="00871E4F">
          <w:rPr>
            <w:noProof/>
            <w:webHidden/>
          </w:rPr>
          <w:fldChar w:fldCharType="end"/>
        </w:r>
      </w:hyperlink>
    </w:p>
    <w:p w14:paraId="74C9028C" w14:textId="763A55C5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399505" w:history="1">
        <w:r w:rsidR="00871E4F" w:rsidRPr="00546D54">
          <w:rPr>
            <w:rStyle w:val="Hypertextovprepojenie"/>
            <w:noProof/>
          </w:rPr>
          <w:t>Obrázok 15 Graf časového vývoja UPV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_Toc97399505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19</w:t>
        </w:r>
        <w:r w:rsidR="00871E4F">
          <w:rPr>
            <w:noProof/>
            <w:webHidden/>
          </w:rPr>
          <w:fldChar w:fldCharType="end"/>
        </w:r>
      </w:hyperlink>
    </w:p>
    <w:p w14:paraId="7EC95694" w14:textId="5E73BD01" w:rsidR="00111D48" w:rsidRDefault="009866BF" w:rsidP="00532982">
      <w:pPr>
        <w:pStyle w:val="Zakladny"/>
      </w:pPr>
      <w:r w:rsidRPr="00FB6410">
        <w:fldChar w:fldCharType="end"/>
      </w:r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3" w:anchor="_Toc97399506" w:history="1">
        <w:r w:rsidR="00871E4F" w:rsidRPr="0035747A">
          <w:rPr>
            <w:rStyle w:val="Hypertextovprepojenie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399507" w:history="1">
        <w:r w:rsidR="00871E4F" w:rsidRPr="0035747A">
          <w:rPr>
            <w:rStyle w:val="Hypertextovprepojenie"/>
            <w:noProof/>
          </w:rPr>
          <w:t xml:space="preserve">Rovnica 2 Model ARIMA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0D2DA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399508" w:history="1">
        <w:r w:rsidR="00871E4F" w:rsidRPr="0035747A">
          <w:rPr>
            <w:rStyle w:val="Hypertextovprepojenie"/>
            <w:noProof/>
          </w:rPr>
          <w:t xml:space="preserve">Rovnica 3 Model ARIMAX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7397981"/>
    <w:p w14:paraId="37A6DC58" w14:textId="638C9739" w:rsidR="00F82A75" w:rsidRDefault="000D2DAA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053AAEFC" w:rsidR="00083B4B" w:rsidRPr="009F7E48" w:rsidRDefault="009F7E48" w:rsidP="009F7E48">
      <w:pPr>
        <w:pStyle w:val="Zakladny"/>
        <w:rPr>
          <w:i/>
          <w:iCs/>
        </w:rPr>
      </w:pPr>
      <w:bookmarkStart w:id="1" w:name="_Hlk97380279"/>
      <w:r>
        <w:rPr>
          <w:i/>
          <w:iCs/>
        </w:rPr>
        <w:t>(Spracoval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1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249805A3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Content>
          <w:r w:rsidR="008E47B4">
            <w:fldChar w:fldCharType="begin"/>
          </w:r>
          <w:r w:rsidR="008E47B4">
            <w:rPr>
              <w:lang w:val="en-US"/>
            </w:rPr>
            <w:instrText xml:space="preserve"> CITATION Cio20 \l 1033 </w:instrText>
          </w:r>
          <w:r w:rsidR="008E47B4">
            <w:fldChar w:fldCharType="separate"/>
          </w:r>
          <w:r w:rsidR="008E47B4" w:rsidRPr="008E47B4">
            <w:rPr>
              <w:noProof/>
              <w:lang w:val="en-US"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2" w:name="_Toc97397982"/>
      <w:bookmarkStart w:id="3" w:name="_Toc378775589"/>
      <w:bookmarkStart w:id="4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2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5" w:name="_Toc97398616"/>
                            <w:bookmarkStart w:id="6" w:name="_Toc97399491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7" w:name="_Toc97398616"/>
                      <w:bookmarkStart w:id="8" w:name="_Toc97399491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AB494C">
                        <w:rPr>
                          <w:noProof/>
                        </w:rPr>
                        <w:t>1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97397983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21E3F5E5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7E44E79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7C2AF42C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DF39CE">
      <w:pPr>
        <w:pStyle w:val="Nadpis2urovne"/>
      </w:pPr>
      <w:bookmarkStart w:id="10" w:name="_Toc97397984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598A701E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mic21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3F6CEAE1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08A40C19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7F58B9C4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5E225909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4C0C5210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7399492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4C0C5210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398617"/>
                      <w:bookmarkStart w:id="14" w:name="_Toc97399492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3"/>
                      <w:bookmarkEnd w:id="1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69985759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910E3F">
            <w:rPr>
              <w:lang w:val="en-US"/>
            </w:rPr>
            <w:instrText xml:space="preserve"> CITATION mic21 \l 1033 </w:instrText>
          </w:r>
          <w:r w:rsidR="00910E3F">
            <w:fldChar w:fldCharType="separate"/>
          </w:r>
          <w:r w:rsidR="00910E3F">
            <w:rPr>
              <w:noProof/>
              <w:lang w:val="en-US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5" w:name="_Toc9739798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2AED9E0A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6" w:name="_Toc97398618"/>
                            <w:bookmarkStart w:id="17" w:name="_Toc97399493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910E3F">
                                  <w:rPr>
                                    <w:lang w:val="en-US"/>
                                  </w:rPr>
                                  <w:instrText xml:space="preserve"> 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910E3F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2AED9E0A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8" w:name="_Toc97398618"/>
                      <w:bookmarkStart w:id="19" w:name="_Toc97399493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910E3F">
                            <w:rPr>
                              <w:lang w:val="en-US"/>
                            </w:rPr>
                            <w:instrText xml:space="preserve"> CITATION mic21 \l 1033 </w:instrText>
                          </w:r>
                          <w:r w:rsidR="00910E3F">
                            <w:fldChar w:fldCharType="separate"/>
                          </w:r>
                          <w:r w:rsidR="00910E3F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18"/>
                      <w:bookmarkEnd w:id="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5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0" w:name="_Toc97397986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0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21" w:name="_Toc97397987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1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>(Spracoval: Marek Kačmár)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07596AC4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Content>
          <w:r>
            <w:fldChar w:fldCharType="begin"/>
          </w:r>
          <w:r w:rsidR="00AC465F">
            <w:rPr>
              <w:lang w:val="en-US"/>
            </w:rPr>
            <w:instrText xml:space="preserve">CITATION TBa15 \l 1033 </w:instrText>
          </w:r>
          <w:r>
            <w:fldChar w:fldCharType="separate"/>
          </w:r>
          <w:r w:rsidR="00AC465F" w:rsidRPr="00AC465F">
            <w:rPr>
              <w:noProof/>
              <w:lang w:val="en-US"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2" w:name="_Toc97399506"/>
                            <w:r>
                              <w:t xml:space="preserve">Rovnica </w:t>
                            </w:r>
                            <w:fldSimple w:instr=" SEQ Rovnica \* ARABIC ">
                              <w:r w:rsidR="001B55C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3" w:name="_Toc97399506"/>
                      <w:r>
                        <w:t xml:space="preserve">Rovnica </w:t>
                      </w:r>
                      <w:fldSimple w:instr=" SEQ Rovnica \* ARABIC ">
                        <w:r w:rsidR="001B55C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3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6464DF3A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Content>
          <w:r w:rsidR="00AC465F">
            <w:fldChar w:fldCharType="begin"/>
          </w:r>
          <w:r w:rsidR="00AC465F">
            <w:rPr>
              <w:lang w:val="en-US"/>
            </w:rPr>
            <w:instrText xml:space="preserve">CITATION Hyn18 \l 1033 </w:instrText>
          </w:r>
          <w:r w:rsidR="00AC465F">
            <w:fldChar w:fldCharType="separate"/>
          </w:r>
          <w:r w:rsidR="00AC465F">
            <w:rPr>
              <w:noProof/>
              <w:lang w:val="en-US"/>
            </w:rPr>
            <w:t xml:space="preserve"> </w:t>
          </w:r>
          <w:r w:rsidR="00AC465F" w:rsidRPr="00AC465F">
            <w:rPr>
              <w:noProof/>
              <w:lang w:val="en-US"/>
            </w:rPr>
            <w:t>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F04DDB">
      <w:pPr>
        <w:pStyle w:val="Nadpis2urovne"/>
      </w:pPr>
      <w:bookmarkStart w:id="24" w:name="_Toc97397988"/>
      <w:r>
        <w:t>ARIMA a</w:t>
      </w:r>
      <w:r w:rsidR="00663C13">
        <w:t> </w:t>
      </w:r>
      <w:r>
        <w:t>ARIMAX</w:t>
      </w:r>
      <w:bookmarkEnd w:id="24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F04CC7D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C3F91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3AA9F8D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4FFBF17A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5" w:name="_Toc97399507"/>
                            <w:r>
                              <w:t xml:space="preserve">Rovnica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Rovnica \* ARABIC </w:instrText>
                            </w:r>
                            <w:r w:rsidR="000D2DA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4FFBF17A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6" w:name="_Toc97399507"/>
                      <w:r>
                        <w:t xml:space="preserve">Rovnica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Rovnica \* ARABIC </w:instrText>
                      </w:r>
                      <w:r w:rsidR="000D2DAA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C3F91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2AECA913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643752F5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Toc97399508"/>
                            <w:r>
                              <w:t xml:space="preserve">Rovnica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Rovnica \* ARABIC </w:instrText>
                            </w:r>
                            <w:r w:rsidR="000D2DA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643752F5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8" w:name="_Toc97399508"/>
                      <w:r>
                        <w:t xml:space="preserve">Rovnica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Rovnica \* ARABIC </w:instrText>
                      </w:r>
                      <w:r w:rsidR="000D2DAA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4874C3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4F082998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196C4C47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9" w:name="_Toc97398621"/>
                            <w:bookmarkStart w:id="30" w:name="_Toc97399494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4874C3">
                                  <w:instrText xml:space="preserve"> 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871E4F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196C4C47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1" w:name="_Toc97398621"/>
                      <w:bookmarkStart w:id="32" w:name="_Toc97399494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4874C3">
                            <w:instrText xml:space="preserve"> CITATION Sac22 \l 1051 </w:instrText>
                          </w:r>
                          <w:r w:rsidR="004874C3">
                            <w:fldChar w:fldCharType="separate"/>
                          </w:r>
                          <w:r w:rsidR="00871E4F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1"/>
                      <w:bookmarkEnd w:id="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Sac22 \l 1051 </w:instrText>
          </w:r>
          <w:r w:rsidR="004874C3">
            <w:fldChar w:fldCharType="separate"/>
          </w:r>
          <w:r w:rsidR="004874C3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F04DDB">
      <w:pPr>
        <w:pStyle w:val="Nadpis2urovne"/>
      </w:pPr>
      <w:bookmarkStart w:id="33" w:name="_Toc97397989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3"/>
      <w:proofErr w:type="spellEnd"/>
    </w:p>
    <w:p w14:paraId="03923B1E" w14:textId="785CE951" w:rsidR="00663C13" w:rsidRPr="00663C13" w:rsidRDefault="008E3575" w:rsidP="009F7E48">
      <w:pPr>
        <w:pStyle w:val="Zakladny"/>
      </w:pPr>
      <w:r>
        <w:rPr>
          <w:i/>
          <w:iCs/>
        </w:rPr>
        <w:t>(Spracoval: Adam Vozár)</w:t>
      </w:r>
    </w:p>
    <w:p w14:paraId="02B55BC1" w14:textId="7F08CCF8" w:rsidR="00064EE2" w:rsidRDefault="00064EE2" w:rsidP="009F7E48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9F7E48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9F7E48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9F7E48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9F7E48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40114B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4" w:name="_Toc97398622"/>
                            <w:bookmarkStart w:id="35" w:name="_Toc97399495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4"/>
                            <w:bookmarkEnd w:id="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40114B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6" w:name="_Toc97398622"/>
                      <w:bookmarkStart w:id="37" w:name="_Toc97399495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36"/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38" w:name="_Toc97397990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38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DCF1F88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>
            <w:rPr>
              <w:lang w:val="en-GB"/>
            </w:rPr>
            <w:instrText xml:space="preserve"> CITATION Nik21 \l 2057 </w:instrText>
          </w:r>
          <w:r w:rsidR="00230B10">
            <w:fldChar w:fldCharType="separate"/>
          </w:r>
          <w:r w:rsidR="00230B10">
            <w:rPr>
              <w:noProof/>
              <w:lang w:val="en-GB"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5E94EABA" w:rsidR="00057703" w:rsidRPr="003273AF" w:rsidRDefault="00BA44DD" w:rsidP="009F7E48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5E807E2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39" w:name="_Toc97398623"/>
                            <w:bookmarkStart w:id="40" w:name="_Toc97399496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39"/>
                            <w:bookmarkEnd w:id="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45E807E2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1" w:name="_Toc97398623"/>
                      <w:bookmarkStart w:id="42" w:name="_Toc97399496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1"/>
                      <w:bookmarkEnd w:id="4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>
            <w:rPr>
              <w:lang w:val="en-GB"/>
            </w:rPr>
            <w:instrText xml:space="preserve"> CITATION Tom \l 2057 </w:instrText>
          </w:r>
          <w:r w:rsidR="0056350A">
            <w:fldChar w:fldCharType="separate"/>
          </w:r>
          <w:r w:rsidR="0056350A">
            <w:rPr>
              <w:noProof/>
              <w:lang w:val="en-GB"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43" w:name="_Toc97397991"/>
      <w:proofErr w:type="spellStart"/>
      <w:r>
        <w:t>XGBoost</w:t>
      </w:r>
      <w:bookmarkEnd w:id="43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5B5EC28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metódu o optimalizačné algoritmy, ktoré zabezpečujú komparatívne rýchlejší priebeh </w:t>
      </w:r>
      <w:r w:rsidRPr="00BC1815">
        <w:lastRenderedPageBreak/>
        <w:t xml:space="preserve">trénovania a minimalizujú nároky na potrebné výpočtové zdroje. Informácie k implementácii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5EC17F2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44" w:name="_Toc97398624"/>
                            <w:bookmarkStart w:id="45" w:name="_Toc97399497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65EC17F2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46" w:name="_Toc97398624"/>
                      <w:bookmarkStart w:id="47" w:name="_Toc97399497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46"/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C1815">
        <w:t>XGBoost</w:t>
      </w:r>
      <w:proofErr w:type="spellEnd"/>
      <w:r w:rsidRPr="00BC1815">
        <w:t xml:space="preserve"> sú dostupné na</w:t>
      </w:r>
      <w:r>
        <w:t xml:space="preserve"> </w:t>
      </w:r>
      <w:hyperlink r:id="rId39" w:history="1">
        <w:r w:rsidRPr="00E1401C">
          <w:rPr>
            <w:rStyle w:val="Hypertextovprepojenie"/>
          </w:rPr>
          <w:t>https://arxiv.org/abs/1603.02754</w:t>
        </w:r>
      </w:hyperlink>
      <w:r w:rsidRPr="00BC1815">
        <w:t>.</w:t>
      </w:r>
    </w:p>
    <w:p w14:paraId="0C21DBA6" w14:textId="46DB4055" w:rsidR="00057703" w:rsidRDefault="00057703" w:rsidP="00F04DDB">
      <w:pPr>
        <w:pStyle w:val="Nadpis2urovne"/>
      </w:pPr>
      <w:bookmarkStart w:id="48" w:name="_Toc97397992"/>
      <w:proofErr w:type="spellStart"/>
      <w:r>
        <w:t>Voting</w:t>
      </w:r>
      <w:proofErr w:type="spellEnd"/>
      <w:r>
        <w:t xml:space="preserve"> Ensemble</w:t>
      </w:r>
      <w:bookmarkEnd w:id="48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92FDA0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35294C43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</w:p>
    <w:p w14:paraId="0C5F6D27" w14:textId="06B394E1" w:rsidR="00057703" w:rsidRPr="00057703" w:rsidRDefault="00232E6F" w:rsidP="009F7E48">
      <w:pPr>
        <w:pStyle w:val="Zakladny"/>
      </w:pPr>
      <w:r w:rsidRPr="00BC2426">
        <w:rPr>
          <w:noProof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CE716C4" wp14:editId="22508964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1EE73A2D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49" w:name="_Toc97398625"/>
                            <w:bookmarkStart w:id="50" w:name="_Toc97399498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8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1EE73A2D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51" w:name="_Toc97398625"/>
                      <w:bookmarkStart w:id="52" w:name="_Toc97399498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51"/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53" w:name="_Toc97397993"/>
      <w:proofErr w:type="spellStart"/>
      <w:r>
        <w:t>Stacking</w:t>
      </w:r>
      <w:proofErr w:type="spellEnd"/>
      <w:r>
        <w:t xml:space="preserve"> Ensemble</w:t>
      </w:r>
      <w:bookmarkEnd w:id="53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415EE39D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55BAB2B8" w:rsidR="00F53104" w:rsidRDefault="00F53104" w:rsidP="00F53104">
      <w:pPr>
        <w:pStyle w:val="Nadpis2urovne"/>
      </w:pPr>
      <w:bookmarkStart w:id="54" w:name="_Toc97397994"/>
      <w:bookmarkEnd w:id="3"/>
      <w:bookmarkEnd w:id="4"/>
      <w:proofErr w:type="spellStart"/>
      <w:r>
        <w:t>Elastic</w:t>
      </w:r>
      <w:proofErr w:type="spellEnd"/>
      <w:r>
        <w:t xml:space="preserve"> Net</w:t>
      </w:r>
      <w:bookmarkEnd w:id="54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7642186" w14:textId="4462791A" w:rsidR="00F53104" w:rsidRDefault="00F53104" w:rsidP="009F7E48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9F7E48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9F7E48">
      <w:pPr>
        <w:pStyle w:val="Zakladny"/>
      </w:pPr>
      <w:r>
        <w:t xml:space="preserve">Ďalšou populárnou penalizáciou je penalizácia modelu na základe súčtu hodnôt absolútnych koeficientov. Toto sa nazýva trest L1. Pokuta L1 minimalizuje veľkosť </w:t>
      </w:r>
      <w:r>
        <w:lastRenderedPageBreak/>
        <w:t xml:space="preserve">všetkých 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0BD9C7AE" w:rsidR="00F0585B" w:rsidRDefault="00F0585B" w:rsidP="00F0585B">
      <w:pPr>
        <w:pStyle w:val="Nadpis1rovne"/>
      </w:pPr>
      <w:bookmarkStart w:id="55" w:name="_Toc97397995"/>
      <w:r>
        <w:lastRenderedPageBreak/>
        <w:t>Doterajšie výsledky</w:t>
      </w:r>
      <w:bookmarkEnd w:id="55"/>
    </w:p>
    <w:p w14:paraId="46A8F6E1" w14:textId="6D97ED2E" w:rsidR="00E90430" w:rsidRDefault="00E90430" w:rsidP="00811A7F">
      <w:pPr>
        <w:pStyle w:val="Nadpis2urovne"/>
        <w:numPr>
          <w:ilvl w:val="1"/>
          <w:numId w:val="11"/>
        </w:numPr>
      </w:pPr>
      <w:bookmarkStart w:id="56" w:name="_Toc97397996"/>
      <w:r>
        <w:t>Predikcia pozitívnych PCR</w:t>
      </w:r>
      <w:r w:rsidR="00363EA2">
        <w:t xml:space="preserve"> testov</w:t>
      </w:r>
      <w:bookmarkEnd w:id="56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9F7E48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9F7E48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9F7E48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9F7E48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9F7E48">
      <w:pPr>
        <w:pStyle w:val="Zakladny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5A4A87F0" w:rsidR="00C50F0E" w:rsidRDefault="00C50F0E" w:rsidP="00C50F0E">
      <w:pPr>
        <w:pStyle w:val="Popis"/>
        <w:jc w:val="center"/>
      </w:pPr>
      <w:bookmarkStart w:id="57" w:name="_Toc97399499"/>
      <w:r>
        <w:t xml:space="preserve">Obrázok </w:t>
      </w:r>
      <w:r w:rsidR="000D2DAA">
        <w:fldChar w:fldCharType="begin"/>
      </w:r>
      <w:r w:rsidR="000D2DAA">
        <w:instrText xml:space="preserve"> SEQ Obrázok \* ARABIC </w:instrText>
      </w:r>
      <w:r w:rsidR="000D2DAA">
        <w:fldChar w:fldCharType="separate"/>
      </w:r>
      <w:r w:rsidR="00871E4F">
        <w:rPr>
          <w:noProof/>
        </w:rPr>
        <w:t>9</w:t>
      </w:r>
      <w:r w:rsidR="000D2DAA">
        <w:rPr>
          <w:noProof/>
        </w:rPr>
        <w:fldChar w:fldCharType="end"/>
      </w:r>
      <w:r>
        <w:t xml:space="preserve"> </w:t>
      </w:r>
      <w:r w:rsidR="00745A54">
        <w:t>Graf časového vývoja počtu pozitívnych PCR testov (modrým) so 14-dňovou predikciou (červeným)</w:t>
      </w:r>
      <w:bookmarkEnd w:id="57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3B49BB5E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</w:p>
    <w:p w14:paraId="078D009A" w14:textId="1F49A695" w:rsidR="00E90430" w:rsidRDefault="00E90430" w:rsidP="00811A7F">
      <w:pPr>
        <w:pStyle w:val="Nadpis2urovne"/>
        <w:numPr>
          <w:ilvl w:val="1"/>
          <w:numId w:val="11"/>
        </w:numPr>
      </w:pPr>
      <w:bookmarkStart w:id="58" w:name="_Toc97397997"/>
      <w:r>
        <w:t>Predikcia pozitívnych Ag</w:t>
      </w:r>
      <w:r w:rsidR="00363EA2">
        <w:t xml:space="preserve"> testov</w:t>
      </w:r>
      <w:bookmarkEnd w:id="58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3BE22841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59" w:name="_Toc97398627"/>
                            <w:bookmarkStart w:id="60" w:name="_Toc97399500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10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3BE22841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61" w:name="_Toc97398627"/>
                      <w:bookmarkStart w:id="62" w:name="_Toc97399500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10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61"/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E90430">
      <w:pPr>
        <w:pStyle w:val="Nadpis2urovne"/>
      </w:pPr>
      <w:bookmarkStart w:id="63" w:name="_Toc97397998"/>
      <w:r>
        <w:t>Predikcia úmrtí</w:t>
      </w:r>
      <w:r w:rsidR="00363EA2">
        <w:t xml:space="preserve"> z viacerých ukazovateľov</w:t>
      </w:r>
      <w:bookmarkEnd w:id="63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24BC1C0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64" w:name="_Toc97398628"/>
                            <w:bookmarkStart w:id="65" w:name="_Toc97399501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11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24BC1C0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66" w:name="_Toc97398628"/>
                      <w:bookmarkStart w:id="67" w:name="_Toc97399501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11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E90430">
      <w:pPr>
        <w:pStyle w:val="Nadpis2urovne"/>
      </w:pPr>
      <w:bookmarkStart w:id="68" w:name="_Toc97397999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68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79CCDC84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97398629"/>
                            <w:bookmarkStart w:id="70" w:name="_Toc97399502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12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69"/>
                            <w:bookmarkEnd w:id="7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79CCDC84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1" w:name="_Toc97398629"/>
                      <w:bookmarkStart w:id="72" w:name="_Toc97399502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12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71"/>
                      <w:bookmarkEnd w:id="7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125B44">
      <w:pPr>
        <w:pStyle w:val="Nadpis2urovne"/>
      </w:pPr>
      <w:bookmarkStart w:id="73" w:name="_Toc97398000"/>
      <w:r>
        <w:t>Predikcia kompletne</w:t>
      </w:r>
      <w:r w:rsidR="00C836C5">
        <w:t xml:space="preserve"> </w:t>
      </w:r>
      <w:r>
        <w:t>zaočkovaných</w:t>
      </w:r>
      <w:bookmarkEnd w:id="73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>(Spracoval: Marek Kačmár)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35A604F3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74" w:name="_Toc97398630"/>
                            <w:bookmarkStart w:id="75" w:name="_Toc97399503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13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74"/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35A604F3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76" w:name="_Toc97398630"/>
                      <w:bookmarkStart w:id="77" w:name="_Toc97399503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13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76"/>
                      <w:bookmarkEnd w:id="7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125B44">
      <w:pPr>
        <w:pStyle w:val="Nadpis2urovne"/>
      </w:pPr>
      <w:bookmarkStart w:id="78" w:name="_Toc97398001"/>
      <w:r>
        <w:t>Graf celkových hospitalizácií</w:t>
      </w:r>
      <w:bookmarkEnd w:id="78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6968FC4E" w:rsidR="00363EA2" w:rsidRDefault="00363EA2" w:rsidP="00363EA2">
      <w:pPr>
        <w:pStyle w:val="Popis"/>
        <w:jc w:val="center"/>
      </w:pPr>
      <w:bookmarkStart w:id="79" w:name="_Toc97399504"/>
      <w:r>
        <w:t xml:space="preserve">Obrázok </w:t>
      </w:r>
      <w:r w:rsidR="000D2DAA">
        <w:fldChar w:fldCharType="begin"/>
      </w:r>
      <w:r w:rsidR="000D2DAA">
        <w:instrText xml:space="preserve"> SEQ Obrázok \* ARABIC </w:instrText>
      </w:r>
      <w:r w:rsidR="000D2DAA">
        <w:fldChar w:fldCharType="separate"/>
      </w:r>
      <w:r w:rsidR="00871E4F">
        <w:rPr>
          <w:noProof/>
        </w:rPr>
        <w:t>14</w:t>
      </w:r>
      <w:r w:rsidR="000D2DAA">
        <w:rPr>
          <w:noProof/>
        </w:rPr>
        <w:fldChar w:fldCharType="end"/>
      </w:r>
      <w:r>
        <w:t xml:space="preserve"> Graf celkových hospitalizácií</w:t>
      </w:r>
      <w:bookmarkEnd w:id="79"/>
    </w:p>
    <w:p w14:paraId="3AAE1C08" w14:textId="77777777" w:rsidR="00363EA2" w:rsidRPr="00363EA2" w:rsidRDefault="00363EA2" w:rsidP="00363EA2"/>
    <w:p w14:paraId="2C7D715A" w14:textId="5813B4EA" w:rsidR="00F0585B" w:rsidRDefault="00F0585B" w:rsidP="00811A7F">
      <w:pPr>
        <w:pStyle w:val="Nadpis2urovne"/>
        <w:numPr>
          <w:ilvl w:val="1"/>
          <w:numId w:val="11"/>
        </w:numPr>
      </w:pPr>
      <w:bookmarkStart w:id="80" w:name="_Toc97398002"/>
      <w:r w:rsidRPr="00F04DDB">
        <w:lastRenderedPageBreak/>
        <w:t xml:space="preserve">Graf celkových </w:t>
      </w:r>
      <w:r w:rsidR="00125B44">
        <w:t>UPV</w:t>
      </w:r>
      <w:bookmarkEnd w:id="80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15CE4D2C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81" w:name="_Toc97399505"/>
                            <w:r>
                              <w:t xml:space="preserve">Obrázok </w:t>
                            </w:r>
                            <w:r w:rsidR="000D2DAA">
                              <w:fldChar w:fldCharType="begin"/>
                            </w:r>
                            <w:r w:rsidR="000D2DAA">
                              <w:instrText xml:space="preserve"> SEQ Obrázok \* ARABIC </w:instrText>
                            </w:r>
                            <w:r w:rsidR="000D2DAA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15</w:t>
                            </w:r>
                            <w:r w:rsidR="000D2DA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15CE4D2C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82" w:name="_Toc97399505"/>
                      <w:r>
                        <w:t xml:space="preserve">Obrázok </w:t>
                      </w:r>
                      <w:r w:rsidR="000D2DAA">
                        <w:fldChar w:fldCharType="begin"/>
                      </w:r>
                      <w:r w:rsidR="000D2DAA">
                        <w:instrText xml:space="preserve"> SEQ Obrázok \* ARABIC </w:instrText>
                      </w:r>
                      <w:r w:rsidR="000D2DAA">
                        <w:fldChar w:fldCharType="separate"/>
                      </w:r>
                      <w:r w:rsidR="00871E4F">
                        <w:rPr>
                          <w:noProof/>
                        </w:rPr>
                        <w:t>15</w:t>
                      </w:r>
                      <w:r w:rsidR="000D2DAA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8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24F08842" w:rsidR="000770B0" w:rsidRDefault="000770B0" w:rsidP="000770B0">
      <w:pPr>
        <w:pStyle w:val="Nadpis2urovne"/>
      </w:pPr>
      <w:bookmarkStart w:id="83" w:name="_Toc97398003"/>
      <w:r>
        <w:t>Tabuľka dosiahnutých výsledkov predikcií</w:t>
      </w:r>
      <w:bookmarkEnd w:id="83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77777777" w:rsidR="008668D0" w:rsidRPr="00FD7647" w:rsidRDefault="008668D0" w:rsidP="006D30E3">
            <w:pPr>
              <w:pStyle w:val="Zakladny"/>
              <w:ind w:firstLine="0"/>
              <w:jc w:val="center"/>
              <w:rPr>
                <w:lang w:val="en-US"/>
              </w:rPr>
            </w:pP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77777777" w:rsidR="00F937F5" w:rsidRDefault="00F937F5" w:rsidP="009F7E48">
      <w:pPr>
        <w:pStyle w:val="Zakladny"/>
      </w:pPr>
    </w:p>
    <w:bookmarkStart w:id="84" w:name="_Toc97398004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045CA3F1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84" w:displacedByCustomXml="prev"/>
    <w:p w14:paraId="2B868F39" w14:textId="78A71F11" w:rsidR="00C42E33" w:rsidRPr="00DF39CE" w:rsidRDefault="0094234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  <w:lang w:val="en-US"/>
        </w:rPr>
        <w:t>XGBoost</w:t>
      </w:r>
      <w:proofErr w:type="spellEnd"/>
    </w:p>
    <w:p w14:paraId="035E0736" w14:textId="520080BB" w:rsidR="00EF549A" w:rsidRPr="00DF39CE" w:rsidRDefault="000D2DAA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48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https://machinelearningmastery.com/gentle-introduction-gradient-boosting-algorithm-machine-learning/</w:t>
        </w:r>
      </w:hyperlink>
    </w:p>
    <w:p w14:paraId="49475CD6" w14:textId="6ED0724F" w:rsidR="00EF549A" w:rsidRPr="00DF39CE" w:rsidRDefault="000D2DAA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49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https://xgboost.readthedocs.io/en/stable/tutorials/model.html</w:t>
        </w:r>
      </w:hyperlink>
    </w:p>
    <w:p w14:paraId="51C15CC0" w14:textId="2D0CA62F" w:rsidR="00EF549A" w:rsidRPr="00DF39CE" w:rsidRDefault="000D2DAA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0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https://arxiv.org/abs/1603.02754</w:t>
        </w:r>
      </w:hyperlink>
    </w:p>
    <w:p w14:paraId="27E3E5CF" w14:textId="3C6A3A0F" w:rsidR="00EF549A" w:rsidRPr="00DF39CE" w:rsidRDefault="000D2DAA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https://www.researchgate.net/figure/A-simple-example-of-visualizing-gradient-boosting_fig5_326379229</w:t>
        </w:r>
      </w:hyperlink>
    </w:p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893603" w14:textId="77777777" w:rsidR="001779E5" w:rsidRDefault="005712C4" w:rsidP="001779E5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1779E5">
            <w:rPr>
              <w:b/>
              <w:bCs/>
              <w:noProof/>
            </w:rPr>
            <w:t>Bigelow, Stephen J. 2020.</w:t>
          </w:r>
          <w:r w:rsidR="001779E5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1E9F8B7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17F76657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reasoning. [Online] [Dátum: 5. 3 2022.] https://timeseriesreasoning.com/contents/regression-with-arima-errors-model/.</w:t>
          </w:r>
        </w:p>
        <w:p w14:paraId="091DD3A0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584C678E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062DA8E7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20B55221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671C75E8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49E42EC8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51E37EE7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1F88525D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4BCC8995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00C70421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6DF62826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176F228F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1D8D846B" w14:textId="77777777" w:rsidR="001779E5" w:rsidRDefault="001779E5" w:rsidP="001779E5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3D76A005" w14:textId="546556ED" w:rsidR="004E2244" w:rsidRDefault="005712C4" w:rsidP="001779E5">
          <w:r>
            <w:rPr>
              <w:b/>
              <w:bCs/>
            </w:rPr>
            <w:fldChar w:fldCharType="end"/>
          </w:r>
          <w:proofErr w:type="spellStart"/>
          <w:r w:rsidR="00AF18B3">
            <w:t>Elastic</w:t>
          </w:r>
          <w:proofErr w:type="spellEnd"/>
          <w:r w:rsidR="00AF18B3">
            <w:t xml:space="preserve"> Net</w:t>
          </w:r>
        </w:p>
      </w:sdtContent>
    </w:sdt>
    <w:p w14:paraId="4E6A21E8" w14:textId="77777777" w:rsidR="004E2244" w:rsidRDefault="000D2DAA" w:rsidP="004E2244">
      <w:pPr>
        <w:rPr>
          <w:rStyle w:val="Hypertextovprepojenie"/>
        </w:rPr>
      </w:pPr>
      <w:hyperlink r:id="rId52" w:history="1">
        <w:r w:rsidR="005E49AF" w:rsidRPr="00CF3291">
          <w:rPr>
            <w:rStyle w:val="Hypertextovprepojenie"/>
          </w:rPr>
          <w:t>https://machinelearningmastery.com/elastic-net-regression-in-python/</w:t>
        </w:r>
      </w:hyperlink>
    </w:p>
    <w:p w14:paraId="5D5306CC" w14:textId="77777777" w:rsidR="004E2244" w:rsidRDefault="005E49AF" w:rsidP="004E2244">
      <w:proofErr w:type="spellStart"/>
      <w:r>
        <w:t>Stacking</w:t>
      </w:r>
      <w:proofErr w:type="spellEnd"/>
      <w:r>
        <w:t xml:space="preserve"> Ensemble </w:t>
      </w:r>
    </w:p>
    <w:p w14:paraId="3E0EF607" w14:textId="77777777" w:rsidR="004E2244" w:rsidRDefault="000D2DAA" w:rsidP="004E2244">
      <w:hyperlink r:id="rId53" w:history="1">
        <w:r w:rsidR="004E2244" w:rsidRPr="00B826A7">
          <w:rPr>
            <w:rStyle w:val="Hypertextovprepojenie"/>
          </w:rPr>
          <w:t>https://machinelearningmastery.com/stacking-ensemble-for-deep-learning-neural-networks/</w:t>
        </w:r>
      </w:hyperlink>
    </w:p>
    <w:p w14:paraId="79C08FAD" w14:textId="77777777" w:rsidR="004E2244" w:rsidRDefault="00232E6F" w:rsidP="004E2244">
      <w:pPr>
        <w:rPr>
          <w:rStyle w:val="Hypertextovprepojenie"/>
          <w:color w:val="auto"/>
          <w:u w:val="none"/>
        </w:rPr>
      </w:pPr>
      <w:proofErr w:type="spellStart"/>
      <w:r>
        <w:rPr>
          <w:rStyle w:val="Hypertextovprepojenie"/>
          <w:color w:val="auto"/>
          <w:u w:val="none"/>
        </w:rPr>
        <w:t>Voting</w:t>
      </w:r>
      <w:proofErr w:type="spellEnd"/>
      <w:r>
        <w:rPr>
          <w:rStyle w:val="Hypertextovprepojenie"/>
          <w:color w:val="auto"/>
          <w:u w:val="none"/>
        </w:rPr>
        <w:t xml:space="preserve"> Ensemble</w:t>
      </w:r>
    </w:p>
    <w:p w14:paraId="3024D003" w14:textId="4E785779" w:rsidR="00232E6F" w:rsidRPr="00232E6F" w:rsidRDefault="004C2060" w:rsidP="004E2244">
      <w:proofErr w:type="spellStart"/>
      <w:r>
        <w:rPr>
          <w:rStyle w:val="Hypertextovprepojenie"/>
          <w:color w:val="auto"/>
          <w:u w:val="none"/>
        </w:rPr>
        <w:t>How</w:t>
      </w:r>
      <w:proofErr w:type="spellEnd"/>
      <w:r>
        <w:rPr>
          <w:rStyle w:val="Hypertextovprepojenie"/>
          <w:color w:val="auto"/>
          <w:u w:val="none"/>
        </w:rPr>
        <w:t xml:space="preserve"> to </w:t>
      </w:r>
      <w:proofErr w:type="spellStart"/>
      <w:r>
        <w:rPr>
          <w:rStyle w:val="Hypertextovprepojenie"/>
          <w:color w:val="auto"/>
          <w:u w:val="none"/>
        </w:rPr>
        <w:t>develop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votinig</w:t>
      </w:r>
      <w:proofErr w:type="spellEnd"/>
      <w:r>
        <w:rPr>
          <w:rStyle w:val="Hypertextovprepojenie"/>
          <w:color w:val="auto"/>
          <w:u w:val="none"/>
        </w:rPr>
        <w:t xml:space="preserve"> ensemble </w:t>
      </w:r>
      <w:proofErr w:type="spellStart"/>
      <w:r>
        <w:rPr>
          <w:rStyle w:val="Hypertextovprepojenie"/>
          <w:color w:val="auto"/>
          <w:u w:val="none"/>
        </w:rPr>
        <w:t>with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python</w:t>
      </w:r>
      <w:proofErr w:type="spellEnd"/>
      <w:r>
        <w:rPr>
          <w:rStyle w:val="Hypertextovprepojenie"/>
          <w:color w:val="auto"/>
          <w:u w:val="none"/>
        </w:rPr>
        <w:t xml:space="preserve">, 2021 </w:t>
      </w:r>
      <w:r>
        <w:rPr>
          <w:rStyle w:val="Hypertextovprepojenie"/>
          <w:color w:val="auto"/>
          <w:u w:val="none"/>
          <w:lang w:val="en-US"/>
        </w:rPr>
        <w:t xml:space="preserve">[online] </w:t>
      </w:r>
      <w:hyperlink r:id="rId54" w:history="1">
        <w:r w:rsidR="00232E6F" w:rsidRPr="00232E6F">
          <w:rPr>
            <w:rStyle w:val="Hypertextovprepojenie"/>
          </w:rPr>
          <w:t>https://machinelearningmastery.com/voting-ensembles-with-python/</w:t>
        </w:r>
      </w:hyperlink>
    </w:p>
    <w:p w14:paraId="60DE7646" w14:textId="129AF0DC" w:rsidR="005712C4" w:rsidRDefault="005712C4" w:rsidP="005712C4"/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5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0FFEA" w14:textId="77777777" w:rsidR="000D2DAA" w:rsidRDefault="000D2DAA" w:rsidP="00C546A9">
      <w:pPr>
        <w:spacing w:after="0" w:line="240" w:lineRule="auto"/>
      </w:pPr>
      <w:r>
        <w:separator/>
      </w:r>
    </w:p>
  </w:endnote>
  <w:endnote w:type="continuationSeparator" w:id="0">
    <w:p w14:paraId="76A07D16" w14:textId="77777777" w:rsidR="000D2DAA" w:rsidRDefault="000D2DAA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5A88C5D5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5024A4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90DDF" w14:textId="77777777" w:rsidR="000D2DAA" w:rsidRDefault="000D2DAA" w:rsidP="00C546A9">
      <w:pPr>
        <w:spacing w:after="0" w:line="240" w:lineRule="auto"/>
      </w:pPr>
      <w:r>
        <w:separator/>
      </w:r>
    </w:p>
  </w:footnote>
  <w:footnote w:type="continuationSeparator" w:id="0">
    <w:p w14:paraId="58474DE7" w14:textId="77777777" w:rsidR="000D2DAA" w:rsidRDefault="000D2DAA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282D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3BF6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2DAA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E36"/>
    <w:rsid w:val="00281BAA"/>
    <w:rsid w:val="00281D86"/>
    <w:rsid w:val="00283964"/>
    <w:rsid w:val="00284D9E"/>
    <w:rsid w:val="00287240"/>
    <w:rsid w:val="0029285B"/>
    <w:rsid w:val="00293920"/>
    <w:rsid w:val="00297412"/>
    <w:rsid w:val="002A0925"/>
    <w:rsid w:val="002A0D9A"/>
    <w:rsid w:val="002A4D7B"/>
    <w:rsid w:val="002B26BC"/>
    <w:rsid w:val="002B2A23"/>
    <w:rsid w:val="002B2FE8"/>
    <w:rsid w:val="002B4548"/>
    <w:rsid w:val="002B6D43"/>
    <w:rsid w:val="002C3126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5700"/>
    <w:rsid w:val="003273AF"/>
    <w:rsid w:val="00331F97"/>
    <w:rsid w:val="00335120"/>
    <w:rsid w:val="003361AE"/>
    <w:rsid w:val="003415AA"/>
    <w:rsid w:val="003445E5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A2A0D"/>
    <w:rsid w:val="006B57D5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6D7E"/>
    <w:rsid w:val="007A7494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3753E"/>
    <w:rsid w:val="008463FB"/>
    <w:rsid w:val="0085131E"/>
    <w:rsid w:val="00856760"/>
    <w:rsid w:val="0085760E"/>
    <w:rsid w:val="00861F0D"/>
    <w:rsid w:val="008645FA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D6"/>
    <w:rsid w:val="009E1CE1"/>
    <w:rsid w:val="009E2BCC"/>
    <w:rsid w:val="009E3CA9"/>
    <w:rsid w:val="009E487A"/>
    <w:rsid w:val="009F1F7C"/>
    <w:rsid w:val="009F2352"/>
    <w:rsid w:val="009F3132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D3CFD"/>
    <w:rsid w:val="00AD4FD3"/>
    <w:rsid w:val="00AE2DE9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23650"/>
    <w:rsid w:val="00B26F73"/>
    <w:rsid w:val="00B27C1E"/>
    <w:rsid w:val="00B35510"/>
    <w:rsid w:val="00B40CBA"/>
    <w:rsid w:val="00B43956"/>
    <w:rsid w:val="00B4442A"/>
    <w:rsid w:val="00B47C51"/>
    <w:rsid w:val="00B52D3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4B3C"/>
    <w:rsid w:val="00CA5BD3"/>
    <w:rsid w:val="00CB1A6F"/>
    <w:rsid w:val="00CB21BF"/>
    <w:rsid w:val="00CB2F4F"/>
    <w:rsid w:val="00CC3F91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39CE"/>
    <w:rsid w:val="00DF46D0"/>
    <w:rsid w:val="00DF782A"/>
    <w:rsid w:val="00E00549"/>
    <w:rsid w:val="00E03B22"/>
    <w:rsid w:val="00E078EB"/>
    <w:rsid w:val="00E12732"/>
    <w:rsid w:val="00E176B3"/>
    <w:rsid w:val="00E2193B"/>
    <w:rsid w:val="00E21D87"/>
    <w:rsid w:val="00E23FDA"/>
    <w:rsid w:val="00E2414F"/>
    <w:rsid w:val="00E25494"/>
    <w:rsid w:val="00E2705D"/>
    <w:rsid w:val="00E32CA5"/>
    <w:rsid w:val="00E34E48"/>
    <w:rsid w:val="00E35579"/>
    <w:rsid w:val="00E36C1F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footer" Target="footer2.xml"/><Relationship Id="rId39" Type="http://schemas.openxmlformats.org/officeDocument/2006/relationships/hyperlink" Target="https://arxiv.org/abs/1603.02754" TargetMode="External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hyperlink" Target="https://arxiv.org/abs/1603.02754" TargetMode="Externa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jpg"/><Relationship Id="rId53" Type="http://schemas.openxmlformats.org/officeDocument/2006/relationships/hyperlink" Target="https://machinelearningmastery.com/stacking-ensemble-for-deep-learning-neural-networks/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hyperlink" Target="file:///C:\Users\Juraj\Desktop\tim_projekt.docx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hyperlink" Target="https://machinelearningmastery.com/gentle-introduction-gradient-boosting-algorithm-machine-learning/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www.researchgate.net/figure/A-simple-example-of-visualizing-gradient-boosting_fig5_326379229" TargetMode="External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machinelearningmastery.com/voting-ensembles-with-python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hyperlink" Target="https://xgboost.readthedocs.io/en/stable/tutorials/model.html" TargetMode="External"/><Relationship Id="rId57" Type="http://schemas.openxmlformats.org/officeDocument/2006/relationships/glossaryDocument" Target="glossary/document.xm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hyperlink" Target="https://machinelearningmastery.com/elastic-net-regression-in-pytho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E7A81"/>
    <w:rsid w:val="00850E48"/>
    <w:rsid w:val="008A6AFC"/>
    <w:rsid w:val="009857EC"/>
    <w:rsid w:val="009E048F"/>
    <w:rsid w:val="009E3E86"/>
    <w:rsid w:val="00A40D1D"/>
    <w:rsid w:val="00AB2DB0"/>
    <w:rsid w:val="00B1306E"/>
    <w:rsid w:val="00B83729"/>
    <w:rsid w:val="00C12162"/>
    <w:rsid w:val="00C24B53"/>
    <w:rsid w:val="00C94798"/>
    <w:rsid w:val="00CA5126"/>
    <w:rsid w:val="00CE3815"/>
    <w:rsid w:val="00D04190"/>
    <w:rsid w:val="00D13253"/>
    <w:rsid w:val="00D30ED8"/>
    <w:rsid w:val="00D3231B"/>
    <w:rsid w:val="00D43686"/>
    <w:rsid w:val="00D612CA"/>
    <w:rsid w:val="00D74490"/>
    <w:rsid w:val="00DA599E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ý prvok a dá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13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14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Sac22</b:Tag>
    <b:SourceType>InternetSite</b:SourceType>
    <b:Guid>{F5D2EBA7-66EB-4473-B0CB-89DD8B4FE501}</b:Guid>
    <b:Author>
      <b:Author>
        <b:NameList>
          <b:Person>
            <b:Last>Date</b:Last>
            <b:First>Sachin</b:First>
          </b:Person>
        </b:NameList>
      </b:Author>
    </b:Author>
    <b:Title>time series reasoning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15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16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mic21</b:Tag>
    <b:SourceType>InternetSite</b:SourceType>
    <b:Guid>{CE7415E9-D0D0-4BDB-8E8E-D11B84B76FA5}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mic22</b:Tag>
    <b:SourceType>InternetSite</b:SourceType>
    <b:Guid>{7F1CA7DD-5C92-4704-96FE-6A24057AC873}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mic2</b:Tag>
    <b:SourceType>InternetSite</b:SourceType>
    <b:Guid>{0C1DE68D-7712-4AE8-89E3-63DABED4C5F9}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7AEB4FE3-4A54-45C4-9BEB-E7ED1E0DB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459</TotalTime>
  <Pages>1</Pages>
  <Words>4300</Words>
  <Characters>24515</Characters>
  <Application>Microsoft Office Word</Application>
  <DocSecurity>0</DocSecurity>
  <Lines>204</Lines>
  <Paragraphs>57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Marek Kačmár</cp:lastModifiedBy>
  <cp:revision>109</cp:revision>
  <cp:lastPrinted>2022-01-24T22:50:00Z</cp:lastPrinted>
  <dcterms:created xsi:type="dcterms:W3CDTF">2022-01-24T22:50:00Z</dcterms:created>
  <dcterms:modified xsi:type="dcterms:W3CDTF">2022-03-06T14:52:00Z</dcterms:modified>
</cp:coreProperties>
</file>