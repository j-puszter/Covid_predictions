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9AAFE" w14:textId="77777777" w:rsidR="000830F5" w:rsidRPr="00642CC1" w:rsidRDefault="000830F5" w:rsidP="001517CE">
      <w:pPr>
        <w:pStyle w:val="Obal"/>
      </w:pPr>
      <w:r w:rsidRPr="00642CC1">
        <w:t>SLOVENSK</w:t>
      </w:r>
      <w:r w:rsidR="00642CC1" w:rsidRPr="00642CC1">
        <w:t>Á TECHNICKÁ</w:t>
      </w:r>
      <w:r w:rsidRPr="00642CC1">
        <w:t xml:space="preserve"> UNIVERZITA V BRATISLAVE</w:t>
      </w:r>
    </w:p>
    <w:p w14:paraId="33B1AFA3" w14:textId="77777777" w:rsidR="00DB41CC" w:rsidRDefault="000830F5" w:rsidP="001517CE">
      <w:pPr>
        <w:pStyle w:val="Obal"/>
      </w:pPr>
      <w:r w:rsidRPr="00642CC1">
        <w:t>FAKULTA ELEKTROTECHNIKY A</w:t>
      </w:r>
      <w:r w:rsidR="001517CE">
        <w:t> </w:t>
      </w:r>
      <w:r w:rsidRPr="00642CC1">
        <w:t>INFORMATIKY</w:t>
      </w:r>
    </w:p>
    <w:p w14:paraId="42ABC021" w14:textId="77777777" w:rsidR="001517CE" w:rsidRDefault="001517CE" w:rsidP="009F7E48">
      <w:pPr>
        <w:pStyle w:val="Zakladny"/>
      </w:pPr>
    </w:p>
    <w:p w14:paraId="51F68981" w14:textId="77777777" w:rsidR="00AD3CFD" w:rsidRDefault="00AD3CFD" w:rsidP="009F7E48">
      <w:pPr>
        <w:pStyle w:val="Zakladny"/>
      </w:pPr>
    </w:p>
    <w:p w14:paraId="7A05F9B1" w14:textId="5AC56B26" w:rsidR="001D6977" w:rsidRDefault="001D6977" w:rsidP="009F7E48">
      <w:pPr>
        <w:pStyle w:val="Zakladny"/>
      </w:pPr>
    </w:p>
    <w:p w14:paraId="524907B7" w14:textId="77777777" w:rsidR="001D6977" w:rsidRPr="001D6977" w:rsidRDefault="001D6977" w:rsidP="001D6977"/>
    <w:p w14:paraId="56B9E09B" w14:textId="77777777" w:rsidR="001D6977" w:rsidRPr="001D6977" w:rsidRDefault="001D6977" w:rsidP="001D6977"/>
    <w:p w14:paraId="33EA6E14" w14:textId="77777777" w:rsidR="001D6977" w:rsidRPr="001D6977" w:rsidRDefault="001D6977" w:rsidP="001D6977"/>
    <w:p w14:paraId="438DD1F4" w14:textId="77777777" w:rsidR="001D6977" w:rsidRPr="001D6977" w:rsidRDefault="001D6977" w:rsidP="001D6977"/>
    <w:p w14:paraId="32BC4B91" w14:textId="77777777" w:rsidR="001D6977" w:rsidRPr="001D6977" w:rsidRDefault="001D6977" w:rsidP="001D6977"/>
    <w:p w14:paraId="7CABCFEA" w14:textId="77777777" w:rsidR="001D6977" w:rsidRPr="001D6977" w:rsidRDefault="001D6977" w:rsidP="001D6977"/>
    <w:p w14:paraId="665446D5" w14:textId="77777777" w:rsidR="001D6977" w:rsidRPr="001D6977" w:rsidRDefault="001D6977" w:rsidP="001D6977"/>
    <w:p w14:paraId="4A2E38EA" w14:textId="77777777" w:rsidR="001D6977" w:rsidRPr="001D6977" w:rsidRDefault="001D6977" w:rsidP="001D6977"/>
    <w:p w14:paraId="6A4A332F" w14:textId="62AC8820" w:rsidR="001D6977" w:rsidRPr="001D6977" w:rsidRDefault="00270535" w:rsidP="001D6977">
      <w:r>
        <w:rPr>
          <w:noProof/>
          <w:lang w:eastAsia="sk-SK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186D602" wp14:editId="34F299EB">
                <wp:simplePos x="0" y="0"/>
                <wp:positionH relativeFrom="margin">
                  <wp:align>right</wp:align>
                </wp:positionH>
                <wp:positionV relativeFrom="margin">
                  <wp:posOffset>3786505</wp:posOffset>
                </wp:positionV>
                <wp:extent cx="5575935" cy="1414145"/>
                <wp:effectExtent l="0" t="0" r="571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5935" cy="14147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Style w:val="ObalChar"/>
                              </w:rPr>
                              <w:id w:val="-1366355780"/>
                            </w:sdtPr>
                            <w:sdtEndPr>
                              <w:rPr>
                                <w:rStyle w:val="DefaultParagraphFont"/>
                                <w:rFonts w:asciiTheme="minorHAnsi" w:hAnsiTheme="minorHAnsi" w:cstheme="minorBidi"/>
                                <w:b w:val="0"/>
                                <w:caps w:val="0"/>
                                <w:sz w:val="22"/>
                                <w:szCs w:val="22"/>
                              </w:rPr>
                            </w:sdtEndPr>
                            <w:sdtContent>
                              <w:p w14:paraId="5E1E5577" w14:textId="39CD78DC" w:rsidR="00870222" w:rsidRDefault="00270535" w:rsidP="00A555DC">
                                <w:pPr>
                                  <w:spacing w:after="0" w:line="240" w:lineRule="auto"/>
                                  <w:jc w:val="center"/>
                                </w:pPr>
                                <w:r>
                                  <w:rPr>
                                    <w:rStyle w:val="ObalChar"/>
                                  </w:rPr>
                                  <w:t>Predikcia epidemiologických dát v súvislosti s pandémiou COVId-19 metódami strojového učenia a neurónovými sieťami</w:t>
                                </w:r>
                              </w:p>
                            </w:sdtContent>
                          </w:sdt>
                          <w:p w14:paraId="1AA25AA1" w14:textId="77777777" w:rsidR="00A31091" w:rsidRPr="00A555DC" w:rsidRDefault="00A31091" w:rsidP="00A555D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32"/>
                                <w:szCs w:val="32"/>
                              </w:rPr>
                            </w:pPr>
                          </w:p>
                          <w:p w14:paraId="4CC19983" w14:textId="3A3F981E" w:rsidR="00870222" w:rsidRPr="004B2C4C" w:rsidRDefault="00344827" w:rsidP="004B2C4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color w:val="FF0000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rStyle w:val="obal2Char"/>
                                </w:rPr>
                                <w:alias w:val="Typ práce"/>
                                <w:tag w:val="Typ práce"/>
                                <w:id w:val="1081119552"/>
                                <w:dropDownList>
                                  <w:listItem w:value="Choose an item."/>
                                  <w:listItem w:displayText="Bakalárska práca" w:value="Bakalárska práca"/>
                                  <w:listItem w:displayText="Diplomová práca" w:value="Diplomová práca"/>
                                  <w:listItem w:displayText="Tímový projekt" w:value="Tímový projekt"/>
                                </w:dropDownList>
                              </w:sdtPr>
                              <w:sdtEndPr>
                                <w:rPr>
                                  <w:rStyle w:val="DefaultParagraphFont"/>
                                  <w:rFonts w:asciiTheme="minorHAnsi" w:hAnsiTheme="minorHAnsi" w:cstheme="minorBidi"/>
                                  <w:b w:val="0"/>
                                  <w:caps w:val="0"/>
                                  <w:sz w:val="22"/>
                                  <w:szCs w:val="22"/>
                                </w:rPr>
                              </w:sdtEndPr>
                              <w:sdtContent>
                                <w:r w:rsidR="009A60AB">
                                  <w:rPr>
                                    <w:rStyle w:val="obal2Char"/>
                                  </w:rPr>
                                  <w:t>Tímový projekt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86D6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7.85pt;margin-top:298.15pt;width:439.05pt;height:111.3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" stroked="f">
                <v:textbox>
                  <w:txbxContent>
                    <w:sdt>
                      <w:sdtPr>
                        <w:rPr>
                          <w:rStyle w:val="ObalChar"/>
                        </w:rPr>
                        <w:id w:val="-1366355780"/>
                      </w:sdtPr>
                      <w:sdtEndPr>
                        <w:rPr>
                          <w:rStyle w:val="DefaultParagraphFont"/>
                          <w:rFonts w:asciiTheme="minorHAnsi" w:hAnsiTheme="minorHAnsi" w:cstheme="minorBidi"/>
                          <w:b w:val="0"/>
                          <w:caps w:val="0"/>
                          <w:sz w:val="22"/>
                          <w:szCs w:val="22"/>
                        </w:rPr>
                      </w:sdtEndPr>
                      <w:sdtContent>
                        <w:p w14:paraId="5E1E5577" w14:textId="39CD78DC" w:rsidR="00870222" w:rsidRDefault="00270535" w:rsidP="00A555DC">
                          <w:pPr>
                            <w:spacing w:after="0" w:line="240" w:lineRule="auto"/>
                            <w:jc w:val="center"/>
                          </w:pPr>
                          <w:r>
                            <w:rPr>
                              <w:rStyle w:val="ObalChar"/>
                            </w:rPr>
                            <w:t>Predikcia epidemiologických dát v súvislosti s pandémiou COVId-19 metódami strojového učenia a neurónovými sieťami</w:t>
                          </w:r>
                        </w:p>
                      </w:sdtContent>
                    </w:sdt>
                    <w:p w14:paraId="1AA25AA1" w14:textId="77777777" w:rsidR="00A31091" w:rsidRPr="00A555DC" w:rsidRDefault="00A31091" w:rsidP="00A555D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sz w:val="32"/>
                          <w:szCs w:val="32"/>
                        </w:rPr>
                      </w:pPr>
                    </w:p>
                    <w:p w14:paraId="4CC19983" w14:textId="3A3F981E" w:rsidR="00870222" w:rsidRPr="004B2C4C" w:rsidRDefault="00344827" w:rsidP="004B2C4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color w:val="FF0000"/>
                          <w:sz w:val="32"/>
                          <w:szCs w:val="32"/>
                        </w:rPr>
                      </w:pPr>
                      <w:sdt>
                        <w:sdtPr>
                          <w:rPr>
                            <w:rStyle w:val="obal2Char"/>
                          </w:rPr>
                          <w:alias w:val="Typ práce"/>
                          <w:tag w:val="Typ práce"/>
                          <w:id w:val="1081119552"/>
                          <w:dropDownList>
                            <w:listItem w:value="Choose an item."/>
                            <w:listItem w:displayText="Bakalárska práca" w:value="Bakalárska práca"/>
                            <w:listItem w:displayText="Diplomová práca" w:value="Diplomová práca"/>
                            <w:listItem w:displayText="Tímový projekt" w:value="Tímový projekt"/>
                          </w:dropDownList>
                        </w:sdtPr>
                        <w:sdtEndPr>
                          <w:rPr>
                            <w:rStyle w:val="DefaultParagraphFont"/>
                            <w:rFonts w:asciiTheme="minorHAnsi" w:hAnsiTheme="minorHAnsi" w:cstheme="minorBidi"/>
                            <w:b w:val="0"/>
                            <w:caps w:val="0"/>
                            <w:sz w:val="22"/>
                            <w:szCs w:val="22"/>
                          </w:rPr>
                        </w:sdtEndPr>
                        <w:sdtContent>
                          <w:r w:rsidR="009A60AB">
                            <w:rPr>
                              <w:rStyle w:val="obal2Char"/>
                            </w:rPr>
                            <w:t>Tímový projekt</w:t>
                          </w:r>
                        </w:sdtContent>
                      </w:sdt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3B9A8B89" w14:textId="77777777" w:rsidR="001D6977" w:rsidRPr="001D6977" w:rsidRDefault="001D6977" w:rsidP="001D6977"/>
    <w:p w14:paraId="32E7CB1B" w14:textId="77777777" w:rsidR="001D6977" w:rsidRPr="001D6977" w:rsidRDefault="001D6977" w:rsidP="001D6977"/>
    <w:p w14:paraId="3A349474" w14:textId="2A3963E3" w:rsidR="001D6977" w:rsidRDefault="001D6977" w:rsidP="001D6977">
      <w:pPr>
        <w:tabs>
          <w:tab w:val="left" w:pos="3489"/>
        </w:tabs>
        <w:sectPr w:rsidR="001D6977" w:rsidSect="00642CC1">
          <w:footerReference w:type="default" r:id="rId9"/>
          <w:pgSz w:w="11906" w:h="16838"/>
          <w:pgMar w:top="1701" w:right="1418" w:bottom="1701" w:left="1701" w:header="709" w:footer="709" w:gutter="0"/>
          <w:cols w:space="708"/>
          <w:docGrid w:linePitch="360"/>
        </w:sectPr>
      </w:pPr>
    </w:p>
    <w:p w14:paraId="43F74FFA" w14:textId="77777777" w:rsidR="000F2AA3" w:rsidRDefault="000F2AA3" w:rsidP="001D6977"/>
    <w:sdt>
      <w:sdtPr>
        <w:id w:val="-1404914165"/>
        <w:lock w:val="sdtContentLocked"/>
        <w:placeholder>
          <w:docPart w:val="A7783CA88F4A47A2BD7820F01D357D5F"/>
        </w:placeholder>
        <w:showingPlcHdr/>
      </w:sdtPr>
      <w:sdtEndPr/>
      <w:sdtContent>
        <w:p w14:paraId="5C54679E" w14:textId="77777777" w:rsidR="00D004AE" w:rsidRDefault="00D004AE" w:rsidP="009F7E48">
          <w:pPr>
            <w:pStyle w:val="Zakladny"/>
          </w:pPr>
          <w:r w:rsidRPr="00D004AE">
            <w:rPr>
              <w:rStyle w:val="Nadpis1rovneChar"/>
            </w:rPr>
            <w:t>Obsah</w: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k-SK"/>
        </w:rPr>
        <w:id w:val="18980822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2E63E1" w14:textId="12D36FE3" w:rsidR="008645FA" w:rsidRDefault="008645FA" w:rsidP="008645FA">
          <w:pPr>
            <w:pStyle w:val="TOCHeading"/>
            <w:numPr>
              <w:ilvl w:val="0"/>
              <w:numId w:val="0"/>
            </w:numPr>
          </w:pPr>
        </w:p>
        <w:p w14:paraId="16BC7913" w14:textId="26F66003" w:rsidR="00CC2370" w:rsidRDefault="008645FA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98105296" w:history="1">
            <w:r w:rsidR="00CC2370" w:rsidRPr="0078503E">
              <w:rPr>
                <w:rStyle w:val="Hyperlink"/>
                <w:noProof/>
              </w:rPr>
              <w:t>Úvod</w:t>
            </w:r>
            <w:r w:rsidR="00CC2370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CC2370">
              <w:rPr>
                <w:noProof/>
                <w:webHidden/>
              </w:rPr>
              <w:tab/>
            </w:r>
            <w:r w:rsidR="00CC2370">
              <w:rPr>
                <w:noProof/>
                <w:webHidden/>
              </w:rPr>
              <w:fldChar w:fldCharType="begin"/>
            </w:r>
            <w:r w:rsidR="00CC2370">
              <w:rPr>
                <w:noProof/>
                <w:webHidden/>
              </w:rPr>
              <w:instrText xml:space="preserve"> PAGEREF _Toc98105296 \h </w:instrText>
            </w:r>
            <w:r w:rsidR="00CC2370">
              <w:rPr>
                <w:noProof/>
                <w:webHidden/>
              </w:rPr>
            </w:r>
            <w:r w:rsidR="00CC2370">
              <w:rPr>
                <w:noProof/>
                <w:webHidden/>
              </w:rPr>
              <w:fldChar w:fldCharType="separate"/>
            </w:r>
            <w:r w:rsidR="00CC2370">
              <w:rPr>
                <w:noProof/>
                <w:webHidden/>
              </w:rPr>
              <w:t>1</w:t>
            </w:r>
            <w:r w:rsidR="00CC2370">
              <w:rPr>
                <w:noProof/>
                <w:webHidden/>
              </w:rPr>
              <w:fldChar w:fldCharType="end"/>
            </w:r>
          </w:hyperlink>
        </w:p>
        <w:p w14:paraId="577D862C" w14:textId="0425BD92" w:rsidR="00CC2370" w:rsidRDefault="00CC2370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98105297" w:history="1">
            <w:r w:rsidRPr="0078503E">
              <w:rPr>
                <w:rStyle w:val="Hyperlink"/>
                <w:noProof/>
              </w:rPr>
              <w:t>1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Pr="0078503E">
              <w:rPr>
                <w:rStyle w:val="Hyperlink"/>
                <w:noProof/>
              </w:rPr>
              <w:t>Zbierané dáta na Slovensku v súvislosti COVID-19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_Toc98105297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12FA3" w14:textId="36F2E3BC" w:rsidR="00CC2370" w:rsidRDefault="00CC2370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98105298" w:history="1">
            <w:r w:rsidRPr="0078503E">
              <w:rPr>
                <w:rStyle w:val="Hyperlink"/>
                <w:noProof/>
              </w:rPr>
              <w:t>2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Pr="0078503E">
              <w:rPr>
                <w:rStyle w:val="Hyperlink"/>
                <w:noProof/>
              </w:rPr>
              <w:t>Microsoft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_Toc98105298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D380A" w14:textId="60375B45" w:rsidR="00CC2370" w:rsidRDefault="00CC2370">
          <w:pPr>
            <w:pStyle w:val="TOC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8105299" w:history="1">
            <w:r w:rsidRPr="0078503E">
              <w:rPr>
                <w:rStyle w:val="Hyperlink"/>
                <w:noProof/>
              </w:rPr>
              <w:t>2.1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78503E">
              <w:rPr>
                <w:rStyle w:val="Hyperlink"/>
                <w:noProof/>
              </w:rPr>
              <w:t>Azure 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_Toc98105299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B9779" w14:textId="3324F029" w:rsidR="00CC2370" w:rsidRDefault="00CC2370">
          <w:pPr>
            <w:pStyle w:val="TOC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8105300" w:history="1">
            <w:r w:rsidRPr="0078503E">
              <w:rPr>
                <w:rStyle w:val="Hyperlink"/>
                <w:noProof/>
              </w:rPr>
              <w:t>2.2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78503E">
              <w:rPr>
                <w:rStyle w:val="Hyperlink"/>
                <w:noProof/>
              </w:rPr>
              <w:t>Príprava dát pre trénovanie modelov pomocou AutoML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_Toc98105300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ECD82" w14:textId="3E2208EC" w:rsidR="00CC2370" w:rsidRDefault="00CC2370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98105301" w:history="1">
            <w:r w:rsidRPr="0078503E">
              <w:rPr>
                <w:rStyle w:val="Hyperlink"/>
                <w:noProof/>
              </w:rPr>
              <w:t>3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Pr="0078503E">
              <w:rPr>
                <w:rStyle w:val="Hyperlink"/>
                <w:noProof/>
              </w:rPr>
              <w:t>Modely strojového učenia trénované pomocou AutoML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_Toc98105301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EB1D2" w14:textId="00F0446E" w:rsidR="00CC2370" w:rsidRDefault="00CC2370">
          <w:pPr>
            <w:pStyle w:val="TOC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8105302" w:history="1">
            <w:r w:rsidRPr="0078503E">
              <w:rPr>
                <w:rStyle w:val="Hyperlink"/>
                <w:noProof/>
              </w:rPr>
              <w:t>3.1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78503E">
              <w:rPr>
                <w:rStyle w:val="Hyperlink"/>
                <w:noProof/>
              </w:rPr>
              <w:t>Seasonal Naive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_Toc98105302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8849A" w14:textId="21B0F236" w:rsidR="00CC2370" w:rsidRDefault="00CC2370">
          <w:pPr>
            <w:pStyle w:val="TOC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8105303" w:history="1">
            <w:r w:rsidRPr="0078503E">
              <w:rPr>
                <w:rStyle w:val="Hyperlink"/>
                <w:noProof/>
              </w:rPr>
              <w:t>3.2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78503E">
              <w:rPr>
                <w:rStyle w:val="Hyperlink"/>
                <w:noProof/>
              </w:rPr>
              <w:t>ARIMA a ARIMAX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_Toc98105303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3F471" w14:textId="2FA3D56F" w:rsidR="00CC2370" w:rsidRDefault="00CC2370">
          <w:pPr>
            <w:pStyle w:val="TOC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8105304" w:history="1">
            <w:r w:rsidRPr="0078503E">
              <w:rPr>
                <w:rStyle w:val="Hyperlink"/>
                <w:noProof/>
              </w:rPr>
              <w:t>3.3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78503E">
              <w:rPr>
                <w:rStyle w:val="Hyperlink"/>
                <w:noProof/>
              </w:rPr>
              <w:t>Decision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_Toc98105304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56D7E" w14:textId="1BD97895" w:rsidR="00CC2370" w:rsidRDefault="00CC2370">
          <w:pPr>
            <w:pStyle w:val="TOC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8105305" w:history="1">
            <w:r w:rsidRPr="0078503E">
              <w:rPr>
                <w:rStyle w:val="Hyperlink"/>
                <w:noProof/>
              </w:rPr>
              <w:t>3.4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78503E">
              <w:rPr>
                <w:rStyle w:val="Hyperlink"/>
                <w:noProof/>
              </w:rPr>
              <w:t>Random Forest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_Toc98105305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63778" w14:textId="21358155" w:rsidR="00CC2370" w:rsidRDefault="00CC2370">
          <w:pPr>
            <w:pStyle w:val="TOC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8105306" w:history="1">
            <w:r w:rsidRPr="0078503E">
              <w:rPr>
                <w:rStyle w:val="Hyperlink"/>
                <w:noProof/>
              </w:rPr>
              <w:t>3.5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78503E">
              <w:rPr>
                <w:rStyle w:val="Hyperlink"/>
                <w:noProof/>
              </w:rPr>
              <w:t>XGBoost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_Toc98105306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AAF04" w14:textId="0C9C14B5" w:rsidR="00CC2370" w:rsidRDefault="00CC2370">
          <w:pPr>
            <w:pStyle w:val="TOC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8105307" w:history="1">
            <w:r w:rsidRPr="0078503E">
              <w:rPr>
                <w:rStyle w:val="Hyperlink"/>
                <w:noProof/>
              </w:rPr>
              <w:t>3.6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78503E">
              <w:rPr>
                <w:rStyle w:val="Hyperlink"/>
                <w:noProof/>
              </w:rPr>
              <w:t>Voting Ensemble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_Toc98105307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8FDAC" w14:textId="72B14BB0" w:rsidR="00CC2370" w:rsidRDefault="00CC2370">
          <w:pPr>
            <w:pStyle w:val="TOC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8105308" w:history="1">
            <w:r w:rsidRPr="0078503E">
              <w:rPr>
                <w:rStyle w:val="Hyperlink"/>
                <w:noProof/>
              </w:rPr>
              <w:t>3.7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78503E">
              <w:rPr>
                <w:rStyle w:val="Hyperlink"/>
                <w:noProof/>
              </w:rPr>
              <w:t>Stacking Ensemble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_Toc98105308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8ABCA" w14:textId="36BD1F34" w:rsidR="00CC2370" w:rsidRDefault="00CC2370">
          <w:pPr>
            <w:pStyle w:val="TOC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8105309" w:history="1">
            <w:r w:rsidRPr="0078503E">
              <w:rPr>
                <w:rStyle w:val="Hyperlink"/>
                <w:noProof/>
              </w:rPr>
              <w:t>3.8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78503E">
              <w:rPr>
                <w:rStyle w:val="Hyperlink"/>
                <w:noProof/>
              </w:rPr>
              <w:t>ElasticNet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_Toc98105309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34B69" w14:textId="3BF972C6" w:rsidR="00CC2370" w:rsidRDefault="00CC2370">
          <w:pPr>
            <w:pStyle w:val="TOC3"/>
            <w:tabs>
              <w:tab w:val="left" w:pos="1540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8105310" w:history="1">
            <w:r w:rsidRPr="0078503E">
              <w:rPr>
                <w:rStyle w:val="Hyperlink"/>
                <w:noProof/>
              </w:rPr>
              <w:t>3.8.1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78503E">
              <w:rPr>
                <w:rStyle w:val="Hyperlink"/>
                <w:noProof/>
              </w:rPr>
              <w:t>Support vector machine (SVM)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_Toc98105310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0CB9E" w14:textId="1403B0E9" w:rsidR="00CC2370" w:rsidRDefault="00CC2370">
          <w:pPr>
            <w:pStyle w:val="TOC3"/>
            <w:tabs>
              <w:tab w:val="left" w:pos="1540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8105311" w:history="1">
            <w:r w:rsidRPr="0078503E">
              <w:rPr>
                <w:rStyle w:val="Hyperlink"/>
                <w:noProof/>
              </w:rPr>
              <w:t>3.8.2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78503E">
              <w:rPr>
                <w:rStyle w:val="Hyperlink"/>
                <w:noProof/>
              </w:rPr>
              <w:t>Metric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_Toc98105311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04963" w14:textId="4D4805B1" w:rsidR="00CC2370" w:rsidRDefault="00CC2370">
          <w:pPr>
            <w:pStyle w:val="TOC3"/>
            <w:tabs>
              <w:tab w:val="left" w:pos="1540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8105312" w:history="1">
            <w:r w:rsidRPr="0078503E">
              <w:rPr>
                <w:rStyle w:val="Hyperlink"/>
                <w:noProof/>
              </w:rPr>
              <w:t>3.8.3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78503E">
              <w:rPr>
                <w:rStyle w:val="Hyperlink"/>
                <w:noProof/>
              </w:rPr>
              <w:t>Portfolio optimization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_Toc98105312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C1E67" w14:textId="64BA854D" w:rsidR="00CC2370" w:rsidRDefault="00CC2370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98105313" w:history="1">
            <w:r w:rsidRPr="0078503E">
              <w:rPr>
                <w:rStyle w:val="Hyperlink"/>
                <w:noProof/>
              </w:rPr>
              <w:t>4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Pr="0078503E">
              <w:rPr>
                <w:rStyle w:val="Hyperlink"/>
                <w:noProof/>
              </w:rPr>
              <w:t>Doterajšie výsledky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_Toc98105313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71B2D" w14:textId="18F58EDF" w:rsidR="00CC2370" w:rsidRDefault="00CC2370">
          <w:pPr>
            <w:pStyle w:val="TOC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8105314" w:history="1">
            <w:r w:rsidRPr="0078503E">
              <w:rPr>
                <w:rStyle w:val="Hyperlink"/>
                <w:noProof/>
              </w:rPr>
              <w:t>4.1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78503E">
              <w:rPr>
                <w:rStyle w:val="Hyperlink"/>
                <w:noProof/>
              </w:rPr>
              <w:t>Predikcia pozitívnych PCR testov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_Toc98105314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A6B4F" w14:textId="2C2FC075" w:rsidR="00CC2370" w:rsidRDefault="00CC2370">
          <w:pPr>
            <w:pStyle w:val="TOC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8105315" w:history="1">
            <w:r w:rsidRPr="0078503E">
              <w:rPr>
                <w:rStyle w:val="Hyperlink"/>
                <w:noProof/>
              </w:rPr>
              <w:t>4.2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78503E">
              <w:rPr>
                <w:rStyle w:val="Hyperlink"/>
                <w:noProof/>
              </w:rPr>
              <w:t>Predikcia pozitívnych Ag testov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_Toc98105315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386FF" w14:textId="279D3649" w:rsidR="00CC2370" w:rsidRDefault="00CC2370">
          <w:pPr>
            <w:pStyle w:val="TOC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8105316" w:history="1">
            <w:r w:rsidRPr="0078503E">
              <w:rPr>
                <w:rStyle w:val="Hyperlink"/>
                <w:noProof/>
              </w:rPr>
              <w:t>4.3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78503E">
              <w:rPr>
                <w:rStyle w:val="Hyperlink"/>
                <w:noProof/>
              </w:rPr>
              <w:t>Predikcia úmrtí z viacerých ukazovateľov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_Toc98105316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EC18D" w14:textId="6AF51D8C" w:rsidR="00CC2370" w:rsidRDefault="00CC2370">
          <w:pPr>
            <w:pStyle w:val="TOC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8105317" w:history="1">
            <w:r w:rsidRPr="0078503E">
              <w:rPr>
                <w:rStyle w:val="Hyperlink"/>
                <w:noProof/>
              </w:rPr>
              <w:t>4.4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78503E">
              <w:rPr>
                <w:rStyle w:val="Hyperlink"/>
                <w:noProof/>
              </w:rPr>
              <w:t>Predikcia úmrtí z úmrtí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_Toc98105317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3FAB2" w14:textId="12E589D3" w:rsidR="00CC2370" w:rsidRDefault="00CC2370">
          <w:pPr>
            <w:pStyle w:val="TOC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8105318" w:history="1">
            <w:r w:rsidRPr="0078503E">
              <w:rPr>
                <w:rStyle w:val="Hyperlink"/>
                <w:noProof/>
              </w:rPr>
              <w:t>4.5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78503E">
              <w:rPr>
                <w:rStyle w:val="Hyperlink"/>
                <w:noProof/>
              </w:rPr>
              <w:t>Predikcia kompletne zaočkovaných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_Toc98105318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5222E" w14:textId="13786A5C" w:rsidR="00CC2370" w:rsidRDefault="00CC2370">
          <w:pPr>
            <w:pStyle w:val="TOC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8105319" w:history="1">
            <w:r w:rsidRPr="0078503E">
              <w:rPr>
                <w:rStyle w:val="Hyperlink"/>
                <w:noProof/>
              </w:rPr>
              <w:t>4.6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78503E">
              <w:rPr>
                <w:rStyle w:val="Hyperlink"/>
                <w:noProof/>
              </w:rPr>
              <w:t>Graf celkových hospitalizácií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_Toc98105319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D1C4D" w14:textId="28B8A715" w:rsidR="00CC2370" w:rsidRDefault="00CC2370">
          <w:pPr>
            <w:pStyle w:val="TOC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8105320" w:history="1">
            <w:r w:rsidRPr="0078503E">
              <w:rPr>
                <w:rStyle w:val="Hyperlink"/>
                <w:noProof/>
              </w:rPr>
              <w:t>4.7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78503E">
              <w:rPr>
                <w:rStyle w:val="Hyperlink"/>
                <w:noProof/>
              </w:rPr>
              <w:t>Graf celkových UPV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_Toc98105320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36FE5" w14:textId="3093A2DE" w:rsidR="00CC2370" w:rsidRDefault="00CC2370">
          <w:pPr>
            <w:pStyle w:val="TOC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8105321" w:history="1">
            <w:r w:rsidRPr="0078503E">
              <w:rPr>
                <w:rStyle w:val="Hyperlink"/>
                <w:noProof/>
              </w:rPr>
              <w:t>4.8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78503E">
              <w:rPr>
                <w:rStyle w:val="Hyperlink"/>
                <w:noProof/>
              </w:rPr>
              <w:t>Tabuľka dosiahnutých výsledkov predikcií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_Toc98105321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86755" w14:textId="52FB4F0A" w:rsidR="00CC2370" w:rsidRDefault="00CC2370">
          <w:pPr>
            <w:pStyle w:val="TOC1"/>
            <w:tabs>
              <w:tab w:val="left" w:pos="3135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98105322" w:history="1">
            <w:r w:rsidRPr="0078503E">
              <w:rPr>
                <w:rStyle w:val="Hyperlink"/>
                <w:noProof/>
              </w:rPr>
              <w:t>Zoznam použitej literatúry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_Toc98105322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54970" w14:textId="1E80D1C4" w:rsidR="00882EF0" w:rsidRPr="0089070C" w:rsidRDefault="008645FA">
          <w:r>
            <w:rPr>
              <w:b/>
              <w:bCs/>
            </w:rPr>
            <w:fldChar w:fldCharType="end"/>
          </w:r>
        </w:p>
      </w:sdtContent>
    </w:sdt>
    <w:p w14:paraId="7044C6D5" w14:textId="55EBF94D" w:rsidR="00D34BA5" w:rsidRDefault="00D34BA5">
      <w:pPr>
        <w:rPr>
          <w:rFonts w:ascii="Times New Roman" w:hAnsi="Times New Roman" w:cs="Times New Roman"/>
          <w:sz w:val="24"/>
          <w:szCs w:val="32"/>
        </w:rPr>
      </w:pPr>
      <w:r>
        <w:br w:type="page"/>
      </w:r>
    </w:p>
    <w:p w14:paraId="58C7F50F" w14:textId="77777777" w:rsidR="00147150" w:rsidRDefault="00147150" w:rsidP="009F7E48">
      <w:pPr>
        <w:pStyle w:val="Zakladny"/>
      </w:pPr>
    </w:p>
    <w:sdt>
      <w:sdtPr>
        <w:id w:val="-1508821853"/>
        <w:lock w:val="sdtContentLocked"/>
        <w:placeholder>
          <w:docPart w:val="E6569E52D2D840C19F39825989A857EC"/>
        </w:placeholder>
      </w:sdtPr>
      <w:sdtEndPr/>
      <w:sdtContent>
        <w:p w14:paraId="218DD964" w14:textId="2BE44C03" w:rsidR="00D004AE" w:rsidRDefault="0012247C" w:rsidP="009F7E48">
          <w:pPr>
            <w:pStyle w:val="Zakladny"/>
          </w:pPr>
          <w:r w:rsidRPr="0012247C">
            <w:rPr>
              <w:rStyle w:val="Nadpis1rovneChar"/>
            </w:rPr>
            <w:t>Zoznam obrázkov</w:t>
          </w:r>
          <w:r w:rsidR="00A31091">
            <w:t xml:space="preserve"> </w:t>
          </w:r>
        </w:p>
      </w:sdtContent>
    </w:sdt>
    <w:p w14:paraId="0D12B31C" w14:textId="77777777" w:rsidR="00533008" w:rsidRDefault="00533008">
      <w:pPr>
        <w:pStyle w:val="TableofFigures"/>
        <w:tabs>
          <w:tab w:val="right" w:leader="dot" w:pos="8777"/>
        </w:tabs>
        <w:rPr>
          <w:rFonts w:ascii="Times New Roman" w:hAnsi="Times New Roman" w:cs="Times New Roman"/>
          <w:sz w:val="24"/>
          <w:szCs w:val="24"/>
        </w:rPr>
      </w:pPr>
    </w:p>
    <w:p w14:paraId="13383D67" w14:textId="77777777" w:rsidR="005E7020" w:rsidRDefault="005E7020" w:rsidP="005E7020">
      <w:pPr>
        <w:pStyle w:val="TableofFigures"/>
        <w:tabs>
          <w:tab w:val="right" w:leader="dot" w:pos="8777"/>
        </w:tabs>
        <w:rPr>
          <w:rFonts w:eastAsiaTheme="minorEastAsia"/>
          <w:noProof/>
          <w:lang w:eastAsia="sk-SK"/>
        </w:rPr>
      </w:pPr>
      <w:r w:rsidRPr="00FB6410">
        <w:rPr>
          <w:rFonts w:ascii="Times New Roman" w:hAnsi="Times New Roman" w:cs="Times New Roman"/>
          <w:sz w:val="24"/>
          <w:szCs w:val="24"/>
        </w:rPr>
        <w:fldChar w:fldCharType="begin"/>
      </w:r>
      <w:r w:rsidRPr="00FB6410">
        <w:rPr>
          <w:rFonts w:ascii="Times New Roman" w:hAnsi="Times New Roman" w:cs="Times New Roman"/>
          <w:sz w:val="24"/>
          <w:szCs w:val="24"/>
        </w:rPr>
        <w:instrText xml:space="preserve"> TOC \h \z \c "Obrázok" </w:instrText>
      </w:r>
      <w:r w:rsidRPr="00FB6410">
        <w:rPr>
          <w:rFonts w:ascii="Times New Roman" w:hAnsi="Times New Roman" w:cs="Times New Roman"/>
          <w:sz w:val="24"/>
          <w:szCs w:val="24"/>
        </w:rPr>
        <w:fldChar w:fldCharType="separate"/>
      </w:r>
      <w:hyperlink r:id="rId10" w:anchor="_Toc97399491" w:history="1">
        <w:r w:rsidRPr="00546D54">
          <w:rPr>
            <w:rStyle w:val="Hyperlink"/>
            <w:noProof/>
          </w:rPr>
          <w:t>Obrázok 1 Ukážka csv  formátu  datasetu IZA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_Toc97399491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F9845D2" w14:textId="77777777" w:rsidR="005E7020" w:rsidRDefault="005E7020" w:rsidP="005E7020">
      <w:pPr>
        <w:pStyle w:val="TableofFigures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1" w:anchor="_Toc97399492" w:history="1">
        <w:r w:rsidRPr="00546D54">
          <w:rPr>
            <w:rStyle w:val="Hyperlink"/>
            <w:noProof/>
          </w:rPr>
          <w:t xml:space="preserve">Obrázok 2 Služba Azure  Machine Learning </w:t>
        </w:r>
        <w:r w:rsidRPr="00546D54">
          <w:rPr>
            <w:rStyle w:val="Hyperlink"/>
            <w:noProof/>
            <w:lang w:val="en-US"/>
          </w:rPr>
          <w:t>(Moreno,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_Toc97399492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FBB8C57" w14:textId="77777777" w:rsidR="005E7020" w:rsidRDefault="005E7020" w:rsidP="005E7020">
      <w:pPr>
        <w:pStyle w:val="TableofFigures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2" w:anchor="_Toc97399493" w:history="1">
        <w:r w:rsidRPr="00546D54">
          <w:rPr>
            <w:rStyle w:val="Hyperlink"/>
            <w:noProof/>
          </w:rPr>
          <w:t xml:space="preserve">Obrázok 3 Životný cyklus projektu </w:t>
        </w:r>
        <w:r w:rsidRPr="00546D54">
          <w:rPr>
            <w:rStyle w:val="Hyperlink"/>
            <w:noProof/>
            <w:lang w:val="en-US"/>
          </w:rPr>
          <w:t>(microsoft, 2021)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_Toc97399493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903B39C" w14:textId="77777777" w:rsidR="005E7020" w:rsidRDefault="005E7020" w:rsidP="005E7020">
      <w:pPr>
        <w:pStyle w:val="TableofFigures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3" w:anchor="_Toc97399494" w:history="1">
        <w:r w:rsidRPr="00546D54">
          <w:rPr>
            <w:rStyle w:val="Hyperlink"/>
            <w:noProof/>
          </w:rPr>
          <w:t>Obrázok 4 Vytvorenie modelov ARIMAX a SARIMAX (Date)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_Toc97399494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E0E1E85" w14:textId="77777777" w:rsidR="005E7020" w:rsidRDefault="005E7020" w:rsidP="005E7020">
      <w:pPr>
        <w:pStyle w:val="TableofFigures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4" w:anchor="_Toc97399495" w:history="1">
        <w:r w:rsidRPr="00546D54">
          <w:rPr>
            <w:rStyle w:val="Hyperlink"/>
            <w:noProof/>
          </w:rPr>
          <w:t>Obrázok 5 Ukážka modelu Decision Tree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_Toc97399495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EB5ACA8" w14:textId="77777777" w:rsidR="005E7020" w:rsidRDefault="005E7020" w:rsidP="005E7020">
      <w:pPr>
        <w:pStyle w:val="TableofFigures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5" w:anchor="_Toc97399496" w:history="1">
        <w:r w:rsidRPr="00546D54">
          <w:rPr>
            <w:rStyle w:val="Hyperlink"/>
            <w:noProof/>
          </w:rPr>
          <w:t>Obrázok 6 Model Random Forest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_Toc97399496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AAD88CA" w14:textId="77777777" w:rsidR="005E7020" w:rsidRDefault="005E7020" w:rsidP="005E7020">
      <w:pPr>
        <w:pStyle w:val="TableofFigures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6" w:anchor="_Toc97399497" w:history="1">
        <w:r w:rsidRPr="00546D54">
          <w:rPr>
            <w:rStyle w:val="Hyperlink"/>
            <w:noProof/>
          </w:rPr>
          <w:t>Obrázok 7 Jednoduchá ukážka princípu gradient boosting metódy s využitím rozhodovacích stromov.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_Toc97399497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E658C77" w14:textId="77777777" w:rsidR="005E7020" w:rsidRDefault="005E7020" w:rsidP="005E7020">
      <w:pPr>
        <w:pStyle w:val="TableofFigures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7" w:anchor="_Toc97399498" w:history="1">
        <w:r w:rsidRPr="00546D54">
          <w:rPr>
            <w:rStyle w:val="Hyperlink"/>
            <w:noProof/>
          </w:rPr>
          <w:t>Obrázok 8 Voting Ensemble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_Toc97399498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8CA9E54" w14:textId="77777777" w:rsidR="005E7020" w:rsidRDefault="005E7020" w:rsidP="005E7020">
      <w:pPr>
        <w:pStyle w:val="TableofFigures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97399499" w:history="1">
        <w:r w:rsidRPr="00546D54">
          <w:rPr>
            <w:rStyle w:val="Hyperlink"/>
            <w:noProof/>
          </w:rPr>
          <w:t>Obrázok 9 Graf časového vývoja počtu pozitívnych PCR testov (modrým) so 14-dňovou predikciou (červeným)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_Toc97399499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028C1FA" w14:textId="77777777" w:rsidR="005E7020" w:rsidRDefault="005E7020" w:rsidP="005E7020">
      <w:pPr>
        <w:pStyle w:val="TableofFigures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8" w:anchor="_Toc97399500" w:history="1">
        <w:r w:rsidRPr="00546D54">
          <w:rPr>
            <w:rStyle w:val="Hyperlink"/>
            <w:noProof/>
          </w:rPr>
          <w:t>Obrázok 10 Graf predikcie Ag z PCR, PCR%, Ag, Ag%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_Toc97399500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6A655E8" w14:textId="77777777" w:rsidR="005E7020" w:rsidRDefault="005E7020" w:rsidP="005E7020">
      <w:pPr>
        <w:pStyle w:val="TableofFigures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9" w:anchor="_Toc97399501" w:history="1">
        <w:r w:rsidRPr="00546D54">
          <w:rPr>
            <w:rStyle w:val="Hyperlink"/>
            <w:noProof/>
          </w:rPr>
          <w:t>Obrázok 11 Graf predikcie úmrtí z PCR, PCR%, Ag, Ag%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_Toc97399501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63A8711" w14:textId="77777777" w:rsidR="005E7020" w:rsidRDefault="005E7020" w:rsidP="005E7020">
      <w:pPr>
        <w:pStyle w:val="TableofFigures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0" w:anchor="_Toc97399502" w:history="1">
        <w:r w:rsidRPr="00546D54">
          <w:rPr>
            <w:rStyle w:val="Hyperlink"/>
            <w:noProof/>
          </w:rPr>
          <w:t>Obrázok 12 Graf predikcie úmrtí z úmrt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_Toc97399502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E5C5A9D" w14:textId="77777777" w:rsidR="005E7020" w:rsidRDefault="005E7020" w:rsidP="005E7020">
      <w:pPr>
        <w:pStyle w:val="TableofFigures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1" w:anchor="_Toc97399503" w:history="1">
        <w:r w:rsidRPr="00546D54">
          <w:rPr>
            <w:rStyle w:val="Hyperlink"/>
            <w:noProof/>
          </w:rPr>
          <w:t>Obrázok 13 Graf predikcie kompletne zaočkovaných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_Toc97399503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80CFECC" w14:textId="77777777" w:rsidR="005E7020" w:rsidRDefault="005E7020" w:rsidP="005E7020">
      <w:pPr>
        <w:pStyle w:val="TableofFigures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97399504" w:history="1">
        <w:r w:rsidRPr="00546D54">
          <w:rPr>
            <w:rStyle w:val="Hyperlink"/>
            <w:noProof/>
          </w:rPr>
          <w:t>Obrázok 14 Graf celkových hospitalizácií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_Toc97399504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5978FB6" w14:textId="77777777" w:rsidR="005E7020" w:rsidRDefault="005E7020" w:rsidP="005E7020">
      <w:pPr>
        <w:pStyle w:val="TableofFigures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2" w:anchor="_Toc97399505" w:history="1">
        <w:r w:rsidRPr="00546D54">
          <w:rPr>
            <w:rStyle w:val="Hyperlink"/>
            <w:noProof/>
          </w:rPr>
          <w:t>Obrázok 15 Graf časového vývoja UPV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_Toc97399505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EC95694" w14:textId="7270E40C" w:rsidR="00111D48" w:rsidRDefault="005E7020" w:rsidP="005E7020">
      <w:pPr>
        <w:pStyle w:val="Zakladny"/>
      </w:pPr>
      <w:r w:rsidRPr="00FB6410">
        <w:fldChar w:fldCharType="end"/>
      </w:r>
    </w:p>
    <w:p w14:paraId="07EC956E" w14:textId="0C79C6A6" w:rsidR="00532982" w:rsidRDefault="00532982" w:rsidP="00532982">
      <w:pPr>
        <w:tabs>
          <w:tab w:val="left" w:pos="1166"/>
        </w:tabs>
        <w:rPr>
          <w:rFonts w:ascii="Times New Roman" w:hAnsi="Times New Roman" w:cs="Times New Roman"/>
          <w:sz w:val="24"/>
          <w:szCs w:val="32"/>
        </w:rPr>
      </w:pPr>
    </w:p>
    <w:p w14:paraId="11FFEC66" w14:textId="4930D13B" w:rsidR="00871E4F" w:rsidRDefault="005C3F7A">
      <w:pPr>
        <w:pStyle w:val="TableofFigures"/>
        <w:tabs>
          <w:tab w:val="right" w:leader="dot" w:pos="8777"/>
        </w:tabs>
        <w:rPr>
          <w:rFonts w:eastAsiaTheme="minorEastAsia"/>
          <w:noProof/>
          <w:lang w:eastAsia="sk-SK"/>
        </w:rPr>
      </w:pPr>
      <w:r>
        <w:rPr>
          <w:rFonts w:ascii="Times New Roman" w:hAnsi="Times New Roman" w:cs="Times New Roman"/>
          <w:sz w:val="24"/>
          <w:szCs w:val="32"/>
        </w:rPr>
        <w:fldChar w:fldCharType="begin"/>
      </w:r>
      <w:r>
        <w:rPr>
          <w:rFonts w:ascii="Times New Roman" w:hAnsi="Times New Roman" w:cs="Times New Roman"/>
          <w:sz w:val="24"/>
          <w:szCs w:val="32"/>
        </w:rPr>
        <w:instrText xml:space="preserve"> TOC \h \z \c "Rovnica" </w:instrText>
      </w:r>
      <w:r>
        <w:rPr>
          <w:rFonts w:ascii="Times New Roman" w:hAnsi="Times New Roman" w:cs="Times New Roman"/>
          <w:sz w:val="24"/>
          <w:szCs w:val="32"/>
        </w:rPr>
        <w:fldChar w:fldCharType="separate"/>
      </w:r>
      <w:hyperlink r:id="rId23" w:anchor="_Toc97399506" w:history="1">
        <w:r w:rsidR="00871E4F" w:rsidRPr="0035747A">
          <w:rPr>
            <w:rStyle w:val="Hyperlink"/>
            <w:noProof/>
          </w:rPr>
          <w:t>Rovnica 1: Rovnica Seasonal Naive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_Toc97399506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6</w:t>
        </w:r>
        <w:r w:rsidR="00871E4F">
          <w:rPr>
            <w:noProof/>
            <w:webHidden/>
          </w:rPr>
          <w:fldChar w:fldCharType="end"/>
        </w:r>
      </w:hyperlink>
    </w:p>
    <w:p w14:paraId="221CD30F" w14:textId="4ACE7BB2" w:rsidR="00871E4F" w:rsidRDefault="00344827">
      <w:pPr>
        <w:pStyle w:val="TableofFigures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4" w:anchor="_Toc97399507" w:history="1">
        <w:r w:rsidR="00871E4F" w:rsidRPr="0035747A">
          <w:rPr>
            <w:rStyle w:val="Hyperlink"/>
            <w:noProof/>
          </w:rPr>
          <w:t xml:space="preserve">Rovnica 2 Model ARIMA </w:t>
        </w:r>
        <w:r w:rsidR="00871E4F" w:rsidRPr="0035747A">
          <w:rPr>
            <w:rStyle w:val="Hyperlink"/>
            <w:noProof/>
            <w:lang w:val="en-US"/>
          </w:rPr>
          <w:t>(PyFlux, 2016)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_Toc97399507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7</w:t>
        </w:r>
        <w:r w:rsidR="00871E4F">
          <w:rPr>
            <w:noProof/>
            <w:webHidden/>
          </w:rPr>
          <w:fldChar w:fldCharType="end"/>
        </w:r>
      </w:hyperlink>
    </w:p>
    <w:p w14:paraId="46D99D4C" w14:textId="2A85EC71" w:rsidR="00871E4F" w:rsidRDefault="00344827">
      <w:pPr>
        <w:pStyle w:val="TableofFigures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5" w:anchor="_Toc97399508" w:history="1">
        <w:r w:rsidR="00871E4F" w:rsidRPr="0035747A">
          <w:rPr>
            <w:rStyle w:val="Hyperlink"/>
            <w:noProof/>
          </w:rPr>
          <w:t xml:space="preserve">Rovnica 3 Model ARIMAX </w:t>
        </w:r>
        <w:r w:rsidR="00871E4F" w:rsidRPr="0035747A">
          <w:rPr>
            <w:rStyle w:val="Hyperlink"/>
            <w:noProof/>
            <w:lang w:val="en-US"/>
          </w:rPr>
          <w:t>(PyFlux, 2016)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_Toc97399508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7</w:t>
        </w:r>
        <w:r w:rsidR="00871E4F">
          <w:rPr>
            <w:noProof/>
            <w:webHidden/>
          </w:rPr>
          <w:fldChar w:fldCharType="end"/>
        </w:r>
      </w:hyperlink>
    </w:p>
    <w:p w14:paraId="10183A1B" w14:textId="257444F4" w:rsidR="00532982" w:rsidRDefault="005C3F7A" w:rsidP="00532982">
      <w:pPr>
        <w:tabs>
          <w:tab w:val="left" w:pos="1166"/>
        </w:tabs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fldChar w:fldCharType="end"/>
      </w:r>
    </w:p>
    <w:p w14:paraId="702200E6" w14:textId="1A2D5EC0" w:rsidR="00532982" w:rsidRPr="00F16520" w:rsidRDefault="00532982" w:rsidP="00532982">
      <w:pPr>
        <w:tabs>
          <w:tab w:val="left" w:pos="1166"/>
        </w:tabs>
        <w:rPr>
          <w:lang w:val="en-US"/>
        </w:rPr>
        <w:sectPr w:rsidR="00532982" w:rsidRPr="00F16520" w:rsidSect="00D004AE">
          <w:footerReference w:type="default" r:id="rId26"/>
          <w:pgSz w:w="11906" w:h="16838" w:code="9"/>
          <w:pgMar w:top="1701" w:right="1418" w:bottom="1701" w:left="1701" w:header="709" w:footer="709" w:gutter="0"/>
          <w:cols w:space="708"/>
          <w:docGrid w:linePitch="360"/>
        </w:sectPr>
      </w:pPr>
      <w:r>
        <w:tab/>
      </w:r>
    </w:p>
    <w:sdt>
      <w:sdtPr>
        <w:id w:val="1309202895"/>
        <w:lock w:val="sdtContentLocked"/>
        <w:placeholder>
          <w:docPart w:val="E6569E52D2D840C19F39825989A857EC"/>
        </w:placeholder>
      </w:sdtPr>
      <w:sdtEndPr/>
      <w:sdtContent>
        <w:p w14:paraId="63895A9C" w14:textId="77777777" w:rsidR="0012247C" w:rsidRDefault="00713E60" w:rsidP="0012247C">
          <w:r w:rsidRPr="00713E60">
            <w:rPr>
              <w:rStyle w:val="Nadpis1rovneChar"/>
            </w:rPr>
            <w:t>Zoznam skratiek a</w:t>
          </w:r>
          <w:r>
            <w:rPr>
              <w:rStyle w:val="Nadpis1rovneChar"/>
            </w:rPr>
            <w:t> </w:t>
          </w:r>
          <w:r w:rsidRPr="00713E60">
            <w:rPr>
              <w:rStyle w:val="Nadpis1rovneChar"/>
            </w:rPr>
            <w:t>značiek</w:t>
          </w:r>
        </w:p>
      </w:sdtContent>
    </w:sdt>
    <w:p w14:paraId="0D1CC9C4" w14:textId="77777777" w:rsidR="00A153EC" w:rsidRDefault="00A153EC" w:rsidP="00713E60"/>
    <w:p w14:paraId="1D510CC1" w14:textId="712CFECC" w:rsidR="00083B4B" w:rsidRDefault="00083B4B" w:rsidP="00713E60">
      <w:r>
        <w:t xml:space="preserve">Ag </w:t>
      </w:r>
      <w:r w:rsidR="002D0E78">
        <w:t>– Antigénový test</w:t>
      </w:r>
    </w:p>
    <w:p w14:paraId="6D4D66A5" w14:textId="6AFDF0DD" w:rsidR="00083B4B" w:rsidRDefault="00083B4B" w:rsidP="00713E60">
      <w:r>
        <w:t xml:space="preserve">CSV </w:t>
      </w:r>
      <w:r w:rsidR="002D0E78">
        <w:t>–</w:t>
      </w:r>
      <w:r>
        <w:t xml:space="preserve"> </w:t>
      </w:r>
      <w:proofErr w:type="spellStart"/>
      <w:r w:rsidR="002D0E78">
        <w:t>Comma</w:t>
      </w:r>
      <w:proofErr w:type="spellEnd"/>
      <w:r w:rsidR="002D0E78">
        <w:t xml:space="preserve"> </w:t>
      </w:r>
      <w:proofErr w:type="spellStart"/>
      <w:r w:rsidR="002D0E78">
        <w:t>Seperated</w:t>
      </w:r>
      <w:proofErr w:type="spellEnd"/>
      <w:r w:rsidR="002D0E78">
        <w:t xml:space="preserve"> </w:t>
      </w:r>
      <w:proofErr w:type="spellStart"/>
      <w:r w:rsidR="002D0E78">
        <w:t>Value</w:t>
      </w:r>
      <w:proofErr w:type="spellEnd"/>
    </w:p>
    <w:p w14:paraId="0DA40FB0" w14:textId="4A6B3134" w:rsidR="00083B4B" w:rsidRDefault="00083B4B" w:rsidP="00713E60">
      <w:r>
        <w:t xml:space="preserve">IZA </w:t>
      </w:r>
      <w:r w:rsidR="002D0E78">
        <w:t xml:space="preserve">– </w:t>
      </w:r>
      <w:r w:rsidR="002D0E78" w:rsidRPr="002D0E78">
        <w:t>Inštitút Zdravotných Analýz</w:t>
      </w:r>
    </w:p>
    <w:p w14:paraId="434E2C13" w14:textId="48B61DDA" w:rsidR="00125B44" w:rsidRDefault="00125B44" w:rsidP="00713E60">
      <w:r>
        <w:t>OTP</w:t>
      </w:r>
      <w:r w:rsidR="00F2284D">
        <w:t xml:space="preserve"> – režim očkovaní, testovaní, prekonaní</w:t>
      </w:r>
    </w:p>
    <w:p w14:paraId="04ED35D4" w14:textId="313EAA52" w:rsidR="00125B44" w:rsidRDefault="00125B44" w:rsidP="00713E60">
      <w:r>
        <w:t>PCR</w:t>
      </w:r>
      <w:r w:rsidR="00F2284D">
        <w:t xml:space="preserve"> - </w:t>
      </w:r>
      <w:r w:rsidR="00A31091" w:rsidRPr="00A31091">
        <w:t>polymerázo</w:t>
      </w:r>
      <w:r w:rsidR="00083B4B">
        <w:t>vá</w:t>
      </w:r>
      <w:r w:rsidR="00A31091" w:rsidRPr="00A31091">
        <w:t xml:space="preserve"> reťazov</w:t>
      </w:r>
      <w:r w:rsidR="00083B4B">
        <w:t>á</w:t>
      </w:r>
      <w:r w:rsidR="00A31091" w:rsidRPr="00A31091">
        <w:t xml:space="preserve"> reakciu s reverznou transkripciou</w:t>
      </w:r>
    </w:p>
    <w:p w14:paraId="6F9BE3EB" w14:textId="3F2DCA7E" w:rsidR="00E90430" w:rsidRPr="00606264" w:rsidRDefault="007D495B" w:rsidP="00713E60">
      <w:pPr>
        <w:sectPr w:rsidR="00E90430" w:rsidRPr="00606264" w:rsidSect="00D004AE">
          <w:pgSz w:w="11906" w:h="16838" w:code="9"/>
          <w:pgMar w:top="1701" w:right="1418" w:bottom="1701" w:left="1701" w:header="709" w:footer="709" w:gutter="0"/>
          <w:cols w:space="708"/>
          <w:docGrid w:linePitch="360"/>
        </w:sectPr>
      </w:pPr>
      <w:r>
        <w:t>UPV</w:t>
      </w:r>
      <w:r w:rsidR="00083B4B">
        <w:t xml:space="preserve"> - </w:t>
      </w:r>
      <w:r w:rsidR="002D0E78">
        <w:t>umelé pľúcne ventilácie</w:t>
      </w:r>
    </w:p>
    <w:bookmarkStart w:id="0" w:name="_Toc98105296"/>
    <w:p w14:paraId="37A6DC58" w14:textId="638C9739" w:rsidR="00F82A75" w:rsidRDefault="00344827" w:rsidP="00F82A75">
      <w:pPr>
        <w:pStyle w:val="Nadpisneslovan"/>
      </w:pPr>
      <w:sdt>
        <w:sdtPr>
          <w:id w:val="523750043"/>
          <w:placeholder>
            <w:docPart w:val="3140ECA900D84C29B014AEE29ED5968B"/>
          </w:placeholder>
          <w:temporary/>
          <w:showingPlcHdr/>
        </w:sdtPr>
        <w:sdtEndPr/>
        <w:sdtContent>
          <w:r w:rsidR="00C87A2B" w:rsidRPr="00C87A2B">
            <w:rPr>
              <w:rStyle w:val="NadpisneslovanChar"/>
              <w:b/>
            </w:rPr>
            <w:t>Úvod</w:t>
          </w:r>
          <w:r w:rsidR="008E34D8">
            <w:rPr>
              <w:rStyle w:val="NadpisneslovanChar"/>
              <w:b/>
            </w:rPr>
            <w:tab/>
          </w:r>
        </w:sdtContent>
      </w:sdt>
      <w:bookmarkEnd w:id="0"/>
    </w:p>
    <w:p w14:paraId="181E8D84" w14:textId="053AAEFC" w:rsidR="00083B4B" w:rsidRPr="009F7E48" w:rsidRDefault="009F7E48" w:rsidP="009F7E48">
      <w:pPr>
        <w:pStyle w:val="Zakladny"/>
        <w:rPr>
          <w:i/>
          <w:iCs/>
        </w:rPr>
      </w:pPr>
      <w:bookmarkStart w:id="1" w:name="_Hlk97380279"/>
      <w:r>
        <w:rPr>
          <w:i/>
          <w:iCs/>
        </w:rPr>
        <w:t>(Spracoval</w:t>
      </w:r>
      <w:r w:rsidRPr="00083B4B">
        <w:rPr>
          <w:i/>
          <w:iCs/>
        </w:rPr>
        <w:t xml:space="preserve">: Marek </w:t>
      </w:r>
      <w:proofErr w:type="spellStart"/>
      <w:r w:rsidRPr="00083B4B">
        <w:rPr>
          <w:i/>
          <w:iCs/>
        </w:rPr>
        <w:t>Kačmár</w:t>
      </w:r>
      <w:proofErr w:type="spellEnd"/>
      <w:r>
        <w:rPr>
          <w:i/>
          <w:iCs/>
        </w:rPr>
        <w:t>, u</w:t>
      </w:r>
      <w:r w:rsidRPr="00083B4B">
        <w:rPr>
          <w:i/>
          <w:iCs/>
        </w:rPr>
        <w:t>pravil: Filip Frank</w:t>
      </w:r>
      <w:bookmarkEnd w:id="1"/>
      <w:r>
        <w:rPr>
          <w:i/>
          <w:iCs/>
        </w:rPr>
        <w:t>)</w:t>
      </w:r>
    </w:p>
    <w:p w14:paraId="5B2A67F5" w14:textId="270F6B92" w:rsidR="001E5FE1" w:rsidRDefault="001E5FE1" w:rsidP="009F7E48">
      <w:pPr>
        <w:pStyle w:val="Zakladny"/>
      </w:pPr>
      <w:r>
        <w:t xml:space="preserve">Pandémia spôsobená koronavírusom COVID-19, ktorý bol </w:t>
      </w:r>
      <w:r w:rsidR="007238D8">
        <w:t>identifikovaný</w:t>
      </w:r>
      <w:r>
        <w:t xml:space="preserve"> v decembri 2019 v Číne, zasiahla takmer všetky aspekty našich každodenných životov. Vlády jednotlivých štátov sveta </w:t>
      </w:r>
      <w:r w:rsidR="00675F45">
        <w:t>neustále</w:t>
      </w:r>
      <w:r w:rsidR="00C43CEA">
        <w:rPr>
          <w:lang w:val="en-GB"/>
        </w:rPr>
        <w:t xml:space="preserve"> </w:t>
      </w:r>
      <w:r w:rsidR="00C43CEA" w:rsidRPr="00C43CEA">
        <w:t>zavádzajú</w:t>
      </w:r>
      <w:r w:rsidR="00C43CEA">
        <w:rPr>
          <w:lang w:val="en-GB"/>
        </w:rPr>
        <w:t xml:space="preserve"> </w:t>
      </w:r>
      <w:r w:rsidR="00C43CEA" w:rsidRPr="00C43CEA">
        <w:t>rôzne</w:t>
      </w:r>
      <w:r w:rsidR="00C43CEA">
        <w:rPr>
          <w:lang w:val="en-GB"/>
        </w:rPr>
        <w:t xml:space="preserve"> </w:t>
      </w:r>
      <w:r>
        <w:t xml:space="preserve">opatrenia v snahe </w:t>
      </w:r>
      <w:r w:rsidR="00C43CEA">
        <w:t>zmierniť</w:t>
      </w:r>
      <w:r>
        <w:t xml:space="preserve"> dopad pandémie </w:t>
      </w:r>
      <w:r w:rsidR="00C43CEA">
        <w:t xml:space="preserve">na ekonómiu a demografiu štátu. </w:t>
      </w:r>
    </w:p>
    <w:p w14:paraId="2AED0DE2" w14:textId="249805A3" w:rsidR="00743999" w:rsidRDefault="00675F45" w:rsidP="009F7E48">
      <w:pPr>
        <w:pStyle w:val="Zakladny"/>
      </w:pPr>
      <w:r>
        <w:t xml:space="preserve">Medzi spomínané opatrenia patrí napríklad </w:t>
      </w:r>
      <w:r w:rsidRPr="00675F45">
        <w:t>prechod škôl</w:t>
      </w:r>
      <w:r>
        <w:rPr>
          <w:lang w:val="en-GB"/>
        </w:rPr>
        <w:t xml:space="preserve"> </w:t>
      </w:r>
      <w:r w:rsidR="001E5FE1">
        <w:t>na dištančnú formu výučby, nosenie rúšok sa stalo povinným, režim OTP a i.</w:t>
      </w:r>
      <w:r w:rsidR="00BF0E4B">
        <w:t>.</w:t>
      </w:r>
      <w:r w:rsidR="007238D8">
        <w:t xml:space="preserve"> </w:t>
      </w:r>
      <w:r w:rsidR="00BF0E4B">
        <w:t>Vzhľadom na negatívny dopad týchto opatrení je potrebné sledovať ich efektivitu</w:t>
      </w:r>
      <w:r w:rsidR="006767DB">
        <w:t>,</w:t>
      </w:r>
      <w:r w:rsidR="00BF0E4B">
        <w:t xml:space="preserve"> </w:t>
      </w:r>
      <w:r w:rsidR="006767DB">
        <w:t>ktorá sa prejavuje</w:t>
      </w:r>
      <w:r w:rsidR="00BF0E4B">
        <w:t xml:space="preserve"> na</w:t>
      </w:r>
      <w:r w:rsidR="007251C5">
        <w:t xml:space="preserve"> časovom vývoji</w:t>
      </w:r>
      <w:r w:rsidR="00BF0E4B">
        <w:t xml:space="preserve"> </w:t>
      </w:r>
      <w:proofErr w:type="spellStart"/>
      <w:r w:rsidR="00BF0E4B">
        <w:t>pandemick</w:t>
      </w:r>
      <w:r w:rsidR="006767DB">
        <w:t>ých</w:t>
      </w:r>
      <w:proofErr w:type="spellEnd"/>
      <w:r w:rsidR="006767DB">
        <w:t xml:space="preserve"> </w:t>
      </w:r>
      <w:r w:rsidR="00BF0E4B">
        <w:t>ukazovate</w:t>
      </w:r>
      <w:r w:rsidR="006767DB">
        <w:t>ľo</w:t>
      </w:r>
      <w:r w:rsidR="007238D8">
        <w:t>v,</w:t>
      </w:r>
      <w:r w:rsidR="00BF0E4B">
        <w:t xml:space="preserve"> </w:t>
      </w:r>
      <w:r w:rsidR="006767DB">
        <w:t>akými sú</w:t>
      </w:r>
      <w:r w:rsidR="007238D8">
        <w:t xml:space="preserve"> mimo iných </w:t>
      </w:r>
      <w:r w:rsidR="001E5FE1">
        <w:t>poč</w:t>
      </w:r>
      <w:r w:rsidR="00BF0E4B">
        <w:t>et</w:t>
      </w:r>
      <w:r w:rsidR="001E5FE1">
        <w:t xml:space="preserve"> vykonaných testov, podaných vakcín </w:t>
      </w:r>
      <w:r w:rsidR="00BF0E4B">
        <w:t>či</w:t>
      </w:r>
      <w:r w:rsidR="001E5FE1">
        <w:t xml:space="preserve"> obsadenosť lôžok v nemocniciach.</w:t>
      </w:r>
      <w:r w:rsidR="006767DB">
        <w:t xml:space="preserve"> </w:t>
      </w:r>
      <w:r w:rsidR="00743999">
        <w:t>M</w:t>
      </w:r>
      <w:r w:rsidR="007251C5">
        <w:t>etód</w:t>
      </w:r>
      <w:r w:rsidR="00743999">
        <w:t xml:space="preserve">y </w:t>
      </w:r>
      <w:r w:rsidR="007251C5">
        <w:t xml:space="preserve">strojového učenia </w:t>
      </w:r>
      <w:r w:rsidR="00743999">
        <w:t>majú potenciál krátkodobo predpovedať vývoj týchto ukazovateľov</w:t>
      </w:r>
      <w:r w:rsidR="007238D8">
        <w:t>,</w:t>
      </w:r>
      <w:r w:rsidR="00743999">
        <w:t xml:space="preserve"> čo môže uľahčiť adekvátne rozhodovanie pri riešení pandémie</w:t>
      </w:r>
      <w:r w:rsidR="007251C5">
        <w:t xml:space="preserve">. </w:t>
      </w:r>
      <w:sdt>
        <w:sdtPr>
          <w:id w:val="-716736157"/>
          <w:citation/>
        </w:sdtPr>
        <w:sdtEndPr/>
        <w:sdtContent>
          <w:r w:rsidR="008E47B4">
            <w:fldChar w:fldCharType="begin"/>
          </w:r>
          <w:r w:rsidR="008E47B4">
            <w:rPr>
              <w:lang w:val="en-US"/>
            </w:rPr>
            <w:instrText xml:space="preserve"> CITATION Cio20 \l 1033 </w:instrText>
          </w:r>
          <w:r w:rsidR="008E47B4">
            <w:fldChar w:fldCharType="separate"/>
          </w:r>
          <w:r w:rsidR="008E47B4" w:rsidRPr="008E47B4">
            <w:rPr>
              <w:noProof/>
              <w:lang w:val="en-US"/>
            </w:rPr>
            <w:t>(Ciotti, 2020)</w:t>
          </w:r>
          <w:r w:rsidR="008E47B4">
            <w:fldChar w:fldCharType="end"/>
          </w:r>
        </w:sdtContent>
      </w:sdt>
    </w:p>
    <w:p w14:paraId="311FAA2C" w14:textId="7020B931" w:rsidR="00F0585B" w:rsidRPr="00F0585B" w:rsidRDefault="00743999" w:rsidP="009F7E48">
      <w:pPr>
        <w:pStyle w:val="Zakladny"/>
      </w:pPr>
      <w:r>
        <w:t xml:space="preserve">V tomto tímovom projekte </w:t>
      </w:r>
      <w:r w:rsidR="0015508A">
        <w:t xml:space="preserve">skúmame možnosť využitia </w:t>
      </w:r>
      <w:proofErr w:type="spellStart"/>
      <w:r w:rsidR="001E5FE1">
        <w:t>cloud</w:t>
      </w:r>
      <w:proofErr w:type="spellEnd"/>
      <w:r w:rsidR="001E5FE1">
        <w:t xml:space="preserve"> </w:t>
      </w:r>
      <w:proofErr w:type="spellStart"/>
      <w:r w:rsidR="001E5FE1">
        <w:t>computing</w:t>
      </w:r>
      <w:proofErr w:type="spellEnd"/>
      <w:r w:rsidR="001E5FE1">
        <w:t xml:space="preserve"> platform</w:t>
      </w:r>
      <w:r w:rsidR="0015508A">
        <w:t>y</w:t>
      </w:r>
      <w:r w:rsidR="001E5FE1">
        <w:t xml:space="preserve"> Microsoft </w:t>
      </w:r>
      <w:proofErr w:type="spellStart"/>
      <w:r w:rsidR="001E5FE1">
        <w:t>Azure</w:t>
      </w:r>
      <w:proofErr w:type="spellEnd"/>
      <w:r w:rsidR="0015508A">
        <w:t xml:space="preserve"> na trénovanie a</w:t>
      </w:r>
      <w:r w:rsidR="001B05E3">
        <w:t> nasadenie regresných modelov pre predpoveď vývoja ukazovateľov pandémie ochorenia COVID-19 na Slovensku</w:t>
      </w:r>
      <w:r w:rsidR="00FD123B">
        <w:t xml:space="preserve">. Naším cieľom je zoznámiť sa s prostredím platformy Microsoft </w:t>
      </w:r>
      <w:proofErr w:type="spellStart"/>
      <w:r w:rsidR="00FD123B">
        <w:t>Azure</w:t>
      </w:r>
      <w:proofErr w:type="spellEnd"/>
      <w:r w:rsidR="00FD123B">
        <w:t xml:space="preserve"> a</w:t>
      </w:r>
      <w:r w:rsidR="002D0E78">
        <w:t> následne s využitím verejne dostupných dát Inštitútu Zdravotn</w:t>
      </w:r>
      <w:r w:rsidR="007238D8">
        <w:t>ý</w:t>
      </w:r>
      <w:r w:rsidR="002D0E78">
        <w:t xml:space="preserve">ch Analýz </w:t>
      </w:r>
      <w:r w:rsidR="00284D9E">
        <w:t>natrénovať a nasadiť čo najpresnejšie predikčné  modely</w:t>
      </w:r>
      <w:r w:rsidR="007238D8">
        <w:t xml:space="preserve"> pre predpoveď vybraných </w:t>
      </w:r>
      <w:proofErr w:type="spellStart"/>
      <w:r w:rsidR="007238D8">
        <w:t>pandemických</w:t>
      </w:r>
      <w:proofErr w:type="spellEnd"/>
      <w:r w:rsidR="007238D8">
        <w:t xml:space="preserve"> ukazovateľov</w:t>
      </w:r>
      <w:r w:rsidR="00284D9E">
        <w:t>.</w:t>
      </w:r>
    </w:p>
    <w:p w14:paraId="44A99A30" w14:textId="7477C2AE" w:rsidR="009C35CB" w:rsidRDefault="0053288F" w:rsidP="006849D6">
      <w:pPr>
        <w:pStyle w:val="Nadpis1rovne"/>
        <w:rPr>
          <w:rStyle w:val="ZakladnyChar"/>
          <w:sz w:val="44"/>
        </w:rPr>
      </w:pPr>
      <w:bookmarkStart w:id="2" w:name="_Toc378775589"/>
      <w:bookmarkStart w:id="3" w:name="_Toc378776129"/>
      <w:bookmarkStart w:id="4" w:name="_Toc98105297"/>
      <w:r>
        <w:rPr>
          <w:rStyle w:val="ZakladnyChar"/>
          <w:sz w:val="44"/>
        </w:rPr>
        <w:lastRenderedPageBreak/>
        <w:t>Zbierané dáta na Slovensku v súvislosti COVID-19</w:t>
      </w:r>
      <w:bookmarkEnd w:id="4"/>
    </w:p>
    <w:p w14:paraId="1C7FBFC4" w14:textId="7E31364A" w:rsidR="00312577" w:rsidRDefault="00F36CA0" w:rsidP="009F7E48">
      <w:pPr>
        <w:pStyle w:val="Zakladny"/>
      </w:pPr>
      <w:r>
        <w:rPr>
          <w:i/>
          <w:iCs/>
        </w:rPr>
        <w:t>(Spracovali</w:t>
      </w:r>
      <w:r w:rsidRPr="00083B4B">
        <w:rPr>
          <w:i/>
          <w:iCs/>
        </w:rPr>
        <w:t xml:space="preserve">: Branislav </w:t>
      </w:r>
      <w:r w:rsidR="009052C3" w:rsidRPr="00083B4B">
        <w:rPr>
          <w:i/>
          <w:iCs/>
        </w:rPr>
        <w:t xml:space="preserve">Šipula </w:t>
      </w:r>
      <w:r w:rsidRPr="00083B4B">
        <w:rPr>
          <w:i/>
          <w:iCs/>
        </w:rPr>
        <w:t xml:space="preserve">a Adam </w:t>
      </w:r>
      <w:r w:rsidR="009052C3" w:rsidRPr="00083B4B">
        <w:rPr>
          <w:i/>
          <w:iCs/>
        </w:rPr>
        <w:t>Vozár</w:t>
      </w:r>
      <w:r>
        <w:rPr>
          <w:i/>
          <w:iCs/>
        </w:rPr>
        <w:t>, u</w:t>
      </w:r>
      <w:r w:rsidRPr="00083B4B">
        <w:rPr>
          <w:i/>
          <w:iCs/>
        </w:rPr>
        <w:t>pravil: Filip Frank</w:t>
      </w:r>
      <w:r>
        <w:rPr>
          <w:i/>
          <w:iCs/>
        </w:rPr>
        <w:t>)</w:t>
      </w:r>
    </w:p>
    <w:p w14:paraId="3120719F" w14:textId="21D5A74B" w:rsidR="0053288F" w:rsidRDefault="00010DA4" w:rsidP="009F7E48">
      <w:pPr>
        <w:pStyle w:val="Zakladny"/>
      </w:pPr>
      <w:r>
        <w:t xml:space="preserve">Hlavným zdrojom dát pre trénovanie </w:t>
      </w:r>
      <w:r w:rsidR="00B96816">
        <w:t xml:space="preserve">našich regresných </w:t>
      </w:r>
      <w:r>
        <w:t>modelov</w:t>
      </w:r>
      <w:r w:rsidR="00B96816">
        <w:t xml:space="preserve"> je </w:t>
      </w:r>
      <w:r w:rsidR="0053288F">
        <w:t>Inštitút zdravotníckych analýz</w:t>
      </w:r>
      <w:r w:rsidR="00B96816">
        <w:t>, ktorý je</w:t>
      </w:r>
      <w:r w:rsidR="0053288F">
        <w:t xml:space="preserve"> </w:t>
      </w:r>
      <w:r w:rsidR="00B96816" w:rsidRPr="00B96816">
        <w:t>analytickým a poradným útvarom Ministerstva zdravotníctva SR</w:t>
      </w:r>
      <w:r w:rsidR="0053288F">
        <w:t xml:space="preserve">. </w:t>
      </w:r>
      <w:r w:rsidR="00B96816">
        <w:t xml:space="preserve">Ide </w:t>
      </w:r>
      <w:r w:rsidR="0053288F">
        <w:t>o</w:t>
      </w:r>
      <w:r w:rsidR="005751F8">
        <w:t> </w:t>
      </w:r>
      <w:r w:rsidR="0053288F">
        <w:t>dáta</w:t>
      </w:r>
      <w:r w:rsidR="005751F8">
        <w:t xml:space="preserve"> dokumentujúce časový priebeh pandémie</w:t>
      </w:r>
      <w:r w:rsidR="0053288F">
        <w:t xml:space="preserve"> </w:t>
      </w:r>
      <w:r w:rsidR="005751F8">
        <w:t xml:space="preserve">COVID-19 na Slovensku, ktoré sú </w:t>
      </w:r>
      <w:r w:rsidR="0053288F">
        <w:t xml:space="preserve">dostupné </w:t>
      </w:r>
      <w:r w:rsidR="00B96816">
        <w:t>na</w:t>
      </w:r>
      <w:r w:rsidR="0053288F">
        <w:t xml:space="preserve"> </w:t>
      </w:r>
      <w:hyperlink r:id="rId27" w:history="1">
        <w:r w:rsidR="00B96816" w:rsidRPr="00CF3291">
          <w:rPr>
            <w:rStyle w:val="Hyperlink"/>
          </w:rPr>
          <w:t>https://github.com/Institut-Zdravotnych-Analyz/covid19-data</w:t>
        </w:r>
      </w:hyperlink>
    </w:p>
    <w:p w14:paraId="42418B77" w14:textId="051E4A14" w:rsidR="004F4D49" w:rsidRDefault="004F4D49" w:rsidP="009F7E48">
      <w:pPr>
        <w:pStyle w:val="Zakladny"/>
      </w:pPr>
      <w:r>
        <w:t xml:space="preserve">Dáta sú dostupné v tabuľkovom formáte, sledujeme v nich najmä časový vývoj týchto </w:t>
      </w:r>
      <w:proofErr w:type="spellStart"/>
      <w:r>
        <w:t>pandemických</w:t>
      </w:r>
      <w:proofErr w:type="spellEnd"/>
      <w:r>
        <w:t xml:space="preserve"> ukazovateľov:</w:t>
      </w:r>
    </w:p>
    <w:p w14:paraId="67903B08" w14:textId="70F7AE02" w:rsidR="004F4D49" w:rsidRDefault="004F4D49" w:rsidP="009F7E48">
      <w:pPr>
        <w:pStyle w:val="Zakladny"/>
        <w:numPr>
          <w:ilvl w:val="0"/>
          <w:numId w:val="16"/>
        </w:numPr>
      </w:pPr>
      <w:r>
        <w:t>denný počet pozitívnych PCR a antigénových testov</w:t>
      </w:r>
    </w:p>
    <w:p w14:paraId="233583D7" w14:textId="4BA53386" w:rsidR="004F4D49" w:rsidRDefault="004F4D49" w:rsidP="009F7E48">
      <w:pPr>
        <w:pStyle w:val="Zakladny"/>
        <w:numPr>
          <w:ilvl w:val="0"/>
          <w:numId w:val="16"/>
        </w:numPr>
      </w:pPr>
      <w:r>
        <w:t>denné percento pozitívnych PCR a antigénových testov</w:t>
      </w:r>
    </w:p>
    <w:p w14:paraId="570F9217" w14:textId="1BB66962" w:rsidR="004F4D49" w:rsidRDefault="004F4D49" w:rsidP="009F7E48">
      <w:pPr>
        <w:pStyle w:val="Zakladny"/>
        <w:numPr>
          <w:ilvl w:val="0"/>
          <w:numId w:val="16"/>
        </w:numPr>
      </w:pPr>
      <w:r>
        <w:t>denný počet úmrtí</w:t>
      </w:r>
    </w:p>
    <w:p w14:paraId="0B646509" w14:textId="3FF595F0" w:rsidR="004F4D49" w:rsidRDefault="004F4D49" w:rsidP="009F7E48">
      <w:pPr>
        <w:pStyle w:val="Zakladny"/>
        <w:numPr>
          <w:ilvl w:val="0"/>
          <w:numId w:val="16"/>
        </w:numPr>
      </w:pPr>
      <w:r>
        <w:t>počet hospitalizovaných pacientov</w:t>
      </w:r>
    </w:p>
    <w:p w14:paraId="33323E49" w14:textId="116EB97B" w:rsidR="0053288F" w:rsidRDefault="004F4D49" w:rsidP="009F7E48">
      <w:pPr>
        <w:pStyle w:val="Zakladny"/>
        <w:numPr>
          <w:ilvl w:val="0"/>
          <w:numId w:val="3"/>
        </w:numPr>
      </w:pPr>
      <w:r w:rsidRPr="00FB665D">
        <w:rPr>
          <w:rFonts w:cstheme="minorHAnsi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03A19249" wp14:editId="58CE7CE5">
            <wp:simplePos x="0" y="0"/>
            <wp:positionH relativeFrom="column">
              <wp:posOffset>1496060</wp:posOffset>
            </wp:positionH>
            <wp:positionV relativeFrom="paragraph">
              <wp:posOffset>349250</wp:posOffset>
            </wp:positionV>
            <wp:extent cx="2545715" cy="3745865"/>
            <wp:effectExtent l="0" t="0" r="6985" b="6985"/>
            <wp:wrapTopAndBottom/>
            <wp:docPr id="6" name="Picture 6" descr="Table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374586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0809AE" wp14:editId="5FC9E6EA">
                <wp:simplePos x="0" y="0"/>
                <wp:positionH relativeFrom="column">
                  <wp:posOffset>1416050</wp:posOffset>
                </wp:positionH>
                <wp:positionV relativeFrom="paragraph">
                  <wp:posOffset>4151786</wp:posOffset>
                </wp:positionV>
                <wp:extent cx="2630805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0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CE2927" w14:textId="2902D00E" w:rsidR="0053288F" w:rsidRPr="00D47788" w:rsidRDefault="0053288F" w:rsidP="000B035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theme="minorHAnsi"/>
                                <w:noProof/>
                              </w:rPr>
                            </w:pPr>
                            <w:bookmarkStart w:id="5" w:name="_Toc97398616"/>
                            <w:bookmarkStart w:id="6" w:name="_Toc98104326"/>
                            <w:bookmarkStart w:id="7" w:name="_Toc98104573"/>
                            <w:r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AB494C">
                              <w:rPr>
                                <w:noProof/>
                              </w:rPr>
                              <w:t>1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Ukážka</w:t>
                            </w:r>
                            <w:r w:rsidR="004F4D49">
                              <w:t xml:space="preserve"> </w:t>
                            </w:r>
                            <w:proofErr w:type="spellStart"/>
                            <w:r w:rsidR="004F4D49">
                              <w:t>csv</w:t>
                            </w:r>
                            <w:proofErr w:type="spellEnd"/>
                            <w:r w:rsidR="004F4D49">
                              <w:t xml:space="preserve"> </w:t>
                            </w:r>
                            <w:r>
                              <w:t xml:space="preserve"> </w:t>
                            </w:r>
                            <w:r w:rsidR="004F4D49">
                              <w:t xml:space="preserve">formátu  </w:t>
                            </w:r>
                            <w:proofErr w:type="spellStart"/>
                            <w:r w:rsidR="004F4D49">
                              <w:t>datasetu</w:t>
                            </w:r>
                            <w:proofErr w:type="spellEnd"/>
                            <w:r w:rsidR="004F4D49">
                              <w:t xml:space="preserve"> IZA</w:t>
                            </w:r>
                          </w:p>
                          <w:p w14:paraId="600DA817" w14:textId="77777777" w:rsidR="00F919C7" w:rsidRDefault="00F919C7"/>
                          <w:p w14:paraId="06F65BEA" w14:textId="77777777" w:rsidR="0053288F" w:rsidRPr="00D47788" w:rsidRDefault="00AB494C" w:rsidP="000B035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theme="minorHAnsi"/>
                                <w:noProof/>
                              </w:rPr>
                            </w:pPr>
                            <w:r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B27C1E">
                              <w:t xml:space="preserve">Služba </w:t>
                            </w:r>
                            <w:proofErr w:type="spellStart"/>
                            <w:r w:rsidR="00B27C1E">
                              <w:t>Azure</w:t>
                            </w:r>
                            <w:proofErr w:type="spellEnd"/>
                            <w:r w:rsidR="00B27C1E">
                              <w:t xml:space="preserve">  </w:t>
                            </w:r>
                            <w:proofErr w:type="spellStart"/>
                            <w:r w:rsidR="00B27C1E">
                              <w:t>Machine</w:t>
                            </w:r>
                            <w:proofErr w:type="spellEnd"/>
                            <w:r w:rsidR="00B27C1E">
                              <w:t xml:space="preserve"> </w:t>
                            </w:r>
                            <w:proofErr w:type="spellStart"/>
                            <w:r w:rsidR="00B27C1E">
                              <w:t>Learning</w:t>
                            </w:r>
                            <w:proofErr w:type="spellEnd"/>
                            <w:r w:rsidR="000365F7">
                              <w:t xml:space="preserve"> </w:t>
                            </w:r>
                            <w:sdt>
                              <w:sdtPr>
                                <w:id w:val="1234357573"/>
                                <w:citation/>
                              </w:sdtPr>
                              <w:sdtEndPr/>
                              <w:sdtContent>
                                <w:r w:rsidR="000365F7">
                                  <w:fldChar w:fldCharType="begin"/>
                                </w:r>
                                <w:r w:rsidR="000365F7">
                                  <w:rPr>
                                    <w:lang w:val="en-US"/>
                                  </w:rPr>
                                  <w:instrText xml:space="preserve"> CITATION Cai20 \l 1033 </w:instrText>
                                </w:r>
                                <w:r w:rsidR="000365F7">
                                  <w:fldChar w:fldCharType="separate"/>
                                </w:r>
                                <w:r w:rsidR="000365F7">
                                  <w:rPr>
                                    <w:noProof/>
                                    <w:lang w:val="en-US"/>
                                  </w:rPr>
                                  <w:t>(Moreno, 2020)</w:t>
                                </w:r>
                                <w:r w:rsidR="000365F7">
                                  <w:fldChar w:fldCharType="end"/>
                                </w:r>
                              </w:sdtContent>
                            </w:sdt>
                            <w:r w:rsidR="0053288F"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 w:rsidR="0053288F">
                              <w:t xml:space="preserve"> Ukážka</w:t>
                            </w:r>
                            <w:r w:rsidR="004F4D49">
                              <w:t xml:space="preserve"> </w:t>
                            </w:r>
                            <w:proofErr w:type="spellStart"/>
                            <w:r w:rsidR="004F4D49">
                              <w:t>csv</w:t>
                            </w:r>
                            <w:proofErr w:type="spellEnd"/>
                            <w:r w:rsidR="004F4D49">
                              <w:t xml:space="preserve"> </w:t>
                            </w:r>
                            <w:r w:rsidR="0053288F">
                              <w:t xml:space="preserve"> </w:t>
                            </w:r>
                            <w:r w:rsidR="004F4D49">
                              <w:t xml:space="preserve">formátu  </w:t>
                            </w:r>
                            <w:proofErr w:type="spellStart"/>
                            <w:r w:rsidR="004F4D49">
                              <w:t>datasetu</w:t>
                            </w:r>
                            <w:proofErr w:type="spellEnd"/>
                            <w:r w:rsidR="004F4D49">
                              <w:t xml:space="preserve"> IZA</w:t>
                            </w:r>
                          </w:p>
                          <w:p w14:paraId="3430E684" w14:textId="77777777" w:rsidR="00000000" w:rsidRDefault="00344827"/>
                          <w:p w14:paraId="53082CDE" w14:textId="77777777" w:rsidR="00AB494C" w:rsidRPr="00845BB0" w:rsidRDefault="00AB494C" w:rsidP="00AB494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r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B27C1E">
                              <w:t xml:space="preserve">Služba </w:t>
                            </w:r>
                            <w:proofErr w:type="spellStart"/>
                            <w:r w:rsidR="00B27C1E">
                              <w:t>Azure</w:t>
                            </w:r>
                            <w:proofErr w:type="spellEnd"/>
                            <w:r w:rsidR="00B27C1E">
                              <w:t xml:space="preserve">  </w:t>
                            </w:r>
                            <w:proofErr w:type="spellStart"/>
                            <w:r w:rsidR="00B27C1E">
                              <w:t>Machine</w:t>
                            </w:r>
                            <w:proofErr w:type="spellEnd"/>
                            <w:r w:rsidR="00B27C1E">
                              <w:t xml:space="preserve"> </w:t>
                            </w:r>
                            <w:proofErr w:type="spellStart"/>
                            <w:r w:rsidR="00B27C1E">
                              <w:t>Learning</w:t>
                            </w:r>
                            <w:proofErr w:type="spellEnd"/>
                            <w:r w:rsidR="000365F7">
                              <w:t xml:space="preserve"> </w:t>
                            </w:r>
                            <w:sdt>
                              <w:sdtPr>
                                <w:id w:val="1061299685"/>
                                <w:citation/>
                              </w:sdtPr>
                              <w:sdtEndPr/>
                              <w:sdtContent>
                                <w:r w:rsidR="000365F7">
                                  <w:fldChar w:fldCharType="begin"/>
                                </w:r>
                                <w:r w:rsidR="000365F7">
                                  <w:rPr>
                                    <w:lang w:val="en-US"/>
                                  </w:rPr>
                                  <w:instrText xml:space="preserve"> CITATION Cai20 \l 1033 </w:instrText>
                                </w:r>
                                <w:r w:rsidR="000365F7">
                                  <w:fldChar w:fldCharType="separate"/>
                                </w:r>
                                <w:r w:rsidR="000365F7">
                                  <w:rPr>
                                    <w:noProof/>
                                    <w:lang w:val="en-US"/>
                                  </w:rPr>
                                  <w:t>(Moreno, 2020)</w:t>
                                </w:r>
                                <w:r w:rsidR="000365F7">
                                  <w:fldChar w:fldCharType="end"/>
                                </w:r>
                              </w:sdtContent>
                            </w:sdt>
                          </w:p>
                          <w:p w14:paraId="7BAE3575" w14:textId="77777777" w:rsidR="00F919C7" w:rsidRDefault="00F919C7"/>
                          <w:p w14:paraId="7FA903CB" w14:textId="6545D086" w:rsidR="0053288F" w:rsidRPr="00D47788" w:rsidRDefault="00AB494C" w:rsidP="000B035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theme="minorHAnsi"/>
                                <w:noProof/>
                              </w:rPr>
                            </w:pPr>
                            <w:r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Životný cyklus projektu</w:t>
                            </w:r>
                            <w:r w:rsidR="00910E3F">
                              <w:t xml:space="preserve"> </w:t>
                            </w:r>
                            <w:sdt>
                              <w:sdtPr>
                                <w:id w:val="171771288"/>
                                <w:citation/>
                              </w:sdtPr>
                              <w:sdtEndPr/>
                              <w:sdtContent>
                                <w:r w:rsidR="00910E3F">
                                  <w:fldChar w:fldCharType="begin"/>
                                </w:r>
                                <w:r w:rsidR="00345011">
                                  <w:rPr>
                                    <w:lang w:val="en-US"/>
                                  </w:rPr>
                                  <w:instrText xml:space="preserve">CITATION mic21 \l 1033 </w:instrText>
                                </w:r>
                                <w:r w:rsidR="00910E3F">
                                  <w:fldChar w:fldCharType="separate"/>
                                </w:r>
                                <w:r w:rsidR="00345011">
                                  <w:rPr>
                                    <w:noProof/>
                                    <w:lang w:val="en-US"/>
                                  </w:rPr>
                                  <w:t>(Microsoft, 2021)</w:t>
                                </w:r>
                                <w:r w:rsidR="00910E3F">
                                  <w:fldChar w:fldCharType="end"/>
                                </w:r>
                              </w:sdtContent>
                            </w:sdt>
                            <w:r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B27C1E">
                              <w:t xml:space="preserve">Služba </w:t>
                            </w:r>
                            <w:proofErr w:type="spellStart"/>
                            <w:r w:rsidR="00B27C1E">
                              <w:t>Azure</w:t>
                            </w:r>
                            <w:proofErr w:type="spellEnd"/>
                            <w:r w:rsidR="00B27C1E">
                              <w:t xml:space="preserve">  </w:t>
                            </w:r>
                            <w:proofErr w:type="spellStart"/>
                            <w:r w:rsidR="00B27C1E">
                              <w:t>Machine</w:t>
                            </w:r>
                            <w:proofErr w:type="spellEnd"/>
                            <w:r w:rsidR="00B27C1E">
                              <w:t xml:space="preserve"> </w:t>
                            </w:r>
                            <w:proofErr w:type="spellStart"/>
                            <w:r w:rsidR="00B27C1E">
                              <w:t>Learning</w:t>
                            </w:r>
                            <w:proofErr w:type="spellEnd"/>
                            <w:r w:rsidR="000365F7">
                              <w:t xml:space="preserve"> </w:t>
                            </w:r>
                            <w:sdt>
                              <w:sdtPr>
                                <w:id w:val="-458039383"/>
                                <w:citation/>
                              </w:sdtPr>
                              <w:sdtEndPr/>
                              <w:sdtContent>
                                <w:r w:rsidR="000365F7">
                                  <w:fldChar w:fldCharType="begin"/>
                                </w:r>
                                <w:r w:rsidR="000365F7">
                                  <w:rPr>
                                    <w:lang w:val="en-US"/>
                                  </w:rPr>
                                  <w:instrText xml:space="preserve"> CITATION Cai20 \l 1033 </w:instrText>
                                </w:r>
                                <w:r w:rsidR="000365F7">
                                  <w:fldChar w:fldCharType="separate"/>
                                </w:r>
                                <w:r w:rsidR="000365F7">
                                  <w:rPr>
                                    <w:noProof/>
                                    <w:lang w:val="en-US"/>
                                  </w:rPr>
                                  <w:t>(Moreno, 2020)</w:t>
                                </w:r>
                                <w:r w:rsidR="000365F7">
                                  <w:fldChar w:fldCharType="end"/>
                                </w:r>
                              </w:sdtContent>
                            </w:sdt>
                            <w:r w:rsidR="0053288F"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 w:rsidR="0053288F">
                              <w:t xml:space="preserve"> Ukážka</w:t>
                            </w:r>
                            <w:r w:rsidR="004F4D49">
                              <w:t xml:space="preserve"> </w:t>
                            </w:r>
                            <w:proofErr w:type="spellStart"/>
                            <w:r w:rsidR="004F4D49">
                              <w:t>csv</w:t>
                            </w:r>
                            <w:proofErr w:type="spellEnd"/>
                            <w:r w:rsidR="004F4D49">
                              <w:t xml:space="preserve"> </w:t>
                            </w:r>
                            <w:r w:rsidR="0053288F">
                              <w:t xml:space="preserve"> </w:t>
                            </w:r>
                            <w:r w:rsidR="004F4D49">
                              <w:t xml:space="preserve">formátu  </w:t>
                            </w:r>
                            <w:proofErr w:type="spellStart"/>
                            <w:r w:rsidR="004F4D49">
                              <w:t>datasetu</w:t>
                            </w:r>
                            <w:proofErr w:type="spellEnd"/>
                            <w:r w:rsidR="004F4D49">
                              <w:t xml:space="preserve"> IZA</w:t>
                            </w:r>
                          </w:p>
                          <w:p w14:paraId="120372B1" w14:textId="77777777" w:rsidR="00F919C7" w:rsidRDefault="00F919C7"/>
                          <w:p w14:paraId="05883588" w14:textId="2953B22A" w:rsidR="0053288F" w:rsidRPr="00D47788" w:rsidRDefault="00AB494C" w:rsidP="000B035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theme="minorHAnsi"/>
                                <w:noProof/>
                              </w:rPr>
                            </w:pPr>
                            <w:r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B27C1E">
                              <w:t xml:space="preserve">Služba </w:t>
                            </w:r>
                            <w:proofErr w:type="spellStart"/>
                            <w:r w:rsidR="00B27C1E">
                              <w:t>Azure</w:t>
                            </w:r>
                            <w:proofErr w:type="spellEnd"/>
                            <w:r w:rsidR="00B27C1E">
                              <w:t xml:space="preserve">  </w:t>
                            </w:r>
                            <w:proofErr w:type="spellStart"/>
                            <w:r w:rsidR="00B27C1E">
                              <w:t>Machine</w:t>
                            </w:r>
                            <w:proofErr w:type="spellEnd"/>
                            <w:r w:rsidR="00B27C1E">
                              <w:t xml:space="preserve"> </w:t>
                            </w:r>
                            <w:proofErr w:type="spellStart"/>
                            <w:r w:rsidR="00B27C1E">
                              <w:t>Learning</w:t>
                            </w:r>
                            <w:proofErr w:type="spellEnd"/>
                            <w:r w:rsidR="000365F7">
                              <w:t xml:space="preserve"> </w:t>
                            </w:r>
                            <w:sdt>
                              <w:sdtPr>
                                <w:id w:val="-114678113"/>
                                <w:citation/>
                              </w:sdtPr>
                              <w:sdtEndPr/>
                              <w:sdtContent>
                                <w:r w:rsidR="000365F7">
                                  <w:fldChar w:fldCharType="begin"/>
                                </w:r>
                                <w:r w:rsidR="000365F7">
                                  <w:rPr>
                                    <w:lang w:val="en-US"/>
                                  </w:rPr>
                                  <w:instrText xml:space="preserve"> CITATION Cai20 \l 1033 </w:instrText>
                                </w:r>
                                <w:r w:rsidR="000365F7">
                                  <w:fldChar w:fldCharType="separate"/>
                                </w:r>
                                <w:r w:rsidR="000365F7">
                                  <w:rPr>
                                    <w:noProof/>
                                    <w:lang w:val="en-US"/>
                                  </w:rPr>
                                  <w:t>(Moreno, 2020)</w:t>
                                </w:r>
                                <w:r w:rsidR="000365F7">
                                  <w:fldChar w:fldCharType="end"/>
                                </w:r>
                              </w:sdtContent>
                            </w:sdt>
                            <w:r w:rsidR="0053288F"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 w:rsidR="0053288F">
                              <w:t xml:space="preserve"> Ukážka</w:t>
                            </w:r>
                            <w:r w:rsidR="004F4D49">
                              <w:t xml:space="preserve"> </w:t>
                            </w:r>
                            <w:proofErr w:type="spellStart"/>
                            <w:r w:rsidR="004F4D49">
                              <w:t>csv</w:t>
                            </w:r>
                            <w:proofErr w:type="spellEnd"/>
                            <w:r w:rsidR="004F4D49">
                              <w:t xml:space="preserve"> </w:t>
                            </w:r>
                            <w:r w:rsidR="0053288F">
                              <w:t xml:space="preserve"> </w:t>
                            </w:r>
                            <w:r w:rsidR="004F4D49">
                              <w:t xml:space="preserve">formátu  </w:t>
                            </w:r>
                            <w:proofErr w:type="spellStart"/>
                            <w:r w:rsidR="004F4D49">
                              <w:t>datasetu</w:t>
                            </w:r>
                            <w:proofErr w:type="spellEnd"/>
                            <w:r w:rsidR="004F4D49">
                              <w:t xml:space="preserve"> IZA</w:t>
                            </w:r>
                            <w:bookmarkEnd w:id="5"/>
                            <w:bookmarkEnd w:id="6"/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0809AE" id="Text Box 7" o:spid="_x0000_s1027" type="#_x0000_t202" style="position:absolute;left:0;text-align:left;margin-left:111.5pt;margin-top:326.9pt;width:207.15pt;height: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" stroked="f">
                <v:textbox style="mso-fit-shape-to-text:t" inset="0,0,0,0">
                  <w:txbxContent>
                    <w:p w14:paraId="60CE2927" w14:textId="2902D00E" w:rsidR="0053288F" w:rsidRPr="00D47788" w:rsidRDefault="0053288F" w:rsidP="000B0358">
                      <w:pPr>
                        <w:pStyle w:val="Caption"/>
                        <w:jc w:val="center"/>
                        <w:rPr>
                          <w:rFonts w:ascii="Times New Roman" w:hAnsi="Times New Roman" w:cstheme="minorHAnsi"/>
                          <w:noProof/>
                        </w:rPr>
                      </w:pPr>
                      <w:bookmarkStart w:id="8" w:name="_Toc97398616"/>
                      <w:bookmarkStart w:id="9" w:name="_Toc98104326"/>
                      <w:bookmarkStart w:id="10" w:name="_Toc98104573"/>
                      <w:r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AB494C">
                        <w:rPr>
                          <w:noProof/>
                        </w:rPr>
                        <w:t>1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Ukážka</w:t>
                      </w:r>
                      <w:r w:rsidR="004F4D49">
                        <w:t xml:space="preserve"> </w:t>
                      </w:r>
                      <w:proofErr w:type="spellStart"/>
                      <w:r w:rsidR="004F4D49">
                        <w:t>csv</w:t>
                      </w:r>
                      <w:proofErr w:type="spellEnd"/>
                      <w:r w:rsidR="004F4D49">
                        <w:t xml:space="preserve"> </w:t>
                      </w:r>
                      <w:r>
                        <w:t xml:space="preserve"> </w:t>
                      </w:r>
                      <w:r w:rsidR="004F4D49">
                        <w:t xml:space="preserve">formátu  </w:t>
                      </w:r>
                      <w:proofErr w:type="spellStart"/>
                      <w:r w:rsidR="004F4D49">
                        <w:t>datasetu</w:t>
                      </w:r>
                      <w:proofErr w:type="spellEnd"/>
                      <w:r w:rsidR="004F4D49">
                        <w:t xml:space="preserve"> IZA</w:t>
                      </w:r>
                    </w:p>
                    <w:p w14:paraId="600DA817" w14:textId="77777777" w:rsidR="00F919C7" w:rsidRDefault="00F919C7"/>
                    <w:p w14:paraId="06F65BEA" w14:textId="77777777" w:rsidR="0053288F" w:rsidRPr="00D47788" w:rsidRDefault="00AB494C" w:rsidP="000B0358">
                      <w:pPr>
                        <w:pStyle w:val="Caption"/>
                        <w:jc w:val="center"/>
                        <w:rPr>
                          <w:rFonts w:ascii="Times New Roman" w:hAnsi="Times New Roman" w:cstheme="minorHAnsi"/>
                          <w:noProof/>
                        </w:rPr>
                      </w:pPr>
                      <w:r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B27C1E">
                        <w:t xml:space="preserve">Služba </w:t>
                      </w:r>
                      <w:proofErr w:type="spellStart"/>
                      <w:r w:rsidR="00B27C1E">
                        <w:t>Azure</w:t>
                      </w:r>
                      <w:proofErr w:type="spellEnd"/>
                      <w:r w:rsidR="00B27C1E">
                        <w:t xml:space="preserve">  </w:t>
                      </w:r>
                      <w:proofErr w:type="spellStart"/>
                      <w:r w:rsidR="00B27C1E">
                        <w:t>Machine</w:t>
                      </w:r>
                      <w:proofErr w:type="spellEnd"/>
                      <w:r w:rsidR="00B27C1E">
                        <w:t xml:space="preserve"> </w:t>
                      </w:r>
                      <w:proofErr w:type="spellStart"/>
                      <w:r w:rsidR="00B27C1E">
                        <w:t>Learning</w:t>
                      </w:r>
                      <w:proofErr w:type="spellEnd"/>
                      <w:r w:rsidR="000365F7">
                        <w:t xml:space="preserve"> </w:t>
                      </w:r>
                      <w:sdt>
                        <w:sdtPr>
                          <w:id w:val="1234357573"/>
                          <w:citation/>
                        </w:sdtPr>
                        <w:sdtEndPr/>
                        <w:sdtContent>
                          <w:r w:rsidR="000365F7">
                            <w:fldChar w:fldCharType="begin"/>
                          </w:r>
                          <w:r w:rsidR="000365F7">
                            <w:rPr>
                              <w:lang w:val="en-US"/>
                            </w:rPr>
                            <w:instrText xml:space="preserve"> CITATION Cai20 \l 1033 </w:instrText>
                          </w:r>
                          <w:r w:rsidR="000365F7">
                            <w:fldChar w:fldCharType="separate"/>
                          </w:r>
                          <w:r w:rsidR="000365F7">
                            <w:rPr>
                              <w:noProof/>
                              <w:lang w:val="en-US"/>
                            </w:rPr>
                            <w:t>(Moreno, 2020)</w:t>
                          </w:r>
                          <w:r w:rsidR="000365F7">
                            <w:fldChar w:fldCharType="end"/>
                          </w:r>
                        </w:sdtContent>
                      </w:sdt>
                      <w:r w:rsidR="0053288F"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 w:rsidR="0053288F">
                        <w:t xml:space="preserve"> Ukážka</w:t>
                      </w:r>
                      <w:r w:rsidR="004F4D49">
                        <w:t xml:space="preserve"> </w:t>
                      </w:r>
                      <w:proofErr w:type="spellStart"/>
                      <w:r w:rsidR="004F4D49">
                        <w:t>csv</w:t>
                      </w:r>
                      <w:proofErr w:type="spellEnd"/>
                      <w:r w:rsidR="004F4D49">
                        <w:t xml:space="preserve"> </w:t>
                      </w:r>
                      <w:r w:rsidR="0053288F">
                        <w:t xml:space="preserve"> </w:t>
                      </w:r>
                      <w:r w:rsidR="004F4D49">
                        <w:t xml:space="preserve">formátu  </w:t>
                      </w:r>
                      <w:proofErr w:type="spellStart"/>
                      <w:r w:rsidR="004F4D49">
                        <w:t>datasetu</w:t>
                      </w:r>
                      <w:proofErr w:type="spellEnd"/>
                      <w:r w:rsidR="004F4D49">
                        <w:t xml:space="preserve"> IZA</w:t>
                      </w:r>
                    </w:p>
                    <w:p w14:paraId="3430E684" w14:textId="77777777" w:rsidR="00000000" w:rsidRDefault="00344827"/>
                    <w:p w14:paraId="53082CDE" w14:textId="77777777" w:rsidR="00AB494C" w:rsidRPr="00845BB0" w:rsidRDefault="00AB494C" w:rsidP="00AB494C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r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B27C1E">
                        <w:t xml:space="preserve">Služba </w:t>
                      </w:r>
                      <w:proofErr w:type="spellStart"/>
                      <w:r w:rsidR="00B27C1E">
                        <w:t>Azure</w:t>
                      </w:r>
                      <w:proofErr w:type="spellEnd"/>
                      <w:r w:rsidR="00B27C1E">
                        <w:t xml:space="preserve">  </w:t>
                      </w:r>
                      <w:proofErr w:type="spellStart"/>
                      <w:r w:rsidR="00B27C1E">
                        <w:t>Machine</w:t>
                      </w:r>
                      <w:proofErr w:type="spellEnd"/>
                      <w:r w:rsidR="00B27C1E">
                        <w:t xml:space="preserve"> </w:t>
                      </w:r>
                      <w:proofErr w:type="spellStart"/>
                      <w:r w:rsidR="00B27C1E">
                        <w:t>Learning</w:t>
                      </w:r>
                      <w:proofErr w:type="spellEnd"/>
                      <w:r w:rsidR="000365F7">
                        <w:t xml:space="preserve"> </w:t>
                      </w:r>
                      <w:sdt>
                        <w:sdtPr>
                          <w:id w:val="1061299685"/>
                          <w:citation/>
                        </w:sdtPr>
                        <w:sdtEndPr/>
                        <w:sdtContent>
                          <w:r w:rsidR="000365F7">
                            <w:fldChar w:fldCharType="begin"/>
                          </w:r>
                          <w:r w:rsidR="000365F7">
                            <w:rPr>
                              <w:lang w:val="en-US"/>
                            </w:rPr>
                            <w:instrText xml:space="preserve"> CITATION Cai20 \l 1033 </w:instrText>
                          </w:r>
                          <w:r w:rsidR="000365F7">
                            <w:fldChar w:fldCharType="separate"/>
                          </w:r>
                          <w:r w:rsidR="000365F7">
                            <w:rPr>
                              <w:noProof/>
                              <w:lang w:val="en-US"/>
                            </w:rPr>
                            <w:t>(Moreno, 2020)</w:t>
                          </w:r>
                          <w:r w:rsidR="000365F7">
                            <w:fldChar w:fldCharType="end"/>
                          </w:r>
                        </w:sdtContent>
                      </w:sdt>
                    </w:p>
                    <w:p w14:paraId="7BAE3575" w14:textId="77777777" w:rsidR="00F919C7" w:rsidRDefault="00F919C7"/>
                    <w:p w14:paraId="7FA903CB" w14:textId="6545D086" w:rsidR="0053288F" w:rsidRPr="00D47788" w:rsidRDefault="00AB494C" w:rsidP="000B0358">
                      <w:pPr>
                        <w:pStyle w:val="Caption"/>
                        <w:jc w:val="center"/>
                        <w:rPr>
                          <w:rFonts w:ascii="Times New Roman" w:hAnsi="Times New Roman" w:cstheme="minorHAnsi"/>
                          <w:noProof/>
                        </w:rPr>
                      </w:pPr>
                      <w:r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Životný cyklus projektu</w:t>
                      </w:r>
                      <w:r w:rsidR="00910E3F">
                        <w:t xml:space="preserve"> </w:t>
                      </w:r>
                      <w:sdt>
                        <w:sdtPr>
                          <w:id w:val="171771288"/>
                          <w:citation/>
                        </w:sdtPr>
                        <w:sdtEndPr/>
                        <w:sdtContent>
                          <w:r w:rsidR="00910E3F">
                            <w:fldChar w:fldCharType="begin"/>
                          </w:r>
                          <w:r w:rsidR="00345011">
                            <w:rPr>
                              <w:lang w:val="en-US"/>
                            </w:rPr>
                            <w:instrText xml:space="preserve">CITATION mic21 \l 1033 </w:instrText>
                          </w:r>
                          <w:r w:rsidR="00910E3F">
                            <w:fldChar w:fldCharType="separate"/>
                          </w:r>
                          <w:r w:rsidR="00345011">
                            <w:rPr>
                              <w:noProof/>
                              <w:lang w:val="en-US"/>
                            </w:rPr>
                            <w:t>(Microsoft, 2021)</w:t>
                          </w:r>
                          <w:r w:rsidR="00910E3F">
                            <w:fldChar w:fldCharType="end"/>
                          </w:r>
                        </w:sdtContent>
                      </w:sdt>
                      <w:r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B27C1E">
                        <w:t xml:space="preserve">Služba </w:t>
                      </w:r>
                      <w:proofErr w:type="spellStart"/>
                      <w:r w:rsidR="00B27C1E">
                        <w:t>Azure</w:t>
                      </w:r>
                      <w:proofErr w:type="spellEnd"/>
                      <w:r w:rsidR="00B27C1E">
                        <w:t xml:space="preserve">  </w:t>
                      </w:r>
                      <w:proofErr w:type="spellStart"/>
                      <w:r w:rsidR="00B27C1E">
                        <w:t>Machine</w:t>
                      </w:r>
                      <w:proofErr w:type="spellEnd"/>
                      <w:r w:rsidR="00B27C1E">
                        <w:t xml:space="preserve"> </w:t>
                      </w:r>
                      <w:proofErr w:type="spellStart"/>
                      <w:r w:rsidR="00B27C1E">
                        <w:t>Learning</w:t>
                      </w:r>
                      <w:proofErr w:type="spellEnd"/>
                      <w:r w:rsidR="000365F7">
                        <w:t xml:space="preserve"> </w:t>
                      </w:r>
                      <w:sdt>
                        <w:sdtPr>
                          <w:id w:val="-458039383"/>
                          <w:citation/>
                        </w:sdtPr>
                        <w:sdtEndPr/>
                        <w:sdtContent>
                          <w:r w:rsidR="000365F7">
                            <w:fldChar w:fldCharType="begin"/>
                          </w:r>
                          <w:r w:rsidR="000365F7">
                            <w:rPr>
                              <w:lang w:val="en-US"/>
                            </w:rPr>
                            <w:instrText xml:space="preserve"> CITATION Cai20 \l 1033 </w:instrText>
                          </w:r>
                          <w:r w:rsidR="000365F7">
                            <w:fldChar w:fldCharType="separate"/>
                          </w:r>
                          <w:r w:rsidR="000365F7">
                            <w:rPr>
                              <w:noProof/>
                              <w:lang w:val="en-US"/>
                            </w:rPr>
                            <w:t>(Moreno, 2020)</w:t>
                          </w:r>
                          <w:r w:rsidR="000365F7">
                            <w:fldChar w:fldCharType="end"/>
                          </w:r>
                        </w:sdtContent>
                      </w:sdt>
                      <w:r w:rsidR="0053288F"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 w:rsidR="0053288F">
                        <w:t xml:space="preserve"> Ukážka</w:t>
                      </w:r>
                      <w:r w:rsidR="004F4D49">
                        <w:t xml:space="preserve"> </w:t>
                      </w:r>
                      <w:proofErr w:type="spellStart"/>
                      <w:r w:rsidR="004F4D49">
                        <w:t>csv</w:t>
                      </w:r>
                      <w:proofErr w:type="spellEnd"/>
                      <w:r w:rsidR="004F4D49">
                        <w:t xml:space="preserve"> </w:t>
                      </w:r>
                      <w:r w:rsidR="0053288F">
                        <w:t xml:space="preserve"> </w:t>
                      </w:r>
                      <w:r w:rsidR="004F4D49">
                        <w:t xml:space="preserve">formátu  </w:t>
                      </w:r>
                      <w:proofErr w:type="spellStart"/>
                      <w:r w:rsidR="004F4D49">
                        <w:t>datasetu</w:t>
                      </w:r>
                      <w:proofErr w:type="spellEnd"/>
                      <w:r w:rsidR="004F4D49">
                        <w:t xml:space="preserve"> IZA</w:t>
                      </w:r>
                    </w:p>
                    <w:p w14:paraId="120372B1" w14:textId="77777777" w:rsidR="00F919C7" w:rsidRDefault="00F919C7"/>
                    <w:p w14:paraId="05883588" w14:textId="2953B22A" w:rsidR="0053288F" w:rsidRPr="00D47788" w:rsidRDefault="00AB494C" w:rsidP="000B0358">
                      <w:pPr>
                        <w:pStyle w:val="Caption"/>
                        <w:jc w:val="center"/>
                        <w:rPr>
                          <w:rFonts w:ascii="Times New Roman" w:hAnsi="Times New Roman" w:cstheme="minorHAnsi"/>
                          <w:noProof/>
                        </w:rPr>
                      </w:pPr>
                      <w:r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B27C1E">
                        <w:t xml:space="preserve">Služba </w:t>
                      </w:r>
                      <w:proofErr w:type="spellStart"/>
                      <w:r w:rsidR="00B27C1E">
                        <w:t>Azure</w:t>
                      </w:r>
                      <w:proofErr w:type="spellEnd"/>
                      <w:r w:rsidR="00B27C1E">
                        <w:t xml:space="preserve">  </w:t>
                      </w:r>
                      <w:proofErr w:type="spellStart"/>
                      <w:r w:rsidR="00B27C1E">
                        <w:t>Machine</w:t>
                      </w:r>
                      <w:proofErr w:type="spellEnd"/>
                      <w:r w:rsidR="00B27C1E">
                        <w:t xml:space="preserve"> </w:t>
                      </w:r>
                      <w:proofErr w:type="spellStart"/>
                      <w:r w:rsidR="00B27C1E">
                        <w:t>Learning</w:t>
                      </w:r>
                      <w:proofErr w:type="spellEnd"/>
                      <w:r w:rsidR="000365F7">
                        <w:t xml:space="preserve"> </w:t>
                      </w:r>
                      <w:sdt>
                        <w:sdtPr>
                          <w:id w:val="-114678113"/>
                          <w:citation/>
                        </w:sdtPr>
                        <w:sdtEndPr/>
                        <w:sdtContent>
                          <w:r w:rsidR="000365F7">
                            <w:fldChar w:fldCharType="begin"/>
                          </w:r>
                          <w:r w:rsidR="000365F7">
                            <w:rPr>
                              <w:lang w:val="en-US"/>
                            </w:rPr>
                            <w:instrText xml:space="preserve"> CITATION Cai20 \l 1033 </w:instrText>
                          </w:r>
                          <w:r w:rsidR="000365F7">
                            <w:fldChar w:fldCharType="separate"/>
                          </w:r>
                          <w:r w:rsidR="000365F7">
                            <w:rPr>
                              <w:noProof/>
                              <w:lang w:val="en-US"/>
                            </w:rPr>
                            <w:t>(Moreno, 2020)</w:t>
                          </w:r>
                          <w:r w:rsidR="000365F7">
                            <w:fldChar w:fldCharType="end"/>
                          </w:r>
                        </w:sdtContent>
                      </w:sdt>
                      <w:r w:rsidR="0053288F"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 w:rsidR="0053288F">
                        <w:t xml:space="preserve"> Ukážka</w:t>
                      </w:r>
                      <w:r w:rsidR="004F4D49">
                        <w:t xml:space="preserve"> </w:t>
                      </w:r>
                      <w:proofErr w:type="spellStart"/>
                      <w:r w:rsidR="004F4D49">
                        <w:t>csv</w:t>
                      </w:r>
                      <w:proofErr w:type="spellEnd"/>
                      <w:r w:rsidR="004F4D49">
                        <w:t xml:space="preserve"> </w:t>
                      </w:r>
                      <w:r w:rsidR="0053288F">
                        <w:t xml:space="preserve"> </w:t>
                      </w:r>
                      <w:r w:rsidR="004F4D49">
                        <w:t xml:space="preserve">formátu  </w:t>
                      </w:r>
                      <w:proofErr w:type="spellStart"/>
                      <w:r w:rsidR="004F4D49">
                        <w:t>datasetu</w:t>
                      </w:r>
                      <w:proofErr w:type="spellEnd"/>
                      <w:r w:rsidR="004F4D49">
                        <w:t xml:space="preserve"> IZA</w:t>
                      </w:r>
                      <w:bookmarkEnd w:id="8"/>
                      <w:bookmarkEnd w:id="9"/>
                      <w:bookmarkEnd w:id="10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počet pacientov na umelej pľúcnej ventilácii </w:t>
      </w:r>
    </w:p>
    <w:p w14:paraId="2F0AA21B" w14:textId="5F345B94" w:rsidR="0093529E" w:rsidRDefault="00DF39CE" w:rsidP="00064EE2">
      <w:pPr>
        <w:pStyle w:val="Nadpis1rovne"/>
      </w:pPr>
      <w:bookmarkStart w:id="11" w:name="_Toc98105298"/>
      <w:r>
        <w:lastRenderedPageBreak/>
        <w:t xml:space="preserve">Microsoft </w:t>
      </w:r>
      <w:proofErr w:type="spellStart"/>
      <w:r w:rsidR="00064EE2">
        <w:t>Azure</w:t>
      </w:r>
      <w:bookmarkEnd w:id="11"/>
      <w:proofErr w:type="spellEnd"/>
    </w:p>
    <w:p w14:paraId="7813A5A0" w14:textId="77777777" w:rsidR="00F36CA0" w:rsidRDefault="00F36CA0" w:rsidP="009F7E48">
      <w:pPr>
        <w:pStyle w:val="Zakladny"/>
      </w:pPr>
      <w:r>
        <w:rPr>
          <w:i/>
          <w:iCs/>
        </w:rPr>
        <w:t>(Spracoval</w:t>
      </w:r>
      <w:r w:rsidRPr="00083B4B">
        <w:rPr>
          <w:i/>
          <w:iCs/>
        </w:rPr>
        <w:t xml:space="preserve">: Juraj </w:t>
      </w:r>
      <w:proofErr w:type="spellStart"/>
      <w:r w:rsidRPr="00083B4B">
        <w:rPr>
          <w:i/>
          <w:iCs/>
        </w:rPr>
        <w:t>Puszte</w:t>
      </w:r>
      <w:r>
        <w:t>r</w:t>
      </w:r>
      <w:proofErr w:type="spellEnd"/>
      <w:r>
        <w:t>)</w:t>
      </w:r>
    </w:p>
    <w:p w14:paraId="1B3FE7FD" w14:textId="21E3F5E5" w:rsidR="00DF39CE" w:rsidRDefault="00DF39CE" w:rsidP="009F7E48">
      <w:pPr>
        <w:pStyle w:val="Zakladny"/>
      </w:pPr>
      <w:r>
        <w:t xml:space="preserve">Microsoft </w:t>
      </w:r>
      <w:proofErr w:type="spellStart"/>
      <w:r>
        <w:t>Azure</w:t>
      </w:r>
      <w:proofErr w:type="spellEnd"/>
      <w:r>
        <w:t xml:space="preserve"> je takzvaná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platforma. Poskytuje 4 rôzne formy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computingu</w:t>
      </w:r>
      <w:proofErr w:type="spellEnd"/>
      <w:r>
        <w:t xml:space="preserve"> a to </w:t>
      </w:r>
      <w:proofErr w:type="spellStart"/>
      <w:r>
        <w:t>Infrastructure</w:t>
      </w:r>
      <w:proofErr w:type="spellEnd"/>
      <w:r>
        <w:t xml:space="preserve"> as a Service (</w:t>
      </w:r>
      <w:proofErr w:type="spellStart"/>
      <w:r>
        <w:t>IaaS</w:t>
      </w:r>
      <w:proofErr w:type="spellEnd"/>
      <w:r>
        <w:t xml:space="preserve">), </w:t>
      </w:r>
      <w:proofErr w:type="spellStart"/>
      <w:r>
        <w:t>Platform</w:t>
      </w:r>
      <w:proofErr w:type="spellEnd"/>
      <w:r>
        <w:t xml:space="preserve"> as a Service (</w:t>
      </w:r>
      <w:proofErr w:type="spellStart"/>
      <w:r>
        <w:t>PaaS</w:t>
      </w:r>
      <w:proofErr w:type="spellEnd"/>
      <w:r>
        <w:t>), Software as a Service (</w:t>
      </w:r>
      <w:proofErr w:type="spellStart"/>
      <w:r>
        <w:t>SaaS</w:t>
      </w:r>
      <w:proofErr w:type="spellEnd"/>
      <w:r>
        <w:t xml:space="preserve">) a tiež </w:t>
      </w:r>
      <w:proofErr w:type="spellStart"/>
      <w:r>
        <w:t>serverless</w:t>
      </w:r>
      <w:proofErr w:type="spellEnd"/>
      <w:r w:rsidR="000365F7">
        <w:t xml:space="preserve"> </w:t>
      </w:r>
      <w:sdt>
        <w:sdtPr>
          <w:id w:val="-983310435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Ste20 \l 1033 </w:instrText>
          </w:r>
          <w:r w:rsidR="000365F7">
            <w:fldChar w:fldCharType="separate"/>
          </w:r>
          <w:r w:rsidR="000365F7">
            <w:rPr>
              <w:noProof/>
              <w:lang w:val="en-US"/>
            </w:rPr>
            <w:t>(Bigelow, 2020)</w:t>
          </w:r>
          <w:r w:rsidR="000365F7">
            <w:fldChar w:fldCharType="end"/>
          </w:r>
        </w:sdtContent>
      </w:sdt>
      <w:r>
        <w:t>.</w:t>
      </w:r>
    </w:p>
    <w:p w14:paraId="7DB3A59B" w14:textId="7E44E795" w:rsidR="00DF39CE" w:rsidRDefault="00DF39CE" w:rsidP="009F7E48">
      <w:pPr>
        <w:pStyle w:val="Zakladny"/>
      </w:pPr>
      <w:r>
        <w:t xml:space="preserve">Microsoft rozdeľuje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služby do množstva kategórií, vrátane: </w:t>
      </w:r>
      <w:proofErr w:type="spellStart"/>
      <w:r>
        <w:t>Compute</w:t>
      </w:r>
      <w:proofErr w:type="spellEnd"/>
      <w:r>
        <w:t xml:space="preserve">, Mobile, Web, </w:t>
      </w:r>
      <w:proofErr w:type="spellStart"/>
      <w:r>
        <w:t>Storage</w:t>
      </w:r>
      <w:proofErr w:type="spellEnd"/>
      <w:r>
        <w:t xml:space="preserve">, </w:t>
      </w:r>
      <w:proofErr w:type="spellStart"/>
      <w:r>
        <w:t>Analytics</w:t>
      </w:r>
      <w:proofErr w:type="spellEnd"/>
      <w:r>
        <w:t xml:space="preserve">, </w:t>
      </w:r>
      <w:proofErr w:type="spellStart"/>
      <w:r>
        <w:t>Networking</w:t>
      </w:r>
      <w:proofErr w:type="spellEnd"/>
      <w:r>
        <w:t xml:space="preserve">, </w:t>
      </w:r>
      <w:proofErr w:type="spellStart"/>
      <w:r>
        <w:t>Media</w:t>
      </w:r>
      <w:proofErr w:type="spellEnd"/>
      <w:r>
        <w:t xml:space="preserve"> and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, </w:t>
      </w:r>
      <w:proofErr w:type="spellStart"/>
      <w:r>
        <w:t>Integration</w:t>
      </w:r>
      <w:proofErr w:type="spellEnd"/>
      <w:r>
        <w:t xml:space="preserve">, Identity, Internet of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DevOps</w:t>
      </w:r>
      <w:proofErr w:type="spellEnd"/>
      <w:r>
        <w:t xml:space="preserve">, </w:t>
      </w:r>
      <w:proofErr w:type="spellStart"/>
      <w:r>
        <w:t>Development</w:t>
      </w:r>
      <w:proofErr w:type="spellEnd"/>
      <w:r>
        <w:t xml:space="preserve">, </w:t>
      </w:r>
      <w:proofErr w:type="spellStart"/>
      <w:r>
        <w:t>Security</w:t>
      </w:r>
      <w:proofErr w:type="spellEnd"/>
      <w:r>
        <w:t xml:space="preserve">, </w:t>
      </w:r>
      <w:proofErr w:type="spellStart"/>
      <w:r>
        <w:t>Artificial</w:t>
      </w:r>
      <w:proofErr w:type="spellEnd"/>
      <w:r>
        <w:t xml:space="preserve"> </w:t>
      </w:r>
      <w:proofErr w:type="spellStart"/>
      <w:r>
        <w:t>intelligence</w:t>
      </w:r>
      <w:proofErr w:type="spellEnd"/>
      <w:r>
        <w:t xml:space="preserve"> and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, </w:t>
      </w:r>
      <w:proofErr w:type="spellStart"/>
      <w:r>
        <w:t>Containers</w:t>
      </w:r>
      <w:proofErr w:type="spellEnd"/>
      <w:r>
        <w:t xml:space="preserve">, </w:t>
      </w:r>
      <w:proofErr w:type="spellStart"/>
      <w:r>
        <w:t>Databases</w:t>
      </w:r>
      <w:proofErr w:type="spellEnd"/>
      <w:r>
        <w:t xml:space="preserve">, </w:t>
      </w:r>
      <w:proofErr w:type="spellStart"/>
      <w:r>
        <w:t>Migration</w:t>
      </w:r>
      <w:proofErr w:type="spellEnd"/>
      <w:r>
        <w:t xml:space="preserve">, Management and </w:t>
      </w:r>
      <w:proofErr w:type="spellStart"/>
      <w:r>
        <w:t>governance</w:t>
      </w:r>
      <w:proofErr w:type="spellEnd"/>
      <w:r>
        <w:t xml:space="preserve">, </w:t>
      </w:r>
      <w:proofErr w:type="spellStart"/>
      <w:r>
        <w:t>Mixed</w:t>
      </w:r>
      <w:proofErr w:type="spellEnd"/>
      <w:r>
        <w:t xml:space="preserve"> reality, </w:t>
      </w:r>
      <w:proofErr w:type="spellStart"/>
      <w:r>
        <w:t>Blockchain</w:t>
      </w:r>
      <w:proofErr w:type="spellEnd"/>
      <w:r>
        <w:t xml:space="preserve">, </w:t>
      </w:r>
      <w:proofErr w:type="spellStart"/>
      <w:r>
        <w:t>Intune</w:t>
      </w:r>
      <w:proofErr w:type="spellEnd"/>
      <w:r w:rsidR="000365F7">
        <w:t xml:space="preserve"> </w:t>
      </w:r>
      <w:sdt>
        <w:sdtPr>
          <w:id w:val="-175673701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Ste20 \l 1033 </w:instrText>
          </w:r>
          <w:r w:rsidR="000365F7">
            <w:fldChar w:fldCharType="separate"/>
          </w:r>
          <w:r w:rsidR="000365F7">
            <w:rPr>
              <w:noProof/>
              <w:lang w:val="en-US"/>
            </w:rPr>
            <w:t>(Bigelow, 2020)</w:t>
          </w:r>
          <w:r w:rsidR="000365F7">
            <w:fldChar w:fldCharType="end"/>
          </w:r>
        </w:sdtContent>
      </w:sdt>
      <w:r>
        <w:t>.</w:t>
      </w:r>
    </w:p>
    <w:p w14:paraId="6FE51D32" w14:textId="77777777" w:rsidR="00DF39CE" w:rsidRDefault="00DF39CE" w:rsidP="009F7E48">
      <w:pPr>
        <w:pStyle w:val="Zakladny"/>
      </w:pPr>
      <w:r>
        <w:t xml:space="preserve">Vlastnosti Microsoft </w:t>
      </w:r>
      <w:proofErr w:type="spellStart"/>
      <w:r>
        <w:t>Azure</w:t>
      </w:r>
      <w:proofErr w:type="spellEnd"/>
      <w:r>
        <w:t>:</w:t>
      </w:r>
    </w:p>
    <w:p w14:paraId="439E0AF7" w14:textId="7A51CE1F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Flexible</w:t>
      </w:r>
      <w:proofErr w:type="spellEnd"/>
      <w:r>
        <w:t xml:space="preserve"> – ľubovoľné presúvanie výpočtových zdrojov</w:t>
      </w:r>
    </w:p>
    <w:p w14:paraId="21176CB1" w14:textId="4A494DFF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Open</w:t>
      </w:r>
      <w:proofErr w:type="spellEnd"/>
      <w:r>
        <w:t xml:space="preserve"> – podporuje takmer akýkoľvek operačný systém, jazyk, nástroj alebo </w:t>
      </w:r>
      <w:proofErr w:type="spellStart"/>
      <w:r>
        <w:t>framework</w:t>
      </w:r>
      <w:proofErr w:type="spellEnd"/>
    </w:p>
    <w:p w14:paraId="1AB1764E" w14:textId="15C2E939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Reliable</w:t>
      </w:r>
      <w:proofErr w:type="spellEnd"/>
      <w:r>
        <w:t xml:space="preserve"> – 99.95% dostupnosť SLA a 24x7 technická podpora</w:t>
      </w:r>
    </w:p>
    <w:p w14:paraId="25144410" w14:textId="13257CB4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Global</w:t>
      </w:r>
      <w:proofErr w:type="spellEnd"/>
      <w:r>
        <w:t xml:space="preserve"> – dáta sú uložené v </w:t>
      </w:r>
      <w:proofErr w:type="spellStart"/>
      <w:r>
        <w:t>geosynchrónnych</w:t>
      </w:r>
      <w:proofErr w:type="spellEnd"/>
      <w:r>
        <w:t xml:space="preserve"> dátových centrách</w:t>
      </w:r>
    </w:p>
    <w:p w14:paraId="47EA6915" w14:textId="7C2AF42C" w:rsidR="00F04DDB" w:rsidRDefault="00DF39CE" w:rsidP="009F7E48">
      <w:pPr>
        <w:pStyle w:val="Zakladny"/>
        <w:numPr>
          <w:ilvl w:val="0"/>
          <w:numId w:val="3"/>
        </w:numPr>
      </w:pPr>
      <w:proofErr w:type="spellStart"/>
      <w:r>
        <w:t>Economical</w:t>
      </w:r>
      <w:proofErr w:type="spellEnd"/>
      <w:r>
        <w:t xml:space="preserve"> – platí sa iba za to, čo sa používa</w:t>
      </w:r>
      <w:r w:rsidR="000365F7">
        <w:t xml:space="preserve"> </w:t>
      </w:r>
      <w:sdt>
        <w:sdtPr>
          <w:id w:val="99985374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Log22 \l 1033 </w:instrText>
          </w:r>
          <w:r w:rsidR="000365F7">
            <w:fldChar w:fldCharType="separate"/>
          </w:r>
          <w:r w:rsidR="000365F7">
            <w:rPr>
              <w:noProof/>
              <w:lang w:val="en-US"/>
            </w:rPr>
            <w:t>(Mccoy)</w:t>
          </w:r>
          <w:r w:rsidR="000365F7">
            <w:fldChar w:fldCharType="end"/>
          </w:r>
        </w:sdtContent>
      </w:sdt>
    </w:p>
    <w:p w14:paraId="73A73F54" w14:textId="3CA17A1D" w:rsidR="00DF39CE" w:rsidRDefault="00DF39CE" w:rsidP="00DF39CE">
      <w:pPr>
        <w:pStyle w:val="Nadpis2urovne"/>
      </w:pPr>
      <w:bookmarkStart w:id="12" w:name="_Toc98105299"/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bookmarkEnd w:id="12"/>
      <w:proofErr w:type="spellEnd"/>
    </w:p>
    <w:p w14:paraId="19D66C53" w14:textId="36BDC8E1" w:rsidR="00D34BA5" w:rsidRPr="00D34BA5" w:rsidRDefault="00CB2F4F" w:rsidP="009F7E48">
      <w:pPr>
        <w:pStyle w:val="Zakladny"/>
      </w:pPr>
      <w:r>
        <w:rPr>
          <w:i/>
          <w:iCs/>
        </w:rPr>
        <w:t>(Spracoval</w:t>
      </w:r>
      <w:r w:rsidRPr="00083B4B">
        <w:rPr>
          <w:i/>
          <w:iCs/>
        </w:rPr>
        <w:t xml:space="preserve">: Juraj </w:t>
      </w:r>
      <w:proofErr w:type="spellStart"/>
      <w:r w:rsidRPr="00083B4B">
        <w:rPr>
          <w:i/>
          <w:iCs/>
        </w:rPr>
        <w:t>Puszt</w:t>
      </w:r>
      <w:r>
        <w:rPr>
          <w:i/>
          <w:iCs/>
        </w:rPr>
        <w:t>er</w:t>
      </w:r>
      <w:proofErr w:type="spellEnd"/>
      <w:r>
        <w:rPr>
          <w:i/>
          <w:iCs/>
        </w:rPr>
        <w:t>)</w:t>
      </w:r>
    </w:p>
    <w:p w14:paraId="1496418D" w14:textId="0A42D435" w:rsidR="00DF39CE" w:rsidRDefault="00DF39CE" w:rsidP="009F7E48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r>
        <w:t xml:space="preserve">je cloudová služba pre urýchlenie a správu životného cyklu projektov strojového učenia. Používa sa pre trénovanie, nasadzovanie modelov a správu </w:t>
      </w:r>
      <w:proofErr w:type="spellStart"/>
      <w:r>
        <w:t>MLOps</w:t>
      </w:r>
      <w:proofErr w:type="spellEnd"/>
      <w:r>
        <w:t xml:space="preserve">. V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je možné vytvoriť model alebo použiť model z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platformy, ako je napríklad </w:t>
      </w:r>
      <w:proofErr w:type="spellStart"/>
      <w:r>
        <w:t>Pytorch</w:t>
      </w:r>
      <w:proofErr w:type="spellEnd"/>
      <w:r>
        <w:t xml:space="preserve">, </w:t>
      </w:r>
      <w:proofErr w:type="spellStart"/>
      <w:r>
        <w:t>TensorFlow</w:t>
      </w:r>
      <w:proofErr w:type="spellEnd"/>
      <w:r>
        <w:t xml:space="preserve"> alebo </w:t>
      </w:r>
      <w:proofErr w:type="spellStart"/>
      <w:r>
        <w:t>scikit-learn</w:t>
      </w:r>
      <w:proofErr w:type="spellEnd"/>
      <w:r>
        <w:t xml:space="preserve">. </w:t>
      </w:r>
      <w:proofErr w:type="spellStart"/>
      <w:r>
        <w:t>MLOps</w:t>
      </w:r>
      <w:proofErr w:type="spellEnd"/>
      <w:r>
        <w:t xml:space="preserve"> nástroje pomáhajú s monitorovaním, pretrénovaním alebo znovu nasadením modelov</w:t>
      </w:r>
      <w:r w:rsidR="000365F7">
        <w:t xml:space="preserve"> </w:t>
      </w:r>
      <w:sdt>
        <w:sdtPr>
          <w:id w:val="-466123890"/>
          <w:citation/>
        </w:sdtPr>
        <w:sdtEndPr/>
        <w:sdtContent>
          <w:r w:rsidR="000365F7">
            <w:fldChar w:fldCharType="begin"/>
          </w:r>
          <w:r w:rsidR="00345011">
            <w:rPr>
              <w:lang w:val="en-US"/>
            </w:rPr>
            <w:instrText xml:space="preserve">CITATION mic21 \l 1033 </w:instrText>
          </w:r>
          <w:r w:rsidR="000365F7">
            <w:fldChar w:fldCharType="separate"/>
          </w:r>
          <w:r w:rsidR="00345011">
            <w:rPr>
              <w:noProof/>
              <w:lang w:val="en-US"/>
            </w:rPr>
            <w:t>(Microsoft, 2021)</w:t>
          </w:r>
          <w:r w:rsidR="000365F7">
            <w:fldChar w:fldCharType="end"/>
          </w:r>
        </w:sdtContent>
      </w:sdt>
      <w:r>
        <w:t>.</w:t>
      </w:r>
    </w:p>
    <w:p w14:paraId="635D8853" w14:textId="3F6CEAE1" w:rsidR="00DF39CE" w:rsidRDefault="00DF39CE" w:rsidP="009F7E48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Studio</w:t>
      </w:r>
      <w:proofErr w:type="spellEnd"/>
      <w:r>
        <w:t xml:space="preserve"> je web portál pre ľudí využívajúcich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. Tento web portál uľahčuje a poskytuje prácu s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priamo cez internetový prehliadač</w:t>
      </w:r>
      <w:r w:rsidR="000365F7">
        <w:t xml:space="preserve"> </w:t>
      </w:r>
      <w:sdt>
        <w:sdtPr>
          <w:id w:val="104109368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mic22 \l 1033 </w:instrText>
          </w:r>
          <w:r w:rsidR="000365F7">
            <w:fldChar w:fldCharType="separate"/>
          </w:r>
          <w:r w:rsidR="000365F7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  <w:r>
        <w:t>.</w:t>
      </w:r>
    </w:p>
    <w:p w14:paraId="1643CAA5" w14:textId="08A40C19" w:rsidR="00DF39CE" w:rsidRDefault="00DF39CE" w:rsidP="009F7E48">
      <w:pPr>
        <w:pStyle w:val="Zakladny"/>
      </w:pPr>
      <w:proofErr w:type="spellStart"/>
      <w:r w:rsidRPr="00DF39CE">
        <w:rPr>
          <w:b/>
          <w:bCs/>
        </w:rPr>
        <w:t>Automated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(</w:t>
      </w:r>
      <w:proofErr w:type="spellStart"/>
      <w:r w:rsidRPr="00DF39CE">
        <w:rPr>
          <w:b/>
          <w:bCs/>
        </w:rPr>
        <w:t>AutoML</w:t>
      </w:r>
      <w:proofErr w:type="spellEnd"/>
      <w:r w:rsidRPr="00DF39CE">
        <w:rPr>
          <w:b/>
          <w:bCs/>
        </w:rPr>
        <w:t xml:space="preserve">) </w:t>
      </w:r>
      <w:r>
        <w:t>je proces automatizácie časovo náročných, opakujúcich sa úloh vývoja modelu strojového učenia</w:t>
      </w:r>
      <w:r w:rsidR="000365F7">
        <w:t xml:space="preserve"> </w:t>
      </w:r>
      <w:sdt>
        <w:sdtPr>
          <w:id w:val="-992489949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 \l 1033 </w:instrText>
          </w:r>
          <w:r w:rsidR="000365F7">
            <w:fldChar w:fldCharType="separate"/>
          </w:r>
          <w:r w:rsidR="000365F7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  <w:r>
        <w:t xml:space="preserve">. </w:t>
      </w:r>
    </w:p>
    <w:p w14:paraId="4663E955" w14:textId="3F2B798C" w:rsidR="00DF39CE" w:rsidRDefault="00DF39CE" w:rsidP="009F7E48">
      <w:pPr>
        <w:pStyle w:val="Zakladny"/>
      </w:pPr>
      <w:proofErr w:type="spellStart"/>
      <w:r>
        <w:lastRenderedPageBreak/>
        <w:t>AutoML</w:t>
      </w:r>
      <w:proofErr w:type="spellEnd"/>
      <w:r>
        <w:t xml:space="preserve"> poskytuje 3 typy trénovania modelov. Sú to </w:t>
      </w:r>
      <w:proofErr w:type="spellStart"/>
      <w:r>
        <w:t>Classification</w:t>
      </w:r>
      <w:proofErr w:type="spellEnd"/>
      <w:r>
        <w:t xml:space="preserve">, </w:t>
      </w:r>
      <w:proofErr w:type="spellStart"/>
      <w:r>
        <w:t>Regression</w:t>
      </w:r>
      <w:proofErr w:type="spellEnd"/>
      <w:r>
        <w:t xml:space="preserve"> a </w:t>
      </w:r>
      <w:proofErr w:type="spellStart"/>
      <w:r>
        <w:t>Time-Series</w:t>
      </w:r>
      <w:proofErr w:type="spellEnd"/>
      <w:r>
        <w:t xml:space="preserve"> </w:t>
      </w:r>
      <w:proofErr w:type="spellStart"/>
      <w:r>
        <w:t>Forecasting</w:t>
      </w:r>
      <w:proofErr w:type="spellEnd"/>
      <w:r>
        <w:t>.</w:t>
      </w:r>
    </w:p>
    <w:p w14:paraId="01FB3846" w14:textId="781C1CD7" w:rsidR="00DF39CE" w:rsidRDefault="00DF39CE" w:rsidP="009F7E48">
      <w:pPr>
        <w:pStyle w:val="Zakladny"/>
        <w:numPr>
          <w:ilvl w:val="1"/>
          <w:numId w:val="13"/>
        </w:numPr>
      </w:pPr>
      <w:proofErr w:type="spellStart"/>
      <w:r>
        <w:t>Classification</w:t>
      </w:r>
      <w:proofErr w:type="spellEnd"/>
      <w:r>
        <w:t xml:space="preserve"> – rozdeľuje dáta do kategórií</w:t>
      </w:r>
    </w:p>
    <w:p w14:paraId="1DAA9978" w14:textId="50D2759D" w:rsidR="00DF39CE" w:rsidRDefault="00DF39CE" w:rsidP="009F7E48">
      <w:pPr>
        <w:pStyle w:val="Zakladny"/>
        <w:numPr>
          <w:ilvl w:val="1"/>
          <w:numId w:val="13"/>
        </w:numPr>
      </w:pPr>
      <w:proofErr w:type="spellStart"/>
      <w:r>
        <w:t>Regression</w:t>
      </w:r>
      <w:proofErr w:type="spellEnd"/>
      <w:r>
        <w:t xml:space="preserve"> – predvída numerickú hodnotu dát na základe nezávislých </w:t>
      </w:r>
      <w:proofErr w:type="spellStart"/>
      <w:r>
        <w:t>prediktorov</w:t>
      </w:r>
      <w:proofErr w:type="spellEnd"/>
    </w:p>
    <w:p w14:paraId="5748D54B" w14:textId="7F58B9C4" w:rsidR="003D775C" w:rsidRDefault="00DF39CE" w:rsidP="009F7E48">
      <w:pPr>
        <w:pStyle w:val="Zakladny"/>
        <w:numPr>
          <w:ilvl w:val="1"/>
          <w:numId w:val="13"/>
        </w:numPr>
      </w:pPr>
      <w:proofErr w:type="spellStart"/>
      <w:r>
        <w:t>Time-Series</w:t>
      </w:r>
      <w:proofErr w:type="spellEnd"/>
      <w:r>
        <w:t xml:space="preserve"> </w:t>
      </w:r>
      <w:proofErr w:type="spellStart"/>
      <w:r>
        <w:t>Forecasting</w:t>
      </w:r>
      <w:proofErr w:type="spellEnd"/>
      <w:r>
        <w:t xml:space="preserve"> – podobný ako regresia, ale dáta sú závislé na čase</w:t>
      </w:r>
      <w:r w:rsidR="000365F7">
        <w:t xml:space="preserve"> </w:t>
      </w:r>
      <w:sdt>
        <w:sdtPr>
          <w:id w:val="-1327973175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 \l 1033 </w:instrText>
          </w:r>
          <w:r w:rsidR="000365F7">
            <w:fldChar w:fldCharType="separate"/>
          </w:r>
          <w:r w:rsidR="000365F7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</w:p>
    <w:p w14:paraId="48F36F75" w14:textId="77777777" w:rsidR="00F126A3" w:rsidRDefault="00F126A3" w:rsidP="009F7E48">
      <w:pPr>
        <w:pStyle w:val="Zakladny"/>
      </w:pPr>
    </w:p>
    <w:p w14:paraId="192F9FFA" w14:textId="78D4B5F4" w:rsidR="00F126A3" w:rsidRDefault="009C6AB3" w:rsidP="009F7E48">
      <w:pPr>
        <w:pStyle w:val="Zakladny"/>
      </w:pPr>
      <w:r>
        <w:t xml:space="preserve">Služba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podporuje okrem automatizovaného učenia pomocou </w:t>
      </w:r>
      <w:proofErr w:type="spellStart"/>
      <w:r>
        <w:t>AutoML</w:t>
      </w:r>
      <w:proofErr w:type="spellEnd"/>
      <w:r>
        <w:t xml:space="preserve"> aj </w:t>
      </w:r>
      <w:proofErr w:type="spellStart"/>
      <w:r w:rsidRPr="00310419">
        <w:rPr>
          <w:b/>
          <w:bCs/>
        </w:rPr>
        <w:t>code-first</w:t>
      </w:r>
      <w:proofErr w:type="spellEnd"/>
      <w:r>
        <w:t xml:space="preserve"> riešenia pre trénovanie modelov, ako aj návrh nasadenie modelov pomocou </w:t>
      </w:r>
      <w:proofErr w:type="spellStart"/>
      <w:r w:rsidRPr="00310419">
        <w:rPr>
          <w:b/>
          <w:bCs/>
        </w:rPr>
        <w:t>drag</w:t>
      </w:r>
      <w:proofErr w:type="spellEnd"/>
      <w:r w:rsidRPr="00310419">
        <w:rPr>
          <w:b/>
          <w:bCs/>
        </w:rPr>
        <w:t xml:space="preserve">-n-drop </w:t>
      </w:r>
      <w:proofErr w:type="spellStart"/>
      <w:r w:rsidRPr="00310419">
        <w:rPr>
          <w:b/>
          <w:bCs/>
        </w:rPr>
        <w:t>Azure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Machine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Learning</w:t>
      </w:r>
      <w:proofErr w:type="spellEnd"/>
      <w:r w:rsidRPr="00310419">
        <w:rPr>
          <w:b/>
          <w:bCs/>
        </w:rPr>
        <w:t xml:space="preserve"> </w:t>
      </w:r>
      <w:r>
        <w:rPr>
          <w:b/>
          <w:bCs/>
        </w:rPr>
        <w:t>dizajnéra</w:t>
      </w:r>
      <w:r w:rsidR="00910E3F">
        <w:rPr>
          <w:b/>
          <w:bCs/>
        </w:rPr>
        <w:t xml:space="preserve"> </w:t>
      </w:r>
      <w:r>
        <w:t>.</w:t>
      </w:r>
    </w:p>
    <w:p w14:paraId="2607BC28" w14:textId="77777777" w:rsidR="00283964" w:rsidRDefault="00283964" w:rsidP="009F7E48">
      <w:pPr>
        <w:pStyle w:val="Zakladny"/>
      </w:pPr>
    </w:p>
    <w:p w14:paraId="3766BAD5" w14:textId="5777B280" w:rsidR="00283964" w:rsidRDefault="009E487A" w:rsidP="009F7E48">
      <w:pPr>
        <w:pStyle w:val="Zakladny"/>
      </w:pPr>
      <w:r>
        <w:t xml:space="preserve">Na obrázku je uvedené, </w:t>
      </w:r>
      <w:r w:rsidR="00D515FF">
        <w:t xml:space="preserve">čo nám služba </w:t>
      </w:r>
      <w:proofErr w:type="spellStart"/>
      <w:r w:rsidR="00D515FF">
        <w:t>Azure</w:t>
      </w:r>
      <w:proofErr w:type="spellEnd"/>
      <w:r w:rsidR="00D515FF">
        <w:t xml:space="preserve"> </w:t>
      </w:r>
      <w:proofErr w:type="spellStart"/>
      <w:r w:rsidR="00D515FF">
        <w:t>Machine</w:t>
      </w:r>
      <w:proofErr w:type="spellEnd"/>
      <w:r w:rsidR="00D515FF">
        <w:t xml:space="preserve"> </w:t>
      </w:r>
      <w:proofErr w:type="spellStart"/>
      <w:r w:rsidR="00D515FF">
        <w:t>Learning</w:t>
      </w:r>
      <w:proofErr w:type="spellEnd"/>
      <w:r w:rsidR="00D515FF">
        <w:t xml:space="preserve"> umožňuje riadiť.</w:t>
      </w:r>
    </w:p>
    <w:p w14:paraId="4BD135D3" w14:textId="2972E277" w:rsidR="00D515FF" w:rsidRDefault="00D515FF" w:rsidP="009F7E48">
      <w:pPr>
        <w:pStyle w:val="Zakladny"/>
      </w:pPr>
      <w:r>
        <w:t>Sú to :</w:t>
      </w:r>
    </w:p>
    <w:p w14:paraId="63BB2904" w14:textId="44618C52" w:rsidR="00F835BD" w:rsidRDefault="00F835BD" w:rsidP="009F7E48">
      <w:pPr>
        <w:pStyle w:val="Zakladny"/>
        <w:numPr>
          <w:ilvl w:val="1"/>
          <w:numId w:val="13"/>
        </w:numPr>
      </w:pPr>
      <w:r w:rsidRPr="00F835BD">
        <w:t>Škálovateľné výpočty na požiadanie</w:t>
      </w:r>
    </w:p>
    <w:p w14:paraId="2702D426" w14:textId="71CB1DEB" w:rsidR="00D515FF" w:rsidRDefault="00F835BD" w:rsidP="009F7E48">
      <w:pPr>
        <w:pStyle w:val="Zakladny"/>
        <w:numPr>
          <w:ilvl w:val="1"/>
          <w:numId w:val="13"/>
        </w:numPr>
      </w:pPr>
      <w:r w:rsidRPr="00F835BD">
        <w:t>Dátové úložisk</w:t>
      </w:r>
      <w:r>
        <w:t>á</w:t>
      </w:r>
      <w:r w:rsidRPr="00F835BD">
        <w:t xml:space="preserve"> a</w:t>
      </w:r>
      <w:r>
        <w:t> </w:t>
      </w:r>
      <w:r w:rsidRPr="00F835BD">
        <w:t>konektivita</w:t>
      </w:r>
    </w:p>
    <w:p w14:paraId="15F22BE2" w14:textId="62E005FB" w:rsidR="00F835BD" w:rsidRDefault="00F835BD" w:rsidP="009F7E48">
      <w:pPr>
        <w:pStyle w:val="Zakladny"/>
        <w:numPr>
          <w:ilvl w:val="1"/>
          <w:numId w:val="13"/>
        </w:numPr>
      </w:pPr>
      <w:r w:rsidRPr="00F835BD">
        <w:t>Riadenie pracovného toku strojového učenia</w:t>
      </w:r>
    </w:p>
    <w:p w14:paraId="7898E56B" w14:textId="5EA02EAE" w:rsidR="00F835BD" w:rsidRDefault="00F835BD" w:rsidP="009F7E48">
      <w:pPr>
        <w:pStyle w:val="Zakladny"/>
        <w:numPr>
          <w:ilvl w:val="1"/>
          <w:numId w:val="13"/>
        </w:numPr>
      </w:pPr>
      <w:r w:rsidRPr="00F835BD">
        <w:t>Registrácia a správa modelov</w:t>
      </w:r>
    </w:p>
    <w:p w14:paraId="03F22692" w14:textId="26B1D660" w:rsidR="00F835BD" w:rsidRDefault="00F835BD" w:rsidP="009F7E48">
      <w:pPr>
        <w:pStyle w:val="Zakladny"/>
        <w:numPr>
          <w:ilvl w:val="1"/>
          <w:numId w:val="13"/>
        </w:numPr>
      </w:pPr>
      <w:r w:rsidRPr="00F835BD">
        <w:t>Metriky a</w:t>
      </w:r>
      <w:r>
        <w:t> </w:t>
      </w:r>
      <w:r w:rsidRPr="00F835BD">
        <w:t>monitorovanie</w:t>
      </w:r>
    </w:p>
    <w:p w14:paraId="7BA4BE82" w14:textId="5E225909" w:rsidR="00F835BD" w:rsidRDefault="00F126A3" w:rsidP="009F7E48">
      <w:pPr>
        <w:pStyle w:val="Zakladny"/>
        <w:numPr>
          <w:ilvl w:val="1"/>
          <w:numId w:val="1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50BBA92" wp14:editId="06E315D4">
                <wp:simplePos x="0" y="0"/>
                <wp:positionH relativeFrom="page">
                  <wp:align>center</wp:align>
                </wp:positionH>
                <wp:positionV relativeFrom="paragraph">
                  <wp:posOffset>2471420</wp:posOffset>
                </wp:positionV>
                <wp:extent cx="3972560" cy="635"/>
                <wp:effectExtent l="0" t="0" r="8890" b="0"/>
                <wp:wrapTopAndBottom/>
                <wp:docPr id="4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2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86DC3E" w14:textId="4C0C5210" w:rsidR="00AB494C" w:rsidRPr="00845BB0" w:rsidRDefault="00AB494C" w:rsidP="00AB494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3" w:name="_Toc97398617"/>
                            <w:bookmarkStart w:id="14" w:name="_Toc98104327"/>
                            <w:bookmarkStart w:id="15" w:name="_Toc98104574"/>
                            <w:r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B27C1E">
                              <w:t xml:space="preserve">Služba </w:t>
                            </w:r>
                            <w:proofErr w:type="spellStart"/>
                            <w:r w:rsidR="00B27C1E">
                              <w:t>Azure</w:t>
                            </w:r>
                            <w:proofErr w:type="spellEnd"/>
                            <w:r w:rsidR="00B27C1E">
                              <w:t xml:space="preserve">  </w:t>
                            </w:r>
                            <w:proofErr w:type="spellStart"/>
                            <w:r w:rsidR="00B27C1E">
                              <w:t>Machine</w:t>
                            </w:r>
                            <w:proofErr w:type="spellEnd"/>
                            <w:r w:rsidR="00B27C1E">
                              <w:t xml:space="preserve"> </w:t>
                            </w:r>
                            <w:proofErr w:type="spellStart"/>
                            <w:r w:rsidR="00B27C1E">
                              <w:t>Learning</w:t>
                            </w:r>
                            <w:proofErr w:type="spellEnd"/>
                            <w:r w:rsidR="000365F7">
                              <w:t xml:space="preserve"> </w:t>
                            </w:r>
                            <w:sdt>
                              <w:sdtPr>
                                <w:id w:val="423227230"/>
                                <w:citation/>
                              </w:sdtPr>
                              <w:sdtEndPr/>
                              <w:sdtContent>
                                <w:r w:rsidR="000365F7">
                                  <w:fldChar w:fldCharType="begin"/>
                                </w:r>
                                <w:r w:rsidR="000365F7">
                                  <w:rPr>
                                    <w:lang w:val="en-US"/>
                                  </w:rPr>
                                  <w:instrText xml:space="preserve"> CITATION Cai20 \l 1033 </w:instrText>
                                </w:r>
                                <w:r w:rsidR="000365F7">
                                  <w:fldChar w:fldCharType="separate"/>
                                </w:r>
                                <w:r w:rsidR="000365F7">
                                  <w:rPr>
                                    <w:noProof/>
                                    <w:lang w:val="en-US"/>
                                  </w:rPr>
                                  <w:t>(Moreno, 2020)</w:t>
                                </w:r>
                                <w:r w:rsidR="000365F7">
                                  <w:fldChar w:fldCharType="end"/>
                                </w:r>
                              </w:sdtContent>
                            </w:sdt>
                          </w:p>
                          <w:p w14:paraId="11BC0B1F" w14:textId="77777777" w:rsidR="00F919C7" w:rsidRDefault="00F919C7"/>
                          <w:p w14:paraId="76035A82" w14:textId="77777777" w:rsidR="00AB494C" w:rsidRPr="00845BB0" w:rsidRDefault="00AB494C" w:rsidP="00AB494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r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Životný cyklus projektu</w:t>
                            </w:r>
                            <w:r w:rsidR="00910E3F">
                              <w:t xml:space="preserve"> </w:t>
                            </w:r>
                            <w:sdt>
                              <w:sdtPr>
                                <w:id w:val="1341350068"/>
                                <w:citation/>
                              </w:sdtPr>
                              <w:sdtEndPr/>
                              <w:sdtContent>
                                <w:r w:rsidR="00910E3F">
                                  <w:fldChar w:fldCharType="begin"/>
                                </w:r>
                                <w:r w:rsidR="00345011">
                                  <w:rPr>
                                    <w:lang w:val="en-US"/>
                                  </w:rPr>
                                  <w:instrText xml:space="preserve">CITATION mic21 \l 1033 </w:instrText>
                                </w:r>
                                <w:r w:rsidR="00910E3F">
                                  <w:fldChar w:fldCharType="separate"/>
                                </w:r>
                                <w:r w:rsidR="00345011">
                                  <w:rPr>
                                    <w:noProof/>
                                    <w:lang w:val="en-US"/>
                                  </w:rPr>
                                  <w:t>(Microsoft, 2021)</w:t>
                                </w:r>
                                <w:r w:rsidR="00910E3F">
                                  <w:fldChar w:fldCharType="end"/>
                                </w:r>
                              </w:sdtContent>
                            </w:sdt>
                            <w:r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B27C1E">
                              <w:t xml:space="preserve">Služba </w:t>
                            </w:r>
                            <w:proofErr w:type="spellStart"/>
                            <w:r w:rsidR="00B27C1E">
                              <w:t>Azure</w:t>
                            </w:r>
                            <w:proofErr w:type="spellEnd"/>
                            <w:r w:rsidR="00B27C1E">
                              <w:t xml:space="preserve">  </w:t>
                            </w:r>
                            <w:proofErr w:type="spellStart"/>
                            <w:r w:rsidR="00B27C1E">
                              <w:t>Machine</w:t>
                            </w:r>
                            <w:proofErr w:type="spellEnd"/>
                            <w:r w:rsidR="00B27C1E">
                              <w:t xml:space="preserve"> </w:t>
                            </w:r>
                            <w:proofErr w:type="spellStart"/>
                            <w:r w:rsidR="00B27C1E">
                              <w:t>Learning</w:t>
                            </w:r>
                            <w:proofErr w:type="spellEnd"/>
                            <w:r w:rsidR="000365F7">
                              <w:t xml:space="preserve"> </w:t>
                            </w:r>
                            <w:sdt>
                              <w:sdtPr>
                                <w:id w:val="512649860"/>
                                <w:citation/>
                              </w:sdtPr>
                              <w:sdtEndPr/>
                              <w:sdtContent>
                                <w:r w:rsidR="000365F7">
                                  <w:fldChar w:fldCharType="begin"/>
                                </w:r>
                                <w:r w:rsidR="000365F7">
                                  <w:rPr>
                                    <w:lang w:val="en-US"/>
                                  </w:rPr>
                                  <w:instrText xml:space="preserve"> CITATION Cai20 \l 1033 </w:instrText>
                                </w:r>
                                <w:r w:rsidR="000365F7">
                                  <w:fldChar w:fldCharType="separate"/>
                                </w:r>
                                <w:r w:rsidR="000365F7">
                                  <w:rPr>
                                    <w:noProof/>
                                    <w:lang w:val="en-US"/>
                                  </w:rPr>
                                  <w:t>(Moreno, 2020)</w:t>
                                </w:r>
                                <w:r w:rsidR="000365F7">
                                  <w:fldChar w:fldCharType="end"/>
                                </w:r>
                              </w:sdtContent>
                            </w:sdt>
                          </w:p>
                          <w:p w14:paraId="79B41A8B" w14:textId="77777777" w:rsidR="00000000" w:rsidRDefault="00344827"/>
                          <w:p w14:paraId="0D6B474D" w14:textId="77777777" w:rsidR="00AB494C" w:rsidRPr="002530B0" w:rsidRDefault="00AB494C" w:rsidP="00AB494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r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Životný cyklus projektu</w:t>
                            </w:r>
                            <w:r w:rsidR="00910E3F">
                              <w:t xml:space="preserve"> </w:t>
                            </w:r>
                            <w:sdt>
                              <w:sdtPr>
                                <w:id w:val="-1676414548"/>
                                <w:citation/>
                              </w:sdtPr>
                              <w:sdtEndPr/>
                              <w:sdtContent>
                                <w:r w:rsidR="00910E3F">
                                  <w:fldChar w:fldCharType="begin"/>
                                </w:r>
                                <w:r w:rsidR="00345011">
                                  <w:rPr>
                                    <w:lang w:val="en-US"/>
                                  </w:rPr>
                                  <w:instrText xml:space="preserve">CITATION mic21 \l 1033 </w:instrText>
                                </w:r>
                                <w:r w:rsidR="00910E3F">
                                  <w:fldChar w:fldCharType="separate"/>
                                </w:r>
                                <w:r w:rsidR="00345011">
                                  <w:rPr>
                                    <w:noProof/>
                                    <w:lang w:val="en-US"/>
                                  </w:rPr>
                                  <w:t>(Microsoft, 2021)</w:t>
                                </w:r>
                                <w:r w:rsidR="00910E3F">
                                  <w:fldChar w:fldCharType="end"/>
                                </w:r>
                              </w:sdtContent>
                            </w:sdt>
                          </w:p>
                          <w:p w14:paraId="679B11BD" w14:textId="77777777" w:rsidR="00F919C7" w:rsidRDefault="00F919C7"/>
                          <w:p w14:paraId="69166321" w14:textId="4304656A" w:rsidR="00AB494C" w:rsidRPr="00845BB0" w:rsidRDefault="00287240" w:rsidP="00AB494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r>
                              <w:t xml:space="preserve">Rovnica </w:t>
                            </w:r>
                            <w:r w:rsidR="0087496B">
                              <w:fldChar w:fldCharType="begin"/>
                            </w:r>
                            <w:r w:rsidR="0087496B">
                              <w:instrText xml:space="preserve"> SEQ Rovnica \* ARABIC </w:instrText>
                            </w:r>
                            <w:r w:rsidR="0087496B">
                              <w:fldChar w:fldCharType="separate"/>
                            </w:r>
                            <w:r w:rsidR="001B55CA">
                              <w:rPr>
                                <w:noProof/>
                              </w:rPr>
                              <w:t>1</w:t>
                            </w:r>
                            <w:r w:rsidR="0087496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Rovnica </w:t>
                            </w:r>
                            <w:proofErr w:type="spellStart"/>
                            <w:r>
                              <w:t>Seasonal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Naive</w:t>
                            </w:r>
                            <w:r w:rsidR="00AB494C">
                              <w:t>Obrázok</w:t>
                            </w:r>
                            <w:proofErr w:type="spellEnd"/>
                            <w:r w:rsidR="00AB494C">
                              <w:t xml:space="preserve">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AB494C">
                              <w:rPr>
                                <w:noProof/>
                              </w:rPr>
                              <w:t>3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 w:rsidR="00AB494C">
                              <w:t xml:space="preserve"> Životný cyklus projektu</w:t>
                            </w:r>
                            <w:r w:rsidR="00910E3F">
                              <w:t xml:space="preserve"> </w:t>
                            </w:r>
                            <w:sdt>
                              <w:sdtPr>
                                <w:id w:val="-1374220413"/>
                                <w:citation/>
                              </w:sdtPr>
                              <w:sdtEndPr/>
                              <w:sdtContent>
                                <w:r w:rsidR="00910E3F">
                                  <w:fldChar w:fldCharType="begin"/>
                                </w:r>
                                <w:r w:rsidR="00345011">
                                  <w:rPr>
                                    <w:lang w:val="en-US"/>
                                  </w:rPr>
                                  <w:instrText xml:space="preserve">CITATION mic21 \l 1033 </w:instrText>
                                </w:r>
                                <w:r w:rsidR="00910E3F">
                                  <w:fldChar w:fldCharType="separate"/>
                                </w:r>
                                <w:r w:rsidR="00345011">
                                  <w:rPr>
                                    <w:noProof/>
                                    <w:lang w:val="en-US"/>
                                  </w:rPr>
                                  <w:t>(Microsoft, 2021)</w:t>
                                </w:r>
                                <w:r w:rsidR="00910E3F">
                                  <w:fldChar w:fldCharType="end"/>
                                </w:r>
                              </w:sdtContent>
                            </w:sdt>
                            <w:r w:rsidR="00AB494C"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AB494C">
                              <w:rPr>
                                <w:noProof/>
                              </w:rPr>
                              <w:t>2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 w:rsidR="00AB494C">
                              <w:t xml:space="preserve"> </w:t>
                            </w:r>
                            <w:r w:rsidR="00B27C1E">
                              <w:t xml:space="preserve">Služba </w:t>
                            </w:r>
                            <w:proofErr w:type="spellStart"/>
                            <w:r w:rsidR="00B27C1E">
                              <w:t>Azure</w:t>
                            </w:r>
                            <w:proofErr w:type="spellEnd"/>
                            <w:r w:rsidR="00B27C1E">
                              <w:t xml:space="preserve">  </w:t>
                            </w:r>
                            <w:proofErr w:type="spellStart"/>
                            <w:r w:rsidR="00B27C1E">
                              <w:t>Machine</w:t>
                            </w:r>
                            <w:proofErr w:type="spellEnd"/>
                            <w:r w:rsidR="00B27C1E">
                              <w:t xml:space="preserve"> </w:t>
                            </w:r>
                            <w:proofErr w:type="spellStart"/>
                            <w:r w:rsidR="00B27C1E">
                              <w:t>Learning</w:t>
                            </w:r>
                            <w:proofErr w:type="spellEnd"/>
                            <w:r w:rsidR="000365F7">
                              <w:t xml:space="preserve"> </w:t>
                            </w:r>
                            <w:sdt>
                              <w:sdtPr>
                                <w:id w:val="820770906"/>
                                <w:citation/>
                              </w:sdtPr>
                              <w:sdtEndPr/>
                              <w:sdtContent>
                                <w:r w:rsidR="000365F7">
                                  <w:fldChar w:fldCharType="begin"/>
                                </w:r>
                                <w:r w:rsidR="000365F7">
                                  <w:rPr>
                                    <w:lang w:val="en-US"/>
                                  </w:rPr>
                                  <w:instrText xml:space="preserve"> CITATION Cai20 \l 1033 </w:instrText>
                                </w:r>
                                <w:r w:rsidR="000365F7">
                                  <w:fldChar w:fldCharType="separate"/>
                                </w:r>
                                <w:r w:rsidR="000365F7">
                                  <w:rPr>
                                    <w:noProof/>
                                    <w:lang w:val="en-US"/>
                                  </w:rPr>
                                  <w:t>(Moreno, 2020)</w:t>
                                </w:r>
                                <w:r w:rsidR="000365F7">
                                  <w:fldChar w:fldCharType="end"/>
                                </w:r>
                              </w:sdtContent>
                            </w:sdt>
                          </w:p>
                          <w:p w14:paraId="1AE5D4AA" w14:textId="77777777" w:rsidR="00F919C7" w:rsidRDefault="00F919C7"/>
                          <w:p w14:paraId="6BD6F4AA" w14:textId="7E1C31E8" w:rsidR="00AB494C" w:rsidRPr="00845BB0" w:rsidRDefault="00AB494C" w:rsidP="00AB494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r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Životný cyklus projektu</w:t>
                            </w:r>
                            <w:r w:rsidR="00910E3F">
                              <w:t xml:space="preserve"> </w:t>
                            </w:r>
                            <w:sdt>
                              <w:sdtPr>
                                <w:id w:val="203454737"/>
                                <w:citation/>
                              </w:sdtPr>
                              <w:sdtEndPr/>
                              <w:sdtContent>
                                <w:r w:rsidR="00910E3F">
                                  <w:fldChar w:fldCharType="begin"/>
                                </w:r>
                                <w:r w:rsidR="00345011">
                                  <w:rPr>
                                    <w:lang w:val="en-US"/>
                                  </w:rPr>
                                  <w:instrText xml:space="preserve">CITATION mic21 \l 1033 </w:instrText>
                                </w:r>
                                <w:r w:rsidR="00910E3F">
                                  <w:fldChar w:fldCharType="separate"/>
                                </w:r>
                                <w:r w:rsidR="00345011">
                                  <w:rPr>
                                    <w:noProof/>
                                    <w:lang w:val="en-US"/>
                                  </w:rPr>
                                  <w:t>(Microsoft, 2021)</w:t>
                                </w:r>
                                <w:r w:rsidR="00910E3F">
                                  <w:fldChar w:fldCharType="end"/>
                                </w:r>
                              </w:sdtContent>
                            </w:sdt>
                            <w:r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B27C1E">
                              <w:t xml:space="preserve">Služba </w:t>
                            </w:r>
                            <w:proofErr w:type="spellStart"/>
                            <w:r w:rsidR="00B27C1E">
                              <w:t>Azure</w:t>
                            </w:r>
                            <w:proofErr w:type="spellEnd"/>
                            <w:r w:rsidR="00B27C1E">
                              <w:t xml:space="preserve">  </w:t>
                            </w:r>
                            <w:proofErr w:type="spellStart"/>
                            <w:r w:rsidR="00B27C1E">
                              <w:t>Machine</w:t>
                            </w:r>
                            <w:proofErr w:type="spellEnd"/>
                            <w:r w:rsidR="00B27C1E">
                              <w:t xml:space="preserve"> </w:t>
                            </w:r>
                            <w:proofErr w:type="spellStart"/>
                            <w:r w:rsidR="00B27C1E">
                              <w:t>Learning</w:t>
                            </w:r>
                            <w:proofErr w:type="spellEnd"/>
                            <w:r w:rsidR="000365F7">
                              <w:t xml:space="preserve"> </w:t>
                            </w:r>
                            <w:sdt>
                              <w:sdtPr>
                                <w:id w:val="-1566093467"/>
                                <w:citation/>
                              </w:sdtPr>
                              <w:sdtEndPr/>
                              <w:sdtContent>
                                <w:r w:rsidR="000365F7">
                                  <w:fldChar w:fldCharType="begin"/>
                                </w:r>
                                <w:r w:rsidR="000365F7">
                                  <w:rPr>
                                    <w:lang w:val="en-US"/>
                                  </w:rPr>
                                  <w:instrText xml:space="preserve"> CITATION Cai20 \l 1033 </w:instrText>
                                </w:r>
                                <w:r w:rsidR="000365F7">
                                  <w:fldChar w:fldCharType="separate"/>
                                </w:r>
                                <w:r w:rsidR="000365F7">
                                  <w:rPr>
                                    <w:noProof/>
                                    <w:lang w:val="en-US"/>
                                  </w:rPr>
                                  <w:t>(Moreno, 2020)</w:t>
                                </w:r>
                                <w:r w:rsidR="000365F7">
                                  <w:fldChar w:fldCharType="end"/>
                                </w:r>
                              </w:sdtContent>
                            </w:sdt>
                            <w:bookmarkEnd w:id="13"/>
                            <w:bookmarkEnd w:id="14"/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BBA92" id="Textové pole 4" o:spid="_x0000_s1028" type="#_x0000_t202" style="position:absolute;left:0;text-align:left;margin-left:0;margin-top:194.6pt;width:312.8pt;height:.05pt;z-index:25172787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pOnGgIAAD8EAAAOAAAAZHJzL2Uyb0RvYy54bWysU8Fu2zAMvQ/YPwi6L05SNFu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6bu4/T2xmFJMVmN7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" stroked="f">
                <v:textbox style="mso-fit-shape-to-text:t" inset="0,0,0,0">
                  <w:txbxContent>
                    <w:p w14:paraId="3586DC3E" w14:textId="4C0C5210" w:rsidR="00AB494C" w:rsidRPr="00845BB0" w:rsidRDefault="00AB494C" w:rsidP="00AB494C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16" w:name="_Toc97398617"/>
                      <w:bookmarkStart w:id="17" w:name="_Toc98104327"/>
                      <w:bookmarkStart w:id="18" w:name="_Toc98104574"/>
                      <w:r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B27C1E">
                        <w:t xml:space="preserve">Služba </w:t>
                      </w:r>
                      <w:proofErr w:type="spellStart"/>
                      <w:r w:rsidR="00B27C1E">
                        <w:t>Azure</w:t>
                      </w:r>
                      <w:proofErr w:type="spellEnd"/>
                      <w:r w:rsidR="00B27C1E">
                        <w:t xml:space="preserve">  </w:t>
                      </w:r>
                      <w:proofErr w:type="spellStart"/>
                      <w:r w:rsidR="00B27C1E">
                        <w:t>Machine</w:t>
                      </w:r>
                      <w:proofErr w:type="spellEnd"/>
                      <w:r w:rsidR="00B27C1E">
                        <w:t xml:space="preserve"> </w:t>
                      </w:r>
                      <w:proofErr w:type="spellStart"/>
                      <w:r w:rsidR="00B27C1E">
                        <w:t>Learning</w:t>
                      </w:r>
                      <w:proofErr w:type="spellEnd"/>
                      <w:r w:rsidR="000365F7">
                        <w:t xml:space="preserve"> </w:t>
                      </w:r>
                      <w:sdt>
                        <w:sdtPr>
                          <w:id w:val="423227230"/>
                          <w:citation/>
                        </w:sdtPr>
                        <w:sdtEndPr/>
                        <w:sdtContent>
                          <w:r w:rsidR="000365F7">
                            <w:fldChar w:fldCharType="begin"/>
                          </w:r>
                          <w:r w:rsidR="000365F7">
                            <w:rPr>
                              <w:lang w:val="en-US"/>
                            </w:rPr>
                            <w:instrText xml:space="preserve"> CITATION Cai20 \l 1033 </w:instrText>
                          </w:r>
                          <w:r w:rsidR="000365F7">
                            <w:fldChar w:fldCharType="separate"/>
                          </w:r>
                          <w:r w:rsidR="000365F7">
                            <w:rPr>
                              <w:noProof/>
                              <w:lang w:val="en-US"/>
                            </w:rPr>
                            <w:t>(Moreno, 2020)</w:t>
                          </w:r>
                          <w:r w:rsidR="000365F7">
                            <w:fldChar w:fldCharType="end"/>
                          </w:r>
                        </w:sdtContent>
                      </w:sdt>
                    </w:p>
                    <w:p w14:paraId="11BC0B1F" w14:textId="77777777" w:rsidR="00F919C7" w:rsidRDefault="00F919C7"/>
                    <w:p w14:paraId="76035A82" w14:textId="77777777" w:rsidR="00AB494C" w:rsidRPr="00845BB0" w:rsidRDefault="00AB494C" w:rsidP="00AB494C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r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Životný cyklus projektu</w:t>
                      </w:r>
                      <w:r w:rsidR="00910E3F">
                        <w:t xml:space="preserve"> </w:t>
                      </w:r>
                      <w:sdt>
                        <w:sdtPr>
                          <w:id w:val="1341350068"/>
                          <w:citation/>
                        </w:sdtPr>
                        <w:sdtEndPr/>
                        <w:sdtContent>
                          <w:r w:rsidR="00910E3F">
                            <w:fldChar w:fldCharType="begin"/>
                          </w:r>
                          <w:r w:rsidR="00345011">
                            <w:rPr>
                              <w:lang w:val="en-US"/>
                            </w:rPr>
                            <w:instrText xml:space="preserve">CITATION mic21 \l 1033 </w:instrText>
                          </w:r>
                          <w:r w:rsidR="00910E3F">
                            <w:fldChar w:fldCharType="separate"/>
                          </w:r>
                          <w:r w:rsidR="00345011">
                            <w:rPr>
                              <w:noProof/>
                              <w:lang w:val="en-US"/>
                            </w:rPr>
                            <w:t>(Microsoft, 2021)</w:t>
                          </w:r>
                          <w:r w:rsidR="00910E3F">
                            <w:fldChar w:fldCharType="end"/>
                          </w:r>
                        </w:sdtContent>
                      </w:sdt>
                      <w:r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B27C1E">
                        <w:t xml:space="preserve">Služba </w:t>
                      </w:r>
                      <w:proofErr w:type="spellStart"/>
                      <w:r w:rsidR="00B27C1E">
                        <w:t>Azure</w:t>
                      </w:r>
                      <w:proofErr w:type="spellEnd"/>
                      <w:r w:rsidR="00B27C1E">
                        <w:t xml:space="preserve">  </w:t>
                      </w:r>
                      <w:proofErr w:type="spellStart"/>
                      <w:r w:rsidR="00B27C1E">
                        <w:t>Machine</w:t>
                      </w:r>
                      <w:proofErr w:type="spellEnd"/>
                      <w:r w:rsidR="00B27C1E">
                        <w:t xml:space="preserve"> </w:t>
                      </w:r>
                      <w:proofErr w:type="spellStart"/>
                      <w:r w:rsidR="00B27C1E">
                        <w:t>Learning</w:t>
                      </w:r>
                      <w:proofErr w:type="spellEnd"/>
                      <w:r w:rsidR="000365F7">
                        <w:t xml:space="preserve"> </w:t>
                      </w:r>
                      <w:sdt>
                        <w:sdtPr>
                          <w:id w:val="512649860"/>
                          <w:citation/>
                        </w:sdtPr>
                        <w:sdtEndPr/>
                        <w:sdtContent>
                          <w:r w:rsidR="000365F7">
                            <w:fldChar w:fldCharType="begin"/>
                          </w:r>
                          <w:r w:rsidR="000365F7">
                            <w:rPr>
                              <w:lang w:val="en-US"/>
                            </w:rPr>
                            <w:instrText xml:space="preserve"> CITATION Cai20 \l 1033 </w:instrText>
                          </w:r>
                          <w:r w:rsidR="000365F7">
                            <w:fldChar w:fldCharType="separate"/>
                          </w:r>
                          <w:r w:rsidR="000365F7">
                            <w:rPr>
                              <w:noProof/>
                              <w:lang w:val="en-US"/>
                            </w:rPr>
                            <w:t>(Moreno, 2020)</w:t>
                          </w:r>
                          <w:r w:rsidR="000365F7">
                            <w:fldChar w:fldCharType="end"/>
                          </w:r>
                        </w:sdtContent>
                      </w:sdt>
                    </w:p>
                    <w:p w14:paraId="79B41A8B" w14:textId="77777777" w:rsidR="00000000" w:rsidRDefault="00344827"/>
                    <w:p w14:paraId="0D6B474D" w14:textId="77777777" w:rsidR="00AB494C" w:rsidRPr="002530B0" w:rsidRDefault="00AB494C" w:rsidP="00AB494C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r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Životný cyklus projektu</w:t>
                      </w:r>
                      <w:r w:rsidR="00910E3F">
                        <w:t xml:space="preserve"> </w:t>
                      </w:r>
                      <w:sdt>
                        <w:sdtPr>
                          <w:id w:val="-1676414548"/>
                          <w:citation/>
                        </w:sdtPr>
                        <w:sdtEndPr/>
                        <w:sdtContent>
                          <w:r w:rsidR="00910E3F">
                            <w:fldChar w:fldCharType="begin"/>
                          </w:r>
                          <w:r w:rsidR="00345011">
                            <w:rPr>
                              <w:lang w:val="en-US"/>
                            </w:rPr>
                            <w:instrText xml:space="preserve">CITATION mic21 \l 1033 </w:instrText>
                          </w:r>
                          <w:r w:rsidR="00910E3F">
                            <w:fldChar w:fldCharType="separate"/>
                          </w:r>
                          <w:r w:rsidR="00345011">
                            <w:rPr>
                              <w:noProof/>
                              <w:lang w:val="en-US"/>
                            </w:rPr>
                            <w:t>(Microsoft, 2021)</w:t>
                          </w:r>
                          <w:r w:rsidR="00910E3F">
                            <w:fldChar w:fldCharType="end"/>
                          </w:r>
                        </w:sdtContent>
                      </w:sdt>
                    </w:p>
                    <w:p w14:paraId="679B11BD" w14:textId="77777777" w:rsidR="00F919C7" w:rsidRDefault="00F919C7"/>
                    <w:p w14:paraId="69166321" w14:textId="4304656A" w:rsidR="00AB494C" w:rsidRPr="00845BB0" w:rsidRDefault="00287240" w:rsidP="00AB494C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r>
                        <w:t xml:space="preserve">Rovnica </w:t>
                      </w:r>
                      <w:r w:rsidR="0087496B">
                        <w:fldChar w:fldCharType="begin"/>
                      </w:r>
                      <w:r w:rsidR="0087496B">
                        <w:instrText xml:space="preserve"> SEQ Rovnica \* ARABIC </w:instrText>
                      </w:r>
                      <w:r w:rsidR="0087496B">
                        <w:fldChar w:fldCharType="separate"/>
                      </w:r>
                      <w:r w:rsidR="001B55CA">
                        <w:rPr>
                          <w:noProof/>
                        </w:rPr>
                        <w:t>1</w:t>
                      </w:r>
                      <w:r w:rsidR="0087496B">
                        <w:rPr>
                          <w:noProof/>
                        </w:rPr>
                        <w:fldChar w:fldCharType="end"/>
                      </w:r>
                      <w:r>
                        <w:t xml:space="preserve">: Rovnica </w:t>
                      </w:r>
                      <w:proofErr w:type="spellStart"/>
                      <w:r>
                        <w:t>Seasonal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Naive</w:t>
                      </w:r>
                      <w:r w:rsidR="00AB494C">
                        <w:t>Obrázok</w:t>
                      </w:r>
                      <w:proofErr w:type="spellEnd"/>
                      <w:r w:rsidR="00AB494C">
                        <w:t xml:space="preserve">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AB494C">
                        <w:rPr>
                          <w:noProof/>
                        </w:rPr>
                        <w:t>3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 w:rsidR="00AB494C">
                        <w:t xml:space="preserve"> Životný cyklus projektu</w:t>
                      </w:r>
                      <w:r w:rsidR="00910E3F">
                        <w:t xml:space="preserve"> </w:t>
                      </w:r>
                      <w:sdt>
                        <w:sdtPr>
                          <w:id w:val="-1374220413"/>
                          <w:citation/>
                        </w:sdtPr>
                        <w:sdtEndPr/>
                        <w:sdtContent>
                          <w:r w:rsidR="00910E3F">
                            <w:fldChar w:fldCharType="begin"/>
                          </w:r>
                          <w:r w:rsidR="00345011">
                            <w:rPr>
                              <w:lang w:val="en-US"/>
                            </w:rPr>
                            <w:instrText xml:space="preserve">CITATION mic21 \l 1033 </w:instrText>
                          </w:r>
                          <w:r w:rsidR="00910E3F">
                            <w:fldChar w:fldCharType="separate"/>
                          </w:r>
                          <w:r w:rsidR="00345011">
                            <w:rPr>
                              <w:noProof/>
                              <w:lang w:val="en-US"/>
                            </w:rPr>
                            <w:t>(Microsoft, 2021)</w:t>
                          </w:r>
                          <w:r w:rsidR="00910E3F">
                            <w:fldChar w:fldCharType="end"/>
                          </w:r>
                        </w:sdtContent>
                      </w:sdt>
                      <w:r w:rsidR="00AB494C"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AB494C">
                        <w:rPr>
                          <w:noProof/>
                        </w:rPr>
                        <w:t>2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 w:rsidR="00AB494C">
                        <w:t xml:space="preserve"> </w:t>
                      </w:r>
                      <w:r w:rsidR="00B27C1E">
                        <w:t xml:space="preserve">Služba </w:t>
                      </w:r>
                      <w:proofErr w:type="spellStart"/>
                      <w:r w:rsidR="00B27C1E">
                        <w:t>Azure</w:t>
                      </w:r>
                      <w:proofErr w:type="spellEnd"/>
                      <w:r w:rsidR="00B27C1E">
                        <w:t xml:space="preserve">  </w:t>
                      </w:r>
                      <w:proofErr w:type="spellStart"/>
                      <w:r w:rsidR="00B27C1E">
                        <w:t>Machine</w:t>
                      </w:r>
                      <w:proofErr w:type="spellEnd"/>
                      <w:r w:rsidR="00B27C1E">
                        <w:t xml:space="preserve"> </w:t>
                      </w:r>
                      <w:proofErr w:type="spellStart"/>
                      <w:r w:rsidR="00B27C1E">
                        <w:t>Learning</w:t>
                      </w:r>
                      <w:proofErr w:type="spellEnd"/>
                      <w:r w:rsidR="000365F7">
                        <w:t xml:space="preserve"> </w:t>
                      </w:r>
                      <w:sdt>
                        <w:sdtPr>
                          <w:id w:val="820770906"/>
                          <w:citation/>
                        </w:sdtPr>
                        <w:sdtEndPr/>
                        <w:sdtContent>
                          <w:r w:rsidR="000365F7">
                            <w:fldChar w:fldCharType="begin"/>
                          </w:r>
                          <w:r w:rsidR="000365F7">
                            <w:rPr>
                              <w:lang w:val="en-US"/>
                            </w:rPr>
                            <w:instrText xml:space="preserve"> CITATION Cai20 \l 1033 </w:instrText>
                          </w:r>
                          <w:r w:rsidR="000365F7">
                            <w:fldChar w:fldCharType="separate"/>
                          </w:r>
                          <w:r w:rsidR="000365F7">
                            <w:rPr>
                              <w:noProof/>
                              <w:lang w:val="en-US"/>
                            </w:rPr>
                            <w:t>(Moreno, 2020)</w:t>
                          </w:r>
                          <w:r w:rsidR="000365F7">
                            <w:fldChar w:fldCharType="end"/>
                          </w:r>
                        </w:sdtContent>
                      </w:sdt>
                    </w:p>
                    <w:p w14:paraId="1AE5D4AA" w14:textId="77777777" w:rsidR="00F919C7" w:rsidRDefault="00F919C7"/>
                    <w:p w14:paraId="6BD6F4AA" w14:textId="7E1C31E8" w:rsidR="00AB494C" w:rsidRPr="00845BB0" w:rsidRDefault="00AB494C" w:rsidP="00AB494C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r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Životný cyklus projektu</w:t>
                      </w:r>
                      <w:r w:rsidR="00910E3F">
                        <w:t xml:space="preserve"> </w:t>
                      </w:r>
                      <w:sdt>
                        <w:sdtPr>
                          <w:id w:val="203454737"/>
                          <w:citation/>
                        </w:sdtPr>
                        <w:sdtEndPr/>
                        <w:sdtContent>
                          <w:r w:rsidR="00910E3F">
                            <w:fldChar w:fldCharType="begin"/>
                          </w:r>
                          <w:r w:rsidR="00345011">
                            <w:rPr>
                              <w:lang w:val="en-US"/>
                            </w:rPr>
                            <w:instrText xml:space="preserve">CITATION mic21 \l 1033 </w:instrText>
                          </w:r>
                          <w:r w:rsidR="00910E3F">
                            <w:fldChar w:fldCharType="separate"/>
                          </w:r>
                          <w:r w:rsidR="00345011">
                            <w:rPr>
                              <w:noProof/>
                              <w:lang w:val="en-US"/>
                            </w:rPr>
                            <w:t>(Microsoft, 2021)</w:t>
                          </w:r>
                          <w:r w:rsidR="00910E3F">
                            <w:fldChar w:fldCharType="end"/>
                          </w:r>
                        </w:sdtContent>
                      </w:sdt>
                      <w:r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B27C1E">
                        <w:t xml:space="preserve">Služba </w:t>
                      </w:r>
                      <w:proofErr w:type="spellStart"/>
                      <w:r w:rsidR="00B27C1E">
                        <w:t>Azure</w:t>
                      </w:r>
                      <w:proofErr w:type="spellEnd"/>
                      <w:r w:rsidR="00B27C1E">
                        <w:t xml:space="preserve">  </w:t>
                      </w:r>
                      <w:proofErr w:type="spellStart"/>
                      <w:r w:rsidR="00B27C1E">
                        <w:t>Machine</w:t>
                      </w:r>
                      <w:proofErr w:type="spellEnd"/>
                      <w:r w:rsidR="00B27C1E">
                        <w:t xml:space="preserve"> </w:t>
                      </w:r>
                      <w:proofErr w:type="spellStart"/>
                      <w:r w:rsidR="00B27C1E">
                        <w:t>Learning</w:t>
                      </w:r>
                      <w:proofErr w:type="spellEnd"/>
                      <w:r w:rsidR="000365F7">
                        <w:t xml:space="preserve"> </w:t>
                      </w:r>
                      <w:sdt>
                        <w:sdtPr>
                          <w:id w:val="-1566093467"/>
                          <w:citation/>
                        </w:sdtPr>
                        <w:sdtEndPr/>
                        <w:sdtContent>
                          <w:r w:rsidR="000365F7">
                            <w:fldChar w:fldCharType="begin"/>
                          </w:r>
                          <w:r w:rsidR="000365F7">
                            <w:rPr>
                              <w:lang w:val="en-US"/>
                            </w:rPr>
                            <w:instrText xml:space="preserve"> CITATION Cai20 \l 1033 </w:instrText>
                          </w:r>
                          <w:r w:rsidR="000365F7">
                            <w:fldChar w:fldCharType="separate"/>
                          </w:r>
                          <w:r w:rsidR="000365F7">
                            <w:rPr>
                              <w:noProof/>
                              <w:lang w:val="en-US"/>
                            </w:rPr>
                            <w:t>(Moreno, 2020)</w:t>
                          </w:r>
                          <w:r w:rsidR="000365F7">
                            <w:fldChar w:fldCharType="end"/>
                          </w:r>
                        </w:sdtContent>
                      </w:sdt>
                      <w:bookmarkEnd w:id="16"/>
                      <w:bookmarkEnd w:id="17"/>
                      <w:bookmarkEnd w:id="18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4F3A6D3F" wp14:editId="70ECB217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3972560" cy="2145030"/>
            <wp:effectExtent l="0" t="0" r="8890" b="7620"/>
            <wp:wrapTopAndBottom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5BD">
        <w:t>Nasadenie model</w:t>
      </w:r>
      <w:r w:rsidR="009C6AB3">
        <w:t>ov</w:t>
      </w:r>
      <w:r w:rsidR="000365F7">
        <w:t xml:space="preserve"> </w:t>
      </w:r>
      <w:sdt>
        <w:sdtPr>
          <w:id w:val="-646517391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Cai20 \l 1033 </w:instrText>
          </w:r>
          <w:r w:rsidR="000365F7">
            <w:fldChar w:fldCharType="separate"/>
          </w:r>
          <w:r w:rsidR="000365F7">
            <w:rPr>
              <w:noProof/>
              <w:lang w:val="en-US"/>
            </w:rPr>
            <w:t>(Moreno, 2020)</w:t>
          </w:r>
          <w:r w:rsidR="000365F7">
            <w:fldChar w:fldCharType="end"/>
          </w:r>
        </w:sdtContent>
      </w:sdt>
    </w:p>
    <w:p w14:paraId="03AFDB4E" w14:textId="2EF4A00E" w:rsidR="00AB494C" w:rsidRDefault="003D775C" w:rsidP="009F7E48">
      <w:pPr>
        <w:pStyle w:val="Zakladny"/>
      </w:pPr>
      <w:r w:rsidRPr="003D775C">
        <w:lastRenderedPageBreak/>
        <w:t>Životný cyklu</w:t>
      </w:r>
      <w:r w:rsidR="002131E9">
        <w:t>s</w:t>
      </w:r>
      <w:r w:rsidRPr="003D775C">
        <w:t xml:space="preserve"> každého projektu sa môže líšiť, ale zvyčajne bude vyzerať tak, ako je zobrazené na obrázku.</w:t>
      </w:r>
      <w:r w:rsidR="002131E9">
        <w:t xml:space="preserve"> Začína definovaním úlohy</w:t>
      </w:r>
      <w:r w:rsidR="003C5BA0">
        <w:t xml:space="preserve"> a pokračuje prípravou dát, trénovaním a valid</w:t>
      </w:r>
      <w:r w:rsidR="009C6AB3">
        <w:t>áciou</w:t>
      </w:r>
      <w:r w:rsidR="003C5BA0">
        <w:t xml:space="preserve"> modelu, nasadením modelu, monitorovaním a </w:t>
      </w:r>
      <w:r w:rsidR="009E487A">
        <w:t>riaden</w:t>
      </w:r>
      <w:r w:rsidR="00D515FF">
        <w:t>ím</w:t>
      </w:r>
      <w:r w:rsidR="003C5BA0">
        <w:t xml:space="preserve"> životného cyklu</w:t>
      </w:r>
      <w:r w:rsidR="001777D1">
        <w:t xml:space="preserve">. Nakoniec </w:t>
      </w:r>
      <w:r w:rsidR="003C5BA0">
        <w:t>sa znovu dostane do prípravy dát</w:t>
      </w:r>
      <w:r w:rsidR="001777D1">
        <w:t xml:space="preserve"> a celý cyklus pokračuje</w:t>
      </w:r>
      <w:r w:rsidR="00910E3F">
        <w:t xml:space="preserve"> </w:t>
      </w:r>
      <w:sdt>
        <w:sdtPr>
          <w:id w:val="-1047371087"/>
          <w:citation/>
        </w:sdtPr>
        <w:sdtEndPr/>
        <w:sdtContent>
          <w:r w:rsidR="00910E3F">
            <w:fldChar w:fldCharType="begin"/>
          </w:r>
          <w:r w:rsidR="00345011">
            <w:rPr>
              <w:lang w:val="en-US"/>
            </w:rPr>
            <w:instrText xml:space="preserve">CITATION mic21 \l 1033 </w:instrText>
          </w:r>
          <w:r w:rsidR="00910E3F">
            <w:fldChar w:fldCharType="separate"/>
          </w:r>
          <w:r w:rsidR="00345011">
            <w:rPr>
              <w:noProof/>
              <w:lang w:val="en-US"/>
            </w:rPr>
            <w:t>(Microsoft, 2021)</w:t>
          </w:r>
          <w:r w:rsidR="00910E3F">
            <w:fldChar w:fldCharType="end"/>
          </w:r>
        </w:sdtContent>
      </w:sdt>
      <w:r w:rsidR="003C5BA0">
        <w:t>.</w:t>
      </w:r>
    </w:p>
    <w:p w14:paraId="4A4F89E2" w14:textId="50857268" w:rsidR="00284D9E" w:rsidRDefault="00F126A3" w:rsidP="00284D9E">
      <w:pPr>
        <w:pStyle w:val="Nadpis2urovne"/>
      </w:pPr>
      <w:bookmarkStart w:id="19" w:name="_Toc98105300"/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C0CD2DD" wp14:editId="2A82E7C9">
                <wp:simplePos x="0" y="0"/>
                <wp:positionH relativeFrom="margin">
                  <wp:align>center</wp:align>
                </wp:positionH>
                <wp:positionV relativeFrom="paragraph">
                  <wp:posOffset>2194560</wp:posOffset>
                </wp:positionV>
                <wp:extent cx="3525520" cy="635"/>
                <wp:effectExtent l="0" t="0" r="0" b="0"/>
                <wp:wrapTopAndBottom/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5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578DD2" w14:textId="30B97FCC" w:rsidR="00AB494C" w:rsidRPr="002530B0" w:rsidRDefault="00AB494C" w:rsidP="00AB494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20" w:name="_Toc97398618"/>
                            <w:bookmarkStart w:id="21" w:name="_Toc98104328"/>
                            <w:bookmarkStart w:id="22" w:name="_Toc98104575"/>
                            <w:r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Životný cyklus projektu</w:t>
                            </w:r>
                            <w:r w:rsidR="00910E3F">
                              <w:t xml:space="preserve"> </w:t>
                            </w:r>
                            <w:sdt>
                              <w:sdtPr>
                                <w:id w:val="554039987"/>
                                <w:citation/>
                              </w:sdtPr>
                              <w:sdtEndPr/>
                              <w:sdtContent>
                                <w:r w:rsidR="00910E3F">
                                  <w:fldChar w:fldCharType="begin"/>
                                </w:r>
                                <w:r w:rsidR="00345011">
                                  <w:rPr>
                                    <w:lang w:val="en-US"/>
                                  </w:rPr>
                                  <w:instrText xml:space="preserve">CITATION mic21 \l 1033 </w:instrText>
                                </w:r>
                                <w:r w:rsidR="00910E3F">
                                  <w:fldChar w:fldCharType="separate"/>
                                </w:r>
                                <w:r w:rsidR="00345011">
                                  <w:rPr>
                                    <w:noProof/>
                                    <w:lang w:val="en-US"/>
                                  </w:rPr>
                                  <w:t>(Microsoft, 2021)</w:t>
                                </w:r>
                                <w:r w:rsidR="00910E3F">
                                  <w:fldChar w:fldCharType="end"/>
                                </w:r>
                              </w:sdtContent>
                            </w:sdt>
                          </w:p>
                          <w:p w14:paraId="35E88CA1" w14:textId="77777777" w:rsidR="00F919C7" w:rsidRDefault="00F919C7"/>
                          <w:p w14:paraId="3567C013" w14:textId="77777777" w:rsidR="00AB494C" w:rsidRPr="002530B0" w:rsidRDefault="00287240" w:rsidP="00AB494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r>
                              <w:t xml:space="preserve">Rovnica </w:t>
                            </w:r>
                            <w:r w:rsidR="0087496B">
                              <w:fldChar w:fldCharType="begin"/>
                            </w:r>
                            <w:r w:rsidR="0087496B">
                              <w:instrText xml:space="preserve"> SEQ Rovnica \* ARABIC </w:instrText>
                            </w:r>
                            <w:r w:rsidR="0087496B">
                              <w:fldChar w:fldCharType="separate"/>
                            </w:r>
                            <w:r w:rsidR="001B55CA">
                              <w:rPr>
                                <w:noProof/>
                              </w:rPr>
                              <w:t>1</w:t>
                            </w:r>
                            <w:r w:rsidR="0087496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Rovnica </w:t>
                            </w:r>
                            <w:proofErr w:type="spellStart"/>
                            <w:r>
                              <w:t>Seasonal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Naive</w:t>
                            </w:r>
                            <w:r w:rsidR="00AB494C">
                              <w:t>Obrázok</w:t>
                            </w:r>
                            <w:proofErr w:type="spellEnd"/>
                            <w:r w:rsidR="00AB494C">
                              <w:t xml:space="preserve">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AB494C">
                              <w:rPr>
                                <w:noProof/>
                              </w:rPr>
                              <w:t>3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 w:rsidR="00AB494C">
                              <w:t xml:space="preserve"> Životný cyklus projektu</w:t>
                            </w:r>
                            <w:r w:rsidR="00910E3F">
                              <w:t xml:space="preserve"> </w:t>
                            </w:r>
                            <w:sdt>
                              <w:sdtPr>
                                <w:id w:val="632910098"/>
                                <w:citation/>
                              </w:sdtPr>
                              <w:sdtEndPr/>
                              <w:sdtContent>
                                <w:r w:rsidR="00910E3F">
                                  <w:fldChar w:fldCharType="begin"/>
                                </w:r>
                                <w:r w:rsidR="00345011">
                                  <w:rPr>
                                    <w:lang w:val="en-US"/>
                                  </w:rPr>
                                  <w:instrText xml:space="preserve">CITATION mic21 \l 1033 </w:instrText>
                                </w:r>
                                <w:r w:rsidR="00910E3F">
                                  <w:fldChar w:fldCharType="separate"/>
                                </w:r>
                                <w:r w:rsidR="00345011">
                                  <w:rPr>
                                    <w:noProof/>
                                    <w:lang w:val="en-US"/>
                                  </w:rPr>
                                  <w:t>(Microsoft, 2021)</w:t>
                                </w:r>
                                <w:r w:rsidR="00910E3F">
                                  <w:fldChar w:fldCharType="end"/>
                                </w:r>
                              </w:sdtContent>
                            </w:sdt>
                          </w:p>
                          <w:p w14:paraId="68406C98" w14:textId="77777777" w:rsidR="00000000" w:rsidRDefault="00344827"/>
                          <w:p w14:paraId="0A92FF4E" w14:textId="77777777" w:rsidR="00287240" w:rsidRPr="00153696" w:rsidRDefault="00287240" w:rsidP="00287240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r>
                              <w:t xml:space="preserve">Rovnica </w:t>
                            </w:r>
                            <w:r w:rsidR="0087496B">
                              <w:fldChar w:fldCharType="begin"/>
                            </w:r>
                            <w:r w:rsidR="0087496B">
                              <w:instrText xml:space="preserve"> SEQ Rovnica \* ARABIC </w:instrText>
                            </w:r>
                            <w:r w:rsidR="0087496B">
                              <w:fldChar w:fldCharType="separate"/>
                            </w:r>
                            <w:r w:rsidR="001B55CA">
                              <w:rPr>
                                <w:noProof/>
                              </w:rPr>
                              <w:t>1</w:t>
                            </w:r>
                            <w:r w:rsidR="0087496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Rovnica </w:t>
                            </w:r>
                            <w:proofErr w:type="spellStart"/>
                            <w:r>
                              <w:t>Seasonal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Naive</w:t>
                            </w:r>
                            <w:proofErr w:type="spellEnd"/>
                          </w:p>
                          <w:p w14:paraId="4458FF05" w14:textId="77777777" w:rsidR="00F919C7" w:rsidRDefault="00F919C7"/>
                          <w:p w14:paraId="2C845EF2" w14:textId="253C38B0" w:rsidR="00AB494C" w:rsidRPr="002530B0" w:rsidRDefault="001B55CA" w:rsidP="00AB494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r>
                              <w:t xml:space="preserve">Rovnica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Rovnica \* ARABIC </w:instrText>
                            </w:r>
                            <w:r w:rsidR="002B197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</w:t>
                            </w:r>
                            <w:r w:rsidRPr="00AB1380">
                              <w:t>odel ARIMA</w:t>
                            </w:r>
                            <w:r>
                              <w:t xml:space="preserve"> </w:t>
                            </w:r>
                            <w:sdt>
                              <w:sdtPr>
                                <w:id w:val="383296822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PyF16 \l 1033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lang w:val="en-US"/>
                                  </w:rPr>
                                  <w:t>(PyFlux, 2016)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r w:rsidR="00287240">
                              <w:t xml:space="preserve">Rovnica </w:t>
                            </w:r>
                            <w:r w:rsidR="0087496B">
                              <w:fldChar w:fldCharType="begin"/>
                            </w:r>
                            <w:r w:rsidR="0087496B">
                              <w:instrText xml:space="preserve"> SEQ Rovnica \* ARABIC </w:instrText>
                            </w:r>
                            <w:r w:rsidR="0087496B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87496B">
                              <w:rPr>
                                <w:noProof/>
                              </w:rPr>
                              <w:fldChar w:fldCharType="end"/>
                            </w:r>
                            <w:r w:rsidR="00287240">
                              <w:t xml:space="preserve">: Rovnica </w:t>
                            </w:r>
                            <w:proofErr w:type="spellStart"/>
                            <w:r w:rsidR="00287240">
                              <w:t>Seasonal</w:t>
                            </w:r>
                            <w:proofErr w:type="spellEnd"/>
                            <w:r w:rsidR="00287240">
                              <w:t xml:space="preserve"> </w:t>
                            </w:r>
                            <w:proofErr w:type="spellStart"/>
                            <w:r w:rsidR="00287240">
                              <w:t>Naive</w:t>
                            </w:r>
                            <w:r w:rsidR="00AB494C">
                              <w:t>Obrázok</w:t>
                            </w:r>
                            <w:proofErr w:type="spellEnd"/>
                            <w:r w:rsidR="00AB494C">
                              <w:t xml:space="preserve">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AB494C">
                              <w:rPr>
                                <w:noProof/>
                              </w:rPr>
                              <w:t>3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 w:rsidR="00AB494C">
                              <w:t xml:space="preserve"> Životný cyklus projektu</w:t>
                            </w:r>
                            <w:r w:rsidR="00910E3F">
                              <w:t xml:space="preserve"> </w:t>
                            </w:r>
                            <w:sdt>
                              <w:sdtPr>
                                <w:id w:val="-1607649249"/>
                                <w:citation/>
                              </w:sdtPr>
                              <w:sdtEndPr/>
                              <w:sdtContent>
                                <w:r w:rsidR="00910E3F">
                                  <w:fldChar w:fldCharType="begin"/>
                                </w:r>
                                <w:r w:rsidR="00345011">
                                  <w:rPr>
                                    <w:lang w:val="en-US"/>
                                  </w:rPr>
                                  <w:instrText xml:space="preserve">CITATION mic21 \l 1033 </w:instrText>
                                </w:r>
                                <w:r w:rsidR="00910E3F">
                                  <w:fldChar w:fldCharType="separate"/>
                                </w:r>
                                <w:r w:rsidR="00345011">
                                  <w:rPr>
                                    <w:noProof/>
                                    <w:lang w:val="en-US"/>
                                  </w:rPr>
                                  <w:t>(Microsoft, 2021)</w:t>
                                </w:r>
                                <w:r w:rsidR="00910E3F">
                                  <w:fldChar w:fldCharType="end"/>
                                </w:r>
                              </w:sdtContent>
                            </w:sdt>
                          </w:p>
                          <w:p w14:paraId="6D3B361D" w14:textId="77777777" w:rsidR="00F919C7" w:rsidRDefault="00F919C7"/>
                          <w:p w14:paraId="726DBF00" w14:textId="1397EC53" w:rsidR="00AB494C" w:rsidRPr="002530B0" w:rsidRDefault="00287240" w:rsidP="00AB494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r>
                              <w:t xml:space="preserve">Rovnica </w:t>
                            </w:r>
                            <w:r w:rsidR="0087496B">
                              <w:fldChar w:fldCharType="begin"/>
                            </w:r>
                            <w:r w:rsidR="0087496B">
                              <w:instrText xml:space="preserve"> SEQ Rovnica \* ARABIC </w:instrText>
                            </w:r>
                            <w:r w:rsidR="0087496B">
                              <w:fldChar w:fldCharType="separate"/>
                            </w:r>
                            <w:r w:rsidR="001B55CA">
                              <w:rPr>
                                <w:noProof/>
                              </w:rPr>
                              <w:t>1</w:t>
                            </w:r>
                            <w:r w:rsidR="0087496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Rovnica </w:t>
                            </w:r>
                            <w:proofErr w:type="spellStart"/>
                            <w:r>
                              <w:t>Seasonal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Naive</w:t>
                            </w:r>
                            <w:r w:rsidR="00AB494C">
                              <w:t>Obrázok</w:t>
                            </w:r>
                            <w:proofErr w:type="spellEnd"/>
                            <w:r w:rsidR="00AB494C">
                              <w:t xml:space="preserve">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AB494C">
                              <w:rPr>
                                <w:noProof/>
                              </w:rPr>
                              <w:t>3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 w:rsidR="00AB494C">
                              <w:t xml:space="preserve"> Životný cyklus projektu</w:t>
                            </w:r>
                            <w:r w:rsidR="00910E3F">
                              <w:t xml:space="preserve"> </w:t>
                            </w:r>
                            <w:sdt>
                              <w:sdtPr>
                                <w:id w:val="1184321573"/>
                                <w:citation/>
                              </w:sdtPr>
                              <w:sdtEndPr/>
                              <w:sdtContent>
                                <w:r w:rsidR="00910E3F">
                                  <w:fldChar w:fldCharType="begin"/>
                                </w:r>
                                <w:r w:rsidR="00345011">
                                  <w:rPr>
                                    <w:lang w:val="en-US"/>
                                  </w:rPr>
                                  <w:instrText xml:space="preserve">CITATION mic21 \l 1033 </w:instrText>
                                </w:r>
                                <w:r w:rsidR="00910E3F">
                                  <w:fldChar w:fldCharType="separate"/>
                                </w:r>
                                <w:r w:rsidR="00345011">
                                  <w:rPr>
                                    <w:noProof/>
                                    <w:lang w:val="en-US"/>
                                  </w:rPr>
                                  <w:t>(Microsoft, 2021)</w:t>
                                </w:r>
                                <w:r w:rsidR="00910E3F">
                                  <w:fldChar w:fldCharType="end"/>
                                </w:r>
                              </w:sdtContent>
                            </w:sdt>
                            <w:bookmarkEnd w:id="20"/>
                            <w:bookmarkEnd w:id="21"/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0CD2DD" id="Textové pole 8" o:spid="_x0000_s1029" type="#_x0000_t202" style="position:absolute;left:0;text-align:left;margin-left:0;margin-top:172.8pt;width:277.6pt;height:.05pt;z-index:2517309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" stroked="f">
                <v:textbox style="mso-fit-shape-to-text:t" inset="0,0,0,0">
                  <w:txbxContent>
                    <w:p w14:paraId="2C578DD2" w14:textId="30B97FCC" w:rsidR="00AB494C" w:rsidRPr="002530B0" w:rsidRDefault="00AB494C" w:rsidP="00AB494C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23" w:name="_Toc97398618"/>
                      <w:bookmarkStart w:id="24" w:name="_Toc98104328"/>
                      <w:bookmarkStart w:id="25" w:name="_Toc98104575"/>
                      <w:r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Životný cyklus projektu</w:t>
                      </w:r>
                      <w:r w:rsidR="00910E3F">
                        <w:t xml:space="preserve"> </w:t>
                      </w:r>
                      <w:sdt>
                        <w:sdtPr>
                          <w:id w:val="554039987"/>
                          <w:citation/>
                        </w:sdtPr>
                        <w:sdtEndPr/>
                        <w:sdtContent>
                          <w:r w:rsidR="00910E3F">
                            <w:fldChar w:fldCharType="begin"/>
                          </w:r>
                          <w:r w:rsidR="00345011">
                            <w:rPr>
                              <w:lang w:val="en-US"/>
                            </w:rPr>
                            <w:instrText xml:space="preserve">CITATION mic21 \l 1033 </w:instrText>
                          </w:r>
                          <w:r w:rsidR="00910E3F">
                            <w:fldChar w:fldCharType="separate"/>
                          </w:r>
                          <w:r w:rsidR="00345011">
                            <w:rPr>
                              <w:noProof/>
                              <w:lang w:val="en-US"/>
                            </w:rPr>
                            <w:t>(Microsoft, 2021)</w:t>
                          </w:r>
                          <w:r w:rsidR="00910E3F">
                            <w:fldChar w:fldCharType="end"/>
                          </w:r>
                        </w:sdtContent>
                      </w:sdt>
                    </w:p>
                    <w:p w14:paraId="35E88CA1" w14:textId="77777777" w:rsidR="00F919C7" w:rsidRDefault="00F919C7"/>
                    <w:p w14:paraId="3567C013" w14:textId="77777777" w:rsidR="00AB494C" w:rsidRPr="002530B0" w:rsidRDefault="00287240" w:rsidP="00AB494C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r>
                        <w:t xml:space="preserve">Rovnica </w:t>
                      </w:r>
                      <w:r w:rsidR="0087496B">
                        <w:fldChar w:fldCharType="begin"/>
                      </w:r>
                      <w:r w:rsidR="0087496B">
                        <w:instrText xml:space="preserve"> SEQ Rovnica \* ARABIC </w:instrText>
                      </w:r>
                      <w:r w:rsidR="0087496B">
                        <w:fldChar w:fldCharType="separate"/>
                      </w:r>
                      <w:r w:rsidR="001B55CA">
                        <w:rPr>
                          <w:noProof/>
                        </w:rPr>
                        <w:t>1</w:t>
                      </w:r>
                      <w:r w:rsidR="0087496B">
                        <w:rPr>
                          <w:noProof/>
                        </w:rPr>
                        <w:fldChar w:fldCharType="end"/>
                      </w:r>
                      <w:r>
                        <w:t xml:space="preserve">: Rovnica </w:t>
                      </w:r>
                      <w:proofErr w:type="spellStart"/>
                      <w:r>
                        <w:t>Seasonal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Naive</w:t>
                      </w:r>
                      <w:r w:rsidR="00AB494C">
                        <w:t>Obrázok</w:t>
                      </w:r>
                      <w:proofErr w:type="spellEnd"/>
                      <w:r w:rsidR="00AB494C">
                        <w:t xml:space="preserve">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AB494C">
                        <w:rPr>
                          <w:noProof/>
                        </w:rPr>
                        <w:t>3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 w:rsidR="00AB494C">
                        <w:t xml:space="preserve"> Životný cyklus projektu</w:t>
                      </w:r>
                      <w:r w:rsidR="00910E3F">
                        <w:t xml:space="preserve"> </w:t>
                      </w:r>
                      <w:sdt>
                        <w:sdtPr>
                          <w:id w:val="632910098"/>
                          <w:citation/>
                        </w:sdtPr>
                        <w:sdtEndPr/>
                        <w:sdtContent>
                          <w:r w:rsidR="00910E3F">
                            <w:fldChar w:fldCharType="begin"/>
                          </w:r>
                          <w:r w:rsidR="00345011">
                            <w:rPr>
                              <w:lang w:val="en-US"/>
                            </w:rPr>
                            <w:instrText xml:space="preserve">CITATION mic21 \l 1033 </w:instrText>
                          </w:r>
                          <w:r w:rsidR="00910E3F">
                            <w:fldChar w:fldCharType="separate"/>
                          </w:r>
                          <w:r w:rsidR="00345011">
                            <w:rPr>
                              <w:noProof/>
                              <w:lang w:val="en-US"/>
                            </w:rPr>
                            <w:t>(Microsoft, 2021)</w:t>
                          </w:r>
                          <w:r w:rsidR="00910E3F">
                            <w:fldChar w:fldCharType="end"/>
                          </w:r>
                        </w:sdtContent>
                      </w:sdt>
                    </w:p>
                    <w:p w14:paraId="68406C98" w14:textId="77777777" w:rsidR="00000000" w:rsidRDefault="00344827"/>
                    <w:p w14:paraId="0A92FF4E" w14:textId="77777777" w:rsidR="00287240" w:rsidRPr="00153696" w:rsidRDefault="00287240" w:rsidP="00287240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r>
                        <w:t xml:space="preserve">Rovnica </w:t>
                      </w:r>
                      <w:r w:rsidR="0087496B">
                        <w:fldChar w:fldCharType="begin"/>
                      </w:r>
                      <w:r w:rsidR="0087496B">
                        <w:instrText xml:space="preserve"> SEQ Rovnica \* ARABIC </w:instrText>
                      </w:r>
                      <w:r w:rsidR="0087496B">
                        <w:fldChar w:fldCharType="separate"/>
                      </w:r>
                      <w:r w:rsidR="001B55CA">
                        <w:rPr>
                          <w:noProof/>
                        </w:rPr>
                        <w:t>1</w:t>
                      </w:r>
                      <w:r w:rsidR="0087496B">
                        <w:rPr>
                          <w:noProof/>
                        </w:rPr>
                        <w:fldChar w:fldCharType="end"/>
                      </w:r>
                      <w:r>
                        <w:t xml:space="preserve">: Rovnica </w:t>
                      </w:r>
                      <w:proofErr w:type="spellStart"/>
                      <w:r>
                        <w:t>Seasonal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Naive</w:t>
                      </w:r>
                      <w:proofErr w:type="spellEnd"/>
                    </w:p>
                    <w:p w14:paraId="4458FF05" w14:textId="77777777" w:rsidR="00F919C7" w:rsidRDefault="00F919C7"/>
                    <w:p w14:paraId="2C845EF2" w14:textId="253C38B0" w:rsidR="00AB494C" w:rsidRPr="002530B0" w:rsidRDefault="001B55CA" w:rsidP="00AB494C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r>
                        <w:t xml:space="preserve">Rovnica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Rovnica \* ARABIC </w:instrText>
                      </w:r>
                      <w:r w:rsidR="002B1977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M</w:t>
                      </w:r>
                      <w:r w:rsidRPr="00AB1380">
                        <w:t>odel ARIMA</w:t>
                      </w:r>
                      <w:r>
                        <w:t xml:space="preserve"> </w:t>
                      </w:r>
                      <w:sdt>
                        <w:sdtPr>
                          <w:id w:val="383296822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PyF16 \l 1033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lang w:val="en-US"/>
                            </w:rPr>
                            <w:t>(PyFlux, 2016)</w:t>
                          </w:r>
                          <w:r>
                            <w:fldChar w:fldCharType="end"/>
                          </w:r>
                        </w:sdtContent>
                      </w:sdt>
                      <w:r w:rsidR="00287240">
                        <w:t xml:space="preserve">Rovnica </w:t>
                      </w:r>
                      <w:r w:rsidR="0087496B">
                        <w:fldChar w:fldCharType="begin"/>
                      </w:r>
                      <w:r w:rsidR="0087496B">
                        <w:instrText xml:space="preserve"> SEQ Rovnica \* ARABIC </w:instrText>
                      </w:r>
                      <w:r w:rsidR="0087496B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87496B">
                        <w:rPr>
                          <w:noProof/>
                        </w:rPr>
                        <w:fldChar w:fldCharType="end"/>
                      </w:r>
                      <w:r w:rsidR="00287240">
                        <w:t xml:space="preserve">: Rovnica </w:t>
                      </w:r>
                      <w:proofErr w:type="spellStart"/>
                      <w:r w:rsidR="00287240">
                        <w:t>Seasonal</w:t>
                      </w:r>
                      <w:proofErr w:type="spellEnd"/>
                      <w:r w:rsidR="00287240">
                        <w:t xml:space="preserve"> </w:t>
                      </w:r>
                      <w:proofErr w:type="spellStart"/>
                      <w:r w:rsidR="00287240">
                        <w:t>Naive</w:t>
                      </w:r>
                      <w:r w:rsidR="00AB494C">
                        <w:t>Obrázok</w:t>
                      </w:r>
                      <w:proofErr w:type="spellEnd"/>
                      <w:r w:rsidR="00AB494C">
                        <w:t xml:space="preserve">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AB494C">
                        <w:rPr>
                          <w:noProof/>
                        </w:rPr>
                        <w:t>3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 w:rsidR="00AB494C">
                        <w:t xml:space="preserve"> Životný cyklus projektu</w:t>
                      </w:r>
                      <w:r w:rsidR="00910E3F">
                        <w:t xml:space="preserve"> </w:t>
                      </w:r>
                      <w:sdt>
                        <w:sdtPr>
                          <w:id w:val="-1607649249"/>
                          <w:citation/>
                        </w:sdtPr>
                        <w:sdtEndPr/>
                        <w:sdtContent>
                          <w:r w:rsidR="00910E3F">
                            <w:fldChar w:fldCharType="begin"/>
                          </w:r>
                          <w:r w:rsidR="00345011">
                            <w:rPr>
                              <w:lang w:val="en-US"/>
                            </w:rPr>
                            <w:instrText xml:space="preserve">CITATION mic21 \l 1033 </w:instrText>
                          </w:r>
                          <w:r w:rsidR="00910E3F">
                            <w:fldChar w:fldCharType="separate"/>
                          </w:r>
                          <w:r w:rsidR="00345011">
                            <w:rPr>
                              <w:noProof/>
                              <w:lang w:val="en-US"/>
                            </w:rPr>
                            <w:t>(Microsoft, 2021)</w:t>
                          </w:r>
                          <w:r w:rsidR="00910E3F">
                            <w:fldChar w:fldCharType="end"/>
                          </w:r>
                        </w:sdtContent>
                      </w:sdt>
                    </w:p>
                    <w:p w14:paraId="6D3B361D" w14:textId="77777777" w:rsidR="00F919C7" w:rsidRDefault="00F919C7"/>
                    <w:p w14:paraId="726DBF00" w14:textId="1397EC53" w:rsidR="00AB494C" w:rsidRPr="002530B0" w:rsidRDefault="00287240" w:rsidP="00AB494C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r>
                        <w:t xml:space="preserve">Rovnica </w:t>
                      </w:r>
                      <w:r w:rsidR="0087496B">
                        <w:fldChar w:fldCharType="begin"/>
                      </w:r>
                      <w:r w:rsidR="0087496B">
                        <w:instrText xml:space="preserve"> SEQ Rovnica \* ARABIC </w:instrText>
                      </w:r>
                      <w:r w:rsidR="0087496B">
                        <w:fldChar w:fldCharType="separate"/>
                      </w:r>
                      <w:r w:rsidR="001B55CA">
                        <w:rPr>
                          <w:noProof/>
                        </w:rPr>
                        <w:t>1</w:t>
                      </w:r>
                      <w:r w:rsidR="0087496B">
                        <w:rPr>
                          <w:noProof/>
                        </w:rPr>
                        <w:fldChar w:fldCharType="end"/>
                      </w:r>
                      <w:r>
                        <w:t xml:space="preserve">: Rovnica </w:t>
                      </w:r>
                      <w:proofErr w:type="spellStart"/>
                      <w:r>
                        <w:t>Seasonal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Naive</w:t>
                      </w:r>
                      <w:r w:rsidR="00AB494C">
                        <w:t>Obrázok</w:t>
                      </w:r>
                      <w:proofErr w:type="spellEnd"/>
                      <w:r w:rsidR="00AB494C">
                        <w:t xml:space="preserve">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AB494C">
                        <w:rPr>
                          <w:noProof/>
                        </w:rPr>
                        <w:t>3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 w:rsidR="00AB494C">
                        <w:t xml:space="preserve"> Životný cyklus projektu</w:t>
                      </w:r>
                      <w:r w:rsidR="00910E3F">
                        <w:t xml:space="preserve"> </w:t>
                      </w:r>
                      <w:sdt>
                        <w:sdtPr>
                          <w:id w:val="1184321573"/>
                          <w:citation/>
                        </w:sdtPr>
                        <w:sdtEndPr/>
                        <w:sdtContent>
                          <w:r w:rsidR="00910E3F">
                            <w:fldChar w:fldCharType="begin"/>
                          </w:r>
                          <w:r w:rsidR="00345011">
                            <w:rPr>
                              <w:lang w:val="en-US"/>
                            </w:rPr>
                            <w:instrText xml:space="preserve">CITATION mic21 \l 1033 </w:instrText>
                          </w:r>
                          <w:r w:rsidR="00910E3F">
                            <w:fldChar w:fldCharType="separate"/>
                          </w:r>
                          <w:r w:rsidR="00345011">
                            <w:rPr>
                              <w:noProof/>
                              <w:lang w:val="en-US"/>
                            </w:rPr>
                            <w:t>(Microsoft, 2021)</w:t>
                          </w:r>
                          <w:r w:rsidR="00910E3F">
                            <w:fldChar w:fldCharType="end"/>
                          </w:r>
                        </w:sdtContent>
                      </w:sdt>
                      <w:bookmarkEnd w:id="23"/>
                      <w:bookmarkEnd w:id="24"/>
                      <w:bookmarkEnd w:id="2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32BBACDF" wp14:editId="1FAA34A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972560" cy="2181860"/>
            <wp:effectExtent l="0" t="0" r="8890" b="8890"/>
            <wp:wrapTopAndBottom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4D9E" w:rsidRPr="00284D9E">
        <w:t xml:space="preserve">Príprava dát pre trénovanie modelov pomocou </w:t>
      </w:r>
      <w:proofErr w:type="spellStart"/>
      <w:r w:rsidR="00284D9E" w:rsidRPr="00284D9E">
        <w:t>AutoML</w:t>
      </w:r>
      <w:bookmarkEnd w:id="19"/>
      <w:proofErr w:type="spellEnd"/>
    </w:p>
    <w:p w14:paraId="6CB41D3A" w14:textId="5212A8B3" w:rsidR="004C5C6D" w:rsidRPr="004C5C6D" w:rsidRDefault="00CB2F4F" w:rsidP="009F7E48">
      <w:pPr>
        <w:pStyle w:val="Zakladny"/>
      </w:pPr>
      <w:r>
        <w:rPr>
          <w:i/>
          <w:iCs/>
        </w:rPr>
        <w:t>(Spracoval: Filip Frank)</w:t>
      </w:r>
    </w:p>
    <w:p w14:paraId="5D82EF94" w14:textId="09D9C472" w:rsidR="002B6D43" w:rsidRDefault="002B6D43" w:rsidP="009F7E48">
      <w:pPr>
        <w:pStyle w:val="Zakladny"/>
      </w:pPr>
      <w:r>
        <w:t xml:space="preserve">Vstupné dáta pre trénovania získavame z repozitára IZA pomocou vlastných jednoduchých skriptov písaných v jazyku </w:t>
      </w:r>
      <w:proofErr w:type="spellStart"/>
      <w:r>
        <w:t>Python</w:t>
      </w:r>
      <w:proofErr w:type="spellEnd"/>
      <w:r>
        <w:t>. Extrahované dáta majú formu CSV súborov a v porovnaní s pôvodnými dátami prešli týmito úpravami:</w:t>
      </w:r>
    </w:p>
    <w:p w14:paraId="32AF1B58" w14:textId="21B5F6B0" w:rsidR="002B6D43" w:rsidRDefault="002B6D43" w:rsidP="009F7E48">
      <w:pPr>
        <w:pStyle w:val="Zakladny"/>
        <w:numPr>
          <w:ilvl w:val="0"/>
          <w:numId w:val="18"/>
        </w:numPr>
      </w:pPr>
      <w:r>
        <w:t>odstránenie nerelevantných stĺpcov</w:t>
      </w:r>
    </w:p>
    <w:p w14:paraId="551D6F7A" w14:textId="5EC74D2C" w:rsidR="002B6D43" w:rsidRDefault="002B6D43" w:rsidP="009F7E48">
      <w:pPr>
        <w:pStyle w:val="Zakladny"/>
        <w:numPr>
          <w:ilvl w:val="0"/>
          <w:numId w:val="18"/>
        </w:numPr>
      </w:pPr>
      <w:r>
        <w:t>odstránenie riadkov obsahujúcich NA hodnoty</w:t>
      </w:r>
    </w:p>
    <w:p w14:paraId="3A26257E" w14:textId="661241B3" w:rsidR="002B6D43" w:rsidRDefault="002B6D43" w:rsidP="009F7E48">
      <w:pPr>
        <w:pStyle w:val="Zakladny"/>
        <w:numPr>
          <w:ilvl w:val="0"/>
          <w:numId w:val="18"/>
        </w:numPr>
      </w:pPr>
      <w:r>
        <w:lastRenderedPageBreak/>
        <w:t xml:space="preserve">aplikácia 7-dňového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na stĺpce tabuľky (okrem nezávislej premennej dátum).</w:t>
      </w:r>
    </w:p>
    <w:p w14:paraId="4CCD28D5" w14:textId="118AAEC7" w:rsidR="002B6D43" w:rsidRDefault="002B6D43" w:rsidP="009F7E48">
      <w:pPr>
        <w:pStyle w:val="Zakladny"/>
      </w:pPr>
    </w:p>
    <w:p w14:paraId="2A463E4E" w14:textId="7BAF0196" w:rsidR="002B6D43" w:rsidRDefault="002B6D43" w:rsidP="009F7E48">
      <w:pPr>
        <w:pStyle w:val="Zakladny"/>
      </w:pPr>
      <w:r>
        <w:t xml:space="preserve">Príklady vstupných </w:t>
      </w:r>
      <w:proofErr w:type="spellStart"/>
      <w:r>
        <w:t>datasetov</w:t>
      </w:r>
      <w:proofErr w:type="spellEnd"/>
      <w:r>
        <w:t xml:space="preserve"> (každý uvedený </w:t>
      </w:r>
      <w:proofErr w:type="spellStart"/>
      <w:r>
        <w:t>dataset</w:t>
      </w:r>
      <w:proofErr w:type="spellEnd"/>
      <w:r>
        <w:t xml:space="preserve"> obsahuje aj nezávislú premennú dátum):</w:t>
      </w:r>
    </w:p>
    <w:p w14:paraId="63D107C8" w14:textId="7C8AA414" w:rsidR="002B6D43" w:rsidRDefault="002B6D43" w:rsidP="009F7E48">
      <w:pPr>
        <w:pStyle w:val="Zakladny"/>
        <w:numPr>
          <w:ilvl w:val="0"/>
          <w:numId w:val="19"/>
        </w:numPr>
      </w:pPr>
      <w:r>
        <w:t>Ag, %Ag</w:t>
      </w:r>
    </w:p>
    <w:p w14:paraId="65246E81" w14:textId="0A35DC86" w:rsidR="002B6D43" w:rsidRDefault="002B6D43" w:rsidP="009F7E48">
      <w:pPr>
        <w:pStyle w:val="Zakladny"/>
        <w:numPr>
          <w:ilvl w:val="0"/>
          <w:numId w:val="19"/>
        </w:numPr>
      </w:pPr>
      <w:r>
        <w:t>PCR, %PCR</w:t>
      </w:r>
    </w:p>
    <w:p w14:paraId="41B02574" w14:textId="6FD5528A" w:rsidR="002B6D43" w:rsidRDefault="002B6D43" w:rsidP="009F7E48">
      <w:pPr>
        <w:pStyle w:val="Zakladny"/>
        <w:numPr>
          <w:ilvl w:val="0"/>
          <w:numId w:val="19"/>
        </w:numPr>
      </w:pPr>
      <w:r>
        <w:t>Ag, %Ag, PCR, %PCR</w:t>
      </w:r>
    </w:p>
    <w:p w14:paraId="1D999DC6" w14:textId="65CC75EF" w:rsidR="002B6D43" w:rsidRDefault="002B6D43" w:rsidP="009F7E48">
      <w:pPr>
        <w:pStyle w:val="Zakladny"/>
        <w:numPr>
          <w:ilvl w:val="0"/>
          <w:numId w:val="19"/>
        </w:numPr>
      </w:pPr>
      <w:r>
        <w:t>Ag, %Ag, PCR, %PCR, Úmrtia</w:t>
      </w:r>
    </w:p>
    <w:p w14:paraId="47826FA7" w14:textId="6FD55120" w:rsidR="00284D9E" w:rsidRPr="00284D9E" w:rsidRDefault="002B6D43" w:rsidP="009F7E48">
      <w:pPr>
        <w:pStyle w:val="Zakladny"/>
        <w:numPr>
          <w:ilvl w:val="0"/>
          <w:numId w:val="19"/>
        </w:numPr>
      </w:pPr>
      <w:r>
        <w:t>Úmrtia</w:t>
      </w:r>
    </w:p>
    <w:p w14:paraId="1F128E5B" w14:textId="1B729294" w:rsidR="00064EE2" w:rsidRDefault="001E5FE1" w:rsidP="00064EE2">
      <w:pPr>
        <w:pStyle w:val="Nadpis1rovne"/>
      </w:pPr>
      <w:bookmarkStart w:id="26" w:name="_Toc98105301"/>
      <w:r>
        <w:lastRenderedPageBreak/>
        <w:t>M</w:t>
      </w:r>
      <w:r w:rsidR="00064EE2">
        <w:t>odely</w:t>
      </w:r>
      <w:r w:rsidR="00663C13">
        <w:t xml:space="preserve"> strojového učenia trénované pomocou </w:t>
      </w:r>
      <w:proofErr w:type="spellStart"/>
      <w:r w:rsidR="00663C13">
        <w:t>AutoML</w:t>
      </w:r>
      <w:bookmarkEnd w:id="26"/>
      <w:proofErr w:type="spellEnd"/>
    </w:p>
    <w:p w14:paraId="69D38071" w14:textId="14284A70" w:rsidR="001E5FE1" w:rsidRDefault="001E5FE1" w:rsidP="00811A7F">
      <w:pPr>
        <w:pStyle w:val="Nadpis2urovne"/>
        <w:numPr>
          <w:ilvl w:val="1"/>
          <w:numId w:val="5"/>
        </w:numPr>
      </w:pPr>
      <w:bookmarkStart w:id="27" w:name="_Toc98105302"/>
      <w:proofErr w:type="spellStart"/>
      <w:r w:rsidRPr="00F04DDB">
        <w:t>Seasonal</w:t>
      </w:r>
      <w:proofErr w:type="spellEnd"/>
      <w:r w:rsidRPr="00F04DDB">
        <w:t xml:space="preserve"> </w:t>
      </w:r>
      <w:proofErr w:type="spellStart"/>
      <w:r w:rsidR="00125B44" w:rsidRPr="00F04DDB">
        <w:t>Naive</w:t>
      </w:r>
      <w:bookmarkEnd w:id="27"/>
      <w:proofErr w:type="spellEnd"/>
    </w:p>
    <w:p w14:paraId="68BC63DB" w14:textId="0058159B" w:rsidR="00663C13" w:rsidRPr="00663C13" w:rsidRDefault="00CB2F4F" w:rsidP="009F7E48">
      <w:pPr>
        <w:pStyle w:val="Zakladny"/>
      </w:pPr>
      <w:r>
        <w:rPr>
          <w:i/>
          <w:iCs/>
        </w:rPr>
        <w:t xml:space="preserve">(Spracoval: Marek </w:t>
      </w:r>
      <w:proofErr w:type="spellStart"/>
      <w:r>
        <w:rPr>
          <w:i/>
          <w:iCs/>
        </w:rPr>
        <w:t>Kačmár</w:t>
      </w:r>
      <w:proofErr w:type="spellEnd"/>
      <w:r>
        <w:rPr>
          <w:i/>
          <w:iCs/>
        </w:rPr>
        <w:t>)</w:t>
      </w:r>
    </w:p>
    <w:p w14:paraId="6DCCA08E" w14:textId="1443E5CA" w:rsidR="001E5FE1" w:rsidRDefault="001E5FE1" w:rsidP="009F7E48">
      <w:pPr>
        <w:pStyle w:val="Zakladny"/>
      </w:pPr>
      <w:proofErr w:type="spellStart"/>
      <w:r>
        <w:t>Seasonal</w:t>
      </w:r>
      <w:proofErr w:type="spellEnd"/>
      <w:r>
        <w:t xml:space="preserve"> </w:t>
      </w:r>
      <w:proofErr w:type="spellStart"/>
      <w:r>
        <w:t>naive</w:t>
      </w:r>
      <w:proofErr w:type="spellEnd"/>
      <w:r>
        <w:t xml:space="preserve"> je jeden z </w:t>
      </w:r>
      <w:r w:rsidR="005024A4">
        <w:t>viacerých</w:t>
      </w:r>
      <w:r>
        <w:t xml:space="preserve"> modelov, ktoré používa Microsoft </w:t>
      </w:r>
      <w:proofErr w:type="spellStart"/>
      <w:r>
        <w:t>Azure</w:t>
      </w:r>
      <w:proofErr w:type="spellEnd"/>
      <w:r>
        <w:t xml:space="preserve"> pri predpovedi daného pripraveného </w:t>
      </w:r>
      <w:proofErr w:type="spellStart"/>
      <w:r>
        <w:t>datasetu</w:t>
      </w:r>
      <w:proofErr w:type="spellEnd"/>
      <w:r>
        <w:t xml:space="preserve">. Tento model je veľmi jednoduchý, no napriek tomu efektívny. </w:t>
      </w:r>
    </w:p>
    <w:p w14:paraId="2809009D" w14:textId="07596AC4" w:rsidR="000735CB" w:rsidRDefault="000735CB" w:rsidP="009F7E48">
      <w:pPr>
        <w:pStyle w:val="Zakladny"/>
      </w:pPr>
      <w:r w:rsidRPr="00A9583F">
        <w:rPr>
          <w:noProof/>
          <w:szCs w:val="24"/>
        </w:rPr>
        <w:drawing>
          <wp:anchor distT="0" distB="0" distL="114300" distR="114300" simplePos="0" relativeHeight="251678720" behindDoc="0" locked="0" layoutInCell="1" allowOverlap="1" wp14:anchorId="2C9A3248" wp14:editId="7E35EE19">
            <wp:simplePos x="0" y="0"/>
            <wp:positionH relativeFrom="margin">
              <wp:align>center</wp:align>
            </wp:positionH>
            <wp:positionV relativeFrom="paragraph">
              <wp:posOffset>1287145</wp:posOffset>
            </wp:positionV>
            <wp:extent cx="2894881" cy="639810"/>
            <wp:effectExtent l="38100" t="38100" r="39370" b="46355"/>
            <wp:wrapTopAndBottom/>
            <wp:docPr id="16" name="Obrázok 6" descr="Obrázok, na ktorom je text&#10;&#10;Automaticky generovaný popis">
              <a:extLst xmlns:a="http://schemas.openxmlformats.org/drawingml/2006/main">
                <a:ext uri="{FF2B5EF4-FFF2-40B4-BE49-F238E27FC236}">
                  <a16:creationId xmlns:a16="http://schemas.microsoft.com/office/drawing/2014/main" id="{E1AD683E-7F5F-40A9-B766-D2412DBC1A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6" descr="Obrázok, na ktorom je text&#10;&#10;Automaticky generovaný popis">
                      <a:extLst>
                        <a:ext uri="{FF2B5EF4-FFF2-40B4-BE49-F238E27FC236}">
                          <a16:creationId xmlns:a16="http://schemas.microsoft.com/office/drawing/2014/main" id="{E1AD683E-7F5F-40A9-B766-D2412DBC1A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881" cy="639810"/>
                    </a:xfrm>
                    <a:prstGeom prst="rect">
                      <a:avLst/>
                    </a:prstGeom>
                    <a:ln w="38100"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5FE1">
        <w:t>Používa sa hlavne pri sezónnych dátach, t. j. každá predpoveď je rovná poslednej pozorovanej hodnote v rovnakej „sezóne“ v danom roku (napr. pri predpovedaní hodnôt z mesiaca Február si model bude brať hodnoty z Februára minulého roku).</w:t>
      </w:r>
      <w:r>
        <w:t xml:space="preserve"> </w:t>
      </w:r>
      <w:sdt>
        <w:sdtPr>
          <w:id w:val="-1803677852"/>
          <w:citation/>
        </w:sdtPr>
        <w:sdtEndPr/>
        <w:sdtContent>
          <w:r>
            <w:fldChar w:fldCharType="begin"/>
          </w:r>
          <w:r w:rsidR="00AC465F">
            <w:rPr>
              <w:lang w:val="en-US"/>
            </w:rPr>
            <w:instrText xml:space="preserve">CITATION TBa15 \l 1033 </w:instrText>
          </w:r>
          <w:r>
            <w:fldChar w:fldCharType="separate"/>
          </w:r>
          <w:r w:rsidR="00AC465F" w:rsidRPr="00AC465F">
            <w:rPr>
              <w:noProof/>
              <w:lang w:val="en-US"/>
            </w:rPr>
            <w:t>(T. Baldigara, 2015)</w:t>
          </w:r>
          <w:r>
            <w:fldChar w:fldCharType="end"/>
          </w:r>
        </w:sdtContent>
      </w:sdt>
    </w:p>
    <w:p w14:paraId="167A9EDE" w14:textId="69D83748" w:rsidR="00E03B22" w:rsidRDefault="000735CB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1768168" wp14:editId="080D10FB">
                <wp:simplePos x="0" y="0"/>
                <wp:positionH relativeFrom="page">
                  <wp:align>center</wp:align>
                </wp:positionH>
                <wp:positionV relativeFrom="paragraph">
                  <wp:posOffset>816610</wp:posOffset>
                </wp:positionV>
                <wp:extent cx="2894330" cy="175895"/>
                <wp:effectExtent l="0" t="0" r="1270" b="0"/>
                <wp:wrapTopAndBottom/>
                <wp:docPr id="11" name="Textové po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4330" cy="1758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F7F541" w14:textId="37487092" w:rsidR="00287240" w:rsidRPr="00153696" w:rsidRDefault="00287240" w:rsidP="00287240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28" w:name="_Toc97399506"/>
                            <w:r>
                              <w:t xml:space="preserve">Rovnica </w:t>
                            </w:r>
                            <w:r w:rsidR="0087496B">
                              <w:fldChar w:fldCharType="begin"/>
                            </w:r>
                            <w:r w:rsidR="0087496B">
                              <w:instrText xml:space="preserve"> SEQ Rovnica \* ARABIC </w:instrText>
                            </w:r>
                            <w:r w:rsidR="0087496B">
                              <w:fldChar w:fldCharType="separate"/>
                            </w:r>
                            <w:r w:rsidR="001B55CA">
                              <w:rPr>
                                <w:noProof/>
                              </w:rPr>
                              <w:t>1</w:t>
                            </w:r>
                            <w:r w:rsidR="0087496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Rovnica </w:t>
                            </w:r>
                            <w:proofErr w:type="spellStart"/>
                            <w:r>
                              <w:t>Seasonal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Naive</w:t>
                            </w:r>
                            <w:proofErr w:type="spellEnd"/>
                          </w:p>
                          <w:p w14:paraId="2288A0C5" w14:textId="77777777" w:rsidR="00F919C7" w:rsidRDefault="00F919C7"/>
                          <w:p w14:paraId="6E8C7D9B" w14:textId="77777777" w:rsidR="00287240" w:rsidRPr="00153696" w:rsidRDefault="001B55CA" w:rsidP="00287240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r>
                              <w:t xml:space="preserve">Rovnica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Rovnica \* ARABIC </w:instrText>
                            </w:r>
                            <w:r w:rsidR="002B197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</w:t>
                            </w:r>
                            <w:r w:rsidRPr="00AB1380">
                              <w:t>odel ARIMA</w:t>
                            </w:r>
                            <w:r>
                              <w:t xml:space="preserve"> </w:t>
                            </w:r>
                            <w:sdt>
                              <w:sdtPr>
                                <w:id w:val="-645284481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PyF16 \l 1033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lang w:val="en-US"/>
                                  </w:rPr>
                                  <w:t>(PyFlux, 2016)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r w:rsidR="00287240">
                              <w:t xml:space="preserve">Rovnica </w:t>
                            </w:r>
                            <w:r w:rsidR="0087496B">
                              <w:fldChar w:fldCharType="begin"/>
                            </w:r>
                            <w:r w:rsidR="0087496B">
                              <w:instrText xml:space="preserve"> SEQ Rovnica \* ARABIC </w:instrText>
                            </w:r>
                            <w:r w:rsidR="0087496B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87496B">
                              <w:rPr>
                                <w:noProof/>
                              </w:rPr>
                              <w:fldChar w:fldCharType="end"/>
                            </w:r>
                            <w:r w:rsidR="00287240">
                              <w:t xml:space="preserve">: Rovnica </w:t>
                            </w:r>
                            <w:proofErr w:type="spellStart"/>
                            <w:r w:rsidR="00287240">
                              <w:t>Seasonal</w:t>
                            </w:r>
                            <w:proofErr w:type="spellEnd"/>
                            <w:r w:rsidR="00287240">
                              <w:t xml:space="preserve"> </w:t>
                            </w:r>
                            <w:proofErr w:type="spellStart"/>
                            <w:r w:rsidR="00287240">
                              <w:t>Naive</w:t>
                            </w:r>
                            <w:proofErr w:type="spellEnd"/>
                          </w:p>
                          <w:p w14:paraId="1EBB8D8F" w14:textId="77777777" w:rsidR="00000000" w:rsidRDefault="00344827"/>
                          <w:p w14:paraId="1C32704E" w14:textId="77777777" w:rsidR="001B55CA" w:rsidRPr="008B0169" w:rsidRDefault="001B55CA" w:rsidP="001B55C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r>
                              <w:t xml:space="preserve">Rovnica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Rovnica \* ARABIC </w:instrText>
                            </w:r>
                            <w:r w:rsidR="002B197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</w:t>
                            </w:r>
                            <w:r w:rsidRPr="00AB1380">
                              <w:t>odel ARIMA</w:t>
                            </w:r>
                            <w:r>
                              <w:t xml:space="preserve"> </w:t>
                            </w:r>
                            <w:sdt>
                              <w:sdtPr>
                                <w:id w:val="359632881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PyF16 \l 1033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lang w:val="en-US"/>
                                  </w:rPr>
                                  <w:t>(PyFlux, 2016)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</w:p>
                          <w:p w14:paraId="560B3381" w14:textId="77777777" w:rsidR="00F919C7" w:rsidRDefault="00F919C7"/>
                          <w:p w14:paraId="3E9B00BA" w14:textId="06C3CD89" w:rsidR="00287240" w:rsidRPr="00153696" w:rsidRDefault="001B55CA" w:rsidP="00287240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r>
                              <w:t xml:space="preserve">Rovnica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Rovnica \* ARABIC </w:instrText>
                            </w:r>
                            <w:r w:rsidR="002B197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</w:t>
                            </w:r>
                            <w:r w:rsidRPr="00380068">
                              <w:t>odel ARIMAX</w:t>
                            </w:r>
                            <w:r>
                              <w:t xml:space="preserve"> </w:t>
                            </w:r>
                            <w:sdt>
                              <w:sdtPr>
                                <w:id w:val="1888209923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PyF161 \l 1033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lang w:val="en-US"/>
                                  </w:rPr>
                                  <w:t>(PyFlux, 2016)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r>
                              <w:t xml:space="preserve">Rovnica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Rovnica \* ARABIC </w:instrText>
                            </w:r>
                            <w:r w:rsidR="002B197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</w:t>
                            </w:r>
                            <w:r w:rsidRPr="00AB1380">
                              <w:t>odel ARIMA</w:t>
                            </w:r>
                            <w:r>
                              <w:t xml:space="preserve"> </w:t>
                            </w:r>
                            <w:sdt>
                              <w:sdtPr>
                                <w:id w:val="-427807807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PyF16 \l 1033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lang w:val="en-US"/>
                                  </w:rPr>
                                  <w:t>(PyFlux, 2016)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r w:rsidR="00287240">
                              <w:t xml:space="preserve">Rovnica </w:t>
                            </w:r>
                            <w:r w:rsidR="0087496B">
                              <w:fldChar w:fldCharType="begin"/>
                            </w:r>
                            <w:r w:rsidR="0087496B">
                              <w:instrText xml:space="preserve"> SEQ Rovnica \* ARABIC </w:instrText>
                            </w:r>
                            <w:r w:rsidR="0087496B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87496B">
                              <w:rPr>
                                <w:noProof/>
                              </w:rPr>
                              <w:fldChar w:fldCharType="end"/>
                            </w:r>
                            <w:r w:rsidR="00287240">
                              <w:t xml:space="preserve">: Rovnica </w:t>
                            </w:r>
                            <w:proofErr w:type="spellStart"/>
                            <w:r w:rsidR="00287240">
                              <w:t>Seasonal</w:t>
                            </w:r>
                            <w:proofErr w:type="spellEnd"/>
                            <w:r w:rsidR="00287240">
                              <w:t xml:space="preserve"> </w:t>
                            </w:r>
                            <w:proofErr w:type="spellStart"/>
                            <w:r w:rsidR="00287240">
                              <w:t>Naive</w:t>
                            </w:r>
                            <w:proofErr w:type="spellEnd"/>
                          </w:p>
                          <w:p w14:paraId="5B77BE5A" w14:textId="77777777" w:rsidR="00F919C7" w:rsidRDefault="00F919C7"/>
                          <w:p w14:paraId="30161E37" w14:textId="1BCE7A49" w:rsidR="00287240" w:rsidRPr="00153696" w:rsidRDefault="001B55CA" w:rsidP="00287240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r>
                              <w:t xml:space="preserve">Rovnica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Rovnica \* ARABIC </w:instrText>
                            </w:r>
                            <w:r w:rsidR="002B197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</w:t>
                            </w:r>
                            <w:r w:rsidRPr="00AB1380">
                              <w:t>odel ARIMA</w:t>
                            </w:r>
                            <w:r>
                              <w:t xml:space="preserve"> </w:t>
                            </w:r>
                            <w:sdt>
                              <w:sdtPr>
                                <w:id w:val="-2124604009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PyF16 \l 1033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lang w:val="en-US"/>
                                  </w:rPr>
                                  <w:t>(PyFlux, 2016)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r w:rsidR="00287240">
                              <w:t xml:space="preserve">Rovnica </w:t>
                            </w:r>
                            <w:r w:rsidR="0087496B">
                              <w:fldChar w:fldCharType="begin"/>
                            </w:r>
                            <w:r w:rsidR="0087496B">
                              <w:instrText xml:space="preserve"> SEQ Rovnica \* ARABIC </w:instrText>
                            </w:r>
                            <w:r w:rsidR="0087496B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87496B">
                              <w:rPr>
                                <w:noProof/>
                              </w:rPr>
                              <w:fldChar w:fldCharType="end"/>
                            </w:r>
                            <w:r w:rsidR="00287240">
                              <w:t xml:space="preserve">: Rovnica </w:t>
                            </w:r>
                            <w:proofErr w:type="spellStart"/>
                            <w:r w:rsidR="00287240">
                              <w:t>Seasonal</w:t>
                            </w:r>
                            <w:proofErr w:type="spellEnd"/>
                            <w:r w:rsidR="00287240">
                              <w:t xml:space="preserve"> </w:t>
                            </w:r>
                            <w:proofErr w:type="spellStart"/>
                            <w:r w:rsidR="00287240">
                              <w:t>Naive</w:t>
                            </w:r>
                            <w:bookmarkEnd w:id="2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68168" id="Textové pole 11" o:spid="_x0000_s1030" type="#_x0000_t202" style="position:absolute;left:0;text-align:left;margin-left:0;margin-top:64.3pt;width:227.9pt;height:13.85pt;z-index:251732992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" stroked="f">
                <v:textbox inset="0,0,0,0">
                  <w:txbxContent>
                    <w:p w14:paraId="6BF7F541" w14:textId="37487092" w:rsidR="00287240" w:rsidRPr="00153696" w:rsidRDefault="00287240" w:rsidP="00287240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29" w:name="_Toc97399506"/>
                      <w:r>
                        <w:t xml:space="preserve">Rovnica </w:t>
                      </w:r>
                      <w:r w:rsidR="0087496B">
                        <w:fldChar w:fldCharType="begin"/>
                      </w:r>
                      <w:r w:rsidR="0087496B">
                        <w:instrText xml:space="preserve"> SEQ Rovnica \* ARABIC </w:instrText>
                      </w:r>
                      <w:r w:rsidR="0087496B">
                        <w:fldChar w:fldCharType="separate"/>
                      </w:r>
                      <w:r w:rsidR="001B55CA">
                        <w:rPr>
                          <w:noProof/>
                        </w:rPr>
                        <w:t>1</w:t>
                      </w:r>
                      <w:r w:rsidR="0087496B">
                        <w:rPr>
                          <w:noProof/>
                        </w:rPr>
                        <w:fldChar w:fldCharType="end"/>
                      </w:r>
                      <w:r>
                        <w:t xml:space="preserve">: Rovnica </w:t>
                      </w:r>
                      <w:proofErr w:type="spellStart"/>
                      <w:r>
                        <w:t>Seasonal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Naive</w:t>
                      </w:r>
                      <w:proofErr w:type="spellEnd"/>
                    </w:p>
                    <w:p w14:paraId="2288A0C5" w14:textId="77777777" w:rsidR="00F919C7" w:rsidRDefault="00F919C7"/>
                    <w:p w14:paraId="6E8C7D9B" w14:textId="77777777" w:rsidR="00287240" w:rsidRPr="00153696" w:rsidRDefault="001B55CA" w:rsidP="00287240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r>
                        <w:t xml:space="preserve">Rovnica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Rovnica \* ARABIC </w:instrText>
                      </w:r>
                      <w:r w:rsidR="002B1977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M</w:t>
                      </w:r>
                      <w:r w:rsidRPr="00AB1380">
                        <w:t>odel ARIMA</w:t>
                      </w:r>
                      <w:r>
                        <w:t xml:space="preserve"> </w:t>
                      </w:r>
                      <w:sdt>
                        <w:sdtPr>
                          <w:id w:val="-645284481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PyF16 \l 1033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lang w:val="en-US"/>
                            </w:rPr>
                            <w:t>(PyFlux, 2016)</w:t>
                          </w:r>
                          <w:r>
                            <w:fldChar w:fldCharType="end"/>
                          </w:r>
                        </w:sdtContent>
                      </w:sdt>
                      <w:r w:rsidR="00287240">
                        <w:t xml:space="preserve">Rovnica </w:t>
                      </w:r>
                      <w:r w:rsidR="0087496B">
                        <w:fldChar w:fldCharType="begin"/>
                      </w:r>
                      <w:r w:rsidR="0087496B">
                        <w:instrText xml:space="preserve"> SEQ Rovnica \* ARABIC </w:instrText>
                      </w:r>
                      <w:r w:rsidR="0087496B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87496B">
                        <w:rPr>
                          <w:noProof/>
                        </w:rPr>
                        <w:fldChar w:fldCharType="end"/>
                      </w:r>
                      <w:r w:rsidR="00287240">
                        <w:t xml:space="preserve">: Rovnica </w:t>
                      </w:r>
                      <w:proofErr w:type="spellStart"/>
                      <w:r w:rsidR="00287240">
                        <w:t>Seasonal</w:t>
                      </w:r>
                      <w:proofErr w:type="spellEnd"/>
                      <w:r w:rsidR="00287240">
                        <w:t xml:space="preserve"> </w:t>
                      </w:r>
                      <w:proofErr w:type="spellStart"/>
                      <w:r w:rsidR="00287240">
                        <w:t>Naive</w:t>
                      </w:r>
                      <w:proofErr w:type="spellEnd"/>
                    </w:p>
                    <w:p w14:paraId="1EBB8D8F" w14:textId="77777777" w:rsidR="00000000" w:rsidRDefault="00344827"/>
                    <w:p w14:paraId="1C32704E" w14:textId="77777777" w:rsidR="001B55CA" w:rsidRPr="008B0169" w:rsidRDefault="001B55CA" w:rsidP="001B55C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r>
                        <w:t xml:space="preserve">Rovnica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Rovnica \* ARABIC </w:instrText>
                      </w:r>
                      <w:r w:rsidR="002B1977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M</w:t>
                      </w:r>
                      <w:r w:rsidRPr="00AB1380">
                        <w:t>odel ARIMA</w:t>
                      </w:r>
                      <w:r>
                        <w:t xml:space="preserve"> </w:t>
                      </w:r>
                      <w:sdt>
                        <w:sdtPr>
                          <w:id w:val="359632881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PyF16 \l 1033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lang w:val="en-US"/>
                            </w:rPr>
                            <w:t>(PyFlux, 2016)</w:t>
                          </w:r>
                          <w:r>
                            <w:fldChar w:fldCharType="end"/>
                          </w:r>
                        </w:sdtContent>
                      </w:sdt>
                    </w:p>
                    <w:p w14:paraId="560B3381" w14:textId="77777777" w:rsidR="00F919C7" w:rsidRDefault="00F919C7"/>
                    <w:p w14:paraId="3E9B00BA" w14:textId="06C3CD89" w:rsidR="00287240" w:rsidRPr="00153696" w:rsidRDefault="001B55CA" w:rsidP="00287240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r>
                        <w:t xml:space="preserve">Rovnica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Rovnica \* ARABIC </w:instrText>
                      </w:r>
                      <w:r w:rsidR="002B1977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M</w:t>
                      </w:r>
                      <w:r w:rsidRPr="00380068">
                        <w:t>odel ARIMAX</w:t>
                      </w:r>
                      <w:r>
                        <w:t xml:space="preserve"> </w:t>
                      </w:r>
                      <w:sdt>
                        <w:sdtPr>
                          <w:id w:val="1888209923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PyF161 \l 1033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lang w:val="en-US"/>
                            </w:rPr>
                            <w:t>(PyFlux, 2016)</w:t>
                          </w:r>
                          <w:r>
                            <w:fldChar w:fldCharType="end"/>
                          </w:r>
                        </w:sdtContent>
                      </w:sdt>
                      <w:r>
                        <w:t xml:space="preserve">Rovnica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Rovnica \* ARABIC </w:instrText>
                      </w:r>
                      <w:r w:rsidR="002B1977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M</w:t>
                      </w:r>
                      <w:r w:rsidRPr="00AB1380">
                        <w:t>odel ARIMA</w:t>
                      </w:r>
                      <w:r>
                        <w:t xml:space="preserve"> </w:t>
                      </w:r>
                      <w:sdt>
                        <w:sdtPr>
                          <w:id w:val="-427807807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PyF16 \l 1033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lang w:val="en-US"/>
                            </w:rPr>
                            <w:t>(PyFlux, 2016)</w:t>
                          </w:r>
                          <w:r>
                            <w:fldChar w:fldCharType="end"/>
                          </w:r>
                        </w:sdtContent>
                      </w:sdt>
                      <w:r w:rsidR="00287240">
                        <w:t xml:space="preserve">Rovnica </w:t>
                      </w:r>
                      <w:r w:rsidR="0087496B">
                        <w:fldChar w:fldCharType="begin"/>
                      </w:r>
                      <w:r w:rsidR="0087496B">
                        <w:instrText xml:space="preserve"> SEQ Rovnica \* ARABIC </w:instrText>
                      </w:r>
                      <w:r w:rsidR="0087496B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87496B">
                        <w:rPr>
                          <w:noProof/>
                        </w:rPr>
                        <w:fldChar w:fldCharType="end"/>
                      </w:r>
                      <w:r w:rsidR="00287240">
                        <w:t xml:space="preserve">: Rovnica </w:t>
                      </w:r>
                      <w:proofErr w:type="spellStart"/>
                      <w:r w:rsidR="00287240">
                        <w:t>Seasonal</w:t>
                      </w:r>
                      <w:proofErr w:type="spellEnd"/>
                      <w:r w:rsidR="00287240">
                        <w:t xml:space="preserve"> </w:t>
                      </w:r>
                      <w:proofErr w:type="spellStart"/>
                      <w:r w:rsidR="00287240">
                        <w:t>Naive</w:t>
                      </w:r>
                      <w:proofErr w:type="spellEnd"/>
                    </w:p>
                    <w:p w14:paraId="5B77BE5A" w14:textId="77777777" w:rsidR="00F919C7" w:rsidRDefault="00F919C7"/>
                    <w:p w14:paraId="30161E37" w14:textId="1BCE7A49" w:rsidR="00287240" w:rsidRPr="00153696" w:rsidRDefault="001B55CA" w:rsidP="00287240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r>
                        <w:t xml:space="preserve">Rovnica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Rovnica \* ARABIC </w:instrText>
                      </w:r>
                      <w:r w:rsidR="002B1977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M</w:t>
                      </w:r>
                      <w:r w:rsidRPr="00AB1380">
                        <w:t>odel ARIMA</w:t>
                      </w:r>
                      <w:r>
                        <w:t xml:space="preserve"> </w:t>
                      </w:r>
                      <w:sdt>
                        <w:sdtPr>
                          <w:id w:val="-2124604009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PyF16 \l 1033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lang w:val="en-US"/>
                            </w:rPr>
                            <w:t>(PyFlux, 2016)</w:t>
                          </w:r>
                          <w:r>
                            <w:fldChar w:fldCharType="end"/>
                          </w:r>
                        </w:sdtContent>
                      </w:sdt>
                      <w:r w:rsidR="00287240">
                        <w:t xml:space="preserve">Rovnica </w:t>
                      </w:r>
                      <w:r w:rsidR="0087496B">
                        <w:fldChar w:fldCharType="begin"/>
                      </w:r>
                      <w:r w:rsidR="0087496B">
                        <w:instrText xml:space="preserve"> SEQ Rovnica \* ARABIC </w:instrText>
                      </w:r>
                      <w:r w:rsidR="0087496B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87496B">
                        <w:rPr>
                          <w:noProof/>
                        </w:rPr>
                        <w:fldChar w:fldCharType="end"/>
                      </w:r>
                      <w:r w:rsidR="00287240">
                        <w:t xml:space="preserve">: Rovnica </w:t>
                      </w:r>
                      <w:proofErr w:type="spellStart"/>
                      <w:r w:rsidR="00287240">
                        <w:t>Seasonal</w:t>
                      </w:r>
                      <w:proofErr w:type="spellEnd"/>
                      <w:r w:rsidR="00287240">
                        <w:t xml:space="preserve"> </w:t>
                      </w:r>
                      <w:proofErr w:type="spellStart"/>
                      <w:r w:rsidR="00287240">
                        <w:t>Naive</w:t>
                      </w:r>
                      <w:bookmarkEnd w:id="29"/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1E5FE1">
        <w:t>Jeho rovnica vyzerá nasledovne:</w:t>
      </w:r>
    </w:p>
    <w:p w14:paraId="6C323FAE" w14:textId="6464DF3A" w:rsidR="00BC1815" w:rsidRDefault="001E5FE1" w:rsidP="009F7E48">
      <w:pPr>
        <w:pStyle w:val="Zakladny"/>
      </w:pPr>
      <w:r w:rsidRPr="001E5FE1">
        <w:t>kde m predstavuje hodnotu sezónnej periódy a k je výsledné číslo výpočtu (h-1)/m – počtu kompletných rokov v predpovedi pred stanoveným časom T + h. Model má najlepšiu efektivitu, keď je použitý pri ekonomických alebo finančných predpovediach.</w:t>
      </w:r>
      <w:sdt>
        <w:sdtPr>
          <w:id w:val="782230496"/>
          <w:citation/>
        </w:sdtPr>
        <w:sdtEndPr/>
        <w:sdtContent>
          <w:r w:rsidR="00AC465F">
            <w:fldChar w:fldCharType="begin"/>
          </w:r>
          <w:r w:rsidR="00AC465F">
            <w:rPr>
              <w:lang w:val="en-US"/>
            </w:rPr>
            <w:instrText xml:space="preserve">CITATION Hyn18 \l 1033 </w:instrText>
          </w:r>
          <w:r w:rsidR="00AC465F">
            <w:fldChar w:fldCharType="separate"/>
          </w:r>
          <w:r w:rsidR="00AC465F">
            <w:rPr>
              <w:noProof/>
              <w:lang w:val="en-US"/>
            </w:rPr>
            <w:t xml:space="preserve"> </w:t>
          </w:r>
          <w:r w:rsidR="00AC465F" w:rsidRPr="00AC465F">
            <w:rPr>
              <w:noProof/>
              <w:lang w:val="en-US"/>
            </w:rPr>
            <w:t>(Hyndman, 2018)</w:t>
          </w:r>
          <w:r w:rsidR="00AC465F">
            <w:fldChar w:fldCharType="end"/>
          </w:r>
        </w:sdtContent>
      </w:sdt>
    </w:p>
    <w:p w14:paraId="2FDB9D72" w14:textId="2798A2F4" w:rsidR="00FE2497" w:rsidRDefault="00FE2497" w:rsidP="00F04DDB">
      <w:pPr>
        <w:pStyle w:val="Nadpis2urovne"/>
      </w:pPr>
      <w:bookmarkStart w:id="30" w:name="_Toc98105303"/>
      <w:r>
        <w:t>ARIMA a</w:t>
      </w:r>
      <w:r w:rsidR="00663C13">
        <w:t> </w:t>
      </w:r>
      <w:r>
        <w:t>ARIMAX</w:t>
      </w:r>
      <w:bookmarkEnd w:id="30"/>
    </w:p>
    <w:p w14:paraId="2749FB47" w14:textId="4B531A4A" w:rsidR="00663C13" w:rsidRPr="00663C13" w:rsidRDefault="008E3575" w:rsidP="009F7E48">
      <w:pPr>
        <w:pStyle w:val="Zakladny"/>
      </w:pPr>
      <w:r>
        <w:rPr>
          <w:i/>
          <w:iCs/>
        </w:rPr>
        <w:t xml:space="preserve">(Spracoval: Juraj </w:t>
      </w:r>
      <w:proofErr w:type="spellStart"/>
      <w:r>
        <w:rPr>
          <w:i/>
          <w:iCs/>
        </w:rPr>
        <w:t>Puszter</w:t>
      </w:r>
      <w:proofErr w:type="spellEnd"/>
      <w:r>
        <w:rPr>
          <w:i/>
          <w:iCs/>
        </w:rPr>
        <w:t>)</w:t>
      </w:r>
    </w:p>
    <w:p w14:paraId="557AB25B" w14:textId="2F04CC7D" w:rsidR="00FE2497" w:rsidRDefault="00FE2497" w:rsidP="009F7E48">
      <w:pPr>
        <w:pStyle w:val="Zakladny"/>
      </w:pPr>
      <w:r w:rsidRPr="00FE2497">
        <w:t xml:space="preserve">ARIMA je skratka pre Auto </w:t>
      </w:r>
      <w:proofErr w:type="spellStart"/>
      <w:r w:rsidRPr="00FE2497">
        <w:t>Regressive</w:t>
      </w:r>
      <w:proofErr w:type="spellEnd"/>
      <w:r w:rsidRPr="00FE2497">
        <w:t xml:space="preserve"> </w:t>
      </w:r>
      <w:proofErr w:type="spellStart"/>
      <w:r w:rsidRPr="00FE2497">
        <w:t>Integrated</w:t>
      </w:r>
      <w:proofErr w:type="spellEnd"/>
      <w:r w:rsidRPr="00FE2497">
        <w:t xml:space="preserve"> </w:t>
      </w:r>
      <w:proofErr w:type="spellStart"/>
      <w:r w:rsidRPr="00FE2497">
        <w:t>Moving</w:t>
      </w:r>
      <w:proofErr w:type="spellEnd"/>
      <w:r w:rsidRPr="00FE2497">
        <w:t xml:space="preserve"> </w:t>
      </w:r>
      <w:proofErr w:type="spellStart"/>
      <w:r w:rsidRPr="00FE2497">
        <w:t>Average</w:t>
      </w:r>
      <w:proofErr w:type="spellEnd"/>
      <w:r w:rsidRPr="00FE2497">
        <w:t>. Je to trieda modelov ktorá predpovedá zadané časové rady (</w:t>
      </w:r>
      <w:proofErr w:type="spellStart"/>
      <w:r w:rsidRPr="00FE2497">
        <w:t>time</w:t>
      </w:r>
      <w:proofErr w:type="spellEnd"/>
      <w:r w:rsidRPr="00FE2497">
        <w:t xml:space="preserve"> </w:t>
      </w:r>
      <w:proofErr w:type="spellStart"/>
      <w:r w:rsidRPr="00FE2497">
        <w:t>series</w:t>
      </w:r>
      <w:proofErr w:type="spellEnd"/>
      <w:r w:rsidRPr="00FE2497">
        <w:t xml:space="preserve">) na základe svojich vlastných minulých hodnôt. Auto </w:t>
      </w:r>
      <w:proofErr w:type="spellStart"/>
      <w:r w:rsidRPr="00FE2497">
        <w:t>regresive</w:t>
      </w:r>
      <w:proofErr w:type="spellEnd"/>
      <w:r w:rsidRPr="00FE2497">
        <w:t xml:space="preserve"> v názve znamená, že je to lineárny regresný model</w:t>
      </w:r>
      <w:r w:rsidR="00CC3F91">
        <w:t xml:space="preserve"> </w:t>
      </w:r>
      <w:sdt>
        <w:sdtPr>
          <w:id w:val="1297643297"/>
          <w:citation/>
        </w:sdtPr>
        <w:sdtEndPr/>
        <w:sdtContent>
          <w:r w:rsidR="00CC3F91">
            <w:fldChar w:fldCharType="begin"/>
          </w:r>
          <w:r w:rsidR="00CC3F91">
            <w:instrText xml:space="preserve"> CITATION Kos17 \l 1051 </w:instrText>
          </w:r>
          <w:r w:rsidR="00CC3F91">
            <w:fldChar w:fldCharType="separate"/>
          </w:r>
          <w:r w:rsidR="00CC3F91">
            <w:rPr>
              <w:noProof/>
            </w:rPr>
            <w:t>(Kravchuk, 2017)</w:t>
          </w:r>
          <w:r w:rsidR="00CC3F91">
            <w:fldChar w:fldCharType="end"/>
          </w:r>
        </w:sdtContent>
      </w:sdt>
      <w:r w:rsidRPr="00FE2497">
        <w:t>.</w:t>
      </w:r>
    </w:p>
    <w:p w14:paraId="45F3B68B" w14:textId="381F35B5" w:rsidR="00FE2497" w:rsidRDefault="00FE2497" w:rsidP="009F7E48">
      <w:pPr>
        <w:pStyle w:val="Zakladny"/>
      </w:pPr>
      <w:r w:rsidRPr="00FE2497">
        <w:t>Model je charakterizovaný 3 výrazmi p, d, q.</w:t>
      </w:r>
    </w:p>
    <w:p w14:paraId="3BB00C6B" w14:textId="5CBD6F9D" w:rsidR="00FE2497" w:rsidRDefault="00FE2497" w:rsidP="009F7E48">
      <w:pPr>
        <w:pStyle w:val="Zakladny"/>
        <w:numPr>
          <w:ilvl w:val="0"/>
          <w:numId w:val="3"/>
        </w:numPr>
      </w:pPr>
      <w:r>
        <w:t>p - Odkazuje na počet oneskorení (</w:t>
      </w:r>
      <w:proofErr w:type="spellStart"/>
      <w:r>
        <w:t>lags</w:t>
      </w:r>
      <w:proofErr w:type="spellEnd"/>
      <w:r>
        <w:t xml:space="preserve">) Y ktoré sa majú použiť ako predikáty. </w:t>
      </w:r>
    </w:p>
    <w:p w14:paraId="6BD932DE" w14:textId="12CDB1F1" w:rsidR="00FE2497" w:rsidRDefault="00FE2497" w:rsidP="009F7E48">
      <w:pPr>
        <w:pStyle w:val="Zakladny"/>
        <w:numPr>
          <w:ilvl w:val="0"/>
          <w:numId w:val="3"/>
        </w:numPr>
      </w:pPr>
      <w:r>
        <w:t>q - Odkazuje na počet oneskorených chýb predpovede (</w:t>
      </w:r>
      <w:proofErr w:type="spellStart"/>
      <w:r>
        <w:t>lagged</w:t>
      </w:r>
      <w:proofErr w:type="spellEnd"/>
      <w:r>
        <w:t xml:space="preserve"> </w:t>
      </w:r>
      <w:proofErr w:type="spellStart"/>
      <w:r>
        <w:t>forecast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), ktoré by mali ísť do ARIMA modelu. </w:t>
      </w:r>
    </w:p>
    <w:p w14:paraId="6B6F0CF6" w14:textId="3AA9F8D6" w:rsidR="00FE2497" w:rsidRDefault="001B55CA" w:rsidP="009F7E48">
      <w:pPr>
        <w:pStyle w:val="Zakladny"/>
        <w:numPr>
          <w:ilvl w:val="0"/>
          <w:numId w:val="3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15D5AE1" wp14:editId="3F918DAC">
                <wp:simplePos x="0" y="0"/>
                <wp:positionH relativeFrom="page">
                  <wp:align>center</wp:align>
                </wp:positionH>
                <wp:positionV relativeFrom="paragraph">
                  <wp:posOffset>1390469</wp:posOffset>
                </wp:positionV>
                <wp:extent cx="2468880" cy="201295"/>
                <wp:effectExtent l="0" t="0" r="7620" b="8255"/>
                <wp:wrapTopAndBottom/>
                <wp:docPr id="12" name="Textové po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8880" cy="2012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C09AB8" w14:textId="4FFBF17A" w:rsidR="001B55CA" w:rsidRPr="008B0169" w:rsidRDefault="001B55CA" w:rsidP="001B55C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31" w:name="_Toc97399507"/>
                            <w:r>
                              <w:t xml:space="preserve">Rovnica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Rovnica \* ARABIC </w:instrText>
                            </w:r>
                            <w:r w:rsidR="002B197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</w:t>
                            </w:r>
                            <w:r w:rsidRPr="00AB1380">
                              <w:t>odel ARIMA</w:t>
                            </w:r>
                            <w:r>
                              <w:t xml:space="preserve"> </w:t>
                            </w:r>
                            <w:sdt>
                              <w:sdtPr>
                                <w:id w:val="640463952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PyF16 \l 1033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lang w:val="en-US"/>
                                  </w:rPr>
                                  <w:t>(PyFlux, 2016)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</w:p>
                          <w:p w14:paraId="17FC4669" w14:textId="77777777" w:rsidR="00F919C7" w:rsidRDefault="00F919C7"/>
                          <w:p w14:paraId="4425DB26" w14:textId="77777777" w:rsidR="001B55CA" w:rsidRPr="008B0169" w:rsidRDefault="001B55CA" w:rsidP="001B55C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r>
                              <w:t xml:space="preserve">Rovnica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Rovnica \* ARABIC </w:instrText>
                            </w:r>
                            <w:r w:rsidR="002B197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</w:t>
                            </w:r>
                            <w:r w:rsidRPr="00380068">
                              <w:t>odel ARIMAX</w:t>
                            </w:r>
                            <w:r>
                              <w:t xml:space="preserve"> </w:t>
                            </w:r>
                            <w:sdt>
                              <w:sdtPr>
                                <w:id w:val="-1127080642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PyF161 \l 1033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lang w:val="en-US"/>
                                  </w:rPr>
                                  <w:t>(PyFlux, 2016)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r>
                              <w:t xml:space="preserve">Rovnica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Rovnica \* ARABIC </w:instrText>
                            </w:r>
                            <w:r w:rsidR="002B197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</w:t>
                            </w:r>
                            <w:r w:rsidRPr="00AB1380">
                              <w:t>odel ARIMA</w:t>
                            </w:r>
                            <w:r>
                              <w:t xml:space="preserve"> </w:t>
                            </w:r>
                            <w:sdt>
                              <w:sdtPr>
                                <w:id w:val="362869259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PyF16 \l 1033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lang w:val="en-US"/>
                                  </w:rPr>
                                  <w:t>(PyFlux, 2016)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</w:p>
                          <w:p w14:paraId="7B5512B3" w14:textId="77777777" w:rsidR="00000000" w:rsidRDefault="00344827"/>
                          <w:p w14:paraId="09BB4B53" w14:textId="77777777" w:rsidR="001B55CA" w:rsidRPr="00FF6847" w:rsidRDefault="001B55CA" w:rsidP="001B55C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Rovnica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Rovnica \* ARABIC </w:instrText>
                            </w:r>
                            <w:r w:rsidR="002B197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</w:t>
                            </w:r>
                            <w:r w:rsidRPr="00380068">
                              <w:t>odel ARIMAX</w:t>
                            </w:r>
                            <w:r>
                              <w:t xml:space="preserve"> </w:t>
                            </w:r>
                            <w:sdt>
                              <w:sdtPr>
                                <w:id w:val="-172419449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PyF161 \l 1033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lang w:val="en-US"/>
                                  </w:rPr>
                                  <w:t>(PyFlux, 2016)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</w:p>
                          <w:p w14:paraId="71457103" w14:textId="77777777" w:rsidR="00F919C7" w:rsidRDefault="00F919C7"/>
                          <w:p w14:paraId="2FB95305" w14:textId="100D7355" w:rsidR="001B55CA" w:rsidRPr="008B0169" w:rsidRDefault="00FE2497" w:rsidP="001B55C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r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4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Vytvorenie modelov ARIMAX a</w:t>
                            </w:r>
                            <w:r w:rsidR="004874C3">
                              <w:t> </w:t>
                            </w:r>
                            <w:r>
                              <w:t>SARIMAX</w:t>
                            </w:r>
                            <w:r w:rsidR="004874C3">
                              <w:t xml:space="preserve"> </w:t>
                            </w:r>
                            <w:sdt>
                              <w:sdtPr>
                                <w:id w:val="2136597392"/>
                                <w:citation/>
                              </w:sdtPr>
                              <w:sdtEndPr/>
                              <w:sdtContent>
                                <w:r w:rsidR="004874C3">
                                  <w:fldChar w:fldCharType="begin"/>
                                </w:r>
                                <w:r w:rsidR="00345011">
                                  <w:instrText xml:space="preserve">CITATION Sac22 \l 1051 </w:instrText>
                                </w:r>
                                <w:r w:rsidR="004874C3">
                                  <w:fldChar w:fldCharType="separate"/>
                                </w:r>
                                <w:r w:rsidR="00345011">
                                  <w:rPr>
                                    <w:noProof/>
                                  </w:rPr>
                                  <w:t>(Date)</w:t>
                                </w:r>
                                <w:r w:rsidR="004874C3">
                                  <w:fldChar w:fldCharType="end"/>
                                </w:r>
                              </w:sdtContent>
                            </w:sdt>
                            <w:r w:rsidR="001B55CA">
                              <w:t xml:space="preserve">Rovnica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Rovnica \* ARABIC </w:instrText>
                            </w:r>
                            <w:r w:rsidR="002B1977">
                              <w:fldChar w:fldCharType="separate"/>
                            </w:r>
                            <w:r w:rsidR="001B55CA">
                              <w:rPr>
                                <w:noProof/>
                              </w:rPr>
                              <w:t>3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 w:rsidR="001B55CA">
                              <w:t xml:space="preserve"> M</w:t>
                            </w:r>
                            <w:r w:rsidR="001B55CA" w:rsidRPr="00380068">
                              <w:t>odel ARIMAX</w:t>
                            </w:r>
                            <w:r w:rsidR="001B55CA">
                              <w:t xml:space="preserve"> </w:t>
                            </w:r>
                            <w:sdt>
                              <w:sdtPr>
                                <w:id w:val="2031756834"/>
                                <w:citation/>
                              </w:sdtPr>
                              <w:sdtEndPr/>
                              <w:sdtContent>
                                <w:r w:rsidR="001B55CA">
                                  <w:fldChar w:fldCharType="begin"/>
                                </w:r>
                                <w:r w:rsidR="001B55CA">
                                  <w:rPr>
                                    <w:lang w:val="en-US"/>
                                  </w:rPr>
                                  <w:instrText xml:space="preserve"> CITATION PyF161 \l 1033 </w:instrText>
                                </w:r>
                                <w:r w:rsidR="001B55CA">
                                  <w:fldChar w:fldCharType="separate"/>
                                </w:r>
                                <w:r w:rsidR="001B55CA">
                                  <w:rPr>
                                    <w:noProof/>
                                    <w:lang w:val="en-US"/>
                                  </w:rPr>
                                  <w:t>(PyFlux, 2016)</w:t>
                                </w:r>
                                <w:r w:rsidR="001B55CA">
                                  <w:fldChar w:fldCharType="end"/>
                                </w:r>
                              </w:sdtContent>
                            </w:sdt>
                            <w:r w:rsidR="001B55CA">
                              <w:t xml:space="preserve">Rovnica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Rovnica \* ARABIC </w:instrText>
                            </w:r>
                            <w:r w:rsidR="002B1977">
                              <w:fldChar w:fldCharType="separate"/>
                            </w:r>
                            <w:r w:rsidR="001B55CA">
                              <w:rPr>
                                <w:noProof/>
                              </w:rPr>
                              <w:t>2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 w:rsidR="001B55CA">
                              <w:t xml:space="preserve"> M</w:t>
                            </w:r>
                            <w:r w:rsidR="001B55CA" w:rsidRPr="00AB1380">
                              <w:t>odel ARIMA</w:t>
                            </w:r>
                            <w:r w:rsidR="001B55CA">
                              <w:t xml:space="preserve"> </w:t>
                            </w:r>
                            <w:sdt>
                              <w:sdtPr>
                                <w:id w:val="884064309"/>
                                <w:citation/>
                              </w:sdtPr>
                              <w:sdtEndPr/>
                              <w:sdtContent>
                                <w:r w:rsidR="001B55CA">
                                  <w:fldChar w:fldCharType="begin"/>
                                </w:r>
                                <w:r w:rsidR="001B55CA">
                                  <w:rPr>
                                    <w:lang w:val="en-US"/>
                                  </w:rPr>
                                  <w:instrText xml:space="preserve"> CITATION PyF16 \l 1033 </w:instrText>
                                </w:r>
                                <w:r w:rsidR="001B55CA">
                                  <w:fldChar w:fldCharType="separate"/>
                                </w:r>
                                <w:r w:rsidR="001B55CA">
                                  <w:rPr>
                                    <w:noProof/>
                                    <w:lang w:val="en-US"/>
                                  </w:rPr>
                                  <w:t>(PyFlux, 2016)</w:t>
                                </w:r>
                                <w:r w:rsidR="001B55CA">
                                  <w:fldChar w:fldCharType="end"/>
                                </w:r>
                              </w:sdtContent>
                            </w:sdt>
                          </w:p>
                          <w:p w14:paraId="73B2C500" w14:textId="77777777" w:rsidR="00F919C7" w:rsidRDefault="00F919C7"/>
                          <w:p w14:paraId="6466B59D" w14:textId="2C3C7734" w:rsidR="001B55CA" w:rsidRPr="008B0169" w:rsidRDefault="001B55CA" w:rsidP="001B55C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r>
                              <w:t xml:space="preserve">Rovnica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Rovnica \* ARABIC </w:instrText>
                            </w:r>
                            <w:r w:rsidR="002B197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</w:t>
                            </w:r>
                            <w:r w:rsidRPr="00380068">
                              <w:t>odel ARIMAX</w:t>
                            </w:r>
                            <w:r>
                              <w:t xml:space="preserve"> </w:t>
                            </w:r>
                            <w:sdt>
                              <w:sdtPr>
                                <w:id w:val="583275245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PyF161 \l 1033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lang w:val="en-US"/>
                                  </w:rPr>
                                  <w:t>(PyFlux, 2016)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r>
                              <w:t xml:space="preserve">Rovnica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Rovnica \* ARABIC </w:instrText>
                            </w:r>
                            <w:r w:rsidR="002B197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</w:t>
                            </w:r>
                            <w:r w:rsidRPr="00AB1380">
                              <w:t>odel ARIMA</w:t>
                            </w:r>
                            <w:r>
                              <w:t xml:space="preserve"> </w:t>
                            </w:r>
                            <w:sdt>
                              <w:sdtPr>
                                <w:id w:val="993759290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PyF16 \l 1033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lang w:val="en-US"/>
                                  </w:rPr>
                                  <w:t>(PyFlux, 2016)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D5AE1" id="Textové pole 12" o:spid="_x0000_s1031" type="#_x0000_t202" style="position:absolute;left:0;text-align:left;margin-left:0;margin-top:109.5pt;width:194.4pt;height:15.85pt;z-index:251735040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" stroked="f">
                <v:textbox inset="0,0,0,0">
                  <w:txbxContent>
                    <w:p w14:paraId="20C09AB8" w14:textId="4FFBF17A" w:rsidR="001B55CA" w:rsidRPr="008B0169" w:rsidRDefault="001B55CA" w:rsidP="001B55C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32" w:name="_Toc97399507"/>
                      <w:r>
                        <w:t xml:space="preserve">Rovnica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Rovnica \* ARABIC </w:instrText>
                      </w:r>
                      <w:r w:rsidR="002B1977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M</w:t>
                      </w:r>
                      <w:r w:rsidRPr="00AB1380">
                        <w:t>odel ARIMA</w:t>
                      </w:r>
                      <w:r>
                        <w:t xml:space="preserve"> </w:t>
                      </w:r>
                      <w:sdt>
                        <w:sdtPr>
                          <w:id w:val="640463952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PyF16 \l 1033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lang w:val="en-US"/>
                            </w:rPr>
                            <w:t>(PyFlux, 2016)</w:t>
                          </w:r>
                          <w:r>
                            <w:fldChar w:fldCharType="end"/>
                          </w:r>
                        </w:sdtContent>
                      </w:sdt>
                    </w:p>
                    <w:p w14:paraId="17FC4669" w14:textId="77777777" w:rsidR="00F919C7" w:rsidRDefault="00F919C7"/>
                    <w:p w14:paraId="4425DB26" w14:textId="77777777" w:rsidR="001B55CA" w:rsidRPr="008B0169" w:rsidRDefault="001B55CA" w:rsidP="001B55C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r>
                        <w:t xml:space="preserve">Rovnica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Rovnica \* ARABIC </w:instrText>
                      </w:r>
                      <w:r w:rsidR="002B1977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M</w:t>
                      </w:r>
                      <w:r w:rsidRPr="00380068">
                        <w:t>odel ARIMAX</w:t>
                      </w:r>
                      <w:r>
                        <w:t xml:space="preserve"> </w:t>
                      </w:r>
                      <w:sdt>
                        <w:sdtPr>
                          <w:id w:val="-1127080642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PyF161 \l 1033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lang w:val="en-US"/>
                            </w:rPr>
                            <w:t>(PyFlux, 2016)</w:t>
                          </w:r>
                          <w:r>
                            <w:fldChar w:fldCharType="end"/>
                          </w:r>
                        </w:sdtContent>
                      </w:sdt>
                      <w:r>
                        <w:t xml:space="preserve">Rovnica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Rovnica \* ARABIC </w:instrText>
                      </w:r>
                      <w:r w:rsidR="002B1977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M</w:t>
                      </w:r>
                      <w:r w:rsidRPr="00AB1380">
                        <w:t>odel ARIMA</w:t>
                      </w:r>
                      <w:r>
                        <w:t xml:space="preserve"> </w:t>
                      </w:r>
                      <w:sdt>
                        <w:sdtPr>
                          <w:id w:val="362869259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PyF16 \l 1033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lang w:val="en-US"/>
                            </w:rPr>
                            <w:t>(PyFlux, 2016)</w:t>
                          </w:r>
                          <w:r>
                            <w:fldChar w:fldCharType="end"/>
                          </w:r>
                        </w:sdtContent>
                      </w:sdt>
                    </w:p>
                    <w:p w14:paraId="7B5512B3" w14:textId="77777777" w:rsidR="00000000" w:rsidRDefault="00344827"/>
                    <w:p w14:paraId="09BB4B53" w14:textId="77777777" w:rsidR="001B55CA" w:rsidRPr="00FF6847" w:rsidRDefault="001B55CA" w:rsidP="001B55C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Rovnica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Rovnica \* ARABIC </w:instrText>
                      </w:r>
                      <w:r w:rsidR="002B1977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M</w:t>
                      </w:r>
                      <w:r w:rsidRPr="00380068">
                        <w:t>odel ARIMAX</w:t>
                      </w:r>
                      <w:r>
                        <w:t xml:space="preserve"> </w:t>
                      </w:r>
                      <w:sdt>
                        <w:sdtPr>
                          <w:id w:val="-172419449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PyF161 \l 1033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lang w:val="en-US"/>
                            </w:rPr>
                            <w:t>(PyFlux, 2016)</w:t>
                          </w:r>
                          <w:r>
                            <w:fldChar w:fldCharType="end"/>
                          </w:r>
                        </w:sdtContent>
                      </w:sdt>
                    </w:p>
                    <w:p w14:paraId="71457103" w14:textId="77777777" w:rsidR="00F919C7" w:rsidRDefault="00F919C7"/>
                    <w:p w14:paraId="2FB95305" w14:textId="100D7355" w:rsidR="001B55CA" w:rsidRPr="008B0169" w:rsidRDefault="00FE2497" w:rsidP="001B55C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r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871E4F">
                        <w:rPr>
                          <w:noProof/>
                        </w:rPr>
                        <w:t>4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Vytvorenie modelov ARIMAX a</w:t>
                      </w:r>
                      <w:r w:rsidR="004874C3">
                        <w:t> </w:t>
                      </w:r>
                      <w:r>
                        <w:t>SARIMAX</w:t>
                      </w:r>
                      <w:r w:rsidR="004874C3">
                        <w:t xml:space="preserve"> </w:t>
                      </w:r>
                      <w:sdt>
                        <w:sdtPr>
                          <w:id w:val="2136597392"/>
                          <w:citation/>
                        </w:sdtPr>
                        <w:sdtEndPr/>
                        <w:sdtContent>
                          <w:r w:rsidR="004874C3">
                            <w:fldChar w:fldCharType="begin"/>
                          </w:r>
                          <w:r w:rsidR="00345011">
                            <w:instrText xml:space="preserve">CITATION Sac22 \l 1051 </w:instrText>
                          </w:r>
                          <w:r w:rsidR="004874C3">
                            <w:fldChar w:fldCharType="separate"/>
                          </w:r>
                          <w:r w:rsidR="00345011">
                            <w:rPr>
                              <w:noProof/>
                            </w:rPr>
                            <w:t>(Date)</w:t>
                          </w:r>
                          <w:r w:rsidR="004874C3">
                            <w:fldChar w:fldCharType="end"/>
                          </w:r>
                        </w:sdtContent>
                      </w:sdt>
                      <w:r w:rsidR="001B55CA">
                        <w:t xml:space="preserve">Rovnica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Rovnica \* ARABIC </w:instrText>
                      </w:r>
                      <w:r w:rsidR="002B1977">
                        <w:fldChar w:fldCharType="separate"/>
                      </w:r>
                      <w:r w:rsidR="001B55CA">
                        <w:rPr>
                          <w:noProof/>
                        </w:rPr>
                        <w:t>3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 w:rsidR="001B55CA">
                        <w:t xml:space="preserve"> M</w:t>
                      </w:r>
                      <w:r w:rsidR="001B55CA" w:rsidRPr="00380068">
                        <w:t>odel ARIMAX</w:t>
                      </w:r>
                      <w:r w:rsidR="001B55CA">
                        <w:t xml:space="preserve"> </w:t>
                      </w:r>
                      <w:sdt>
                        <w:sdtPr>
                          <w:id w:val="2031756834"/>
                          <w:citation/>
                        </w:sdtPr>
                        <w:sdtEndPr/>
                        <w:sdtContent>
                          <w:r w:rsidR="001B55CA">
                            <w:fldChar w:fldCharType="begin"/>
                          </w:r>
                          <w:r w:rsidR="001B55CA">
                            <w:rPr>
                              <w:lang w:val="en-US"/>
                            </w:rPr>
                            <w:instrText xml:space="preserve"> CITATION PyF161 \l 1033 </w:instrText>
                          </w:r>
                          <w:r w:rsidR="001B55CA">
                            <w:fldChar w:fldCharType="separate"/>
                          </w:r>
                          <w:r w:rsidR="001B55CA">
                            <w:rPr>
                              <w:noProof/>
                              <w:lang w:val="en-US"/>
                            </w:rPr>
                            <w:t>(PyFlux, 2016)</w:t>
                          </w:r>
                          <w:r w:rsidR="001B55CA">
                            <w:fldChar w:fldCharType="end"/>
                          </w:r>
                        </w:sdtContent>
                      </w:sdt>
                      <w:r w:rsidR="001B55CA">
                        <w:t xml:space="preserve">Rovnica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Rovnica \* ARABIC </w:instrText>
                      </w:r>
                      <w:r w:rsidR="002B1977">
                        <w:fldChar w:fldCharType="separate"/>
                      </w:r>
                      <w:r w:rsidR="001B55CA">
                        <w:rPr>
                          <w:noProof/>
                        </w:rPr>
                        <w:t>2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 w:rsidR="001B55CA">
                        <w:t xml:space="preserve"> M</w:t>
                      </w:r>
                      <w:r w:rsidR="001B55CA" w:rsidRPr="00AB1380">
                        <w:t>odel ARIMA</w:t>
                      </w:r>
                      <w:r w:rsidR="001B55CA">
                        <w:t xml:space="preserve"> </w:t>
                      </w:r>
                      <w:sdt>
                        <w:sdtPr>
                          <w:id w:val="884064309"/>
                          <w:citation/>
                        </w:sdtPr>
                        <w:sdtEndPr/>
                        <w:sdtContent>
                          <w:r w:rsidR="001B55CA">
                            <w:fldChar w:fldCharType="begin"/>
                          </w:r>
                          <w:r w:rsidR="001B55CA">
                            <w:rPr>
                              <w:lang w:val="en-US"/>
                            </w:rPr>
                            <w:instrText xml:space="preserve"> CITATION PyF16 \l 1033 </w:instrText>
                          </w:r>
                          <w:r w:rsidR="001B55CA">
                            <w:fldChar w:fldCharType="separate"/>
                          </w:r>
                          <w:r w:rsidR="001B55CA">
                            <w:rPr>
                              <w:noProof/>
                              <w:lang w:val="en-US"/>
                            </w:rPr>
                            <w:t>(PyFlux, 2016)</w:t>
                          </w:r>
                          <w:r w:rsidR="001B55CA">
                            <w:fldChar w:fldCharType="end"/>
                          </w:r>
                        </w:sdtContent>
                      </w:sdt>
                    </w:p>
                    <w:p w14:paraId="73B2C500" w14:textId="77777777" w:rsidR="00F919C7" w:rsidRDefault="00F919C7"/>
                    <w:p w14:paraId="6466B59D" w14:textId="2C3C7734" w:rsidR="001B55CA" w:rsidRPr="008B0169" w:rsidRDefault="001B55CA" w:rsidP="001B55C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r>
                        <w:t xml:space="preserve">Rovnica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Rovnica \* ARABIC </w:instrText>
                      </w:r>
                      <w:r w:rsidR="002B1977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M</w:t>
                      </w:r>
                      <w:r w:rsidRPr="00380068">
                        <w:t>odel ARIMAX</w:t>
                      </w:r>
                      <w:r>
                        <w:t xml:space="preserve"> </w:t>
                      </w:r>
                      <w:sdt>
                        <w:sdtPr>
                          <w:id w:val="583275245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PyF161 \l 1033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lang w:val="en-US"/>
                            </w:rPr>
                            <w:t>(PyFlux, 2016)</w:t>
                          </w:r>
                          <w:r>
                            <w:fldChar w:fldCharType="end"/>
                          </w:r>
                        </w:sdtContent>
                      </w:sdt>
                      <w:r>
                        <w:t xml:space="preserve">Rovnica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Rovnica \* ARABIC </w:instrText>
                      </w:r>
                      <w:r w:rsidR="002B1977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M</w:t>
                      </w:r>
                      <w:r w:rsidRPr="00AB1380">
                        <w:t>odel ARIMA</w:t>
                      </w:r>
                      <w:r>
                        <w:t xml:space="preserve"> </w:t>
                      </w:r>
                      <w:sdt>
                        <w:sdtPr>
                          <w:id w:val="993759290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PyF16 \l 1033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lang w:val="en-US"/>
                            </w:rPr>
                            <w:t>(PyFlux, 2016)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32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CC3F91" w:rsidRPr="00015F27">
        <w:rPr>
          <w:noProof/>
        </w:rPr>
        <w:drawing>
          <wp:anchor distT="0" distB="0" distL="114300" distR="114300" simplePos="0" relativeHeight="251697152" behindDoc="0" locked="0" layoutInCell="1" allowOverlap="1" wp14:anchorId="0232B442" wp14:editId="66B7B8A1">
            <wp:simplePos x="0" y="0"/>
            <wp:positionH relativeFrom="page">
              <wp:align>center</wp:align>
            </wp:positionH>
            <wp:positionV relativeFrom="paragraph">
              <wp:posOffset>498475</wp:posOffset>
            </wp:positionV>
            <wp:extent cx="2468880" cy="817245"/>
            <wp:effectExtent l="0" t="0" r="7620" b="1905"/>
            <wp:wrapTopAndBottom/>
            <wp:docPr id="33" name="Obrázok 1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text, hodinky&#10;&#10;Automaticky generovaný popis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497">
        <w:t>d – Minimálny počet rozdielov potrebných na to, aby séria bola stacionárna</w:t>
      </w:r>
      <w:r w:rsidR="00CC3F91">
        <w:t xml:space="preserve"> </w:t>
      </w:r>
      <w:sdt>
        <w:sdtPr>
          <w:id w:val="1672226248"/>
          <w:citation/>
        </w:sdtPr>
        <w:sdtEndPr/>
        <w:sdtContent>
          <w:r w:rsidR="00CC3F91">
            <w:fldChar w:fldCharType="begin"/>
          </w:r>
          <w:r w:rsidR="00CC3F91">
            <w:instrText xml:space="preserve"> CITATION Sel21 \l 1051 </w:instrText>
          </w:r>
          <w:r w:rsidR="00CC3F91">
            <w:fldChar w:fldCharType="separate"/>
          </w:r>
          <w:r w:rsidR="00CC3F91">
            <w:rPr>
              <w:noProof/>
            </w:rPr>
            <w:t>(Prabhakaran, 2021)</w:t>
          </w:r>
          <w:r w:rsidR="00CC3F91">
            <w:fldChar w:fldCharType="end"/>
          </w:r>
        </w:sdtContent>
      </w:sdt>
      <w:r w:rsidR="00FE2497">
        <w:t>.</w:t>
      </w:r>
    </w:p>
    <w:p w14:paraId="07DBBEF7" w14:textId="2AECA913" w:rsidR="00FE2497" w:rsidRDefault="001B55CA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41EF68C" wp14:editId="6F8B7FDB">
                <wp:simplePos x="0" y="0"/>
                <wp:positionH relativeFrom="margin">
                  <wp:align>center</wp:align>
                </wp:positionH>
                <wp:positionV relativeFrom="paragraph">
                  <wp:posOffset>2677160</wp:posOffset>
                </wp:positionV>
                <wp:extent cx="3230880" cy="206375"/>
                <wp:effectExtent l="0" t="0" r="7620" b="3175"/>
                <wp:wrapTopAndBottom/>
                <wp:docPr id="13" name="Textové po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0880" cy="2063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10F97A" w14:textId="643752F5" w:rsidR="001B55CA" w:rsidRPr="00FF6847" w:rsidRDefault="001B55CA" w:rsidP="001B55C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3" w:name="_Toc97399508"/>
                            <w:r>
                              <w:t xml:space="preserve">Rovnica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Rovnica \* ARABIC </w:instrText>
                            </w:r>
                            <w:r w:rsidR="002B197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</w:t>
                            </w:r>
                            <w:r w:rsidRPr="00380068">
                              <w:t>odel ARIMAX</w:t>
                            </w:r>
                            <w:r>
                              <w:t xml:space="preserve"> </w:t>
                            </w:r>
                            <w:sdt>
                              <w:sdtPr>
                                <w:id w:val="-73899913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PyF161 \l 1033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lang w:val="en-US"/>
                                  </w:rPr>
                                  <w:t>(PyFlux, 2016)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</w:p>
                          <w:p w14:paraId="293F94FD" w14:textId="77777777" w:rsidR="00F919C7" w:rsidRDefault="00F919C7"/>
                          <w:p w14:paraId="07437552" w14:textId="77777777" w:rsidR="001B55CA" w:rsidRPr="00FF6847" w:rsidRDefault="00FE2497" w:rsidP="001B55C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4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Vytvorenie modelov ARIMAX a</w:t>
                            </w:r>
                            <w:r w:rsidR="004874C3">
                              <w:t> </w:t>
                            </w:r>
                            <w:r>
                              <w:t>SARIMAX</w:t>
                            </w:r>
                            <w:r w:rsidR="004874C3">
                              <w:t xml:space="preserve"> </w:t>
                            </w:r>
                            <w:sdt>
                              <w:sdtPr>
                                <w:id w:val="-56476120"/>
                                <w:citation/>
                              </w:sdtPr>
                              <w:sdtEndPr/>
                              <w:sdtContent>
                                <w:r w:rsidR="004874C3">
                                  <w:fldChar w:fldCharType="begin"/>
                                </w:r>
                                <w:r w:rsidR="00345011">
                                  <w:instrText xml:space="preserve">CITATION Sac22 \l 1051 </w:instrText>
                                </w:r>
                                <w:r w:rsidR="004874C3">
                                  <w:fldChar w:fldCharType="separate"/>
                                </w:r>
                                <w:r w:rsidR="00345011">
                                  <w:rPr>
                                    <w:noProof/>
                                  </w:rPr>
                                  <w:t>(Date)</w:t>
                                </w:r>
                                <w:r w:rsidR="004874C3">
                                  <w:fldChar w:fldCharType="end"/>
                                </w:r>
                              </w:sdtContent>
                            </w:sdt>
                            <w:r w:rsidR="001B55CA">
                              <w:t xml:space="preserve">Rovnica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Rovnica \* ARABIC </w:instrText>
                            </w:r>
                            <w:r w:rsidR="002B1977">
                              <w:fldChar w:fldCharType="separate"/>
                            </w:r>
                            <w:r w:rsidR="001B55CA">
                              <w:rPr>
                                <w:noProof/>
                              </w:rPr>
                              <w:t>3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 w:rsidR="001B55CA">
                              <w:t xml:space="preserve"> M</w:t>
                            </w:r>
                            <w:r w:rsidR="001B55CA" w:rsidRPr="00380068">
                              <w:t>odel ARIMAX</w:t>
                            </w:r>
                            <w:r w:rsidR="001B55CA">
                              <w:t xml:space="preserve"> </w:t>
                            </w:r>
                            <w:sdt>
                              <w:sdtPr>
                                <w:id w:val="-907214424"/>
                                <w:citation/>
                              </w:sdtPr>
                              <w:sdtEndPr/>
                              <w:sdtContent>
                                <w:r w:rsidR="001B55CA">
                                  <w:fldChar w:fldCharType="begin"/>
                                </w:r>
                                <w:r w:rsidR="001B55CA">
                                  <w:rPr>
                                    <w:lang w:val="en-US"/>
                                  </w:rPr>
                                  <w:instrText xml:space="preserve"> CITATION PyF161 \l 1033 </w:instrText>
                                </w:r>
                                <w:r w:rsidR="001B55CA">
                                  <w:fldChar w:fldCharType="separate"/>
                                </w:r>
                                <w:r w:rsidR="001B55CA">
                                  <w:rPr>
                                    <w:noProof/>
                                    <w:lang w:val="en-US"/>
                                  </w:rPr>
                                  <w:t>(PyFlux, 2016)</w:t>
                                </w:r>
                                <w:r w:rsidR="001B55CA">
                                  <w:fldChar w:fldCharType="end"/>
                                </w:r>
                              </w:sdtContent>
                            </w:sdt>
                          </w:p>
                          <w:p w14:paraId="41F8823C" w14:textId="77777777" w:rsidR="00000000" w:rsidRDefault="00344827"/>
                          <w:p w14:paraId="75A92185" w14:textId="77777777" w:rsidR="00FE2497" w:rsidRPr="00AD1CD7" w:rsidRDefault="00FE2497" w:rsidP="000E4E0E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r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4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Vytvorenie modelov ARIMAX a</w:t>
                            </w:r>
                            <w:r w:rsidR="004874C3">
                              <w:t> </w:t>
                            </w:r>
                            <w:r>
                              <w:t>SARIMAX</w:t>
                            </w:r>
                            <w:r w:rsidR="004874C3">
                              <w:t xml:space="preserve"> </w:t>
                            </w:r>
                            <w:sdt>
                              <w:sdtPr>
                                <w:id w:val="-451096311"/>
                                <w:citation/>
                              </w:sdtPr>
                              <w:sdtEndPr/>
                              <w:sdtContent>
                                <w:r w:rsidR="004874C3">
                                  <w:fldChar w:fldCharType="begin"/>
                                </w:r>
                                <w:r w:rsidR="00345011">
                                  <w:instrText xml:space="preserve">CITATION Sac22 \l 1051 </w:instrText>
                                </w:r>
                                <w:r w:rsidR="004874C3">
                                  <w:fldChar w:fldCharType="separate"/>
                                </w:r>
                                <w:r w:rsidR="00345011">
                                  <w:rPr>
                                    <w:noProof/>
                                  </w:rPr>
                                  <w:t>(Date)</w:t>
                                </w:r>
                                <w:r w:rsidR="004874C3">
                                  <w:fldChar w:fldCharType="end"/>
                                </w:r>
                              </w:sdtContent>
                            </w:sdt>
                          </w:p>
                          <w:p w14:paraId="7477D077" w14:textId="77777777" w:rsidR="00F919C7" w:rsidRDefault="00F919C7"/>
                          <w:p w14:paraId="123A0921" w14:textId="33856DD3" w:rsidR="001B55CA" w:rsidRPr="00FF6847" w:rsidRDefault="00064EE2" w:rsidP="001B55C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5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Ukážka modelu </w:t>
                            </w:r>
                            <w:proofErr w:type="spellStart"/>
                            <w:r w:rsidR="00F0585B">
                              <w:t>Decision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Tree</w:t>
                            </w:r>
                            <w:r w:rsidR="00FE2497">
                              <w:t>Obrázok</w:t>
                            </w:r>
                            <w:proofErr w:type="spellEnd"/>
                            <w:r w:rsidR="00FE2497">
                              <w:t xml:space="preserve">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4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 w:rsidR="00FE2497">
                              <w:t xml:space="preserve"> Vytvorenie modelov ARIMAX a</w:t>
                            </w:r>
                            <w:r w:rsidR="004874C3">
                              <w:t> </w:t>
                            </w:r>
                            <w:r w:rsidR="00FE2497">
                              <w:t>SARIMAX</w:t>
                            </w:r>
                            <w:r w:rsidR="004874C3">
                              <w:t xml:space="preserve"> </w:t>
                            </w:r>
                            <w:sdt>
                              <w:sdtPr>
                                <w:id w:val="-1600022721"/>
                                <w:citation/>
                              </w:sdtPr>
                              <w:sdtEndPr/>
                              <w:sdtContent>
                                <w:r w:rsidR="004874C3">
                                  <w:fldChar w:fldCharType="begin"/>
                                </w:r>
                                <w:r w:rsidR="00345011">
                                  <w:instrText xml:space="preserve">CITATION Sac22 \l 1051 </w:instrText>
                                </w:r>
                                <w:r w:rsidR="004874C3">
                                  <w:fldChar w:fldCharType="separate"/>
                                </w:r>
                                <w:r w:rsidR="00345011">
                                  <w:rPr>
                                    <w:noProof/>
                                  </w:rPr>
                                  <w:t>(Date)</w:t>
                                </w:r>
                                <w:r w:rsidR="004874C3">
                                  <w:fldChar w:fldCharType="end"/>
                                </w:r>
                              </w:sdtContent>
                            </w:sdt>
                            <w:r w:rsidR="001B55CA">
                              <w:t xml:space="preserve">Rovnica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Rovnica \* ARABIC </w:instrText>
                            </w:r>
                            <w:r w:rsidR="002B1977">
                              <w:fldChar w:fldCharType="separate"/>
                            </w:r>
                            <w:r w:rsidR="001B55CA">
                              <w:rPr>
                                <w:noProof/>
                              </w:rPr>
                              <w:t>3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 w:rsidR="001B55CA">
                              <w:t xml:space="preserve"> M</w:t>
                            </w:r>
                            <w:r w:rsidR="001B55CA" w:rsidRPr="00380068">
                              <w:t>odel ARIMAX</w:t>
                            </w:r>
                            <w:r w:rsidR="001B55CA">
                              <w:t xml:space="preserve"> </w:t>
                            </w:r>
                            <w:sdt>
                              <w:sdtPr>
                                <w:id w:val="1378972489"/>
                                <w:citation/>
                              </w:sdtPr>
                              <w:sdtEndPr/>
                              <w:sdtContent>
                                <w:r w:rsidR="001B55CA">
                                  <w:fldChar w:fldCharType="begin"/>
                                </w:r>
                                <w:r w:rsidR="001B55CA">
                                  <w:rPr>
                                    <w:lang w:val="en-US"/>
                                  </w:rPr>
                                  <w:instrText xml:space="preserve"> CITATION PyF161 \l 1033 </w:instrText>
                                </w:r>
                                <w:r w:rsidR="001B55CA">
                                  <w:fldChar w:fldCharType="separate"/>
                                </w:r>
                                <w:r w:rsidR="001B55CA">
                                  <w:rPr>
                                    <w:noProof/>
                                    <w:lang w:val="en-US"/>
                                  </w:rPr>
                                  <w:t>(PyFlux, 2016)</w:t>
                                </w:r>
                                <w:r w:rsidR="001B55CA">
                                  <w:fldChar w:fldCharType="end"/>
                                </w:r>
                              </w:sdtContent>
                            </w:sdt>
                          </w:p>
                          <w:p w14:paraId="577CEA77" w14:textId="77777777" w:rsidR="00F919C7" w:rsidRDefault="00F919C7"/>
                          <w:p w14:paraId="1E1BC8A2" w14:textId="6E3BA8E6" w:rsidR="001B55CA" w:rsidRPr="00FF6847" w:rsidRDefault="00FE2497" w:rsidP="001B55C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4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Vytvorenie modelov ARIMAX a</w:t>
                            </w:r>
                            <w:r w:rsidR="004874C3">
                              <w:t> </w:t>
                            </w:r>
                            <w:r>
                              <w:t>SARIMAX</w:t>
                            </w:r>
                            <w:r w:rsidR="004874C3">
                              <w:t xml:space="preserve"> </w:t>
                            </w:r>
                            <w:sdt>
                              <w:sdtPr>
                                <w:id w:val="419756416"/>
                                <w:citation/>
                              </w:sdtPr>
                              <w:sdtEndPr/>
                              <w:sdtContent>
                                <w:r w:rsidR="004874C3">
                                  <w:fldChar w:fldCharType="begin"/>
                                </w:r>
                                <w:r w:rsidR="00345011">
                                  <w:instrText xml:space="preserve">CITATION Sac22 \l 1051 </w:instrText>
                                </w:r>
                                <w:r w:rsidR="004874C3">
                                  <w:fldChar w:fldCharType="separate"/>
                                </w:r>
                                <w:r w:rsidR="00345011">
                                  <w:rPr>
                                    <w:noProof/>
                                  </w:rPr>
                                  <w:t>(Date)</w:t>
                                </w:r>
                                <w:r w:rsidR="004874C3">
                                  <w:fldChar w:fldCharType="end"/>
                                </w:r>
                              </w:sdtContent>
                            </w:sdt>
                            <w:r w:rsidR="001B55CA">
                              <w:t xml:space="preserve">Rovnica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Rovnica \* ARABIC </w:instrText>
                            </w:r>
                            <w:r w:rsidR="002B1977">
                              <w:fldChar w:fldCharType="separate"/>
                            </w:r>
                            <w:r w:rsidR="001B55CA">
                              <w:rPr>
                                <w:noProof/>
                              </w:rPr>
                              <w:t>3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 w:rsidR="001B55CA">
                              <w:t xml:space="preserve"> M</w:t>
                            </w:r>
                            <w:r w:rsidR="001B55CA" w:rsidRPr="00380068">
                              <w:t>odel ARIMAX</w:t>
                            </w:r>
                            <w:r w:rsidR="001B55CA">
                              <w:t xml:space="preserve"> </w:t>
                            </w:r>
                            <w:sdt>
                              <w:sdtPr>
                                <w:id w:val="-1804838196"/>
                                <w:citation/>
                              </w:sdtPr>
                              <w:sdtEndPr/>
                              <w:sdtContent>
                                <w:r w:rsidR="001B55CA">
                                  <w:fldChar w:fldCharType="begin"/>
                                </w:r>
                                <w:r w:rsidR="001B55CA">
                                  <w:rPr>
                                    <w:lang w:val="en-US"/>
                                  </w:rPr>
                                  <w:instrText xml:space="preserve"> CITATION PyF161 \l 1033 </w:instrText>
                                </w:r>
                                <w:r w:rsidR="001B55CA">
                                  <w:fldChar w:fldCharType="separate"/>
                                </w:r>
                                <w:r w:rsidR="001B55CA">
                                  <w:rPr>
                                    <w:noProof/>
                                    <w:lang w:val="en-US"/>
                                  </w:rPr>
                                  <w:t>(PyFlux, 2016)</w:t>
                                </w:r>
                                <w:r w:rsidR="001B55CA">
                                  <w:fldChar w:fldCharType="end"/>
                                </w:r>
                              </w:sdtContent>
                            </w:sdt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EF68C" id="Textové pole 13" o:spid="_x0000_s1032" type="#_x0000_t202" style="position:absolute;left:0;text-align:left;margin-left:0;margin-top:210.8pt;width:254.4pt;height:16.25pt;z-index:2517370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" stroked="f">
                <v:textbox inset="0,0,0,0">
                  <w:txbxContent>
                    <w:p w14:paraId="5F10F97A" w14:textId="643752F5" w:rsidR="001B55CA" w:rsidRPr="00FF6847" w:rsidRDefault="001B55CA" w:rsidP="001B55C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34" w:name="_Toc97399508"/>
                      <w:r>
                        <w:t xml:space="preserve">Rovnica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Rovnica \* ARABIC </w:instrText>
                      </w:r>
                      <w:r w:rsidR="002B1977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M</w:t>
                      </w:r>
                      <w:r w:rsidRPr="00380068">
                        <w:t>odel ARIMAX</w:t>
                      </w:r>
                      <w:r>
                        <w:t xml:space="preserve"> </w:t>
                      </w:r>
                      <w:sdt>
                        <w:sdtPr>
                          <w:id w:val="-73899913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PyF161 \l 1033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lang w:val="en-US"/>
                            </w:rPr>
                            <w:t>(PyFlux, 2016)</w:t>
                          </w:r>
                          <w:r>
                            <w:fldChar w:fldCharType="end"/>
                          </w:r>
                        </w:sdtContent>
                      </w:sdt>
                    </w:p>
                    <w:p w14:paraId="293F94FD" w14:textId="77777777" w:rsidR="00F919C7" w:rsidRDefault="00F919C7"/>
                    <w:p w14:paraId="07437552" w14:textId="77777777" w:rsidR="001B55CA" w:rsidRPr="00FF6847" w:rsidRDefault="00FE2497" w:rsidP="001B55C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871E4F">
                        <w:rPr>
                          <w:noProof/>
                        </w:rPr>
                        <w:t>4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Vytvorenie modelov ARIMAX a</w:t>
                      </w:r>
                      <w:r w:rsidR="004874C3">
                        <w:t> </w:t>
                      </w:r>
                      <w:r>
                        <w:t>SARIMAX</w:t>
                      </w:r>
                      <w:r w:rsidR="004874C3">
                        <w:t xml:space="preserve"> </w:t>
                      </w:r>
                      <w:sdt>
                        <w:sdtPr>
                          <w:id w:val="-56476120"/>
                          <w:citation/>
                        </w:sdtPr>
                        <w:sdtEndPr/>
                        <w:sdtContent>
                          <w:r w:rsidR="004874C3">
                            <w:fldChar w:fldCharType="begin"/>
                          </w:r>
                          <w:r w:rsidR="00345011">
                            <w:instrText xml:space="preserve">CITATION Sac22 \l 1051 </w:instrText>
                          </w:r>
                          <w:r w:rsidR="004874C3">
                            <w:fldChar w:fldCharType="separate"/>
                          </w:r>
                          <w:r w:rsidR="00345011">
                            <w:rPr>
                              <w:noProof/>
                            </w:rPr>
                            <w:t>(Date)</w:t>
                          </w:r>
                          <w:r w:rsidR="004874C3">
                            <w:fldChar w:fldCharType="end"/>
                          </w:r>
                        </w:sdtContent>
                      </w:sdt>
                      <w:r w:rsidR="001B55CA">
                        <w:t xml:space="preserve">Rovnica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Rovnica \* ARABIC </w:instrText>
                      </w:r>
                      <w:r w:rsidR="002B1977">
                        <w:fldChar w:fldCharType="separate"/>
                      </w:r>
                      <w:r w:rsidR="001B55CA">
                        <w:rPr>
                          <w:noProof/>
                        </w:rPr>
                        <w:t>3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 w:rsidR="001B55CA">
                        <w:t xml:space="preserve"> M</w:t>
                      </w:r>
                      <w:r w:rsidR="001B55CA" w:rsidRPr="00380068">
                        <w:t>odel ARIMAX</w:t>
                      </w:r>
                      <w:r w:rsidR="001B55CA">
                        <w:t xml:space="preserve"> </w:t>
                      </w:r>
                      <w:sdt>
                        <w:sdtPr>
                          <w:id w:val="-907214424"/>
                          <w:citation/>
                        </w:sdtPr>
                        <w:sdtEndPr/>
                        <w:sdtContent>
                          <w:r w:rsidR="001B55CA">
                            <w:fldChar w:fldCharType="begin"/>
                          </w:r>
                          <w:r w:rsidR="001B55CA">
                            <w:rPr>
                              <w:lang w:val="en-US"/>
                            </w:rPr>
                            <w:instrText xml:space="preserve"> CITATION PyF161 \l 1033 </w:instrText>
                          </w:r>
                          <w:r w:rsidR="001B55CA">
                            <w:fldChar w:fldCharType="separate"/>
                          </w:r>
                          <w:r w:rsidR="001B55CA">
                            <w:rPr>
                              <w:noProof/>
                              <w:lang w:val="en-US"/>
                            </w:rPr>
                            <w:t>(PyFlux, 2016)</w:t>
                          </w:r>
                          <w:r w:rsidR="001B55CA">
                            <w:fldChar w:fldCharType="end"/>
                          </w:r>
                        </w:sdtContent>
                      </w:sdt>
                    </w:p>
                    <w:p w14:paraId="41F8823C" w14:textId="77777777" w:rsidR="00000000" w:rsidRDefault="00344827"/>
                    <w:p w14:paraId="75A92185" w14:textId="77777777" w:rsidR="00FE2497" w:rsidRPr="00AD1CD7" w:rsidRDefault="00FE2497" w:rsidP="000E4E0E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r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871E4F">
                        <w:rPr>
                          <w:noProof/>
                        </w:rPr>
                        <w:t>4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Vytvorenie modelov ARIMAX a</w:t>
                      </w:r>
                      <w:r w:rsidR="004874C3">
                        <w:t> </w:t>
                      </w:r>
                      <w:r>
                        <w:t>SARIMAX</w:t>
                      </w:r>
                      <w:r w:rsidR="004874C3">
                        <w:t xml:space="preserve"> </w:t>
                      </w:r>
                      <w:sdt>
                        <w:sdtPr>
                          <w:id w:val="-451096311"/>
                          <w:citation/>
                        </w:sdtPr>
                        <w:sdtEndPr/>
                        <w:sdtContent>
                          <w:r w:rsidR="004874C3">
                            <w:fldChar w:fldCharType="begin"/>
                          </w:r>
                          <w:r w:rsidR="00345011">
                            <w:instrText xml:space="preserve">CITATION Sac22 \l 1051 </w:instrText>
                          </w:r>
                          <w:r w:rsidR="004874C3">
                            <w:fldChar w:fldCharType="separate"/>
                          </w:r>
                          <w:r w:rsidR="00345011">
                            <w:rPr>
                              <w:noProof/>
                            </w:rPr>
                            <w:t>(Date)</w:t>
                          </w:r>
                          <w:r w:rsidR="004874C3">
                            <w:fldChar w:fldCharType="end"/>
                          </w:r>
                        </w:sdtContent>
                      </w:sdt>
                    </w:p>
                    <w:p w14:paraId="7477D077" w14:textId="77777777" w:rsidR="00F919C7" w:rsidRDefault="00F919C7"/>
                    <w:p w14:paraId="123A0921" w14:textId="33856DD3" w:rsidR="001B55CA" w:rsidRPr="00FF6847" w:rsidRDefault="00064EE2" w:rsidP="001B55C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871E4F">
                        <w:rPr>
                          <w:noProof/>
                        </w:rPr>
                        <w:t>5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Ukážka modelu </w:t>
                      </w:r>
                      <w:proofErr w:type="spellStart"/>
                      <w:r w:rsidR="00F0585B">
                        <w:t>Decision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Tree</w:t>
                      </w:r>
                      <w:r w:rsidR="00FE2497">
                        <w:t>Obrázok</w:t>
                      </w:r>
                      <w:proofErr w:type="spellEnd"/>
                      <w:r w:rsidR="00FE2497">
                        <w:t xml:space="preserve">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871E4F">
                        <w:rPr>
                          <w:noProof/>
                        </w:rPr>
                        <w:t>4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 w:rsidR="00FE2497">
                        <w:t xml:space="preserve"> Vytvorenie modelov ARIMAX a</w:t>
                      </w:r>
                      <w:r w:rsidR="004874C3">
                        <w:t> </w:t>
                      </w:r>
                      <w:r w:rsidR="00FE2497">
                        <w:t>SARIMAX</w:t>
                      </w:r>
                      <w:r w:rsidR="004874C3">
                        <w:t xml:space="preserve"> </w:t>
                      </w:r>
                      <w:sdt>
                        <w:sdtPr>
                          <w:id w:val="-1600022721"/>
                          <w:citation/>
                        </w:sdtPr>
                        <w:sdtEndPr/>
                        <w:sdtContent>
                          <w:r w:rsidR="004874C3">
                            <w:fldChar w:fldCharType="begin"/>
                          </w:r>
                          <w:r w:rsidR="00345011">
                            <w:instrText xml:space="preserve">CITATION Sac22 \l 1051 </w:instrText>
                          </w:r>
                          <w:r w:rsidR="004874C3">
                            <w:fldChar w:fldCharType="separate"/>
                          </w:r>
                          <w:r w:rsidR="00345011">
                            <w:rPr>
                              <w:noProof/>
                            </w:rPr>
                            <w:t>(Date)</w:t>
                          </w:r>
                          <w:r w:rsidR="004874C3">
                            <w:fldChar w:fldCharType="end"/>
                          </w:r>
                        </w:sdtContent>
                      </w:sdt>
                      <w:r w:rsidR="001B55CA">
                        <w:t xml:space="preserve">Rovnica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Rovnica \* ARABIC </w:instrText>
                      </w:r>
                      <w:r w:rsidR="002B1977">
                        <w:fldChar w:fldCharType="separate"/>
                      </w:r>
                      <w:r w:rsidR="001B55CA">
                        <w:rPr>
                          <w:noProof/>
                        </w:rPr>
                        <w:t>3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 w:rsidR="001B55CA">
                        <w:t xml:space="preserve"> M</w:t>
                      </w:r>
                      <w:r w:rsidR="001B55CA" w:rsidRPr="00380068">
                        <w:t>odel ARIMAX</w:t>
                      </w:r>
                      <w:r w:rsidR="001B55CA">
                        <w:t xml:space="preserve"> </w:t>
                      </w:r>
                      <w:sdt>
                        <w:sdtPr>
                          <w:id w:val="1378972489"/>
                          <w:citation/>
                        </w:sdtPr>
                        <w:sdtEndPr/>
                        <w:sdtContent>
                          <w:r w:rsidR="001B55CA">
                            <w:fldChar w:fldCharType="begin"/>
                          </w:r>
                          <w:r w:rsidR="001B55CA">
                            <w:rPr>
                              <w:lang w:val="en-US"/>
                            </w:rPr>
                            <w:instrText xml:space="preserve"> CITATION PyF161 \l 1033 </w:instrText>
                          </w:r>
                          <w:r w:rsidR="001B55CA">
                            <w:fldChar w:fldCharType="separate"/>
                          </w:r>
                          <w:r w:rsidR="001B55CA">
                            <w:rPr>
                              <w:noProof/>
                              <w:lang w:val="en-US"/>
                            </w:rPr>
                            <w:t>(PyFlux, 2016)</w:t>
                          </w:r>
                          <w:r w:rsidR="001B55CA">
                            <w:fldChar w:fldCharType="end"/>
                          </w:r>
                        </w:sdtContent>
                      </w:sdt>
                    </w:p>
                    <w:p w14:paraId="577CEA77" w14:textId="77777777" w:rsidR="00F919C7" w:rsidRDefault="00F919C7"/>
                    <w:p w14:paraId="1E1BC8A2" w14:textId="6E3BA8E6" w:rsidR="001B55CA" w:rsidRPr="00FF6847" w:rsidRDefault="00FE2497" w:rsidP="001B55C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871E4F">
                        <w:rPr>
                          <w:noProof/>
                        </w:rPr>
                        <w:t>4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Vytvorenie modelov ARIMAX a</w:t>
                      </w:r>
                      <w:r w:rsidR="004874C3">
                        <w:t> </w:t>
                      </w:r>
                      <w:r>
                        <w:t>SARIMAX</w:t>
                      </w:r>
                      <w:r w:rsidR="004874C3">
                        <w:t xml:space="preserve"> </w:t>
                      </w:r>
                      <w:sdt>
                        <w:sdtPr>
                          <w:id w:val="419756416"/>
                          <w:citation/>
                        </w:sdtPr>
                        <w:sdtEndPr/>
                        <w:sdtContent>
                          <w:r w:rsidR="004874C3">
                            <w:fldChar w:fldCharType="begin"/>
                          </w:r>
                          <w:r w:rsidR="00345011">
                            <w:instrText xml:space="preserve">CITATION Sac22 \l 1051 </w:instrText>
                          </w:r>
                          <w:r w:rsidR="004874C3">
                            <w:fldChar w:fldCharType="separate"/>
                          </w:r>
                          <w:r w:rsidR="00345011">
                            <w:rPr>
                              <w:noProof/>
                            </w:rPr>
                            <w:t>(Date)</w:t>
                          </w:r>
                          <w:r w:rsidR="004874C3">
                            <w:fldChar w:fldCharType="end"/>
                          </w:r>
                        </w:sdtContent>
                      </w:sdt>
                      <w:r w:rsidR="001B55CA">
                        <w:t xml:space="preserve">Rovnica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Rovnica \* ARABIC </w:instrText>
                      </w:r>
                      <w:r w:rsidR="002B1977">
                        <w:fldChar w:fldCharType="separate"/>
                      </w:r>
                      <w:r w:rsidR="001B55CA">
                        <w:rPr>
                          <w:noProof/>
                        </w:rPr>
                        <w:t>3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 w:rsidR="001B55CA">
                        <w:t xml:space="preserve"> M</w:t>
                      </w:r>
                      <w:r w:rsidR="001B55CA" w:rsidRPr="00380068">
                        <w:t>odel ARIMAX</w:t>
                      </w:r>
                      <w:r w:rsidR="001B55CA">
                        <w:t xml:space="preserve"> </w:t>
                      </w:r>
                      <w:sdt>
                        <w:sdtPr>
                          <w:id w:val="-1804838196"/>
                          <w:citation/>
                        </w:sdtPr>
                        <w:sdtEndPr/>
                        <w:sdtContent>
                          <w:r w:rsidR="001B55CA">
                            <w:fldChar w:fldCharType="begin"/>
                          </w:r>
                          <w:r w:rsidR="001B55CA">
                            <w:rPr>
                              <w:lang w:val="en-US"/>
                            </w:rPr>
                            <w:instrText xml:space="preserve"> CITATION PyF161 \l 1033 </w:instrText>
                          </w:r>
                          <w:r w:rsidR="001B55CA">
                            <w:fldChar w:fldCharType="separate"/>
                          </w:r>
                          <w:r w:rsidR="001B55CA">
                            <w:rPr>
                              <w:noProof/>
                              <w:lang w:val="en-US"/>
                            </w:rPr>
                            <w:t>(PyFlux, 2016)</w:t>
                          </w:r>
                          <w:r w:rsidR="001B55CA">
                            <w:fldChar w:fldCharType="end"/>
                          </w:r>
                        </w:sdtContent>
                      </w:sdt>
                      <w:bookmarkEnd w:id="34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C3F91" w:rsidRPr="006719F6">
        <w:rPr>
          <w:noProof/>
          <w:szCs w:val="24"/>
        </w:rPr>
        <w:drawing>
          <wp:anchor distT="0" distB="0" distL="114300" distR="114300" simplePos="0" relativeHeight="251700224" behindDoc="0" locked="0" layoutInCell="1" allowOverlap="1" wp14:anchorId="4419355C" wp14:editId="797E600F">
            <wp:simplePos x="0" y="0"/>
            <wp:positionH relativeFrom="margin">
              <wp:align>center</wp:align>
            </wp:positionH>
            <wp:positionV relativeFrom="paragraph">
              <wp:posOffset>1856105</wp:posOffset>
            </wp:positionV>
            <wp:extent cx="3230880" cy="770255"/>
            <wp:effectExtent l="0" t="0" r="7620" b="0"/>
            <wp:wrapTopAndBottom/>
            <wp:docPr id="35" name="Obrázok 2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, hodinky&#10;&#10;Automaticky generovaný popis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497" w:rsidRPr="00FE2497">
        <w:t>Model ARIMAX je rozšírený model ARIMA. Obsahuje ďalšie nezávislé premenné (</w:t>
      </w:r>
      <w:proofErr w:type="spellStart"/>
      <w:r w:rsidR="00FE2497" w:rsidRPr="00FE2497">
        <w:t>prediktory</w:t>
      </w:r>
      <w:proofErr w:type="spellEnd"/>
      <w:r w:rsidR="00FE2497" w:rsidRPr="00FE2497">
        <w:t>). Model sa tiež uvádza ako vektor ARIMA alebo dynamický regresný model</w:t>
      </w:r>
      <w:r w:rsidR="004874C3">
        <w:t xml:space="preserve"> </w:t>
      </w:r>
      <w:sdt>
        <w:sdtPr>
          <w:id w:val="1525670887"/>
          <w:citation/>
        </w:sdtPr>
        <w:sdtEndPr/>
        <w:sdtContent>
          <w:r w:rsidR="004874C3">
            <w:fldChar w:fldCharType="begin"/>
          </w:r>
          <w:r w:rsidR="004874C3">
            <w:instrText xml:space="preserve"> CITATION Kos17 \l 1051 </w:instrText>
          </w:r>
          <w:r w:rsidR="004874C3">
            <w:fldChar w:fldCharType="separate"/>
          </w:r>
          <w:r w:rsidR="004874C3">
            <w:rPr>
              <w:noProof/>
            </w:rPr>
            <w:t>(Kravchuk, 2017)</w:t>
          </w:r>
          <w:r w:rsidR="004874C3">
            <w:fldChar w:fldCharType="end"/>
          </w:r>
        </w:sdtContent>
      </w:sdt>
      <w:r w:rsidR="00FE2497" w:rsidRPr="00FE2497">
        <w:t>.</w:t>
      </w:r>
    </w:p>
    <w:p w14:paraId="681EC6BE" w14:textId="6A1BDD03" w:rsidR="00FE2497" w:rsidRDefault="00CA5BD3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E0DF3F" wp14:editId="07308C6E">
                <wp:simplePos x="0" y="0"/>
                <wp:positionH relativeFrom="margin">
                  <wp:align>center</wp:align>
                </wp:positionH>
                <wp:positionV relativeFrom="paragraph">
                  <wp:posOffset>3743960</wp:posOffset>
                </wp:positionV>
                <wp:extent cx="3687445" cy="635"/>
                <wp:effectExtent l="0" t="0" r="8255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7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136134" w14:textId="02BDD194" w:rsidR="00FE2497" w:rsidRPr="00AD1CD7" w:rsidRDefault="00FE2497" w:rsidP="000E4E0E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35" w:name="_Toc97398621"/>
                            <w:bookmarkStart w:id="36" w:name="_Toc98104329"/>
                            <w:bookmarkStart w:id="37" w:name="_Toc98104576"/>
                            <w:r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4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Vytvorenie modelov ARIMAX a</w:t>
                            </w:r>
                            <w:r w:rsidR="004874C3">
                              <w:t> </w:t>
                            </w:r>
                            <w:r>
                              <w:t>SARIMAX</w:t>
                            </w:r>
                            <w:r w:rsidR="004874C3">
                              <w:t xml:space="preserve"> </w:t>
                            </w:r>
                            <w:sdt>
                              <w:sdtPr>
                                <w:id w:val="2133120153"/>
                                <w:citation/>
                              </w:sdtPr>
                              <w:sdtEndPr/>
                              <w:sdtContent>
                                <w:r w:rsidR="004874C3">
                                  <w:fldChar w:fldCharType="begin"/>
                                </w:r>
                                <w:r w:rsidR="00345011">
                                  <w:instrText xml:space="preserve">CITATION Sac22 \l 1051 </w:instrText>
                                </w:r>
                                <w:r w:rsidR="004874C3">
                                  <w:fldChar w:fldCharType="separate"/>
                                </w:r>
                                <w:r w:rsidR="00345011">
                                  <w:rPr>
                                    <w:noProof/>
                                  </w:rPr>
                                  <w:t>(Date)</w:t>
                                </w:r>
                                <w:r w:rsidR="004874C3">
                                  <w:fldChar w:fldCharType="end"/>
                                </w:r>
                              </w:sdtContent>
                            </w:sdt>
                          </w:p>
                          <w:p w14:paraId="6784D909" w14:textId="77777777" w:rsidR="00F919C7" w:rsidRDefault="00F919C7"/>
                          <w:p w14:paraId="6E87239B" w14:textId="77777777" w:rsidR="00FE2497" w:rsidRPr="00AD1CD7" w:rsidRDefault="00064EE2" w:rsidP="000E4E0E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r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5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Ukážka modelu </w:t>
                            </w:r>
                            <w:proofErr w:type="spellStart"/>
                            <w:r w:rsidR="00F0585B">
                              <w:t>Decision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Tree</w:t>
                            </w:r>
                            <w:r w:rsidR="00FE2497">
                              <w:t>Obrázok</w:t>
                            </w:r>
                            <w:proofErr w:type="spellEnd"/>
                            <w:r w:rsidR="00FE2497">
                              <w:t xml:space="preserve">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4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 w:rsidR="00FE2497">
                              <w:t xml:space="preserve"> Vytvorenie modelov ARIMAX a</w:t>
                            </w:r>
                            <w:r w:rsidR="004874C3">
                              <w:t> </w:t>
                            </w:r>
                            <w:r w:rsidR="00FE2497">
                              <w:t>SARIMAX</w:t>
                            </w:r>
                            <w:r w:rsidR="004874C3">
                              <w:t xml:space="preserve"> </w:t>
                            </w:r>
                            <w:sdt>
                              <w:sdtPr>
                                <w:id w:val="1320608955"/>
                                <w:citation/>
                              </w:sdtPr>
                              <w:sdtEndPr/>
                              <w:sdtContent>
                                <w:r w:rsidR="004874C3">
                                  <w:fldChar w:fldCharType="begin"/>
                                </w:r>
                                <w:r w:rsidR="00345011">
                                  <w:instrText xml:space="preserve">CITATION Sac22 \l 1051 </w:instrText>
                                </w:r>
                                <w:r w:rsidR="004874C3">
                                  <w:fldChar w:fldCharType="separate"/>
                                </w:r>
                                <w:r w:rsidR="00345011">
                                  <w:rPr>
                                    <w:noProof/>
                                  </w:rPr>
                                  <w:t>(Date)</w:t>
                                </w:r>
                                <w:r w:rsidR="004874C3">
                                  <w:fldChar w:fldCharType="end"/>
                                </w:r>
                              </w:sdtContent>
                            </w:sdt>
                          </w:p>
                          <w:p w14:paraId="516DDC61" w14:textId="77777777" w:rsidR="00000000" w:rsidRDefault="00344827"/>
                          <w:p w14:paraId="7EAC64CE" w14:textId="77777777" w:rsidR="00064EE2" w:rsidRPr="0068581B" w:rsidRDefault="00064EE2" w:rsidP="00064EE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5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Ukážka modelu </w:t>
                            </w:r>
                            <w:proofErr w:type="spellStart"/>
                            <w:r w:rsidR="00F0585B">
                              <w:t>Decision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Tree</w:t>
                            </w:r>
                            <w:proofErr w:type="spellEnd"/>
                          </w:p>
                          <w:p w14:paraId="36A41E6F" w14:textId="77777777" w:rsidR="00F919C7" w:rsidRDefault="00F919C7"/>
                          <w:p w14:paraId="0A4B5E1F" w14:textId="51305BDE" w:rsidR="00FE2497" w:rsidRPr="00AD1CD7" w:rsidRDefault="007A7494" w:rsidP="000E4E0E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r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6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Model </w:t>
                            </w:r>
                            <w:proofErr w:type="spellStart"/>
                            <w:r w:rsidR="00F6357F">
                              <w:t>Random</w:t>
                            </w:r>
                            <w:proofErr w:type="spellEnd"/>
                            <w:r w:rsidR="00F6357F">
                              <w:t xml:space="preserve"> </w:t>
                            </w:r>
                            <w:proofErr w:type="spellStart"/>
                            <w:r w:rsidR="00F6357F">
                              <w:t>Forest</w:t>
                            </w:r>
                            <w:r w:rsidR="00064EE2">
                              <w:t>Obrázok</w:t>
                            </w:r>
                            <w:proofErr w:type="spellEnd"/>
                            <w:r w:rsidR="00064EE2">
                              <w:t xml:space="preserve">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5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 w:rsidR="00064EE2">
                              <w:t xml:space="preserve"> Ukážka modelu </w:t>
                            </w:r>
                            <w:proofErr w:type="spellStart"/>
                            <w:r w:rsidR="00F0585B">
                              <w:t>Decision</w:t>
                            </w:r>
                            <w:proofErr w:type="spellEnd"/>
                            <w:r w:rsidR="00064EE2">
                              <w:t xml:space="preserve"> </w:t>
                            </w:r>
                            <w:proofErr w:type="spellStart"/>
                            <w:r w:rsidR="00064EE2">
                              <w:t>Tree</w:t>
                            </w:r>
                            <w:r w:rsidR="00FE2497">
                              <w:t>Obrázok</w:t>
                            </w:r>
                            <w:proofErr w:type="spellEnd"/>
                            <w:r w:rsidR="00FE2497">
                              <w:t xml:space="preserve">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4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 w:rsidR="00FE2497">
                              <w:t xml:space="preserve"> Vytvorenie modelov ARIMAX a</w:t>
                            </w:r>
                            <w:r w:rsidR="004874C3">
                              <w:t> </w:t>
                            </w:r>
                            <w:r w:rsidR="00FE2497">
                              <w:t>SARIMAX</w:t>
                            </w:r>
                            <w:r w:rsidR="004874C3">
                              <w:t xml:space="preserve"> </w:t>
                            </w:r>
                            <w:sdt>
                              <w:sdtPr>
                                <w:id w:val="-1613827239"/>
                                <w:citation/>
                              </w:sdtPr>
                              <w:sdtEndPr/>
                              <w:sdtContent>
                                <w:r w:rsidR="004874C3">
                                  <w:fldChar w:fldCharType="begin"/>
                                </w:r>
                                <w:r w:rsidR="00345011">
                                  <w:instrText xml:space="preserve">CITATION Sac22 \l 1051 </w:instrText>
                                </w:r>
                                <w:r w:rsidR="004874C3">
                                  <w:fldChar w:fldCharType="separate"/>
                                </w:r>
                                <w:r w:rsidR="00345011">
                                  <w:rPr>
                                    <w:noProof/>
                                  </w:rPr>
                                  <w:t>(Date)</w:t>
                                </w:r>
                                <w:r w:rsidR="004874C3">
                                  <w:fldChar w:fldCharType="end"/>
                                </w:r>
                              </w:sdtContent>
                            </w:sdt>
                          </w:p>
                          <w:p w14:paraId="08668A6E" w14:textId="77777777" w:rsidR="00F919C7" w:rsidRDefault="00F919C7"/>
                          <w:p w14:paraId="53A57373" w14:textId="60D95628" w:rsidR="00FE2497" w:rsidRPr="00AD1CD7" w:rsidRDefault="00064EE2" w:rsidP="000E4E0E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r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5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Ukážka modelu </w:t>
                            </w:r>
                            <w:proofErr w:type="spellStart"/>
                            <w:r w:rsidR="00F0585B">
                              <w:t>Decision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Tree</w:t>
                            </w:r>
                            <w:r w:rsidR="00FE2497">
                              <w:t>Obrázok</w:t>
                            </w:r>
                            <w:proofErr w:type="spellEnd"/>
                            <w:r w:rsidR="00FE2497">
                              <w:t xml:space="preserve">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4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 w:rsidR="00FE2497">
                              <w:t xml:space="preserve"> Vytvorenie modelov ARIMAX a</w:t>
                            </w:r>
                            <w:r w:rsidR="004874C3">
                              <w:t> </w:t>
                            </w:r>
                            <w:r w:rsidR="00FE2497">
                              <w:t>SARIMAX</w:t>
                            </w:r>
                            <w:r w:rsidR="004874C3">
                              <w:t xml:space="preserve"> </w:t>
                            </w:r>
                            <w:sdt>
                              <w:sdtPr>
                                <w:id w:val="-1394501814"/>
                                <w:citation/>
                              </w:sdtPr>
                              <w:sdtEndPr/>
                              <w:sdtContent>
                                <w:r w:rsidR="004874C3">
                                  <w:fldChar w:fldCharType="begin"/>
                                </w:r>
                                <w:r w:rsidR="00345011">
                                  <w:instrText xml:space="preserve">CITATION Sac22 \l 1051 </w:instrText>
                                </w:r>
                                <w:r w:rsidR="004874C3">
                                  <w:fldChar w:fldCharType="separate"/>
                                </w:r>
                                <w:r w:rsidR="00345011">
                                  <w:rPr>
                                    <w:noProof/>
                                  </w:rPr>
                                  <w:t>(Date)</w:t>
                                </w:r>
                                <w:r w:rsidR="004874C3">
                                  <w:fldChar w:fldCharType="end"/>
                                </w:r>
                              </w:sdtContent>
                            </w:sdt>
                            <w:bookmarkEnd w:id="35"/>
                            <w:bookmarkEnd w:id="36"/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0DF3F" id="Text Box 37" o:spid="_x0000_s1033" type="#_x0000_t202" style="position:absolute;left:0;text-align:left;margin-left:0;margin-top:294.8pt;width:290.35pt;height:.05pt;z-index:2517053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" stroked="f">
                <v:textbox style="mso-fit-shape-to-text:t" inset="0,0,0,0">
                  <w:txbxContent>
                    <w:p w14:paraId="29136134" w14:textId="02BDD194" w:rsidR="00FE2497" w:rsidRPr="00AD1CD7" w:rsidRDefault="00FE2497" w:rsidP="000E4E0E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38" w:name="_Toc97398621"/>
                      <w:bookmarkStart w:id="39" w:name="_Toc98104329"/>
                      <w:bookmarkStart w:id="40" w:name="_Toc98104576"/>
                      <w:r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871E4F">
                        <w:rPr>
                          <w:noProof/>
                        </w:rPr>
                        <w:t>4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Vytvorenie modelov ARIMAX a</w:t>
                      </w:r>
                      <w:r w:rsidR="004874C3">
                        <w:t> </w:t>
                      </w:r>
                      <w:r>
                        <w:t>SARIMAX</w:t>
                      </w:r>
                      <w:r w:rsidR="004874C3">
                        <w:t xml:space="preserve"> </w:t>
                      </w:r>
                      <w:sdt>
                        <w:sdtPr>
                          <w:id w:val="2133120153"/>
                          <w:citation/>
                        </w:sdtPr>
                        <w:sdtEndPr/>
                        <w:sdtContent>
                          <w:r w:rsidR="004874C3">
                            <w:fldChar w:fldCharType="begin"/>
                          </w:r>
                          <w:r w:rsidR="00345011">
                            <w:instrText xml:space="preserve">CITATION Sac22 \l 1051 </w:instrText>
                          </w:r>
                          <w:r w:rsidR="004874C3">
                            <w:fldChar w:fldCharType="separate"/>
                          </w:r>
                          <w:r w:rsidR="00345011">
                            <w:rPr>
                              <w:noProof/>
                            </w:rPr>
                            <w:t>(Date)</w:t>
                          </w:r>
                          <w:r w:rsidR="004874C3">
                            <w:fldChar w:fldCharType="end"/>
                          </w:r>
                        </w:sdtContent>
                      </w:sdt>
                    </w:p>
                    <w:p w14:paraId="6784D909" w14:textId="77777777" w:rsidR="00F919C7" w:rsidRDefault="00F919C7"/>
                    <w:p w14:paraId="6E87239B" w14:textId="77777777" w:rsidR="00FE2497" w:rsidRPr="00AD1CD7" w:rsidRDefault="00064EE2" w:rsidP="000E4E0E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r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871E4F">
                        <w:rPr>
                          <w:noProof/>
                        </w:rPr>
                        <w:t>5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Ukážka modelu </w:t>
                      </w:r>
                      <w:proofErr w:type="spellStart"/>
                      <w:r w:rsidR="00F0585B">
                        <w:t>Decision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Tree</w:t>
                      </w:r>
                      <w:r w:rsidR="00FE2497">
                        <w:t>Obrázok</w:t>
                      </w:r>
                      <w:proofErr w:type="spellEnd"/>
                      <w:r w:rsidR="00FE2497">
                        <w:t xml:space="preserve">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871E4F">
                        <w:rPr>
                          <w:noProof/>
                        </w:rPr>
                        <w:t>4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 w:rsidR="00FE2497">
                        <w:t xml:space="preserve"> Vytvorenie modelov ARIMAX a</w:t>
                      </w:r>
                      <w:r w:rsidR="004874C3">
                        <w:t> </w:t>
                      </w:r>
                      <w:r w:rsidR="00FE2497">
                        <w:t>SARIMAX</w:t>
                      </w:r>
                      <w:r w:rsidR="004874C3">
                        <w:t xml:space="preserve"> </w:t>
                      </w:r>
                      <w:sdt>
                        <w:sdtPr>
                          <w:id w:val="1320608955"/>
                          <w:citation/>
                        </w:sdtPr>
                        <w:sdtEndPr/>
                        <w:sdtContent>
                          <w:r w:rsidR="004874C3">
                            <w:fldChar w:fldCharType="begin"/>
                          </w:r>
                          <w:r w:rsidR="00345011">
                            <w:instrText xml:space="preserve">CITATION Sac22 \l 1051 </w:instrText>
                          </w:r>
                          <w:r w:rsidR="004874C3">
                            <w:fldChar w:fldCharType="separate"/>
                          </w:r>
                          <w:r w:rsidR="00345011">
                            <w:rPr>
                              <w:noProof/>
                            </w:rPr>
                            <w:t>(Date)</w:t>
                          </w:r>
                          <w:r w:rsidR="004874C3">
                            <w:fldChar w:fldCharType="end"/>
                          </w:r>
                        </w:sdtContent>
                      </w:sdt>
                    </w:p>
                    <w:p w14:paraId="516DDC61" w14:textId="77777777" w:rsidR="00000000" w:rsidRDefault="00344827"/>
                    <w:p w14:paraId="7EAC64CE" w14:textId="77777777" w:rsidR="00064EE2" w:rsidRPr="0068581B" w:rsidRDefault="00064EE2" w:rsidP="00064EE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871E4F">
                        <w:rPr>
                          <w:noProof/>
                        </w:rPr>
                        <w:t>5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Ukážka modelu </w:t>
                      </w:r>
                      <w:proofErr w:type="spellStart"/>
                      <w:r w:rsidR="00F0585B">
                        <w:t>Decision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Tree</w:t>
                      </w:r>
                      <w:proofErr w:type="spellEnd"/>
                    </w:p>
                    <w:p w14:paraId="36A41E6F" w14:textId="77777777" w:rsidR="00F919C7" w:rsidRDefault="00F919C7"/>
                    <w:p w14:paraId="0A4B5E1F" w14:textId="51305BDE" w:rsidR="00FE2497" w:rsidRPr="00AD1CD7" w:rsidRDefault="007A7494" w:rsidP="000E4E0E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r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871E4F">
                        <w:rPr>
                          <w:noProof/>
                        </w:rPr>
                        <w:t>6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Model </w:t>
                      </w:r>
                      <w:proofErr w:type="spellStart"/>
                      <w:r w:rsidR="00F6357F">
                        <w:t>Random</w:t>
                      </w:r>
                      <w:proofErr w:type="spellEnd"/>
                      <w:r w:rsidR="00F6357F">
                        <w:t xml:space="preserve"> </w:t>
                      </w:r>
                      <w:proofErr w:type="spellStart"/>
                      <w:r w:rsidR="00F6357F">
                        <w:t>Forest</w:t>
                      </w:r>
                      <w:r w:rsidR="00064EE2">
                        <w:t>Obrázok</w:t>
                      </w:r>
                      <w:proofErr w:type="spellEnd"/>
                      <w:r w:rsidR="00064EE2">
                        <w:t xml:space="preserve">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871E4F">
                        <w:rPr>
                          <w:noProof/>
                        </w:rPr>
                        <w:t>5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 w:rsidR="00064EE2">
                        <w:t xml:space="preserve"> Ukážka modelu </w:t>
                      </w:r>
                      <w:proofErr w:type="spellStart"/>
                      <w:r w:rsidR="00F0585B">
                        <w:t>Decision</w:t>
                      </w:r>
                      <w:proofErr w:type="spellEnd"/>
                      <w:r w:rsidR="00064EE2">
                        <w:t xml:space="preserve"> </w:t>
                      </w:r>
                      <w:proofErr w:type="spellStart"/>
                      <w:r w:rsidR="00064EE2">
                        <w:t>Tree</w:t>
                      </w:r>
                      <w:r w:rsidR="00FE2497">
                        <w:t>Obrázok</w:t>
                      </w:r>
                      <w:proofErr w:type="spellEnd"/>
                      <w:r w:rsidR="00FE2497">
                        <w:t xml:space="preserve">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871E4F">
                        <w:rPr>
                          <w:noProof/>
                        </w:rPr>
                        <w:t>4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 w:rsidR="00FE2497">
                        <w:t xml:space="preserve"> Vytvorenie modelov ARIMAX a</w:t>
                      </w:r>
                      <w:r w:rsidR="004874C3">
                        <w:t> </w:t>
                      </w:r>
                      <w:r w:rsidR="00FE2497">
                        <w:t>SARIMAX</w:t>
                      </w:r>
                      <w:r w:rsidR="004874C3">
                        <w:t xml:space="preserve"> </w:t>
                      </w:r>
                      <w:sdt>
                        <w:sdtPr>
                          <w:id w:val="-1613827239"/>
                          <w:citation/>
                        </w:sdtPr>
                        <w:sdtEndPr/>
                        <w:sdtContent>
                          <w:r w:rsidR="004874C3">
                            <w:fldChar w:fldCharType="begin"/>
                          </w:r>
                          <w:r w:rsidR="00345011">
                            <w:instrText xml:space="preserve">CITATION Sac22 \l 1051 </w:instrText>
                          </w:r>
                          <w:r w:rsidR="004874C3">
                            <w:fldChar w:fldCharType="separate"/>
                          </w:r>
                          <w:r w:rsidR="00345011">
                            <w:rPr>
                              <w:noProof/>
                            </w:rPr>
                            <w:t>(Date)</w:t>
                          </w:r>
                          <w:r w:rsidR="004874C3">
                            <w:fldChar w:fldCharType="end"/>
                          </w:r>
                        </w:sdtContent>
                      </w:sdt>
                    </w:p>
                    <w:p w14:paraId="08668A6E" w14:textId="77777777" w:rsidR="00F919C7" w:rsidRDefault="00F919C7"/>
                    <w:p w14:paraId="53A57373" w14:textId="60D95628" w:rsidR="00FE2497" w:rsidRPr="00AD1CD7" w:rsidRDefault="00064EE2" w:rsidP="000E4E0E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r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871E4F">
                        <w:rPr>
                          <w:noProof/>
                        </w:rPr>
                        <w:t>5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Ukážka modelu </w:t>
                      </w:r>
                      <w:proofErr w:type="spellStart"/>
                      <w:r w:rsidR="00F0585B">
                        <w:t>Decision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Tree</w:t>
                      </w:r>
                      <w:r w:rsidR="00FE2497">
                        <w:t>Obrázok</w:t>
                      </w:r>
                      <w:proofErr w:type="spellEnd"/>
                      <w:r w:rsidR="00FE2497">
                        <w:t xml:space="preserve">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871E4F">
                        <w:rPr>
                          <w:noProof/>
                        </w:rPr>
                        <w:t>4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 w:rsidR="00FE2497">
                        <w:t xml:space="preserve"> Vytvorenie modelov ARIMAX a</w:t>
                      </w:r>
                      <w:r w:rsidR="004874C3">
                        <w:t> </w:t>
                      </w:r>
                      <w:r w:rsidR="00FE2497">
                        <w:t>SARIMAX</w:t>
                      </w:r>
                      <w:r w:rsidR="004874C3">
                        <w:t xml:space="preserve"> </w:t>
                      </w:r>
                      <w:sdt>
                        <w:sdtPr>
                          <w:id w:val="-1394501814"/>
                          <w:citation/>
                        </w:sdtPr>
                        <w:sdtEndPr/>
                        <w:sdtContent>
                          <w:r w:rsidR="004874C3">
                            <w:fldChar w:fldCharType="begin"/>
                          </w:r>
                          <w:r w:rsidR="00345011">
                            <w:instrText xml:space="preserve">CITATION Sac22 \l 1051 </w:instrText>
                          </w:r>
                          <w:r w:rsidR="004874C3">
                            <w:fldChar w:fldCharType="separate"/>
                          </w:r>
                          <w:r w:rsidR="00345011">
                            <w:rPr>
                              <w:noProof/>
                            </w:rPr>
                            <w:t>(Date)</w:t>
                          </w:r>
                          <w:r w:rsidR="004874C3">
                            <w:fldChar w:fldCharType="end"/>
                          </w:r>
                        </w:sdtContent>
                      </w:sdt>
                      <w:bookmarkEnd w:id="38"/>
                      <w:bookmarkEnd w:id="39"/>
                      <w:bookmarkEnd w:id="40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2F03A410" wp14:editId="671832CA">
            <wp:simplePos x="0" y="0"/>
            <wp:positionH relativeFrom="margin">
              <wp:align>center</wp:align>
            </wp:positionH>
            <wp:positionV relativeFrom="page">
              <wp:posOffset>5030470</wp:posOffset>
            </wp:positionV>
            <wp:extent cx="3687445" cy="2153920"/>
            <wp:effectExtent l="0" t="0" r="8255" b="0"/>
            <wp:wrapTopAndBottom/>
            <wp:docPr id="3" name="Obrázok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Diagram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497" w:rsidRPr="00FE2497">
        <w:t>Nasledujúci obrázok znázorňuje, ako je kombinovaná lineárna regresia, ARIMA a SARIMA pre vytvorenie modelov ARIMAX a</w:t>
      </w:r>
      <w:r w:rsidR="004874C3">
        <w:t> </w:t>
      </w:r>
      <w:r w:rsidR="00FE2497" w:rsidRPr="00FE2497">
        <w:t>SARIMAX</w:t>
      </w:r>
      <w:r w:rsidR="004874C3">
        <w:t xml:space="preserve"> </w:t>
      </w:r>
      <w:sdt>
        <w:sdtPr>
          <w:id w:val="1910507319"/>
          <w:citation/>
        </w:sdtPr>
        <w:sdtEndPr/>
        <w:sdtContent>
          <w:r w:rsidR="004874C3">
            <w:fldChar w:fldCharType="begin"/>
          </w:r>
          <w:r w:rsidR="00345011">
            <w:instrText xml:space="preserve">CITATION Sac22 \l 1051 </w:instrText>
          </w:r>
          <w:r w:rsidR="004874C3">
            <w:fldChar w:fldCharType="separate"/>
          </w:r>
          <w:r w:rsidR="00345011">
            <w:rPr>
              <w:noProof/>
            </w:rPr>
            <w:t>(Date)</w:t>
          </w:r>
          <w:r w:rsidR="004874C3">
            <w:fldChar w:fldCharType="end"/>
          </w:r>
        </w:sdtContent>
      </w:sdt>
      <w:r w:rsidR="00FE2497" w:rsidRPr="00FE2497">
        <w:t>.</w:t>
      </w:r>
    </w:p>
    <w:p w14:paraId="0CE71727" w14:textId="5E82A3E4" w:rsidR="00064EE2" w:rsidRDefault="00064EE2" w:rsidP="00F04DDB">
      <w:pPr>
        <w:pStyle w:val="Nadpis2urovne"/>
      </w:pPr>
      <w:bookmarkStart w:id="41" w:name="_Toc98105304"/>
      <w:proofErr w:type="spellStart"/>
      <w:r w:rsidRPr="00F04DDB">
        <w:lastRenderedPageBreak/>
        <w:t>Decision</w:t>
      </w:r>
      <w:proofErr w:type="spellEnd"/>
      <w:r w:rsidRPr="00F04DDB">
        <w:t xml:space="preserve"> </w:t>
      </w:r>
      <w:proofErr w:type="spellStart"/>
      <w:r w:rsidRPr="00F04DDB">
        <w:t>Tree</w:t>
      </w:r>
      <w:bookmarkEnd w:id="41"/>
      <w:proofErr w:type="spellEnd"/>
    </w:p>
    <w:p w14:paraId="03923B1E" w14:textId="785CE951" w:rsidR="00663C13" w:rsidRPr="00663C13" w:rsidRDefault="008E3575" w:rsidP="009F7E48">
      <w:pPr>
        <w:pStyle w:val="Zakladny"/>
      </w:pPr>
      <w:r>
        <w:rPr>
          <w:i/>
          <w:iCs/>
        </w:rPr>
        <w:t>(Spracoval: Adam Vozár)</w:t>
      </w:r>
    </w:p>
    <w:p w14:paraId="02B55BC1" w14:textId="7F08CCF8" w:rsidR="00064EE2" w:rsidRDefault="00064EE2" w:rsidP="009F7E48">
      <w:pPr>
        <w:pStyle w:val="Zakladny"/>
        <w:numPr>
          <w:ilvl w:val="0"/>
          <w:numId w:val="3"/>
        </w:numPr>
      </w:pPr>
      <w:r>
        <w:t xml:space="preserve">Učenie s učiteľom </w:t>
      </w:r>
    </w:p>
    <w:p w14:paraId="4FA1502E" w14:textId="1B3A1E75" w:rsidR="00064EE2" w:rsidRDefault="00064EE2" w:rsidP="009F7E48">
      <w:pPr>
        <w:pStyle w:val="Zakladny"/>
        <w:numPr>
          <w:ilvl w:val="0"/>
          <w:numId w:val="3"/>
        </w:numPr>
      </w:pPr>
      <w:r>
        <w:t xml:space="preserve">Jednoduchá implementácia </w:t>
      </w:r>
    </w:p>
    <w:p w14:paraId="1FA36CF4" w14:textId="77777777" w:rsidR="00064EE2" w:rsidRDefault="00064EE2" w:rsidP="009F7E48">
      <w:pPr>
        <w:pStyle w:val="Zakladny"/>
        <w:numPr>
          <w:ilvl w:val="0"/>
          <w:numId w:val="3"/>
        </w:numPr>
      </w:pPr>
      <w:proofErr w:type="spellStart"/>
      <w:r>
        <w:t>If-else</w:t>
      </w:r>
      <w:proofErr w:type="spellEnd"/>
      <w:r>
        <w:t xml:space="preserve"> pravidlá</w:t>
      </w:r>
    </w:p>
    <w:p w14:paraId="5740487F" w14:textId="77777777" w:rsidR="00125B44" w:rsidRDefault="00064EE2" w:rsidP="009F7E48">
      <w:pPr>
        <w:pStyle w:val="Zakladny"/>
        <w:numPr>
          <w:ilvl w:val="0"/>
          <w:numId w:val="3"/>
        </w:numPr>
      </w:pPr>
      <w:r>
        <w:t>Regresia aj klasifikácia</w:t>
      </w:r>
    </w:p>
    <w:p w14:paraId="33AA4678" w14:textId="63559DF5" w:rsidR="00125B44" w:rsidRDefault="00064EE2" w:rsidP="009F7E48">
      <w:pPr>
        <w:pStyle w:val="Zakladny"/>
        <w:numPr>
          <w:ilvl w:val="0"/>
          <w:numId w:val="3"/>
        </w:numPr>
      </w:pPr>
      <w:r>
        <w:t>Nie je potrebná normalizácia dát</w:t>
      </w:r>
    </w:p>
    <w:p w14:paraId="48662770" w14:textId="2ECCD5D0" w:rsidR="00064EE2" w:rsidRPr="00064EE2" w:rsidRDefault="007A7494" w:rsidP="009F7E48">
      <w:pPr>
        <w:pStyle w:val="Zakladny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16CF7B" wp14:editId="2C84E2C4">
                <wp:simplePos x="0" y="0"/>
                <wp:positionH relativeFrom="column">
                  <wp:posOffset>1352843</wp:posOffset>
                </wp:positionH>
                <wp:positionV relativeFrom="paragraph">
                  <wp:posOffset>4362841</wp:posOffset>
                </wp:positionV>
                <wp:extent cx="2820035" cy="635"/>
                <wp:effectExtent l="0" t="0" r="0" b="12065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03C0EA" w14:textId="6840114B" w:rsidR="00064EE2" w:rsidRPr="0068581B" w:rsidRDefault="00064EE2" w:rsidP="00064EE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42" w:name="_Toc97398622"/>
                            <w:bookmarkStart w:id="43" w:name="_Toc98104330"/>
                            <w:bookmarkStart w:id="44" w:name="_Toc98104577"/>
                            <w:r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5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Ukážka modelu </w:t>
                            </w:r>
                            <w:proofErr w:type="spellStart"/>
                            <w:r w:rsidR="00F0585B">
                              <w:t>Decision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Tree</w:t>
                            </w:r>
                            <w:proofErr w:type="spellEnd"/>
                          </w:p>
                          <w:p w14:paraId="0F0C9725" w14:textId="77777777" w:rsidR="00F919C7" w:rsidRDefault="00F919C7"/>
                          <w:p w14:paraId="710F1A84" w14:textId="77777777" w:rsidR="00064EE2" w:rsidRPr="0068581B" w:rsidRDefault="007A7494" w:rsidP="00064EE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6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Model </w:t>
                            </w:r>
                            <w:proofErr w:type="spellStart"/>
                            <w:r w:rsidR="00F6357F">
                              <w:t>Random</w:t>
                            </w:r>
                            <w:proofErr w:type="spellEnd"/>
                            <w:r w:rsidR="00F6357F">
                              <w:t xml:space="preserve"> </w:t>
                            </w:r>
                            <w:proofErr w:type="spellStart"/>
                            <w:r w:rsidR="00F6357F">
                              <w:t>Forest</w:t>
                            </w:r>
                            <w:r w:rsidR="00064EE2">
                              <w:t>Obrázok</w:t>
                            </w:r>
                            <w:proofErr w:type="spellEnd"/>
                            <w:r w:rsidR="00064EE2">
                              <w:t xml:space="preserve">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5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 w:rsidR="00064EE2">
                              <w:t xml:space="preserve"> Ukážka modelu </w:t>
                            </w:r>
                            <w:proofErr w:type="spellStart"/>
                            <w:r w:rsidR="00F0585B">
                              <w:t>Decision</w:t>
                            </w:r>
                            <w:proofErr w:type="spellEnd"/>
                            <w:r w:rsidR="00064EE2">
                              <w:t xml:space="preserve"> </w:t>
                            </w:r>
                            <w:proofErr w:type="spellStart"/>
                            <w:r w:rsidR="00064EE2">
                              <w:t>Tree</w:t>
                            </w:r>
                            <w:proofErr w:type="spellEnd"/>
                          </w:p>
                          <w:p w14:paraId="6B791D02" w14:textId="77777777" w:rsidR="00000000" w:rsidRDefault="00344827"/>
                          <w:p w14:paraId="205AB4AA" w14:textId="77777777" w:rsidR="007A7494" w:rsidRPr="005E6D08" w:rsidRDefault="007A7494" w:rsidP="007A7494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6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Model </w:t>
                            </w:r>
                            <w:proofErr w:type="spellStart"/>
                            <w:r w:rsidR="00F6357F">
                              <w:t>Random</w:t>
                            </w:r>
                            <w:proofErr w:type="spellEnd"/>
                            <w:r w:rsidR="00F6357F">
                              <w:t xml:space="preserve"> </w:t>
                            </w:r>
                            <w:proofErr w:type="spellStart"/>
                            <w:r w:rsidR="00F6357F">
                              <w:t>Forest</w:t>
                            </w:r>
                            <w:proofErr w:type="spellEnd"/>
                          </w:p>
                          <w:p w14:paraId="52D196A1" w14:textId="77777777" w:rsidR="00F919C7" w:rsidRDefault="00F919C7"/>
                          <w:p w14:paraId="6618FEE3" w14:textId="4D8C7328" w:rsidR="00064EE2" w:rsidRPr="0068581B" w:rsidRDefault="000A1DD5" w:rsidP="00064EE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7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846E14">
                              <w:t xml:space="preserve">Jednoduchá ukážka princípu gradient </w:t>
                            </w:r>
                            <w:proofErr w:type="spellStart"/>
                            <w:r w:rsidRPr="00846E14">
                              <w:t>boosting</w:t>
                            </w:r>
                            <w:proofErr w:type="spellEnd"/>
                            <w:r w:rsidRPr="00846E14">
                              <w:t xml:space="preserve"> metódy s využitím rozhodovacích stromov.</w:t>
                            </w:r>
                            <w:r w:rsidR="007A5496">
                              <w:t xml:space="preserve"> V každej </w:t>
                            </w:r>
                            <w:proofErr w:type="spellStart"/>
                            <w:r w:rsidR="007A5496">
                              <w:t>interacii</w:t>
                            </w:r>
                            <w:proofErr w:type="spellEnd"/>
                            <w:r w:rsidR="007A5496">
                              <w:t xml:space="preserve"> sa do súboru pripočítava slabý </w:t>
                            </w:r>
                            <w:proofErr w:type="spellStart"/>
                            <w:r w:rsidR="007A5496">
                              <w:t>klasifikátor</w:t>
                            </w:r>
                            <w:proofErr w:type="spellEnd"/>
                            <w:r w:rsidR="007A5496">
                              <w:t xml:space="preserve">, ktorý dokáže problém riešiť pre obmedzenú podmnožinu vstupov. Kombináciou týchto slabých </w:t>
                            </w:r>
                            <w:proofErr w:type="spellStart"/>
                            <w:r w:rsidR="007A5496">
                              <w:t>klasifikátorov</w:t>
                            </w:r>
                            <w:proofErr w:type="spellEnd"/>
                            <w:r w:rsidR="007A5496">
                              <w:t xml:space="preserve"> dokážeme problém riešiť s vysokou spoľahlivosťou pre ľubovoľný </w:t>
                            </w:r>
                            <w:proofErr w:type="spellStart"/>
                            <w:r w:rsidR="007A5496">
                              <w:t>validný</w:t>
                            </w:r>
                            <w:proofErr w:type="spellEnd"/>
                            <w:r w:rsidR="007A5496">
                              <w:t xml:space="preserve"> vstup. </w:t>
                            </w:r>
                            <w:r w:rsidR="008650C5">
                              <w:t>Prevzatý obrázok</w:t>
                            </w:r>
                            <w:r w:rsidR="007A5496">
                              <w:t xml:space="preserve"> </w:t>
                            </w:r>
                            <w:sdt>
                              <w:sdtPr>
                                <w:id w:val="-1701230980"/>
                                <w:citation/>
                              </w:sdtPr>
                              <w:sdtEndPr/>
                              <w:sdtContent>
                                <w:r w:rsidR="007A5496">
                                  <w:fldChar w:fldCharType="begin"/>
                                </w:r>
                                <w:r w:rsidR="00CA27D8">
                                  <w:instrText xml:space="preserve">CITATION Raf18 \l 1051 </w:instrText>
                                </w:r>
                                <w:r w:rsidR="007A5496">
                                  <w:fldChar w:fldCharType="separate"/>
                                </w:r>
                                <w:r w:rsidR="00CA27D8">
                                  <w:rPr>
                                    <w:noProof/>
                                  </w:rPr>
                                  <w:t>(Río, 2018)</w:t>
                                </w:r>
                                <w:r w:rsidR="007A5496">
                                  <w:fldChar w:fldCharType="end"/>
                                </w:r>
                              </w:sdtContent>
                            </w:sdt>
                            <w:r w:rsidR="00CA27D8">
                              <w:t>.</w:t>
                            </w:r>
                            <w:r w:rsidR="007A7494"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6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 w:rsidR="007A7494">
                              <w:t xml:space="preserve"> Model </w:t>
                            </w:r>
                            <w:proofErr w:type="spellStart"/>
                            <w:r w:rsidR="00F6357F">
                              <w:t>Random</w:t>
                            </w:r>
                            <w:proofErr w:type="spellEnd"/>
                            <w:r w:rsidR="00F6357F">
                              <w:t xml:space="preserve"> </w:t>
                            </w:r>
                            <w:proofErr w:type="spellStart"/>
                            <w:r w:rsidR="00F6357F">
                              <w:t>Forest</w:t>
                            </w:r>
                            <w:r w:rsidR="00064EE2">
                              <w:t>Obrázok</w:t>
                            </w:r>
                            <w:proofErr w:type="spellEnd"/>
                            <w:r w:rsidR="00064EE2">
                              <w:t xml:space="preserve">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5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 w:rsidR="00064EE2">
                              <w:t xml:space="preserve"> Ukážka modelu </w:t>
                            </w:r>
                            <w:proofErr w:type="spellStart"/>
                            <w:r w:rsidR="00F0585B">
                              <w:t>Decision</w:t>
                            </w:r>
                            <w:proofErr w:type="spellEnd"/>
                            <w:r w:rsidR="00064EE2">
                              <w:t xml:space="preserve"> </w:t>
                            </w:r>
                            <w:proofErr w:type="spellStart"/>
                            <w:r w:rsidR="00064EE2">
                              <w:t>Tree</w:t>
                            </w:r>
                            <w:proofErr w:type="spellEnd"/>
                          </w:p>
                          <w:p w14:paraId="67F73682" w14:textId="77777777" w:rsidR="00F919C7" w:rsidRDefault="00F919C7"/>
                          <w:p w14:paraId="577A72C9" w14:textId="11F31696" w:rsidR="00064EE2" w:rsidRPr="0068581B" w:rsidRDefault="007A7494" w:rsidP="00064EE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6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Model </w:t>
                            </w:r>
                            <w:proofErr w:type="spellStart"/>
                            <w:r w:rsidR="00F6357F">
                              <w:t>Random</w:t>
                            </w:r>
                            <w:proofErr w:type="spellEnd"/>
                            <w:r w:rsidR="00F6357F">
                              <w:t xml:space="preserve"> </w:t>
                            </w:r>
                            <w:proofErr w:type="spellStart"/>
                            <w:r w:rsidR="00F6357F">
                              <w:t>Forest</w:t>
                            </w:r>
                            <w:r w:rsidR="00064EE2">
                              <w:t>Obrázok</w:t>
                            </w:r>
                            <w:proofErr w:type="spellEnd"/>
                            <w:r w:rsidR="00064EE2">
                              <w:t xml:space="preserve">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5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 w:rsidR="00064EE2">
                              <w:t xml:space="preserve"> Ukážka modelu </w:t>
                            </w:r>
                            <w:proofErr w:type="spellStart"/>
                            <w:r w:rsidR="00F0585B">
                              <w:t>Decision</w:t>
                            </w:r>
                            <w:proofErr w:type="spellEnd"/>
                            <w:r w:rsidR="00064EE2">
                              <w:t xml:space="preserve"> </w:t>
                            </w:r>
                            <w:proofErr w:type="spellStart"/>
                            <w:r w:rsidR="00064EE2">
                              <w:t>Tree</w:t>
                            </w:r>
                            <w:bookmarkEnd w:id="42"/>
                            <w:bookmarkEnd w:id="43"/>
                            <w:bookmarkEnd w:id="4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6CF7B" id="Text Box 10" o:spid="_x0000_s1034" type="#_x0000_t202" style="position:absolute;left:0;text-align:left;margin-left:106.5pt;margin-top:343.55pt;width:222.0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" stroked="f">
                <v:textbox style="mso-fit-shape-to-text:t" inset="0,0,0,0">
                  <w:txbxContent>
                    <w:p w14:paraId="3403C0EA" w14:textId="6840114B" w:rsidR="00064EE2" w:rsidRPr="0068581B" w:rsidRDefault="00064EE2" w:rsidP="00064EE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45" w:name="_Toc97398622"/>
                      <w:bookmarkStart w:id="46" w:name="_Toc98104330"/>
                      <w:bookmarkStart w:id="47" w:name="_Toc98104577"/>
                      <w:r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871E4F">
                        <w:rPr>
                          <w:noProof/>
                        </w:rPr>
                        <w:t>5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Ukážka modelu </w:t>
                      </w:r>
                      <w:proofErr w:type="spellStart"/>
                      <w:r w:rsidR="00F0585B">
                        <w:t>Decision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Tree</w:t>
                      </w:r>
                      <w:proofErr w:type="spellEnd"/>
                    </w:p>
                    <w:p w14:paraId="0F0C9725" w14:textId="77777777" w:rsidR="00F919C7" w:rsidRDefault="00F919C7"/>
                    <w:p w14:paraId="710F1A84" w14:textId="77777777" w:rsidR="00064EE2" w:rsidRPr="0068581B" w:rsidRDefault="007A7494" w:rsidP="00064EE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871E4F">
                        <w:rPr>
                          <w:noProof/>
                        </w:rPr>
                        <w:t>6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Model </w:t>
                      </w:r>
                      <w:proofErr w:type="spellStart"/>
                      <w:r w:rsidR="00F6357F">
                        <w:t>Random</w:t>
                      </w:r>
                      <w:proofErr w:type="spellEnd"/>
                      <w:r w:rsidR="00F6357F">
                        <w:t xml:space="preserve"> </w:t>
                      </w:r>
                      <w:proofErr w:type="spellStart"/>
                      <w:r w:rsidR="00F6357F">
                        <w:t>Forest</w:t>
                      </w:r>
                      <w:r w:rsidR="00064EE2">
                        <w:t>Obrázok</w:t>
                      </w:r>
                      <w:proofErr w:type="spellEnd"/>
                      <w:r w:rsidR="00064EE2">
                        <w:t xml:space="preserve">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871E4F">
                        <w:rPr>
                          <w:noProof/>
                        </w:rPr>
                        <w:t>5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 w:rsidR="00064EE2">
                        <w:t xml:space="preserve"> Ukážka modelu </w:t>
                      </w:r>
                      <w:proofErr w:type="spellStart"/>
                      <w:r w:rsidR="00F0585B">
                        <w:t>Decision</w:t>
                      </w:r>
                      <w:proofErr w:type="spellEnd"/>
                      <w:r w:rsidR="00064EE2">
                        <w:t xml:space="preserve"> </w:t>
                      </w:r>
                      <w:proofErr w:type="spellStart"/>
                      <w:r w:rsidR="00064EE2">
                        <w:t>Tree</w:t>
                      </w:r>
                      <w:proofErr w:type="spellEnd"/>
                    </w:p>
                    <w:p w14:paraId="6B791D02" w14:textId="77777777" w:rsidR="00000000" w:rsidRDefault="00344827"/>
                    <w:p w14:paraId="205AB4AA" w14:textId="77777777" w:rsidR="007A7494" w:rsidRPr="005E6D08" w:rsidRDefault="007A7494" w:rsidP="007A7494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r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871E4F">
                        <w:rPr>
                          <w:noProof/>
                        </w:rPr>
                        <w:t>6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Model </w:t>
                      </w:r>
                      <w:proofErr w:type="spellStart"/>
                      <w:r w:rsidR="00F6357F">
                        <w:t>Random</w:t>
                      </w:r>
                      <w:proofErr w:type="spellEnd"/>
                      <w:r w:rsidR="00F6357F">
                        <w:t xml:space="preserve"> </w:t>
                      </w:r>
                      <w:proofErr w:type="spellStart"/>
                      <w:r w:rsidR="00F6357F">
                        <w:t>Forest</w:t>
                      </w:r>
                      <w:proofErr w:type="spellEnd"/>
                    </w:p>
                    <w:p w14:paraId="52D196A1" w14:textId="77777777" w:rsidR="00F919C7" w:rsidRDefault="00F919C7"/>
                    <w:p w14:paraId="6618FEE3" w14:textId="4D8C7328" w:rsidR="00064EE2" w:rsidRPr="0068581B" w:rsidRDefault="000A1DD5" w:rsidP="00064EE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871E4F">
                        <w:rPr>
                          <w:noProof/>
                        </w:rPr>
                        <w:t>7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846E14">
                        <w:t xml:space="preserve">Jednoduchá ukážka princípu gradient </w:t>
                      </w:r>
                      <w:proofErr w:type="spellStart"/>
                      <w:r w:rsidRPr="00846E14">
                        <w:t>boosting</w:t>
                      </w:r>
                      <w:proofErr w:type="spellEnd"/>
                      <w:r w:rsidRPr="00846E14">
                        <w:t xml:space="preserve"> metódy s využitím rozhodovacích stromov.</w:t>
                      </w:r>
                      <w:r w:rsidR="007A5496">
                        <w:t xml:space="preserve"> V každej </w:t>
                      </w:r>
                      <w:proofErr w:type="spellStart"/>
                      <w:r w:rsidR="007A5496">
                        <w:t>interacii</w:t>
                      </w:r>
                      <w:proofErr w:type="spellEnd"/>
                      <w:r w:rsidR="007A5496">
                        <w:t xml:space="preserve"> sa do súboru pripočítava slabý </w:t>
                      </w:r>
                      <w:proofErr w:type="spellStart"/>
                      <w:r w:rsidR="007A5496">
                        <w:t>klasifikátor</w:t>
                      </w:r>
                      <w:proofErr w:type="spellEnd"/>
                      <w:r w:rsidR="007A5496">
                        <w:t xml:space="preserve">, ktorý dokáže problém riešiť pre obmedzenú podmnožinu vstupov. Kombináciou týchto slabých </w:t>
                      </w:r>
                      <w:proofErr w:type="spellStart"/>
                      <w:r w:rsidR="007A5496">
                        <w:t>klasifikátorov</w:t>
                      </w:r>
                      <w:proofErr w:type="spellEnd"/>
                      <w:r w:rsidR="007A5496">
                        <w:t xml:space="preserve"> dokážeme problém riešiť s vysokou spoľahlivosťou pre ľubovoľný </w:t>
                      </w:r>
                      <w:proofErr w:type="spellStart"/>
                      <w:r w:rsidR="007A5496">
                        <w:t>validný</w:t>
                      </w:r>
                      <w:proofErr w:type="spellEnd"/>
                      <w:r w:rsidR="007A5496">
                        <w:t xml:space="preserve"> vstup. </w:t>
                      </w:r>
                      <w:r w:rsidR="008650C5">
                        <w:t>Prevzatý obrázok</w:t>
                      </w:r>
                      <w:r w:rsidR="007A5496">
                        <w:t xml:space="preserve"> </w:t>
                      </w:r>
                      <w:sdt>
                        <w:sdtPr>
                          <w:id w:val="-1701230980"/>
                          <w:citation/>
                        </w:sdtPr>
                        <w:sdtEndPr/>
                        <w:sdtContent>
                          <w:r w:rsidR="007A5496">
                            <w:fldChar w:fldCharType="begin"/>
                          </w:r>
                          <w:r w:rsidR="00CA27D8">
                            <w:instrText xml:space="preserve">CITATION Raf18 \l 1051 </w:instrText>
                          </w:r>
                          <w:r w:rsidR="007A5496">
                            <w:fldChar w:fldCharType="separate"/>
                          </w:r>
                          <w:r w:rsidR="00CA27D8">
                            <w:rPr>
                              <w:noProof/>
                            </w:rPr>
                            <w:t>(Río, 2018)</w:t>
                          </w:r>
                          <w:r w:rsidR="007A5496">
                            <w:fldChar w:fldCharType="end"/>
                          </w:r>
                        </w:sdtContent>
                      </w:sdt>
                      <w:r w:rsidR="00CA27D8">
                        <w:t>.</w:t>
                      </w:r>
                      <w:r w:rsidR="007A7494"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871E4F">
                        <w:rPr>
                          <w:noProof/>
                        </w:rPr>
                        <w:t>6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 w:rsidR="007A7494">
                        <w:t xml:space="preserve"> Model </w:t>
                      </w:r>
                      <w:proofErr w:type="spellStart"/>
                      <w:r w:rsidR="00F6357F">
                        <w:t>Random</w:t>
                      </w:r>
                      <w:proofErr w:type="spellEnd"/>
                      <w:r w:rsidR="00F6357F">
                        <w:t xml:space="preserve"> </w:t>
                      </w:r>
                      <w:proofErr w:type="spellStart"/>
                      <w:r w:rsidR="00F6357F">
                        <w:t>Forest</w:t>
                      </w:r>
                      <w:r w:rsidR="00064EE2">
                        <w:t>Obrázok</w:t>
                      </w:r>
                      <w:proofErr w:type="spellEnd"/>
                      <w:r w:rsidR="00064EE2">
                        <w:t xml:space="preserve">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871E4F">
                        <w:rPr>
                          <w:noProof/>
                        </w:rPr>
                        <w:t>5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 w:rsidR="00064EE2">
                        <w:t xml:space="preserve"> Ukážka modelu </w:t>
                      </w:r>
                      <w:proofErr w:type="spellStart"/>
                      <w:r w:rsidR="00F0585B">
                        <w:t>Decision</w:t>
                      </w:r>
                      <w:proofErr w:type="spellEnd"/>
                      <w:r w:rsidR="00064EE2">
                        <w:t xml:space="preserve"> </w:t>
                      </w:r>
                      <w:proofErr w:type="spellStart"/>
                      <w:r w:rsidR="00064EE2">
                        <w:t>Tree</w:t>
                      </w:r>
                      <w:proofErr w:type="spellEnd"/>
                    </w:p>
                    <w:p w14:paraId="67F73682" w14:textId="77777777" w:rsidR="00F919C7" w:rsidRDefault="00F919C7"/>
                    <w:p w14:paraId="577A72C9" w14:textId="11F31696" w:rsidR="00064EE2" w:rsidRPr="0068581B" w:rsidRDefault="007A7494" w:rsidP="00064EE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871E4F">
                        <w:rPr>
                          <w:noProof/>
                        </w:rPr>
                        <w:t>6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Model </w:t>
                      </w:r>
                      <w:proofErr w:type="spellStart"/>
                      <w:r w:rsidR="00F6357F">
                        <w:t>Random</w:t>
                      </w:r>
                      <w:proofErr w:type="spellEnd"/>
                      <w:r w:rsidR="00F6357F">
                        <w:t xml:space="preserve"> </w:t>
                      </w:r>
                      <w:proofErr w:type="spellStart"/>
                      <w:r w:rsidR="00F6357F">
                        <w:t>Forest</w:t>
                      </w:r>
                      <w:r w:rsidR="00064EE2">
                        <w:t>Obrázok</w:t>
                      </w:r>
                      <w:proofErr w:type="spellEnd"/>
                      <w:r w:rsidR="00064EE2">
                        <w:t xml:space="preserve">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871E4F">
                        <w:rPr>
                          <w:noProof/>
                        </w:rPr>
                        <w:t>5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 w:rsidR="00064EE2">
                        <w:t xml:space="preserve"> Ukážka modelu </w:t>
                      </w:r>
                      <w:proofErr w:type="spellStart"/>
                      <w:r w:rsidR="00F0585B">
                        <w:t>Decision</w:t>
                      </w:r>
                      <w:proofErr w:type="spellEnd"/>
                      <w:r w:rsidR="00064EE2">
                        <w:t xml:space="preserve"> </w:t>
                      </w:r>
                      <w:proofErr w:type="spellStart"/>
                      <w:r w:rsidR="00064EE2">
                        <w:t>Tree</w:t>
                      </w:r>
                      <w:bookmarkEnd w:id="45"/>
                      <w:bookmarkEnd w:id="46"/>
                      <w:bookmarkEnd w:id="47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25B44" w:rsidRPr="00A536F1">
        <w:rPr>
          <w:noProof/>
          <w:szCs w:val="24"/>
        </w:rPr>
        <w:drawing>
          <wp:anchor distT="0" distB="0" distL="114300" distR="114300" simplePos="0" relativeHeight="251669504" behindDoc="0" locked="0" layoutInCell="1" allowOverlap="1" wp14:anchorId="37F33A14" wp14:editId="76C85D68">
            <wp:simplePos x="0" y="0"/>
            <wp:positionH relativeFrom="column">
              <wp:posOffset>38100</wp:posOffset>
            </wp:positionH>
            <wp:positionV relativeFrom="paragraph">
              <wp:posOffset>2540</wp:posOffset>
            </wp:positionV>
            <wp:extent cx="5295900" cy="4131310"/>
            <wp:effectExtent l="0" t="0" r="0" b="0"/>
            <wp:wrapTopAndBottom/>
            <wp:docPr id="9" name="Grafický objekt 4">
              <a:extLst xmlns:a="http://schemas.openxmlformats.org/drawingml/2006/main">
                <a:ext uri="{FF2B5EF4-FFF2-40B4-BE49-F238E27FC236}">
                  <a16:creationId xmlns:a16="http://schemas.microsoft.com/office/drawing/2014/main" id="{AD713675-58FC-4E6E-AC76-4A3CD74D10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cký objekt 4">
                      <a:extLst>
                        <a:ext uri="{FF2B5EF4-FFF2-40B4-BE49-F238E27FC236}">
                          <a16:creationId xmlns:a16="http://schemas.microsoft.com/office/drawing/2014/main" id="{AD713675-58FC-4E6E-AC76-4A3CD74D10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44329" w14:textId="700E93FF" w:rsidR="008A7F4C" w:rsidRDefault="00064EE2" w:rsidP="00F04DDB">
      <w:pPr>
        <w:pStyle w:val="Nadpis2urovne"/>
      </w:pPr>
      <w:bookmarkStart w:id="48" w:name="_Toc98105305"/>
      <w:proofErr w:type="spellStart"/>
      <w:r w:rsidRPr="00F04DDB">
        <w:lastRenderedPageBreak/>
        <w:t>Random</w:t>
      </w:r>
      <w:proofErr w:type="spellEnd"/>
      <w:r w:rsidRPr="00F04DDB">
        <w:t xml:space="preserve"> </w:t>
      </w:r>
      <w:proofErr w:type="spellStart"/>
      <w:r w:rsidRPr="00F04DDB">
        <w:t>Forest</w:t>
      </w:r>
      <w:bookmarkEnd w:id="48"/>
      <w:proofErr w:type="spellEnd"/>
    </w:p>
    <w:p w14:paraId="7A509119" w14:textId="4E7AA375" w:rsidR="00663C13" w:rsidRPr="00663C13" w:rsidRDefault="008E3575" w:rsidP="009F7E48">
      <w:pPr>
        <w:pStyle w:val="Zakladny"/>
      </w:pPr>
      <w:r>
        <w:rPr>
          <w:i/>
          <w:iCs/>
        </w:rPr>
        <w:t xml:space="preserve">(Spracoval: Viet </w:t>
      </w:r>
      <w:proofErr w:type="spellStart"/>
      <w:r>
        <w:rPr>
          <w:i/>
          <w:iCs/>
        </w:rPr>
        <w:t>Quoc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Le</w:t>
      </w:r>
      <w:proofErr w:type="spellEnd"/>
      <w:r>
        <w:rPr>
          <w:i/>
          <w:iCs/>
        </w:rPr>
        <w:t>)</w:t>
      </w:r>
    </w:p>
    <w:p w14:paraId="7056987B" w14:textId="4DCF1F88" w:rsidR="00BA44DD" w:rsidRDefault="00E700EC" w:rsidP="009F7E48">
      <w:pPr>
        <w:pStyle w:val="Zakladny"/>
      </w:pPr>
      <w:r w:rsidRPr="00E700EC">
        <w:t>Náhodný les, anglick</w:t>
      </w:r>
      <w:r w:rsidR="007A7494">
        <w:t>ý</w:t>
      </w:r>
      <w:r w:rsidRPr="00E700EC">
        <w:t xml:space="preserve"> </w:t>
      </w:r>
      <w:proofErr w:type="spellStart"/>
      <w:r w:rsidRPr="00E700EC">
        <w:t>Random</w:t>
      </w:r>
      <w:proofErr w:type="spellEnd"/>
      <w:r w:rsidRPr="00E700EC">
        <w:t xml:space="preserve"> </w:t>
      </w:r>
      <w:proofErr w:type="spellStart"/>
      <w:r w:rsidRPr="00E700EC">
        <w:t>Forest</w:t>
      </w:r>
      <w:proofErr w:type="spellEnd"/>
      <w:r w:rsidRPr="00E700EC">
        <w:t xml:space="preserve"> sa skladá z mnohých rozhodovacích stromov (</w:t>
      </w:r>
      <w:proofErr w:type="spellStart"/>
      <w:r w:rsidRPr="00E700EC">
        <w:t>Decision</w:t>
      </w:r>
      <w:proofErr w:type="spellEnd"/>
      <w:r w:rsidRPr="00E700EC">
        <w:t xml:space="preserve"> </w:t>
      </w:r>
      <w:proofErr w:type="spellStart"/>
      <w:r w:rsidRPr="00E700EC">
        <w:t>tree</w:t>
      </w:r>
      <w:proofErr w:type="spellEnd"/>
      <w:r w:rsidRPr="00E700EC">
        <w:t>) preto sa volá les.</w:t>
      </w:r>
      <w:r>
        <w:t xml:space="preserve"> </w:t>
      </w:r>
      <w:r w:rsidRPr="00E700EC">
        <w:t>Tento model sa dá používať na klasifikáciu aj regresiu. Každý strom spraví svoju predpoveď,</w:t>
      </w:r>
      <w:r>
        <w:t xml:space="preserve"> môžeme to prirovnať k hlasovaniu. Každý strom má jeden hlas. Pri klasifikácií výsledná trieda lesu je tá, ktorá mala najviac hlasov</w:t>
      </w:r>
      <w:r w:rsidR="0075355E">
        <w:t>. Regresia nepredpovedá triedu, ale číselne vyjadrený predpoklad, ktorý nemusí byť celé čísl</w:t>
      </w:r>
      <w:r w:rsidR="00BA44DD">
        <w:t>o.</w:t>
      </w:r>
      <w:r w:rsidR="007A7494">
        <w:t xml:space="preserve"> Výsledný výsledok lesu pri regresií je priemerná hodnota výsledkov stromov</w:t>
      </w:r>
      <w:r w:rsidR="00230B10">
        <w:t xml:space="preserve"> </w:t>
      </w:r>
      <w:sdt>
        <w:sdtPr>
          <w:id w:val="-1848086983"/>
          <w:citation/>
        </w:sdtPr>
        <w:sdtEndPr/>
        <w:sdtContent>
          <w:r w:rsidR="00230B10">
            <w:fldChar w:fldCharType="begin"/>
          </w:r>
          <w:r w:rsidR="00230B10">
            <w:rPr>
              <w:lang w:val="en-GB"/>
            </w:rPr>
            <w:instrText xml:space="preserve"> CITATION Nik21 \l 2057 </w:instrText>
          </w:r>
          <w:r w:rsidR="00230B10">
            <w:fldChar w:fldCharType="separate"/>
          </w:r>
          <w:r w:rsidR="00230B10">
            <w:rPr>
              <w:noProof/>
              <w:lang w:val="en-GB"/>
            </w:rPr>
            <w:t>(Donges, 2021)</w:t>
          </w:r>
          <w:r w:rsidR="00230B10">
            <w:fldChar w:fldCharType="end"/>
          </w:r>
        </w:sdtContent>
      </w:sdt>
      <w:r w:rsidR="0056350A">
        <w:t>.</w:t>
      </w:r>
    </w:p>
    <w:p w14:paraId="725F78C1" w14:textId="5E94EABA" w:rsidR="00057703" w:rsidRPr="003273AF" w:rsidRDefault="00BA44DD" w:rsidP="009F7E48">
      <w:pPr>
        <w:pStyle w:val="Zakladny"/>
      </w:pPr>
      <w:r>
        <w:lastRenderedPageBreak/>
        <w:t xml:space="preserve">Dôležité pre náhodný lesy je zabezpečiť variáciu a nezávislosť. Toto dosiahneme použitím </w:t>
      </w:r>
      <w:proofErr w:type="spellStart"/>
      <w:r>
        <w:t>Bagging</w:t>
      </w:r>
      <w:proofErr w:type="spellEnd"/>
      <w:r w:rsidR="00950640">
        <w:t xml:space="preserve"> metódy</w:t>
      </w:r>
      <w:r>
        <w:t xml:space="preserve">. </w:t>
      </w:r>
      <w:proofErr w:type="spellStart"/>
      <w:r w:rsidR="00950640">
        <w:t>Bagging</w:t>
      </w:r>
      <w:proofErr w:type="spellEnd"/>
      <w:r>
        <w:t xml:space="preserve"> rozdelí </w:t>
      </w:r>
      <w:proofErr w:type="spellStart"/>
      <w:r w:rsidR="00950640">
        <w:t>trénovací</w:t>
      </w:r>
      <w:proofErr w:type="spellEnd"/>
      <w:r w:rsidR="00950640">
        <w:t xml:space="preserve"> </w:t>
      </w:r>
      <w:proofErr w:type="spellStart"/>
      <w:r w:rsidR="00950640">
        <w:t>dataset</w:t>
      </w:r>
      <w:proofErr w:type="spellEnd"/>
      <w:r w:rsidR="00950640">
        <w:t xml:space="preserve"> na menšie náhodne </w:t>
      </w:r>
      <w:proofErr w:type="spellStart"/>
      <w:r w:rsidR="00950640">
        <w:t>datasety</w:t>
      </w:r>
      <w:proofErr w:type="spellEnd"/>
      <w:r w:rsidR="00950640">
        <w:t xml:space="preserve">, ktoré sa pridelia stromom, každý strom preto bude mať náhody </w:t>
      </w:r>
      <w:proofErr w:type="spellStart"/>
      <w:r w:rsidR="00950640">
        <w:t>dataset</w:t>
      </w:r>
      <w:proofErr w:type="spellEnd"/>
      <w:r w:rsidR="007A749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B07819" wp14:editId="1F576F35">
                <wp:simplePos x="0" y="0"/>
                <wp:positionH relativeFrom="column">
                  <wp:posOffset>628650</wp:posOffset>
                </wp:positionH>
                <wp:positionV relativeFrom="paragraph">
                  <wp:posOffset>2894330</wp:posOffset>
                </wp:positionV>
                <wp:extent cx="4072255" cy="635"/>
                <wp:effectExtent l="0" t="0" r="4445" b="12065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2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1FD2E7" w14:textId="45E807E2" w:rsidR="007A7494" w:rsidRPr="005E6D08" w:rsidRDefault="007A7494" w:rsidP="007A7494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bookmarkStart w:id="49" w:name="_Toc97398623"/>
                            <w:bookmarkStart w:id="50" w:name="_Toc98104331"/>
                            <w:bookmarkStart w:id="51" w:name="_Toc98104578"/>
                            <w:r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6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Model </w:t>
                            </w:r>
                            <w:proofErr w:type="spellStart"/>
                            <w:r w:rsidR="00F6357F">
                              <w:t>Random</w:t>
                            </w:r>
                            <w:proofErr w:type="spellEnd"/>
                            <w:r w:rsidR="00F6357F">
                              <w:t xml:space="preserve"> </w:t>
                            </w:r>
                            <w:proofErr w:type="spellStart"/>
                            <w:r w:rsidR="00F6357F">
                              <w:t>Forest</w:t>
                            </w:r>
                            <w:proofErr w:type="spellEnd"/>
                          </w:p>
                          <w:p w14:paraId="45EAA98E" w14:textId="77777777" w:rsidR="00F919C7" w:rsidRDefault="00F919C7"/>
                          <w:p w14:paraId="56778AEB" w14:textId="77777777" w:rsidR="007A7494" w:rsidRPr="005E6D08" w:rsidRDefault="000A1DD5" w:rsidP="007A7494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7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846E14">
                              <w:t xml:space="preserve">Jednoduchá ukážka princípu gradient </w:t>
                            </w:r>
                            <w:proofErr w:type="spellStart"/>
                            <w:r w:rsidRPr="00846E14">
                              <w:t>boosting</w:t>
                            </w:r>
                            <w:proofErr w:type="spellEnd"/>
                            <w:r w:rsidRPr="00846E14">
                              <w:t xml:space="preserve"> metódy s využitím rozhodovacích stromov.</w:t>
                            </w:r>
                            <w:r w:rsidR="007A5496">
                              <w:t xml:space="preserve"> V každej </w:t>
                            </w:r>
                            <w:proofErr w:type="spellStart"/>
                            <w:r w:rsidR="007A5496">
                              <w:t>interacii</w:t>
                            </w:r>
                            <w:proofErr w:type="spellEnd"/>
                            <w:r w:rsidR="007A5496">
                              <w:t xml:space="preserve"> sa do súboru pripočítava slabý </w:t>
                            </w:r>
                            <w:proofErr w:type="spellStart"/>
                            <w:r w:rsidR="007A5496">
                              <w:t>klasifikátor</w:t>
                            </w:r>
                            <w:proofErr w:type="spellEnd"/>
                            <w:r w:rsidR="007A5496">
                              <w:t xml:space="preserve">, ktorý dokáže problém riešiť pre obmedzenú podmnožinu vstupov. Kombináciou týchto slabých </w:t>
                            </w:r>
                            <w:proofErr w:type="spellStart"/>
                            <w:r w:rsidR="007A5496">
                              <w:t>klasifikátorov</w:t>
                            </w:r>
                            <w:proofErr w:type="spellEnd"/>
                            <w:r w:rsidR="007A5496">
                              <w:t xml:space="preserve"> dokážeme problém riešiť s vysokou spoľahlivosťou pre ľubovoľný </w:t>
                            </w:r>
                            <w:proofErr w:type="spellStart"/>
                            <w:r w:rsidR="007A5496">
                              <w:t>validný</w:t>
                            </w:r>
                            <w:proofErr w:type="spellEnd"/>
                            <w:r w:rsidR="007A5496">
                              <w:t xml:space="preserve"> vstup. </w:t>
                            </w:r>
                            <w:r w:rsidR="008650C5">
                              <w:t>Prevzatý obrázok</w:t>
                            </w:r>
                            <w:r w:rsidR="007A5496">
                              <w:t xml:space="preserve"> </w:t>
                            </w:r>
                            <w:sdt>
                              <w:sdtPr>
                                <w:id w:val="1440798073"/>
                                <w:citation/>
                              </w:sdtPr>
                              <w:sdtEndPr/>
                              <w:sdtContent>
                                <w:r w:rsidR="007A5496">
                                  <w:fldChar w:fldCharType="begin"/>
                                </w:r>
                                <w:r w:rsidR="00CA27D8">
                                  <w:instrText xml:space="preserve">CITATION Raf18 \l 1051 </w:instrText>
                                </w:r>
                                <w:r w:rsidR="007A5496">
                                  <w:fldChar w:fldCharType="separate"/>
                                </w:r>
                                <w:r w:rsidR="00CA27D8">
                                  <w:rPr>
                                    <w:noProof/>
                                  </w:rPr>
                                  <w:t>(Río, 2018)</w:t>
                                </w:r>
                                <w:r w:rsidR="007A5496">
                                  <w:fldChar w:fldCharType="end"/>
                                </w:r>
                              </w:sdtContent>
                            </w:sdt>
                            <w:r w:rsidR="00CA27D8">
                              <w:t>.</w:t>
                            </w:r>
                            <w:r w:rsidR="007A7494"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6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 w:rsidR="007A7494">
                              <w:t xml:space="preserve"> Model </w:t>
                            </w:r>
                            <w:proofErr w:type="spellStart"/>
                            <w:r w:rsidR="00F6357F">
                              <w:t>Random</w:t>
                            </w:r>
                            <w:proofErr w:type="spellEnd"/>
                            <w:r w:rsidR="00F6357F">
                              <w:t xml:space="preserve"> </w:t>
                            </w:r>
                            <w:proofErr w:type="spellStart"/>
                            <w:r w:rsidR="00F6357F">
                              <w:t>Forest</w:t>
                            </w:r>
                            <w:proofErr w:type="spellEnd"/>
                          </w:p>
                          <w:p w14:paraId="43194D83" w14:textId="77777777" w:rsidR="00000000" w:rsidRDefault="00344827"/>
                          <w:p w14:paraId="3CBF62E5" w14:textId="77777777" w:rsidR="000A1DD5" w:rsidRPr="00DC396B" w:rsidRDefault="000A1DD5" w:rsidP="000A1DD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szCs w:val="32"/>
                              </w:rPr>
                            </w:pPr>
                            <w:r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7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846E14">
                              <w:t xml:space="preserve">Jednoduchá ukážka princípu gradient </w:t>
                            </w:r>
                            <w:proofErr w:type="spellStart"/>
                            <w:r w:rsidRPr="00846E14">
                              <w:t>boosting</w:t>
                            </w:r>
                            <w:proofErr w:type="spellEnd"/>
                            <w:r w:rsidRPr="00846E14">
                              <w:t xml:space="preserve"> metódy s využitím rozhodovacích stromov.</w:t>
                            </w:r>
                            <w:r w:rsidR="007A5496">
                              <w:t xml:space="preserve"> V každej </w:t>
                            </w:r>
                            <w:proofErr w:type="spellStart"/>
                            <w:r w:rsidR="007A5496">
                              <w:t>interacii</w:t>
                            </w:r>
                            <w:proofErr w:type="spellEnd"/>
                            <w:r w:rsidR="007A5496">
                              <w:t xml:space="preserve"> sa do súboru pripočítava slabý </w:t>
                            </w:r>
                            <w:proofErr w:type="spellStart"/>
                            <w:r w:rsidR="007A5496">
                              <w:t>klasifikátor</w:t>
                            </w:r>
                            <w:proofErr w:type="spellEnd"/>
                            <w:r w:rsidR="007A5496">
                              <w:t xml:space="preserve">, ktorý dokáže problém riešiť pre obmedzenú podmnožinu vstupov. Kombináciou týchto slabých </w:t>
                            </w:r>
                            <w:proofErr w:type="spellStart"/>
                            <w:r w:rsidR="007A5496">
                              <w:t>klasifikátorov</w:t>
                            </w:r>
                            <w:proofErr w:type="spellEnd"/>
                            <w:r w:rsidR="007A5496">
                              <w:t xml:space="preserve"> dokážeme problém riešiť s vysokou spoľahlivosťou pre ľubovoľný </w:t>
                            </w:r>
                            <w:proofErr w:type="spellStart"/>
                            <w:r w:rsidR="007A5496">
                              <w:t>validný</w:t>
                            </w:r>
                            <w:proofErr w:type="spellEnd"/>
                            <w:r w:rsidR="007A5496">
                              <w:t xml:space="preserve"> vstup. </w:t>
                            </w:r>
                            <w:r w:rsidR="008650C5">
                              <w:t>Prevzatý obrázok</w:t>
                            </w:r>
                            <w:r w:rsidR="007A5496">
                              <w:t xml:space="preserve"> </w:t>
                            </w:r>
                            <w:sdt>
                              <w:sdtPr>
                                <w:id w:val="-342553049"/>
                                <w:citation/>
                              </w:sdtPr>
                              <w:sdtEndPr/>
                              <w:sdtContent>
                                <w:r w:rsidR="007A5496">
                                  <w:fldChar w:fldCharType="begin"/>
                                </w:r>
                                <w:r w:rsidR="00CA27D8">
                                  <w:instrText xml:space="preserve">CITATION Raf18 \l 1051 </w:instrText>
                                </w:r>
                                <w:r w:rsidR="007A5496">
                                  <w:fldChar w:fldCharType="separate"/>
                                </w:r>
                                <w:r w:rsidR="00CA27D8">
                                  <w:rPr>
                                    <w:noProof/>
                                  </w:rPr>
                                  <w:t>(Río, 2018)</w:t>
                                </w:r>
                                <w:r w:rsidR="007A5496">
                                  <w:fldChar w:fldCharType="end"/>
                                </w:r>
                              </w:sdtContent>
                            </w:sdt>
                            <w:r w:rsidR="00CA27D8">
                              <w:t>.</w:t>
                            </w:r>
                          </w:p>
                          <w:p w14:paraId="1541CFE6" w14:textId="77777777" w:rsidR="00F919C7" w:rsidRDefault="00F919C7"/>
                          <w:p w14:paraId="4C26DA39" w14:textId="18D162D4" w:rsidR="007A7494" w:rsidRPr="005E6D08" w:rsidRDefault="00057703" w:rsidP="007A7494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8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Voting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Ensemble</w:t>
                            </w:r>
                            <w:r w:rsidR="000A1DD5">
                              <w:t>Obrázok</w:t>
                            </w:r>
                            <w:proofErr w:type="spellEnd"/>
                            <w:r w:rsidR="000A1DD5">
                              <w:t xml:space="preserve">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7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 w:rsidR="000A1DD5">
                              <w:t xml:space="preserve"> </w:t>
                            </w:r>
                            <w:r w:rsidR="000A1DD5" w:rsidRPr="00846E14">
                              <w:t xml:space="preserve">Jednoduchá ukážka princípu gradient </w:t>
                            </w:r>
                            <w:proofErr w:type="spellStart"/>
                            <w:r w:rsidR="000A1DD5" w:rsidRPr="00846E14">
                              <w:t>boosting</w:t>
                            </w:r>
                            <w:proofErr w:type="spellEnd"/>
                            <w:r w:rsidR="000A1DD5" w:rsidRPr="00846E14">
                              <w:t xml:space="preserve"> metódy s využitím rozhodovacích stromov.</w:t>
                            </w:r>
                            <w:r w:rsidR="007A5496">
                              <w:t xml:space="preserve"> V každej </w:t>
                            </w:r>
                            <w:proofErr w:type="spellStart"/>
                            <w:r w:rsidR="007A5496">
                              <w:t>interacii</w:t>
                            </w:r>
                            <w:proofErr w:type="spellEnd"/>
                            <w:r w:rsidR="007A5496">
                              <w:t xml:space="preserve"> sa do súboru pripočítava slabý </w:t>
                            </w:r>
                            <w:proofErr w:type="spellStart"/>
                            <w:r w:rsidR="007A5496">
                              <w:t>klasifikátor</w:t>
                            </w:r>
                            <w:proofErr w:type="spellEnd"/>
                            <w:r w:rsidR="007A5496">
                              <w:t xml:space="preserve">, ktorý dokáže problém riešiť pre obmedzenú podmnožinu vstupov. Kombináciou týchto slabých </w:t>
                            </w:r>
                            <w:proofErr w:type="spellStart"/>
                            <w:r w:rsidR="007A5496">
                              <w:t>klasifikátorov</w:t>
                            </w:r>
                            <w:proofErr w:type="spellEnd"/>
                            <w:r w:rsidR="007A5496">
                              <w:t xml:space="preserve"> dokážeme problém riešiť s vysokou spoľahlivosťou pre ľubovoľný </w:t>
                            </w:r>
                            <w:proofErr w:type="spellStart"/>
                            <w:r w:rsidR="007A5496">
                              <w:t>validný</w:t>
                            </w:r>
                            <w:proofErr w:type="spellEnd"/>
                            <w:r w:rsidR="007A5496">
                              <w:t xml:space="preserve"> vstup. </w:t>
                            </w:r>
                            <w:r w:rsidR="008650C5">
                              <w:t>Prevzatý obrázok</w:t>
                            </w:r>
                            <w:r w:rsidR="007A5496">
                              <w:t xml:space="preserve"> </w:t>
                            </w:r>
                            <w:sdt>
                              <w:sdtPr>
                                <w:id w:val="956762199"/>
                                <w:citation/>
                              </w:sdtPr>
                              <w:sdtEndPr/>
                              <w:sdtContent>
                                <w:r w:rsidR="007A5496">
                                  <w:fldChar w:fldCharType="begin"/>
                                </w:r>
                                <w:r w:rsidR="00CA27D8">
                                  <w:instrText xml:space="preserve">CITATION Raf18 \l 1051 </w:instrText>
                                </w:r>
                                <w:r w:rsidR="007A5496">
                                  <w:fldChar w:fldCharType="separate"/>
                                </w:r>
                                <w:r w:rsidR="00CA27D8">
                                  <w:rPr>
                                    <w:noProof/>
                                  </w:rPr>
                                  <w:t>(Río, 2018)</w:t>
                                </w:r>
                                <w:r w:rsidR="007A5496">
                                  <w:fldChar w:fldCharType="end"/>
                                </w:r>
                              </w:sdtContent>
                            </w:sdt>
                            <w:r w:rsidR="00CA27D8">
                              <w:t>.</w:t>
                            </w:r>
                            <w:r w:rsidR="007A7494"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6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 w:rsidR="007A7494">
                              <w:t xml:space="preserve"> Model </w:t>
                            </w:r>
                            <w:proofErr w:type="spellStart"/>
                            <w:r w:rsidR="00F6357F">
                              <w:t>Random</w:t>
                            </w:r>
                            <w:proofErr w:type="spellEnd"/>
                            <w:r w:rsidR="00F6357F">
                              <w:t xml:space="preserve"> </w:t>
                            </w:r>
                            <w:proofErr w:type="spellStart"/>
                            <w:r w:rsidR="00F6357F">
                              <w:t>Forest</w:t>
                            </w:r>
                            <w:proofErr w:type="spellEnd"/>
                          </w:p>
                          <w:p w14:paraId="098E93ED" w14:textId="77777777" w:rsidR="00F919C7" w:rsidRDefault="00F919C7"/>
                          <w:p w14:paraId="58A61CFD" w14:textId="3DCDAF0F" w:rsidR="007A7494" w:rsidRPr="005E6D08" w:rsidRDefault="000A1DD5" w:rsidP="007A7494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7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846E14">
                              <w:t xml:space="preserve">Jednoduchá ukážka princípu gradient </w:t>
                            </w:r>
                            <w:proofErr w:type="spellStart"/>
                            <w:r w:rsidRPr="00846E14">
                              <w:t>boosting</w:t>
                            </w:r>
                            <w:proofErr w:type="spellEnd"/>
                            <w:r w:rsidRPr="00846E14">
                              <w:t xml:space="preserve"> metódy s využitím rozhodovacích stromov.</w:t>
                            </w:r>
                            <w:r w:rsidR="007A5496">
                              <w:t xml:space="preserve"> V každej </w:t>
                            </w:r>
                            <w:proofErr w:type="spellStart"/>
                            <w:r w:rsidR="007A5496">
                              <w:t>interacii</w:t>
                            </w:r>
                            <w:proofErr w:type="spellEnd"/>
                            <w:r w:rsidR="007A5496">
                              <w:t xml:space="preserve"> sa do súboru pripočítava slabý </w:t>
                            </w:r>
                            <w:proofErr w:type="spellStart"/>
                            <w:r w:rsidR="007A5496">
                              <w:t>klasifikátor</w:t>
                            </w:r>
                            <w:proofErr w:type="spellEnd"/>
                            <w:r w:rsidR="007A5496">
                              <w:t xml:space="preserve">, ktorý dokáže problém riešiť pre obmedzenú podmnožinu vstupov. Kombináciou týchto slabých </w:t>
                            </w:r>
                            <w:proofErr w:type="spellStart"/>
                            <w:r w:rsidR="007A5496">
                              <w:t>klasifikátorov</w:t>
                            </w:r>
                            <w:proofErr w:type="spellEnd"/>
                            <w:r w:rsidR="007A5496">
                              <w:t xml:space="preserve"> dokážeme problém riešiť s vysokou spoľahlivosťou pre ľubovoľný </w:t>
                            </w:r>
                            <w:proofErr w:type="spellStart"/>
                            <w:r w:rsidR="007A5496">
                              <w:t>validný</w:t>
                            </w:r>
                            <w:proofErr w:type="spellEnd"/>
                            <w:r w:rsidR="007A5496">
                              <w:t xml:space="preserve"> vstup. </w:t>
                            </w:r>
                            <w:r w:rsidR="008650C5">
                              <w:t>Prevzatý obrázok</w:t>
                            </w:r>
                            <w:r w:rsidR="007A5496">
                              <w:t xml:space="preserve"> </w:t>
                            </w:r>
                            <w:sdt>
                              <w:sdtPr>
                                <w:id w:val="-1982763792"/>
                                <w:citation/>
                              </w:sdtPr>
                              <w:sdtEndPr/>
                              <w:sdtContent>
                                <w:r w:rsidR="007A5496">
                                  <w:fldChar w:fldCharType="begin"/>
                                </w:r>
                                <w:r w:rsidR="00CA27D8">
                                  <w:instrText xml:space="preserve">CITATION Raf18 \l 1051 </w:instrText>
                                </w:r>
                                <w:r w:rsidR="007A5496">
                                  <w:fldChar w:fldCharType="separate"/>
                                </w:r>
                                <w:r w:rsidR="00CA27D8">
                                  <w:rPr>
                                    <w:noProof/>
                                  </w:rPr>
                                  <w:t>(Río, 2018)</w:t>
                                </w:r>
                                <w:r w:rsidR="007A5496">
                                  <w:fldChar w:fldCharType="end"/>
                                </w:r>
                              </w:sdtContent>
                            </w:sdt>
                            <w:r w:rsidR="00CA27D8">
                              <w:t>.</w:t>
                            </w:r>
                            <w:r w:rsidR="007A7494"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6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 w:rsidR="007A7494">
                              <w:t xml:space="preserve"> Model </w:t>
                            </w:r>
                            <w:proofErr w:type="spellStart"/>
                            <w:r w:rsidR="00F6357F">
                              <w:t>Random</w:t>
                            </w:r>
                            <w:proofErr w:type="spellEnd"/>
                            <w:r w:rsidR="00F6357F">
                              <w:t xml:space="preserve"> </w:t>
                            </w:r>
                            <w:proofErr w:type="spellStart"/>
                            <w:r w:rsidR="00F6357F">
                              <w:t>Forest</w:t>
                            </w:r>
                            <w:bookmarkEnd w:id="49"/>
                            <w:bookmarkEnd w:id="50"/>
                            <w:bookmarkEnd w:id="5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07819" id="Text Box 21" o:spid="_x0000_s1035" type="#_x0000_t202" style="position:absolute;left:0;text-align:left;margin-left:49.5pt;margin-top:227.9pt;width:320.6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" stroked="f">
                <v:textbox style="mso-fit-shape-to-text:t" inset="0,0,0,0">
                  <w:txbxContent>
                    <w:p w14:paraId="1E1FD2E7" w14:textId="45E807E2" w:rsidR="007A7494" w:rsidRPr="005E6D08" w:rsidRDefault="007A7494" w:rsidP="007A7494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bookmarkStart w:id="52" w:name="_Toc97398623"/>
                      <w:bookmarkStart w:id="53" w:name="_Toc98104331"/>
                      <w:bookmarkStart w:id="54" w:name="_Toc98104578"/>
                      <w:r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871E4F">
                        <w:rPr>
                          <w:noProof/>
                        </w:rPr>
                        <w:t>6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Model </w:t>
                      </w:r>
                      <w:proofErr w:type="spellStart"/>
                      <w:r w:rsidR="00F6357F">
                        <w:t>Random</w:t>
                      </w:r>
                      <w:proofErr w:type="spellEnd"/>
                      <w:r w:rsidR="00F6357F">
                        <w:t xml:space="preserve"> </w:t>
                      </w:r>
                      <w:proofErr w:type="spellStart"/>
                      <w:r w:rsidR="00F6357F">
                        <w:t>Forest</w:t>
                      </w:r>
                      <w:proofErr w:type="spellEnd"/>
                    </w:p>
                    <w:p w14:paraId="45EAA98E" w14:textId="77777777" w:rsidR="00F919C7" w:rsidRDefault="00F919C7"/>
                    <w:p w14:paraId="56778AEB" w14:textId="77777777" w:rsidR="007A7494" w:rsidRPr="005E6D08" w:rsidRDefault="000A1DD5" w:rsidP="007A7494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r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871E4F">
                        <w:rPr>
                          <w:noProof/>
                        </w:rPr>
                        <w:t>7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846E14">
                        <w:t xml:space="preserve">Jednoduchá ukážka princípu gradient </w:t>
                      </w:r>
                      <w:proofErr w:type="spellStart"/>
                      <w:r w:rsidRPr="00846E14">
                        <w:t>boosting</w:t>
                      </w:r>
                      <w:proofErr w:type="spellEnd"/>
                      <w:r w:rsidRPr="00846E14">
                        <w:t xml:space="preserve"> metódy s využitím rozhodovacích stromov.</w:t>
                      </w:r>
                      <w:r w:rsidR="007A5496">
                        <w:t xml:space="preserve"> V každej </w:t>
                      </w:r>
                      <w:proofErr w:type="spellStart"/>
                      <w:r w:rsidR="007A5496">
                        <w:t>interacii</w:t>
                      </w:r>
                      <w:proofErr w:type="spellEnd"/>
                      <w:r w:rsidR="007A5496">
                        <w:t xml:space="preserve"> sa do súboru pripočítava slabý </w:t>
                      </w:r>
                      <w:proofErr w:type="spellStart"/>
                      <w:r w:rsidR="007A5496">
                        <w:t>klasifikátor</w:t>
                      </w:r>
                      <w:proofErr w:type="spellEnd"/>
                      <w:r w:rsidR="007A5496">
                        <w:t xml:space="preserve">, ktorý dokáže problém riešiť pre obmedzenú podmnožinu vstupov. Kombináciou týchto slabých </w:t>
                      </w:r>
                      <w:proofErr w:type="spellStart"/>
                      <w:r w:rsidR="007A5496">
                        <w:t>klasifikátorov</w:t>
                      </w:r>
                      <w:proofErr w:type="spellEnd"/>
                      <w:r w:rsidR="007A5496">
                        <w:t xml:space="preserve"> dokážeme problém riešiť s vysokou spoľahlivosťou pre ľubovoľný </w:t>
                      </w:r>
                      <w:proofErr w:type="spellStart"/>
                      <w:r w:rsidR="007A5496">
                        <w:t>validný</w:t>
                      </w:r>
                      <w:proofErr w:type="spellEnd"/>
                      <w:r w:rsidR="007A5496">
                        <w:t xml:space="preserve"> vstup. </w:t>
                      </w:r>
                      <w:r w:rsidR="008650C5">
                        <w:t>Prevzatý obrázok</w:t>
                      </w:r>
                      <w:r w:rsidR="007A5496">
                        <w:t xml:space="preserve"> </w:t>
                      </w:r>
                      <w:sdt>
                        <w:sdtPr>
                          <w:id w:val="1440798073"/>
                          <w:citation/>
                        </w:sdtPr>
                        <w:sdtEndPr/>
                        <w:sdtContent>
                          <w:r w:rsidR="007A5496">
                            <w:fldChar w:fldCharType="begin"/>
                          </w:r>
                          <w:r w:rsidR="00CA27D8">
                            <w:instrText xml:space="preserve">CITATION Raf18 \l 1051 </w:instrText>
                          </w:r>
                          <w:r w:rsidR="007A5496">
                            <w:fldChar w:fldCharType="separate"/>
                          </w:r>
                          <w:r w:rsidR="00CA27D8">
                            <w:rPr>
                              <w:noProof/>
                            </w:rPr>
                            <w:t>(Río, 2018)</w:t>
                          </w:r>
                          <w:r w:rsidR="007A5496">
                            <w:fldChar w:fldCharType="end"/>
                          </w:r>
                        </w:sdtContent>
                      </w:sdt>
                      <w:r w:rsidR="00CA27D8">
                        <w:t>.</w:t>
                      </w:r>
                      <w:r w:rsidR="007A7494"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871E4F">
                        <w:rPr>
                          <w:noProof/>
                        </w:rPr>
                        <w:t>6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 w:rsidR="007A7494">
                        <w:t xml:space="preserve"> Model </w:t>
                      </w:r>
                      <w:proofErr w:type="spellStart"/>
                      <w:r w:rsidR="00F6357F">
                        <w:t>Random</w:t>
                      </w:r>
                      <w:proofErr w:type="spellEnd"/>
                      <w:r w:rsidR="00F6357F">
                        <w:t xml:space="preserve"> </w:t>
                      </w:r>
                      <w:proofErr w:type="spellStart"/>
                      <w:r w:rsidR="00F6357F">
                        <w:t>Forest</w:t>
                      </w:r>
                      <w:proofErr w:type="spellEnd"/>
                    </w:p>
                    <w:p w14:paraId="43194D83" w14:textId="77777777" w:rsidR="00000000" w:rsidRDefault="00344827"/>
                    <w:p w14:paraId="3CBF62E5" w14:textId="77777777" w:rsidR="000A1DD5" w:rsidRPr="00DC396B" w:rsidRDefault="000A1DD5" w:rsidP="000A1DD5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szCs w:val="32"/>
                        </w:rPr>
                      </w:pPr>
                      <w:r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871E4F">
                        <w:rPr>
                          <w:noProof/>
                        </w:rPr>
                        <w:t>7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846E14">
                        <w:t xml:space="preserve">Jednoduchá ukážka princípu gradient </w:t>
                      </w:r>
                      <w:proofErr w:type="spellStart"/>
                      <w:r w:rsidRPr="00846E14">
                        <w:t>boosting</w:t>
                      </w:r>
                      <w:proofErr w:type="spellEnd"/>
                      <w:r w:rsidRPr="00846E14">
                        <w:t xml:space="preserve"> metódy s využitím rozhodovacích stromov.</w:t>
                      </w:r>
                      <w:r w:rsidR="007A5496">
                        <w:t xml:space="preserve"> V každej </w:t>
                      </w:r>
                      <w:proofErr w:type="spellStart"/>
                      <w:r w:rsidR="007A5496">
                        <w:t>interacii</w:t>
                      </w:r>
                      <w:proofErr w:type="spellEnd"/>
                      <w:r w:rsidR="007A5496">
                        <w:t xml:space="preserve"> sa do súboru pripočítava slabý </w:t>
                      </w:r>
                      <w:proofErr w:type="spellStart"/>
                      <w:r w:rsidR="007A5496">
                        <w:t>klasifikátor</w:t>
                      </w:r>
                      <w:proofErr w:type="spellEnd"/>
                      <w:r w:rsidR="007A5496">
                        <w:t xml:space="preserve">, ktorý dokáže problém riešiť pre obmedzenú podmnožinu vstupov. Kombináciou týchto slabých </w:t>
                      </w:r>
                      <w:proofErr w:type="spellStart"/>
                      <w:r w:rsidR="007A5496">
                        <w:t>klasifikátorov</w:t>
                      </w:r>
                      <w:proofErr w:type="spellEnd"/>
                      <w:r w:rsidR="007A5496">
                        <w:t xml:space="preserve"> dokážeme problém riešiť s vysokou spoľahlivosťou pre ľubovoľný </w:t>
                      </w:r>
                      <w:proofErr w:type="spellStart"/>
                      <w:r w:rsidR="007A5496">
                        <w:t>validný</w:t>
                      </w:r>
                      <w:proofErr w:type="spellEnd"/>
                      <w:r w:rsidR="007A5496">
                        <w:t xml:space="preserve"> vstup. </w:t>
                      </w:r>
                      <w:r w:rsidR="008650C5">
                        <w:t>Prevzatý obrázok</w:t>
                      </w:r>
                      <w:r w:rsidR="007A5496">
                        <w:t xml:space="preserve"> </w:t>
                      </w:r>
                      <w:sdt>
                        <w:sdtPr>
                          <w:id w:val="-342553049"/>
                          <w:citation/>
                        </w:sdtPr>
                        <w:sdtEndPr/>
                        <w:sdtContent>
                          <w:r w:rsidR="007A5496">
                            <w:fldChar w:fldCharType="begin"/>
                          </w:r>
                          <w:r w:rsidR="00CA27D8">
                            <w:instrText xml:space="preserve">CITATION Raf18 \l 1051 </w:instrText>
                          </w:r>
                          <w:r w:rsidR="007A5496">
                            <w:fldChar w:fldCharType="separate"/>
                          </w:r>
                          <w:r w:rsidR="00CA27D8">
                            <w:rPr>
                              <w:noProof/>
                            </w:rPr>
                            <w:t>(Río, 2018)</w:t>
                          </w:r>
                          <w:r w:rsidR="007A5496">
                            <w:fldChar w:fldCharType="end"/>
                          </w:r>
                        </w:sdtContent>
                      </w:sdt>
                      <w:r w:rsidR="00CA27D8">
                        <w:t>.</w:t>
                      </w:r>
                    </w:p>
                    <w:p w14:paraId="1541CFE6" w14:textId="77777777" w:rsidR="00F919C7" w:rsidRDefault="00F919C7"/>
                    <w:p w14:paraId="4C26DA39" w14:textId="18D162D4" w:rsidR="007A7494" w:rsidRPr="005E6D08" w:rsidRDefault="00057703" w:rsidP="007A7494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r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871E4F">
                        <w:rPr>
                          <w:noProof/>
                        </w:rPr>
                        <w:t>8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Voting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Ensemble</w:t>
                      </w:r>
                      <w:r w:rsidR="000A1DD5">
                        <w:t>Obrázok</w:t>
                      </w:r>
                      <w:proofErr w:type="spellEnd"/>
                      <w:r w:rsidR="000A1DD5">
                        <w:t xml:space="preserve">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871E4F">
                        <w:rPr>
                          <w:noProof/>
                        </w:rPr>
                        <w:t>7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 w:rsidR="000A1DD5">
                        <w:t xml:space="preserve"> </w:t>
                      </w:r>
                      <w:r w:rsidR="000A1DD5" w:rsidRPr="00846E14">
                        <w:t xml:space="preserve">Jednoduchá ukážka princípu gradient </w:t>
                      </w:r>
                      <w:proofErr w:type="spellStart"/>
                      <w:r w:rsidR="000A1DD5" w:rsidRPr="00846E14">
                        <w:t>boosting</w:t>
                      </w:r>
                      <w:proofErr w:type="spellEnd"/>
                      <w:r w:rsidR="000A1DD5" w:rsidRPr="00846E14">
                        <w:t xml:space="preserve"> metódy s využitím rozhodovacích stromov.</w:t>
                      </w:r>
                      <w:r w:rsidR="007A5496">
                        <w:t xml:space="preserve"> V každej </w:t>
                      </w:r>
                      <w:proofErr w:type="spellStart"/>
                      <w:r w:rsidR="007A5496">
                        <w:t>interacii</w:t>
                      </w:r>
                      <w:proofErr w:type="spellEnd"/>
                      <w:r w:rsidR="007A5496">
                        <w:t xml:space="preserve"> sa do súboru pripočítava slabý </w:t>
                      </w:r>
                      <w:proofErr w:type="spellStart"/>
                      <w:r w:rsidR="007A5496">
                        <w:t>klasifikátor</w:t>
                      </w:r>
                      <w:proofErr w:type="spellEnd"/>
                      <w:r w:rsidR="007A5496">
                        <w:t xml:space="preserve">, ktorý dokáže problém riešiť pre obmedzenú podmnožinu vstupov. Kombináciou týchto slabých </w:t>
                      </w:r>
                      <w:proofErr w:type="spellStart"/>
                      <w:r w:rsidR="007A5496">
                        <w:t>klasifikátorov</w:t>
                      </w:r>
                      <w:proofErr w:type="spellEnd"/>
                      <w:r w:rsidR="007A5496">
                        <w:t xml:space="preserve"> dokážeme problém riešiť s vysokou spoľahlivosťou pre ľubovoľný </w:t>
                      </w:r>
                      <w:proofErr w:type="spellStart"/>
                      <w:r w:rsidR="007A5496">
                        <w:t>validný</w:t>
                      </w:r>
                      <w:proofErr w:type="spellEnd"/>
                      <w:r w:rsidR="007A5496">
                        <w:t xml:space="preserve"> vstup. </w:t>
                      </w:r>
                      <w:r w:rsidR="008650C5">
                        <w:t>Prevzatý obrázok</w:t>
                      </w:r>
                      <w:r w:rsidR="007A5496">
                        <w:t xml:space="preserve"> </w:t>
                      </w:r>
                      <w:sdt>
                        <w:sdtPr>
                          <w:id w:val="956762199"/>
                          <w:citation/>
                        </w:sdtPr>
                        <w:sdtEndPr/>
                        <w:sdtContent>
                          <w:r w:rsidR="007A5496">
                            <w:fldChar w:fldCharType="begin"/>
                          </w:r>
                          <w:r w:rsidR="00CA27D8">
                            <w:instrText xml:space="preserve">CITATION Raf18 \l 1051 </w:instrText>
                          </w:r>
                          <w:r w:rsidR="007A5496">
                            <w:fldChar w:fldCharType="separate"/>
                          </w:r>
                          <w:r w:rsidR="00CA27D8">
                            <w:rPr>
                              <w:noProof/>
                            </w:rPr>
                            <w:t>(Río, 2018)</w:t>
                          </w:r>
                          <w:r w:rsidR="007A5496">
                            <w:fldChar w:fldCharType="end"/>
                          </w:r>
                        </w:sdtContent>
                      </w:sdt>
                      <w:r w:rsidR="00CA27D8">
                        <w:t>.</w:t>
                      </w:r>
                      <w:r w:rsidR="007A7494"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871E4F">
                        <w:rPr>
                          <w:noProof/>
                        </w:rPr>
                        <w:t>6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 w:rsidR="007A7494">
                        <w:t xml:space="preserve"> Model </w:t>
                      </w:r>
                      <w:proofErr w:type="spellStart"/>
                      <w:r w:rsidR="00F6357F">
                        <w:t>Random</w:t>
                      </w:r>
                      <w:proofErr w:type="spellEnd"/>
                      <w:r w:rsidR="00F6357F">
                        <w:t xml:space="preserve"> </w:t>
                      </w:r>
                      <w:proofErr w:type="spellStart"/>
                      <w:r w:rsidR="00F6357F">
                        <w:t>Forest</w:t>
                      </w:r>
                      <w:proofErr w:type="spellEnd"/>
                    </w:p>
                    <w:p w14:paraId="098E93ED" w14:textId="77777777" w:rsidR="00F919C7" w:rsidRDefault="00F919C7"/>
                    <w:p w14:paraId="58A61CFD" w14:textId="3DCDAF0F" w:rsidR="007A7494" w:rsidRPr="005E6D08" w:rsidRDefault="000A1DD5" w:rsidP="007A7494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r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871E4F">
                        <w:rPr>
                          <w:noProof/>
                        </w:rPr>
                        <w:t>7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846E14">
                        <w:t xml:space="preserve">Jednoduchá ukážka princípu gradient </w:t>
                      </w:r>
                      <w:proofErr w:type="spellStart"/>
                      <w:r w:rsidRPr="00846E14">
                        <w:t>boosting</w:t>
                      </w:r>
                      <w:proofErr w:type="spellEnd"/>
                      <w:r w:rsidRPr="00846E14">
                        <w:t xml:space="preserve"> metódy s využitím rozhodovacích stromov.</w:t>
                      </w:r>
                      <w:r w:rsidR="007A5496">
                        <w:t xml:space="preserve"> V každej </w:t>
                      </w:r>
                      <w:proofErr w:type="spellStart"/>
                      <w:r w:rsidR="007A5496">
                        <w:t>interacii</w:t>
                      </w:r>
                      <w:proofErr w:type="spellEnd"/>
                      <w:r w:rsidR="007A5496">
                        <w:t xml:space="preserve"> sa do súboru pripočítava slabý </w:t>
                      </w:r>
                      <w:proofErr w:type="spellStart"/>
                      <w:r w:rsidR="007A5496">
                        <w:t>klasifikátor</w:t>
                      </w:r>
                      <w:proofErr w:type="spellEnd"/>
                      <w:r w:rsidR="007A5496">
                        <w:t xml:space="preserve">, ktorý dokáže problém riešiť pre obmedzenú podmnožinu vstupov. Kombináciou týchto slabých </w:t>
                      </w:r>
                      <w:proofErr w:type="spellStart"/>
                      <w:r w:rsidR="007A5496">
                        <w:t>klasifikátorov</w:t>
                      </w:r>
                      <w:proofErr w:type="spellEnd"/>
                      <w:r w:rsidR="007A5496">
                        <w:t xml:space="preserve"> dokážeme problém riešiť s vysokou spoľahlivosťou pre ľubovoľný </w:t>
                      </w:r>
                      <w:proofErr w:type="spellStart"/>
                      <w:r w:rsidR="007A5496">
                        <w:t>validný</w:t>
                      </w:r>
                      <w:proofErr w:type="spellEnd"/>
                      <w:r w:rsidR="007A5496">
                        <w:t xml:space="preserve"> vstup. </w:t>
                      </w:r>
                      <w:r w:rsidR="008650C5">
                        <w:t>Prevzatý obrázok</w:t>
                      </w:r>
                      <w:r w:rsidR="007A5496">
                        <w:t xml:space="preserve"> </w:t>
                      </w:r>
                      <w:sdt>
                        <w:sdtPr>
                          <w:id w:val="-1982763792"/>
                          <w:citation/>
                        </w:sdtPr>
                        <w:sdtEndPr/>
                        <w:sdtContent>
                          <w:r w:rsidR="007A5496">
                            <w:fldChar w:fldCharType="begin"/>
                          </w:r>
                          <w:r w:rsidR="00CA27D8">
                            <w:instrText xml:space="preserve">CITATION Raf18 \l 1051 </w:instrText>
                          </w:r>
                          <w:r w:rsidR="007A5496">
                            <w:fldChar w:fldCharType="separate"/>
                          </w:r>
                          <w:r w:rsidR="00CA27D8">
                            <w:rPr>
                              <w:noProof/>
                            </w:rPr>
                            <w:t>(Río, 2018)</w:t>
                          </w:r>
                          <w:r w:rsidR="007A5496">
                            <w:fldChar w:fldCharType="end"/>
                          </w:r>
                        </w:sdtContent>
                      </w:sdt>
                      <w:r w:rsidR="00CA27D8">
                        <w:t>.</w:t>
                      </w:r>
                      <w:r w:rsidR="007A7494"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871E4F">
                        <w:rPr>
                          <w:noProof/>
                        </w:rPr>
                        <w:t>6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 w:rsidR="007A7494">
                        <w:t xml:space="preserve"> Model </w:t>
                      </w:r>
                      <w:proofErr w:type="spellStart"/>
                      <w:r w:rsidR="00F6357F">
                        <w:t>Random</w:t>
                      </w:r>
                      <w:proofErr w:type="spellEnd"/>
                      <w:r w:rsidR="00F6357F">
                        <w:t xml:space="preserve"> </w:t>
                      </w:r>
                      <w:proofErr w:type="spellStart"/>
                      <w:r w:rsidR="00F6357F">
                        <w:t>Forest</w:t>
                      </w:r>
                      <w:bookmarkEnd w:id="52"/>
                      <w:bookmarkEnd w:id="53"/>
                      <w:bookmarkEnd w:id="54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A7494" w:rsidRPr="007A7494">
        <w:rPr>
          <w:rFonts w:eastAsia="Times New Roman"/>
          <w:noProof/>
          <w:szCs w:val="24"/>
          <w:lang w:eastAsia="en-GB"/>
        </w:rPr>
        <w:drawing>
          <wp:anchor distT="0" distB="0" distL="114300" distR="114300" simplePos="0" relativeHeight="251681792" behindDoc="0" locked="0" layoutInCell="1" allowOverlap="1" wp14:anchorId="25640B0B" wp14:editId="23954124">
            <wp:simplePos x="0" y="0"/>
            <wp:positionH relativeFrom="column">
              <wp:posOffset>628797</wp:posOffset>
            </wp:positionH>
            <wp:positionV relativeFrom="paragraph">
              <wp:posOffset>6350</wp:posOffset>
            </wp:positionV>
            <wp:extent cx="4072255" cy="2830830"/>
            <wp:effectExtent l="0" t="0" r="4445" b="1270"/>
            <wp:wrapTopAndBottom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0B10">
        <w:t xml:space="preserve"> </w:t>
      </w:r>
      <w:sdt>
        <w:sdtPr>
          <w:id w:val="1296259758"/>
          <w:citation/>
        </w:sdtPr>
        <w:sdtEndPr/>
        <w:sdtContent>
          <w:r w:rsidR="0056350A">
            <w:fldChar w:fldCharType="begin"/>
          </w:r>
          <w:r w:rsidR="0056350A">
            <w:rPr>
              <w:lang w:val="en-GB"/>
            </w:rPr>
            <w:instrText xml:space="preserve"> CITATION Tom \l 2057 </w:instrText>
          </w:r>
          <w:r w:rsidR="0056350A">
            <w:fldChar w:fldCharType="separate"/>
          </w:r>
          <w:r w:rsidR="0056350A">
            <w:rPr>
              <w:noProof/>
              <w:lang w:val="en-GB"/>
            </w:rPr>
            <w:t>(Patro, 2017)</w:t>
          </w:r>
          <w:r w:rsidR="0056350A">
            <w:fldChar w:fldCharType="end"/>
          </w:r>
        </w:sdtContent>
      </w:sdt>
      <w:r w:rsidR="0056350A">
        <w:t>.</w:t>
      </w:r>
    </w:p>
    <w:p w14:paraId="135109D3" w14:textId="27E4A6E1" w:rsidR="000A1DD5" w:rsidRDefault="000A1DD5" w:rsidP="000A1DD5">
      <w:pPr>
        <w:pStyle w:val="Nadpis2urovne"/>
      </w:pPr>
      <w:bookmarkStart w:id="55" w:name="_Toc98105306"/>
      <w:proofErr w:type="spellStart"/>
      <w:r>
        <w:lastRenderedPageBreak/>
        <w:t>XGBoost</w:t>
      </w:r>
      <w:bookmarkEnd w:id="55"/>
      <w:proofErr w:type="spellEnd"/>
    </w:p>
    <w:p w14:paraId="09E2D7CA" w14:textId="79395583" w:rsidR="00663C13" w:rsidRPr="00663C13" w:rsidRDefault="008E3575" w:rsidP="009F7E48">
      <w:pPr>
        <w:pStyle w:val="Zakladny"/>
      </w:pPr>
      <w:r>
        <w:rPr>
          <w:i/>
          <w:iCs/>
        </w:rPr>
        <w:t>(Spracoval: Filip Frank)</w:t>
      </w:r>
    </w:p>
    <w:p w14:paraId="3AA81EA4" w14:textId="53CE2AFB" w:rsidR="000A1DD5" w:rsidRDefault="000A1DD5" w:rsidP="009F7E48">
      <w:pPr>
        <w:pStyle w:val="Zakladny"/>
      </w:pPr>
      <w:proofErr w:type="spellStart"/>
      <w:r w:rsidRPr="00BC1815">
        <w:t>XGBoost</w:t>
      </w:r>
      <w:proofErr w:type="spellEnd"/>
      <w:r w:rsidRPr="00BC1815">
        <w:t xml:space="preserve"> (skratka pre </w:t>
      </w:r>
      <w:proofErr w:type="spellStart"/>
      <w:r w:rsidRPr="00BC1815">
        <w:t>Extreme</w:t>
      </w:r>
      <w:proofErr w:type="spellEnd"/>
      <w:r w:rsidRPr="00BC1815">
        <w:t xml:space="preserve"> Gradient </w:t>
      </w:r>
      <w:proofErr w:type="spellStart"/>
      <w:r w:rsidRPr="00BC1815">
        <w:t>Boosting</w:t>
      </w:r>
      <w:proofErr w:type="spellEnd"/>
      <w:r w:rsidRPr="00BC1815">
        <w:t xml:space="preserve">) je implementácia gradient </w:t>
      </w:r>
      <w:proofErr w:type="spellStart"/>
      <w:r w:rsidRPr="00BC1815">
        <w:t>boosting</w:t>
      </w:r>
      <w:proofErr w:type="spellEnd"/>
      <w:r w:rsidRPr="00BC1815">
        <w:t xml:space="preserve"> metódy súborového strojového učenia s učiteľom vytvorená pre efektívne riešenie klasifikačných a regresných problémov. Gradient </w:t>
      </w:r>
      <w:proofErr w:type="spellStart"/>
      <w:r w:rsidRPr="00BC1815">
        <w:t>boosting</w:t>
      </w:r>
      <w:proofErr w:type="spellEnd"/>
      <w:r w:rsidRPr="00BC1815">
        <w:t xml:space="preserve"> využíva ako slabý </w:t>
      </w:r>
      <w:proofErr w:type="spellStart"/>
      <w:r w:rsidRPr="00BC1815">
        <w:t>klasifikátor</w:t>
      </w:r>
      <w:proofErr w:type="spellEnd"/>
      <w:r w:rsidRPr="00BC1815">
        <w:t xml:space="preserve"> (</w:t>
      </w:r>
      <w:proofErr w:type="spellStart"/>
      <w:r w:rsidRPr="00BC1815">
        <w:t>regresor</w:t>
      </w:r>
      <w:proofErr w:type="spellEnd"/>
      <w:r w:rsidRPr="00BC1815">
        <w:t xml:space="preserve">) rozhodovacie stromy, ktoré sú jeden za druhým kombinované do silného </w:t>
      </w:r>
      <w:proofErr w:type="spellStart"/>
      <w:r w:rsidRPr="00BC1815">
        <w:t>klasifikátora</w:t>
      </w:r>
      <w:proofErr w:type="spellEnd"/>
      <w:r w:rsidRPr="00BC1815">
        <w:t xml:space="preserve"> (</w:t>
      </w:r>
      <w:proofErr w:type="spellStart"/>
      <w:r w:rsidRPr="00BC1815">
        <w:t>regresora</w:t>
      </w:r>
      <w:proofErr w:type="spellEnd"/>
      <w:r w:rsidRPr="00BC1815">
        <w:t>) za účelom minimalizácie chybovej (</w:t>
      </w:r>
      <w:proofErr w:type="spellStart"/>
      <w:r w:rsidRPr="00BC1815">
        <w:t>loss</w:t>
      </w:r>
      <w:proofErr w:type="spellEnd"/>
      <w:r w:rsidRPr="00BC1815">
        <w:t xml:space="preserve">) funkcie. Aby sa zabránilo pretrénovaniu silného </w:t>
      </w:r>
      <w:proofErr w:type="spellStart"/>
      <w:r w:rsidRPr="00BC1815">
        <w:t>regresora</w:t>
      </w:r>
      <w:proofErr w:type="spellEnd"/>
      <w:r w:rsidRPr="00BC1815">
        <w:t xml:space="preserve">, využívajú sa metódy </w:t>
      </w:r>
      <w:proofErr w:type="spellStart"/>
      <w:r w:rsidRPr="00BC1815">
        <w:t>regularizácie</w:t>
      </w:r>
      <w:proofErr w:type="spellEnd"/>
      <w:r w:rsidRPr="00BC1815">
        <w:t xml:space="preserve"> pre udržanie rozhodovacích stromov na úrovni slabých </w:t>
      </w:r>
      <w:proofErr w:type="spellStart"/>
      <w:r w:rsidRPr="00BC1815">
        <w:t>klasifikátorov</w:t>
      </w:r>
      <w:proofErr w:type="spellEnd"/>
      <w:r w:rsidRPr="00BC1815">
        <w:t xml:space="preserve"> (stromy majú obmedzenú hĺbku, počet listov, využívajú sa L1/L2 </w:t>
      </w:r>
      <w:proofErr w:type="spellStart"/>
      <w:r w:rsidRPr="00BC1815">
        <w:t>regularizácie</w:t>
      </w:r>
      <w:proofErr w:type="spellEnd"/>
      <w:r w:rsidRPr="00BC1815">
        <w:t xml:space="preserve"> pre váhy listov, atď.). Hlavnou výhodou </w:t>
      </w:r>
      <w:proofErr w:type="spellStart"/>
      <w:r w:rsidRPr="00BC1815">
        <w:t>XGBoost</w:t>
      </w:r>
      <w:proofErr w:type="spellEnd"/>
      <w:r w:rsidRPr="00BC1815">
        <w:t xml:space="preserve"> implementácie je jej škálovateľnosť: </w:t>
      </w:r>
      <w:proofErr w:type="spellStart"/>
      <w:r w:rsidRPr="00BC1815">
        <w:t>XGBoost</w:t>
      </w:r>
      <w:proofErr w:type="spellEnd"/>
      <w:r w:rsidRPr="00BC1815">
        <w:t xml:space="preserve"> vylepšuje gradient </w:t>
      </w:r>
      <w:proofErr w:type="spellStart"/>
      <w:r w:rsidRPr="00BC1815">
        <w:t>boosting</w:t>
      </w:r>
      <w:proofErr w:type="spellEnd"/>
      <w:r w:rsidRPr="00BC1815">
        <w:t xml:space="preserve"> </w:t>
      </w:r>
      <w:r w:rsidRPr="00BC1815">
        <w:lastRenderedPageBreak/>
        <w:t xml:space="preserve">metódu o optimalizačné algoritmy, ktoré zabezpečujú komparatívne rýchlejší priebeh trénovania a minimalizujú nároky na potrebné výpočtové zdroje.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D367B7" wp14:editId="433E9E70">
                <wp:simplePos x="0" y="0"/>
                <wp:positionH relativeFrom="column">
                  <wp:posOffset>-66675</wp:posOffset>
                </wp:positionH>
                <wp:positionV relativeFrom="paragraph">
                  <wp:posOffset>5354320</wp:posOffset>
                </wp:positionV>
                <wp:extent cx="5702300" cy="635"/>
                <wp:effectExtent l="0" t="0" r="0" b="635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DE5712" w14:textId="66221ABE" w:rsidR="000A1DD5" w:rsidRPr="00DC396B" w:rsidRDefault="000A1DD5" w:rsidP="000A1DD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szCs w:val="32"/>
                              </w:rPr>
                            </w:pPr>
                            <w:bookmarkStart w:id="56" w:name="_Toc97398624"/>
                            <w:bookmarkStart w:id="57" w:name="_Toc98104332"/>
                            <w:bookmarkStart w:id="58" w:name="_Toc98104579"/>
                            <w:r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7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846E14">
                              <w:t xml:space="preserve">Jednoduchá ukážka princípu gradient </w:t>
                            </w:r>
                            <w:proofErr w:type="spellStart"/>
                            <w:r w:rsidRPr="00846E14">
                              <w:t>boosting</w:t>
                            </w:r>
                            <w:proofErr w:type="spellEnd"/>
                            <w:r w:rsidRPr="00846E14">
                              <w:t xml:space="preserve"> metódy s využitím rozhodovacích stromov.</w:t>
                            </w:r>
                            <w:r w:rsidR="007A5496">
                              <w:t xml:space="preserve"> V každej </w:t>
                            </w:r>
                            <w:proofErr w:type="spellStart"/>
                            <w:r w:rsidR="007A5496">
                              <w:t>interacii</w:t>
                            </w:r>
                            <w:proofErr w:type="spellEnd"/>
                            <w:r w:rsidR="007A5496">
                              <w:t xml:space="preserve"> sa do súboru pripočítava slabý </w:t>
                            </w:r>
                            <w:proofErr w:type="spellStart"/>
                            <w:r w:rsidR="007A5496">
                              <w:t>klasifikátor</w:t>
                            </w:r>
                            <w:proofErr w:type="spellEnd"/>
                            <w:r w:rsidR="007A5496">
                              <w:t xml:space="preserve">, ktorý dokáže problém riešiť pre obmedzenú podmnožinu vstupov. Kombináciou týchto slabých </w:t>
                            </w:r>
                            <w:proofErr w:type="spellStart"/>
                            <w:r w:rsidR="007A5496">
                              <w:t>klasifikátorov</w:t>
                            </w:r>
                            <w:proofErr w:type="spellEnd"/>
                            <w:r w:rsidR="007A5496">
                              <w:t xml:space="preserve"> dokážeme problém riešiť s vysokou spoľahlivosťou pre ľubovoľný </w:t>
                            </w:r>
                            <w:proofErr w:type="spellStart"/>
                            <w:r w:rsidR="007A5496">
                              <w:t>validný</w:t>
                            </w:r>
                            <w:proofErr w:type="spellEnd"/>
                            <w:r w:rsidR="007A5496">
                              <w:t xml:space="preserve"> vstup. </w:t>
                            </w:r>
                            <w:r w:rsidR="008650C5">
                              <w:t>Prevzatý obrázok</w:t>
                            </w:r>
                            <w:r w:rsidR="007A5496">
                              <w:t xml:space="preserve"> </w:t>
                            </w:r>
                            <w:sdt>
                              <w:sdtPr>
                                <w:id w:val="-1035265837"/>
                                <w:citation/>
                              </w:sdtPr>
                              <w:sdtEndPr/>
                              <w:sdtContent>
                                <w:r w:rsidR="007A5496">
                                  <w:fldChar w:fldCharType="begin"/>
                                </w:r>
                                <w:r w:rsidR="00CA27D8">
                                  <w:instrText xml:space="preserve">CITATION Raf18 \l 1051 </w:instrText>
                                </w:r>
                                <w:r w:rsidR="007A5496">
                                  <w:fldChar w:fldCharType="separate"/>
                                </w:r>
                                <w:r w:rsidR="00CA27D8">
                                  <w:rPr>
                                    <w:noProof/>
                                  </w:rPr>
                                  <w:t>(Río, 2018)</w:t>
                                </w:r>
                                <w:r w:rsidR="007A5496">
                                  <w:fldChar w:fldCharType="end"/>
                                </w:r>
                              </w:sdtContent>
                            </w:sdt>
                            <w:r w:rsidR="00CA27D8">
                              <w:t>.</w:t>
                            </w:r>
                          </w:p>
                          <w:p w14:paraId="15BF1A7E" w14:textId="77777777" w:rsidR="00F919C7" w:rsidRDefault="00F919C7"/>
                          <w:p w14:paraId="5F681C27" w14:textId="77777777" w:rsidR="000A1DD5" w:rsidRPr="00DC396B" w:rsidRDefault="00057703" w:rsidP="000A1DD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szCs w:val="32"/>
                              </w:rPr>
                            </w:pPr>
                            <w:r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8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Voting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Ensemble</w:t>
                            </w:r>
                            <w:r w:rsidR="000A1DD5">
                              <w:t>Obrázok</w:t>
                            </w:r>
                            <w:proofErr w:type="spellEnd"/>
                            <w:r w:rsidR="000A1DD5">
                              <w:t xml:space="preserve">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7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 w:rsidR="000A1DD5">
                              <w:t xml:space="preserve"> </w:t>
                            </w:r>
                            <w:r w:rsidR="000A1DD5" w:rsidRPr="00846E14">
                              <w:t xml:space="preserve">Jednoduchá ukážka princípu gradient </w:t>
                            </w:r>
                            <w:proofErr w:type="spellStart"/>
                            <w:r w:rsidR="000A1DD5" w:rsidRPr="00846E14">
                              <w:t>boosting</w:t>
                            </w:r>
                            <w:proofErr w:type="spellEnd"/>
                            <w:r w:rsidR="000A1DD5" w:rsidRPr="00846E14">
                              <w:t xml:space="preserve"> metódy s využitím rozhodovacích stromov.</w:t>
                            </w:r>
                            <w:r w:rsidR="007A5496">
                              <w:t xml:space="preserve"> V každej </w:t>
                            </w:r>
                            <w:proofErr w:type="spellStart"/>
                            <w:r w:rsidR="007A5496">
                              <w:t>interacii</w:t>
                            </w:r>
                            <w:proofErr w:type="spellEnd"/>
                            <w:r w:rsidR="007A5496">
                              <w:t xml:space="preserve"> sa do súboru pripočítava slabý </w:t>
                            </w:r>
                            <w:proofErr w:type="spellStart"/>
                            <w:r w:rsidR="007A5496">
                              <w:t>klasifikátor</w:t>
                            </w:r>
                            <w:proofErr w:type="spellEnd"/>
                            <w:r w:rsidR="007A5496">
                              <w:t xml:space="preserve">, ktorý dokáže problém riešiť pre obmedzenú podmnožinu vstupov. Kombináciou týchto slabých </w:t>
                            </w:r>
                            <w:proofErr w:type="spellStart"/>
                            <w:r w:rsidR="007A5496">
                              <w:t>klasifikátorov</w:t>
                            </w:r>
                            <w:proofErr w:type="spellEnd"/>
                            <w:r w:rsidR="007A5496">
                              <w:t xml:space="preserve"> dokážeme problém riešiť s vysokou spoľahlivosťou pre ľubovoľný </w:t>
                            </w:r>
                            <w:proofErr w:type="spellStart"/>
                            <w:r w:rsidR="007A5496">
                              <w:t>validný</w:t>
                            </w:r>
                            <w:proofErr w:type="spellEnd"/>
                            <w:r w:rsidR="007A5496">
                              <w:t xml:space="preserve"> vstup. </w:t>
                            </w:r>
                            <w:r w:rsidR="008650C5">
                              <w:t>Prevzatý obrázok</w:t>
                            </w:r>
                            <w:r w:rsidR="007A5496">
                              <w:t xml:space="preserve"> </w:t>
                            </w:r>
                            <w:sdt>
                              <w:sdtPr>
                                <w:id w:val="-1787961446"/>
                                <w:citation/>
                              </w:sdtPr>
                              <w:sdtEndPr/>
                              <w:sdtContent>
                                <w:r w:rsidR="007A5496">
                                  <w:fldChar w:fldCharType="begin"/>
                                </w:r>
                                <w:r w:rsidR="00CA27D8">
                                  <w:instrText xml:space="preserve">CITATION Raf18 \l 1051 </w:instrText>
                                </w:r>
                                <w:r w:rsidR="007A5496">
                                  <w:fldChar w:fldCharType="separate"/>
                                </w:r>
                                <w:r w:rsidR="00CA27D8">
                                  <w:rPr>
                                    <w:noProof/>
                                  </w:rPr>
                                  <w:t>(Río, 2018)</w:t>
                                </w:r>
                                <w:r w:rsidR="007A5496">
                                  <w:fldChar w:fldCharType="end"/>
                                </w:r>
                              </w:sdtContent>
                            </w:sdt>
                            <w:r w:rsidR="00CA27D8">
                              <w:t>.</w:t>
                            </w:r>
                          </w:p>
                          <w:p w14:paraId="380CEFD7" w14:textId="77777777" w:rsidR="00000000" w:rsidRDefault="00344827"/>
                          <w:p w14:paraId="28016D13" w14:textId="1EE73A2D" w:rsidR="000A1DD5" w:rsidRPr="00DC396B" w:rsidRDefault="00057703" w:rsidP="000A1DD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szCs w:val="32"/>
                              </w:rPr>
                            </w:pPr>
                            <w:r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8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Voting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Ensemble</w:t>
                            </w:r>
                            <w:r w:rsidR="000A1DD5">
                              <w:t>Obrázok</w:t>
                            </w:r>
                            <w:proofErr w:type="spellEnd"/>
                            <w:r w:rsidR="000A1DD5">
                              <w:t xml:space="preserve">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7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 w:rsidR="000A1DD5">
                              <w:t xml:space="preserve"> </w:t>
                            </w:r>
                            <w:r w:rsidR="000A1DD5" w:rsidRPr="00846E14">
                              <w:t xml:space="preserve">Jednoduchá ukážka princípu gradient </w:t>
                            </w:r>
                            <w:proofErr w:type="spellStart"/>
                            <w:r w:rsidR="000A1DD5" w:rsidRPr="00846E14">
                              <w:t>boosting</w:t>
                            </w:r>
                            <w:proofErr w:type="spellEnd"/>
                            <w:r w:rsidR="000A1DD5" w:rsidRPr="00846E14">
                              <w:t xml:space="preserve"> metódy s využitím rozhodovacích stromov.</w:t>
                            </w:r>
                            <w:r w:rsidR="007A5496">
                              <w:t xml:space="preserve"> V každej </w:t>
                            </w:r>
                            <w:proofErr w:type="spellStart"/>
                            <w:r w:rsidR="007A5496">
                              <w:t>interacii</w:t>
                            </w:r>
                            <w:proofErr w:type="spellEnd"/>
                            <w:r w:rsidR="007A5496">
                              <w:t xml:space="preserve"> sa do súboru pripočítava slabý </w:t>
                            </w:r>
                            <w:proofErr w:type="spellStart"/>
                            <w:r w:rsidR="007A5496">
                              <w:t>klasifikátor</w:t>
                            </w:r>
                            <w:proofErr w:type="spellEnd"/>
                            <w:r w:rsidR="007A5496">
                              <w:t xml:space="preserve">, ktorý dokáže problém riešiť pre obmedzenú podmnožinu vstupov. Kombináciou týchto slabých </w:t>
                            </w:r>
                            <w:proofErr w:type="spellStart"/>
                            <w:r w:rsidR="007A5496">
                              <w:t>klasifikátorov</w:t>
                            </w:r>
                            <w:proofErr w:type="spellEnd"/>
                            <w:r w:rsidR="007A5496">
                              <w:t xml:space="preserve"> dokážeme problém riešiť s vysokou spoľahlivosťou pre ľubovoľný </w:t>
                            </w:r>
                            <w:proofErr w:type="spellStart"/>
                            <w:r w:rsidR="007A5496">
                              <w:t>validný</w:t>
                            </w:r>
                            <w:proofErr w:type="spellEnd"/>
                            <w:r w:rsidR="007A5496">
                              <w:t xml:space="preserve"> vstup. </w:t>
                            </w:r>
                            <w:r w:rsidR="008650C5">
                              <w:t>Prevzatý obrázok</w:t>
                            </w:r>
                            <w:r w:rsidR="007A5496">
                              <w:t xml:space="preserve"> </w:t>
                            </w:r>
                            <w:sdt>
                              <w:sdtPr>
                                <w:id w:val="-1050685404"/>
                                <w:citation/>
                              </w:sdtPr>
                              <w:sdtEndPr/>
                              <w:sdtContent>
                                <w:r w:rsidR="007A5496">
                                  <w:fldChar w:fldCharType="begin"/>
                                </w:r>
                                <w:r w:rsidR="00CA27D8">
                                  <w:instrText xml:space="preserve">CITATION Raf18 \l 1051 </w:instrText>
                                </w:r>
                                <w:r w:rsidR="007A5496">
                                  <w:fldChar w:fldCharType="separate"/>
                                </w:r>
                                <w:r w:rsidR="00CA27D8">
                                  <w:rPr>
                                    <w:noProof/>
                                  </w:rPr>
                                  <w:t>(Río, 2018)</w:t>
                                </w:r>
                                <w:r w:rsidR="007A5496">
                                  <w:fldChar w:fldCharType="end"/>
                                </w:r>
                              </w:sdtContent>
                            </w:sdt>
                            <w:r w:rsidR="00CA27D8">
                              <w:t>.</w:t>
                            </w:r>
                          </w:p>
                          <w:p w14:paraId="59C22920" w14:textId="77777777" w:rsidR="00F919C7" w:rsidRDefault="00F919C7"/>
                          <w:p w14:paraId="5EAC4E9F" w14:textId="1EE73A2D" w:rsidR="000A1DD5" w:rsidRPr="00DC396B" w:rsidRDefault="00057703" w:rsidP="000A1DD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szCs w:val="32"/>
                              </w:rPr>
                            </w:pPr>
                            <w:r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8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Voting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Ensemble</w:t>
                            </w:r>
                            <w:r w:rsidR="000A1DD5">
                              <w:t>Obrázok</w:t>
                            </w:r>
                            <w:proofErr w:type="spellEnd"/>
                            <w:r w:rsidR="000A1DD5">
                              <w:t xml:space="preserve">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7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 w:rsidR="000A1DD5">
                              <w:t xml:space="preserve"> </w:t>
                            </w:r>
                            <w:r w:rsidR="000A1DD5" w:rsidRPr="00846E14">
                              <w:t xml:space="preserve">Jednoduchá ukážka princípu gradient </w:t>
                            </w:r>
                            <w:proofErr w:type="spellStart"/>
                            <w:r w:rsidR="000A1DD5" w:rsidRPr="00846E14">
                              <w:t>boosting</w:t>
                            </w:r>
                            <w:proofErr w:type="spellEnd"/>
                            <w:r w:rsidR="000A1DD5" w:rsidRPr="00846E14">
                              <w:t xml:space="preserve"> metódy s využitím rozhodovacích stromov.</w:t>
                            </w:r>
                            <w:bookmarkEnd w:id="56"/>
                            <w:r w:rsidR="007A5496">
                              <w:t xml:space="preserve"> V každej </w:t>
                            </w:r>
                            <w:proofErr w:type="spellStart"/>
                            <w:r w:rsidR="007A5496">
                              <w:t>interacii</w:t>
                            </w:r>
                            <w:proofErr w:type="spellEnd"/>
                            <w:r w:rsidR="007A5496">
                              <w:t xml:space="preserve"> sa do súboru pripočítava slabý </w:t>
                            </w:r>
                            <w:proofErr w:type="spellStart"/>
                            <w:r w:rsidR="007A5496">
                              <w:t>klasifikátor</w:t>
                            </w:r>
                            <w:proofErr w:type="spellEnd"/>
                            <w:r w:rsidR="007A5496">
                              <w:t xml:space="preserve">, ktorý dokáže problém riešiť pre obmedzenú podmnožinu vstupov. Kombináciou týchto slabých </w:t>
                            </w:r>
                            <w:proofErr w:type="spellStart"/>
                            <w:r w:rsidR="007A5496">
                              <w:t>klasifikátorov</w:t>
                            </w:r>
                            <w:proofErr w:type="spellEnd"/>
                            <w:r w:rsidR="007A5496">
                              <w:t xml:space="preserve"> dokážeme problém riešiť s vysokou spoľahlivosťou pre ľubovoľný </w:t>
                            </w:r>
                            <w:proofErr w:type="spellStart"/>
                            <w:r w:rsidR="007A5496">
                              <w:t>validný</w:t>
                            </w:r>
                            <w:proofErr w:type="spellEnd"/>
                            <w:r w:rsidR="007A5496">
                              <w:t xml:space="preserve"> vstup. </w:t>
                            </w:r>
                            <w:r w:rsidR="008650C5">
                              <w:t>Prevzatý obrázok</w:t>
                            </w:r>
                            <w:r w:rsidR="007A5496">
                              <w:t xml:space="preserve"> </w:t>
                            </w:r>
                            <w:sdt>
                              <w:sdtPr>
                                <w:id w:val="-170107639"/>
                                <w:citation/>
                              </w:sdtPr>
                              <w:sdtEndPr/>
                              <w:sdtContent>
                                <w:r w:rsidR="007A5496">
                                  <w:fldChar w:fldCharType="begin"/>
                                </w:r>
                                <w:r w:rsidR="00CA27D8">
                                  <w:instrText xml:space="preserve">CITATION Raf18 \l 1051 </w:instrText>
                                </w:r>
                                <w:r w:rsidR="007A5496">
                                  <w:fldChar w:fldCharType="separate"/>
                                </w:r>
                                <w:r w:rsidR="00CA27D8">
                                  <w:rPr>
                                    <w:noProof/>
                                  </w:rPr>
                                  <w:t>(Río, 2018)</w:t>
                                </w:r>
                                <w:r w:rsidR="007A5496">
                                  <w:fldChar w:fldCharType="end"/>
                                </w:r>
                              </w:sdtContent>
                            </w:sdt>
                            <w:r w:rsidR="00CA27D8">
                              <w:t>.</w:t>
                            </w:r>
                            <w:bookmarkEnd w:id="57"/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D367B7" id="Text Box 41" o:spid="_x0000_s1036" type="#_x0000_t202" style="position:absolute;left:0;text-align:left;margin-left:-5.25pt;margin-top:421.6pt;width:449pt;height:.0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" stroked="f">
                <v:textbox style="mso-fit-shape-to-text:t" inset="0,0,0,0">
                  <w:txbxContent>
                    <w:p w14:paraId="3DDE5712" w14:textId="66221ABE" w:rsidR="000A1DD5" w:rsidRPr="00DC396B" w:rsidRDefault="000A1DD5" w:rsidP="000A1DD5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szCs w:val="32"/>
                        </w:rPr>
                      </w:pPr>
                      <w:bookmarkStart w:id="59" w:name="_Toc97398624"/>
                      <w:bookmarkStart w:id="60" w:name="_Toc98104332"/>
                      <w:bookmarkStart w:id="61" w:name="_Toc98104579"/>
                      <w:r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871E4F">
                        <w:rPr>
                          <w:noProof/>
                        </w:rPr>
                        <w:t>7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846E14">
                        <w:t xml:space="preserve">Jednoduchá ukážka princípu gradient </w:t>
                      </w:r>
                      <w:proofErr w:type="spellStart"/>
                      <w:r w:rsidRPr="00846E14">
                        <w:t>boosting</w:t>
                      </w:r>
                      <w:proofErr w:type="spellEnd"/>
                      <w:r w:rsidRPr="00846E14">
                        <w:t xml:space="preserve"> metódy s využitím rozhodovacích stromov.</w:t>
                      </w:r>
                      <w:r w:rsidR="007A5496">
                        <w:t xml:space="preserve"> V každej </w:t>
                      </w:r>
                      <w:proofErr w:type="spellStart"/>
                      <w:r w:rsidR="007A5496">
                        <w:t>interacii</w:t>
                      </w:r>
                      <w:proofErr w:type="spellEnd"/>
                      <w:r w:rsidR="007A5496">
                        <w:t xml:space="preserve"> sa do súboru pripočítava slabý </w:t>
                      </w:r>
                      <w:proofErr w:type="spellStart"/>
                      <w:r w:rsidR="007A5496">
                        <w:t>klasifikátor</w:t>
                      </w:r>
                      <w:proofErr w:type="spellEnd"/>
                      <w:r w:rsidR="007A5496">
                        <w:t xml:space="preserve">, ktorý dokáže problém riešiť pre obmedzenú podmnožinu vstupov. Kombináciou týchto slabých </w:t>
                      </w:r>
                      <w:proofErr w:type="spellStart"/>
                      <w:r w:rsidR="007A5496">
                        <w:t>klasifikátorov</w:t>
                      </w:r>
                      <w:proofErr w:type="spellEnd"/>
                      <w:r w:rsidR="007A5496">
                        <w:t xml:space="preserve"> dokážeme problém riešiť s vysokou spoľahlivosťou pre ľubovoľný </w:t>
                      </w:r>
                      <w:proofErr w:type="spellStart"/>
                      <w:r w:rsidR="007A5496">
                        <w:t>validný</w:t>
                      </w:r>
                      <w:proofErr w:type="spellEnd"/>
                      <w:r w:rsidR="007A5496">
                        <w:t xml:space="preserve"> vstup. </w:t>
                      </w:r>
                      <w:r w:rsidR="008650C5">
                        <w:t>Prevzatý obrázok</w:t>
                      </w:r>
                      <w:r w:rsidR="007A5496">
                        <w:t xml:space="preserve"> </w:t>
                      </w:r>
                      <w:sdt>
                        <w:sdtPr>
                          <w:id w:val="-1035265837"/>
                          <w:citation/>
                        </w:sdtPr>
                        <w:sdtEndPr/>
                        <w:sdtContent>
                          <w:r w:rsidR="007A5496">
                            <w:fldChar w:fldCharType="begin"/>
                          </w:r>
                          <w:r w:rsidR="00CA27D8">
                            <w:instrText xml:space="preserve">CITATION Raf18 \l 1051 </w:instrText>
                          </w:r>
                          <w:r w:rsidR="007A5496">
                            <w:fldChar w:fldCharType="separate"/>
                          </w:r>
                          <w:r w:rsidR="00CA27D8">
                            <w:rPr>
                              <w:noProof/>
                            </w:rPr>
                            <w:t>(Río, 2018)</w:t>
                          </w:r>
                          <w:r w:rsidR="007A5496">
                            <w:fldChar w:fldCharType="end"/>
                          </w:r>
                        </w:sdtContent>
                      </w:sdt>
                      <w:r w:rsidR="00CA27D8">
                        <w:t>.</w:t>
                      </w:r>
                    </w:p>
                    <w:p w14:paraId="15BF1A7E" w14:textId="77777777" w:rsidR="00F919C7" w:rsidRDefault="00F919C7"/>
                    <w:p w14:paraId="5F681C27" w14:textId="77777777" w:rsidR="000A1DD5" w:rsidRPr="00DC396B" w:rsidRDefault="00057703" w:rsidP="000A1DD5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szCs w:val="32"/>
                        </w:rPr>
                      </w:pPr>
                      <w:r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871E4F">
                        <w:rPr>
                          <w:noProof/>
                        </w:rPr>
                        <w:t>8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Voting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Ensemble</w:t>
                      </w:r>
                      <w:r w:rsidR="000A1DD5">
                        <w:t>Obrázok</w:t>
                      </w:r>
                      <w:proofErr w:type="spellEnd"/>
                      <w:r w:rsidR="000A1DD5">
                        <w:t xml:space="preserve">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871E4F">
                        <w:rPr>
                          <w:noProof/>
                        </w:rPr>
                        <w:t>7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 w:rsidR="000A1DD5">
                        <w:t xml:space="preserve"> </w:t>
                      </w:r>
                      <w:r w:rsidR="000A1DD5" w:rsidRPr="00846E14">
                        <w:t xml:space="preserve">Jednoduchá ukážka princípu gradient </w:t>
                      </w:r>
                      <w:proofErr w:type="spellStart"/>
                      <w:r w:rsidR="000A1DD5" w:rsidRPr="00846E14">
                        <w:t>boosting</w:t>
                      </w:r>
                      <w:proofErr w:type="spellEnd"/>
                      <w:r w:rsidR="000A1DD5" w:rsidRPr="00846E14">
                        <w:t xml:space="preserve"> metódy s využitím rozhodovacích stromov.</w:t>
                      </w:r>
                      <w:r w:rsidR="007A5496">
                        <w:t xml:space="preserve"> V každej </w:t>
                      </w:r>
                      <w:proofErr w:type="spellStart"/>
                      <w:r w:rsidR="007A5496">
                        <w:t>interacii</w:t>
                      </w:r>
                      <w:proofErr w:type="spellEnd"/>
                      <w:r w:rsidR="007A5496">
                        <w:t xml:space="preserve"> sa do súboru pripočítava slabý </w:t>
                      </w:r>
                      <w:proofErr w:type="spellStart"/>
                      <w:r w:rsidR="007A5496">
                        <w:t>klasifikátor</w:t>
                      </w:r>
                      <w:proofErr w:type="spellEnd"/>
                      <w:r w:rsidR="007A5496">
                        <w:t xml:space="preserve">, ktorý dokáže problém riešiť pre obmedzenú podmnožinu vstupov. Kombináciou týchto slabých </w:t>
                      </w:r>
                      <w:proofErr w:type="spellStart"/>
                      <w:r w:rsidR="007A5496">
                        <w:t>klasifikátorov</w:t>
                      </w:r>
                      <w:proofErr w:type="spellEnd"/>
                      <w:r w:rsidR="007A5496">
                        <w:t xml:space="preserve"> dokážeme problém riešiť s vysokou spoľahlivosťou pre ľubovoľný </w:t>
                      </w:r>
                      <w:proofErr w:type="spellStart"/>
                      <w:r w:rsidR="007A5496">
                        <w:t>validný</w:t>
                      </w:r>
                      <w:proofErr w:type="spellEnd"/>
                      <w:r w:rsidR="007A5496">
                        <w:t xml:space="preserve"> vstup. </w:t>
                      </w:r>
                      <w:r w:rsidR="008650C5">
                        <w:t>Prevzatý obrázok</w:t>
                      </w:r>
                      <w:r w:rsidR="007A5496">
                        <w:t xml:space="preserve"> </w:t>
                      </w:r>
                      <w:sdt>
                        <w:sdtPr>
                          <w:id w:val="-1787961446"/>
                          <w:citation/>
                        </w:sdtPr>
                        <w:sdtEndPr/>
                        <w:sdtContent>
                          <w:r w:rsidR="007A5496">
                            <w:fldChar w:fldCharType="begin"/>
                          </w:r>
                          <w:r w:rsidR="00CA27D8">
                            <w:instrText xml:space="preserve">CITATION Raf18 \l 1051 </w:instrText>
                          </w:r>
                          <w:r w:rsidR="007A5496">
                            <w:fldChar w:fldCharType="separate"/>
                          </w:r>
                          <w:r w:rsidR="00CA27D8">
                            <w:rPr>
                              <w:noProof/>
                            </w:rPr>
                            <w:t>(Río, 2018)</w:t>
                          </w:r>
                          <w:r w:rsidR="007A5496">
                            <w:fldChar w:fldCharType="end"/>
                          </w:r>
                        </w:sdtContent>
                      </w:sdt>
                      <w:r w:rsidR="00CA27D8">
                        <w:t>.</w:t>
                      </w:r>
                    </w:p>
                    <w:p w14:paraId="380CEFD7" w14:textId="77777777" w:rsidR="00000000" w:rsidRDefault="00344827"/>
                    <w:p w14:paraId="28016D13" w14:textId="1EE73A2D" w:rsidR="000A1DD5" w:rsidRPr="00DC396B" w:rsidRDefault="00057703" w:rsidP="000A1DD5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szCs w:val="32"/>
                        </w:rPr>
                      </w:pPr>
                      <w:r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871E4F">
                        <w:rPr>
                          <w:noProof/>
                        </w:rPr>
                        <w:t>8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Voting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Ensemble</w:t>
                      </w:r>
                      <w:r w:rsidR="000A1DD5">
                        <w:t>Obrázok</w:t>
                      </w:r>
                      <w:proofErr w:type="spellEnd"/>
                      <w:r w:rsidR="000A1DD5">
                        <w:t xml:space="preserve">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871E4F">
                        <w:rPr>
                          <w:noProof/>
                        </w:rPr>
                        <w:t>7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 w:rsidR="000A1DD5">
                        <w:t xml:space="preserve"> </w:t>
                      </w:r>
                      <w:r w:rsidR="000A1DD5" w:rsidRPr="00846E14">
                        <w:t xml:space="preserve">Jednoduchá ukážka princípu gradient </w:t>
                      </w:r>
                      <w:proofErr w:type="spellStart"/>
                      <w:r w:rsidR="000A1DD5" w:rsidRPr="00846E14">
                        <w:t>boosting</w:t>
                      </w:r>
                      <w:proofErr w:type="spellEnd"/>
                      <w:r w:rsidR="000A1DD5" w:rsidRPr="00846E14">
                        <w:t xml:space="preserve"> metódy s využitím rozhodovacích stromov.</w:t>
                      </w:r>
                      <w:r w:rsidR="007A5496">
                        <w:t xml:space="preserve"> V každej </w:t>
                      </w:r>
                      <w:proofErr w:type="spellStart"/>
                      <w:r w:rsidR="007A5496">
                        <w:t>interacii</w:t>
                      </w:r>
                      <w:proofErr w:type="spellEnd"/>
                      <w:r w:rsidR="007A5496">
                        <w:t xml:space="preserve"> sa do súboru pripočítava slabý </w:t>
                      </w:r>
                      <w:proofErr w:type="spellStart"/>
                      <w:r w:rsidR="007A5496">
                        <w:t>klasifikátor</w:t>
                      </w:r>
                      <w:proofErr w:type="spellEnd"/>
                      <w:r w:rsidR="007A5496">
                        <w:t xml:space="preserve">, ktorý dokáže problém riešiť pre obmedzenú podmnožinu vstupov. Kombináciou týchto slabých </w:t>
                      </w:r>
                      <w:proofErr w:type="spellStart"/>
                      <w:r w:rsidR="007A5496">
                        <w:t>klasifikátorov</w:t>
                      </w:r>
                      <w:proofErr w:type="spellEnd"/>
                      <w:r w:rsidR="007A5496">
                        <w:t xml:space="preserve"> dokážeme problém riešiť s vysokou spoľahlivosťou pre ľubovoľný </w:t>
                      </w:r>
                      <w:proofErr w:type="spellStart"/>
                      <w:r w:rsidR="007A5496">
                        <w:t>validný</w:t>
                      </w:r>
                      <w:proofErr w:type="spellEnd"/>
                      <w:r w:rsidR="007A5496">
                        <w:t xml:space="preserve"> vstup. </w:t>
                      </w:r>
                      <w:r w:rsidR="008650C5">
                        <w:t>Prevzatý obrázok</w:t>
                      </w:r>
                      <w:r w:rsidR="007A5496">
                        <w:t xml:space="preserve"> </w:t>
                      </w:r>
                      <w:sdt>
                        <w:sdtPr>
                          <w:id w:val="-1050685404"/>
                          <w:citation/>
                        </w:sdtPr>
                        <w:sdtEndPr/>
                        <w:sdtContent>
                          <w:r w:rsidR="007A5496">
                            <w:fldChar w:fldCharType="begin"/>
                          </w:r>
                          <w:r w:rsidR="00CA27D8">
                            <w:instrText xml:space="preserve">CITATION Raf18 \l 1051 </w:instrText>
                          </w:r>
                          <w:r w:rsidR="007A5496">
                            <w:fldChar w:fldCharType="separate"/>
                          </w:r>
                          <w:r w:rsidR="00CA27D8">
                            <w:rPr>
                              <w:noProof/>
                            </w:rPr>
                            <w:t>(Río, 2018)</w:t>
                          </w:r>
                          <w:r w:rsidR="007A5496">
                            <w:fldChar w:fldCharType="end"/>
                          </w:r>
                        </w:sdtContent>
                      </w:sdt>
                      <w:r w:rsidR="00CA27D8">
                        <w:t>.</w:t>
                      </w:r>
                    </w:p>
                    <w:p w14:paraId="59C22920" w14:textId="77777777" w:rsidR="00F919C7" w:rsidRDefault="00F919C7"/>
                    <w:p w14:paraId="5EAC4E9F" w14:textId="1EE73A2D" w:rsidR="000A1DD5" w:rsidRPr="00DC396B" w:rsidRDefault="00057703" w:rsidP="000A1DD5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szCs w:val="32"/>
                        </w:rPr>
                      </w:pPr>
                      <w:r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871E4F">
                        <w:rPr>
                          <w:noProof/>
                        </w:rPr>
                        <w:t>8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Voting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Ensemble</w:t>
                      </w:r>
                      <w:r w:rsidR="000A1DD5">
                        <w:t>Obrázok</w:t>
                      </w:r>
                      <w:proofErr w:type="spellEnd"/>
                      <w:r w:rsidR="000A1DD5">
                        <w:t xml:space="preserve">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871E4F">
                        <w:rPr>
                          <w:noProof/>
                        </w:rPr>
                        <w:t>7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 w:rsidR="000A1DD5">
                        <w:t xml:space="preserve"> </w:t>
                      </w:r>
                      <w:r w:rsidR="000A1DD5" w:rsidRPr="00846E14">
                        <w:t xml:space="preserve">Jednoduchá ukážka princípu gradient </w:t>
                      </w:r>
                      <w:proofErr w:type="spellStart"/>
                      <w:r w:rsidR="000A1DD5" w:rsidRPr="00846E14">
                        <w:t>boosting</w:t>
                      </w:r>
                      <w:proofErr w:type="spellEnd"/>
                      <w:r w:rsidR="000A1DD5" w:rsidRPr="00846E14">
                        <w:t xml:space="preserve"> metódy s využitím rozhodovacích stromov.</w:t>
                      </w:r>
                      <w:bookmarkEnd w:id="59"/>
                      <w:r w:rsidR="007A5496">
                        <w:t xml:space="preserve"> V každej </w:t>
                      </w:r>
                      <w:proofErr w:type="spellStart"/>
                      <w:r w:rsidR="007A5496">
                        <w:t>interacii</w:t>
                      </w:r>
                      <w:proofErr w:type="spellEnd"/>
                      <w:r w:rsidR="007A5496">
                        <w:t xml:space="preserve"> sa do súboru pripočítava slabý </w:t>
                      </w:r>
                      <w:proofErr w:type="spellStart"/>
                      <w:r w:rsidR="007A5496">
                        <w:t>klasifikátor</w:t>
                      </w:r>
                      <w:proofErr w:type="spellEnd"/>
                      <w:r w:rsidR="007A5496">
                        <w:t xml:space="preserve">, ktorý dokáže problém riešiť pre obmedzenú podmnožinu vstupov. Kombináciou týchto slabých </w:t>
                      </w:r>
                      <w:proofErr w:type="spellStart"/>
                      <w:r w:rsidR="007A5496">
                        <w:t>klasifikátorov</w:t>
                      </w:r>
                      <w:proofErr w:type="spellEnd"/>
                      <w:r w:rsidR="007A5496">
                        <w:t xml:space="preserve"> dokážeme problém riešiť s vysokou spoľahlivosťou pre ľubovoľný </w:t>
                      </w:r>
                      <w:proofErr w:type="spellStart"/>
                      <w:r w:rsidR="007A5496">
                        <w:t>validný</w:t>
                      </w:r>
                      <w:proofErr w:type="spellEnd"/>
                      <w:r w:rsidR="007A5496">
                        <w:t xml:space="preserve"> vstup. </w:t>
                      </w:r>
                      <w:r w:rsidR="008650C5">
                        <w:t>Prevzatý obrázok</w:t>
                      </w:r>
                      <w:r w:rsidR="007A5496">
                        <w:t xml:space="preserve"> </w:t>
                      </w:r>
                      <w:sdt>
                        <w:sdtPr>
                          <w:id w:val="-170107639"/>
                          <w:citation/>
                        </w:sdtPr>
                        <w:sdtEndPr/>
                        <w:sdtContent>
                          <w:r w:rsidR="007A5496">
                            <w:fldChar w:fldCharType="begin"/>
                          </w:r>
                          <w:r w:rsidR="00CA27D8">
                            <w:instrText xml:space="preserve">CITATION Raf18 \l 1051 </w:instrText>
                          </w:r>
                          <w:r w:rsidR="007A5496">
                            <w:fldChar w:fldCharType="separate"/>
                          </w:r>
                          <w:r w:rsidR="00CA27D8">
                            <w:rPr>
                              <w:noProof/>
                            </w:rPr>
                            <w:t>(Río, 2018)</w:t>
                          </w:r>
                          <w:r w:rsidR="007A5496">
                            <w:fldChar w:fldCharType="end"/>
                          </w:r>
                        </w:sdtContent>
                      </w:sdt>
                      <w:r w:rsidR="00CA27D8">
                        <w:t>.</w:t>
                      </w:r>
                      <w:bookmarkEnd w:id="60"/>
                      <w:bookmarkEnd w:id="61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5451090D" wp14:editId="43D513CF">
            <wp:simplePos x="0" y="0"/>
            <wp:positionH relativeFrom="column">
              <wp:posOffset>834390</wp:posOffset>
            </wp:positionH>
            <wp:positionV relativeFrom="paragraph">
              <wp:posOffset>586740</wp:posOffset>
            </wp:positionV>
            <wp:extent cx="3943350" cy="4582795"/>
            <wp:effectExtent l="0" t="0" r="0" b="8255"/>
            <wp:wrapTopAndBottom/>
            <wp:docPr id="40" name="Obrázok 1" descr="A simple example of visualizing gradient boosting.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imple example of visualizing gradient boosting. 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id w:val="-245419028"/>
          <w:citation/>
        </w:sdtPr>
        <w:sdtEndPr/>
        <w:sdtContent>
          <w:r w:rsidR="007A5496">
            <w:fldChar w:fldCharType="begin"/>
          </w:r>
          <w:r w:rsidR="00CA27D8">
            <w:rPr>
              <w:lang w:val="en-US"/>
            </w:rPr>
            <w:instrText xml:space="preserve">CITATION Tia161 \l 1033 </w:instrText>
          </w:r>
          <w:r w:rsidR="007A5496">
            <w:fldChar w:fldCharType="separate"/>
          </w:r>
          <w:r w:rsidR="00CA27D8">
            <w:rPr>
              <w:noProof/>
              <w:lang w:val="en-US"/>
            </w:rPr>
            <w:t xml:space="preserve"> </w:t>
          </w:r>
          <w:r w:rsidR="00CA27D8" w:rsidRPr="00CA27D8">
            <w:rPr>
              <w:noProof/>
              <w:lang w:val="en-US"/>
            </w:rPr>
            <w:t>(Tianqi Chen, 2016)</w:t>
          </w:r>
          <w:r w:rsidR="007A5496">
            <w:fldChar w:fldCharType="end"/>
          </w:r>
        </w:sdtContent>
      </w:sdt>
    </w:p>
    <w:p w14:paraId="0C21DBA6" w14:textId="46DB4055" w:rsidR="00057703" w:rsidRDefault="00057703" w:rsidP="00F04DDB">
      <w:pPr>
        <w:pStyle w:val="Nadpis2urovne"/>
      </w:pPr>
      <w:bookmarkStart w:id="62" w:name="_Toc98105307"/>
      <w:proofErr w:type="spellStart"/>
      <w:r>
        <w:lastRenderedPageBreak/>
        <w:t>Voting</w:t>
      </w:r>
      <w:proofErr w:type="spellEnd"/>
      <w:r>
        <w:t xml:space="preserve"> Ensemble</w:t>
      </w:r>
      <w:bookmarkEnd w:id="62"/>
    </w:p>
    <w:p w14:paraId="643FE2EE" w14:textId="1F44F1F9" w:rsidR="00663C13" w:rsidRPr="00663C13" w:rsidRDefault="008E3575" w:rsidP="009F7E48">
      <w:pPr>
        <w:pStyle w:val="Zakladny"/>
      </w:pPr>
      <w:r>
        <w:rPr>
          <w:i/>
          <w:iCs/>
        </w:rPr>
        <w:t xml:space="preserve">(Spracoval: Tomáš </w:t>
      </w:r>
      <w:proofErr w:type="spellStart"/>
      <w:r>
        <w:rPr>
          <w:i/>
          <w:iCs/>
        </w:rPr>
        <w:t>Singhofer</w:t>
      </w:r>
      <w:proofErr w:type="spellEnd"/>
      <w:r>
        <w:rPr>
          <w:i/>
          <w:iCs/>
        </w:rPr>
        <w:t>)</w:t>
      </w:r>
    </w:p>
    <w:p w14:paraId="7229A7FB" w14:textId="5AF02FFC" w:rsidR="00057703" w:rsidRDefault="00057703" w:rsidP="009F7E48">
      <w:pPr>
        <w:pStyle w:val="Zakladny"/>
      </w:pPr>
      <w:r w:rsidRPr="00057703">
        <w:t xml:space="preserve">Model </w:t>
      </w:r>
      <w:proofErr w:type="spellStart"/>
      <w:r w:rsidRPr="00057703">
        <w:t>Voting</w:t>
      </w:r>
      <w:proofErr w:type="spellEnd"/>
      <w:r w:rsidRPr="00057703">
        <w:t xml:space="preserve"> Ensemble je model</w:t>
      </w:r>
      <w:r w:rsidR="00433213">
        <w:t>,</w:t>
      </w:r>
      <w:r w:rsidRPr="00057703">
        <w:t xml:space="preserve"> ktorý predikuje odpoveď na základe viacerých predpoved</w:t>
      </w:r>
      <w:r w:rsidR="00C8338D">
        <w:t>í</w:t>
      </w:r>
      <w:r w:rsidRPr="00057703">
        <w:t xml:space="preserve"> z iných modelov. Môže byť použitý ako na regresiu tak aj na klasifikáciu</w:t>
      </w:r>
    </w:p>
    <w:p w14:paraId="17A21B25" w14:textId="6425A85A" w:rsidR="00057703" w:rsidRDefault="00057703" w:rsidP="009F7E48">
      <w:pPr>
        <w:pStyle w:val="Zakladny"/>
      </w:pPr>
      <w:r w:rsidRPr="00057703">
        <w:t xml:space="preserve">V prípade regresie model vytvorí predpoveď, ktorá je priemerom viacerých iných regresných modelov. </w:t>
      </w:r>
    </w:p>
    <w:p w14:paraId="07F2B9C5" w14:textId="1CFBD7AE" w:rsidR="00057703" w:rsidRDefault="00057703" w:rsidP="009F7E48">
      <w:pPr>
        <w:pStyle w:val="Zakladny"/>
      </w:pPr>
      <w:r w:rsidRPr="00057703">
        <w:t xml:space="preserve">Klasifikácia sa delí na dve hlavné metódy a to </w:t>
      </w:r>
      <w:proofErr w:type="spellStart"/>
      <w:r w:rsidRPr="00057703">
        <w:t>hard</w:t>
      </w:r>
      <w:proofErr w:type="spellEnd"/>
      <w:r w:rsidRPr="00057703">
        <w:t xml:space="preserve"> a soft </w:t>
      </w:r>
      <w:proofErr w:type="spellStart"/>
      <w:r w:rsidRPr="00057703">
        <w:t>voting</w:t>
      </w:r>
      <w:proofErr w:type="spellEnd"/>
      <w:r w:rsidRPr="00057703">
        <w:t>.</w:t>
      </w:r>
      <w:r>
        <w:t xml:space="preserve"> </w:t>
      </w:r>
      <w:r w:rsidRPr="00057703">
        <w:t xml:space="preserve">Pri metóde </w:t>
      </w:r>
      <w:proofErr w:type="spellStart"/>
      <w:r w:rsidRPr="00057703">
        <w:t>hard</w:t>
      </w:r>
      <w:proofErr w:type="spellEnd"/>
      <w:r w:rsidRPr="00057703">
        <w:t xml:space="preserve"> </w:t>
      </w:r>
      <w:proofErr w:type="spellStart"/>
      <w:r w:rsidRPr="00057703">
        <w:t>voting</w:t>
      </w:r>
      <w:proofErr w:type="spellEnd"/>
      <w:r w:rsidRPr="00057703">
        <w:t xml:space="preserve"> model sčíta hlasy z viacerých modelov a vyberie sa trieda s najväčším počtom hlasov. Pri soft </w:t>
      </w:r>
      <w:proofErr w:type="spellStart"/>
      <w:r w:rsidRPr="00057703">
        <w:t>votingu</w:t>
      </w:r>
      <w:proofErr w:type="spellEnd"/>
      <w:r w:rsidRPr="00057703">
        <w:t xml:space="preserve"> sa sčítajú pravdepodobnosti a vyberie sa trieda s najväčšou pravdepodobnosťou</w:t>
      </w:r>
      <w:r w:rsidR="00CA27D8">
        <w:t>.</w:t>
      </w:r>
      <w:r w:rsidR="00001012" w:rsidRPr="00001012">
        <w:t xml:space="preserve"> </w:t>
      </w:r>
      <w:sdt>
        <w:sdtPr>
          <w:id w:val="-525950121"/>
          <w:citation/>
        </w:sdtPr>
        <w:sdtEndPr/>
        <w:sdtContent>
          <w:r w:rsidR="00001012">
            <w:fldChar w:fldCharType="begin"/>
          </w:r>
          <w:r w:rsidR="00001012">
            <w:instrText xml:space="preserve"> CITATION Jas20 \l 1051 </w:instrText>
          </w:r>
          <w:r w:rsidR="00001012">
            <w:fldChar w:fldCharType="separate"/>
          </w:r>
          <w:r w:rsidR="00001012">
            <w:rPr>
              <w:noProof/>
            </w:rPr>
            <w:t>(Brownlee, 2020)</w:t>
          </w:r>
          <w:r w:rsidR="00001012">
            <w:fldChar w:fldCharType="end"/>
          </w:r>
        </w:sdtContent>
      </w:sdt>
      <w:r w:rsidR="00001012" w:rsidRPr="00001012">
        <w:t xml:space="preserve"> </w:t>
      </w:r>
    </w:p>
    <w:p w14:paraId="0C5F6D27" w14:textId="06B394E1" w:rsidR="00057703" w:rsidRPr="00057703" w:rsidRDefault="00232E6F" w:rsidP="009F7E48">
      <w:pPr>
        <w:pStyle w:val="Zakladny"/>
      </w:pPr>
      <w:r w:rsidRPr="00BC2426">
        <w:rPr>
          <w:noProof/>
          <w:szCs w:val="24"/>
        </w:rPr>
        <w:drawing>
          <wp:anchor distT="0" distB="0" distL="114300" distR="114300" simplePos="0" relativeHeight="251688960" behindDoc="0" locked="0" layoutInCell="1" allowOverlap="1" wp14:anchorId="2CE716C4" wp14:editId="22508964">
            <wp:simplePos x="0" y="0"/>
            <wp:positionH relativeFrom="column">
              <wp:posOffset>929640</wp:posOffset>
            </wp:positionH>
            <wp:positionV relativeFrom="paragraph">
              <wp:posOffset>0</wp:posOffset>
            </wp:positionV>
            <wp:extent cx="3672840" cy="2000250"/>
            <wp:effectExtent l="0" t="0" r="3810" b="0"/>
            <wp:wrapTopAndBottom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AAD7989-E991-4564-A706-C54010F1DC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3AAD7989-E991-4564-A706-C54010F1DC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" r="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70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28DF6E6" wp14:editId="66D34DB7">
                <wp:simplePos x="0" y="0"/>
                <wp:positionH relativeFrom="column">
                  <wp:posOffset>930910</wp:posOffset>
                </wp:positionH>
                <wp:positionV relativeFrom="paragraph">
                  <wp:posOffset>2057400</wp:posOffset>
                </wp:positionV>
                <wp:extent cx="3672840" cy="635"/>
                <wp:effectExtent l="0" t="0" r="0" b="12065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A1612D" w14:textId="1EE73A2D" w:rsidR="00057703" w:rsidRPr="009D4E90" w:rsidRDefault="00057703" w:rsidP="00057703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63" w:name="_Toc97398625"/>
                            <w:bookmarkStart w:id="64" w:name="_Toc98104333"/>
                            <w:bookmarkStart w:id="65" w:name="_Toc98104580"/>
                            <w:r>
                              <w:t xml:space="preserve">Obrázok </w:t>
                            </w:r>
                            <w:r w:rsidR="002B1977">
                              <w:fldChar w:fldCharType="begin"/>
                            </w:r>
                            <w:r w:rsidR="002B1977">
                              <w:instrText xml:space="preserve"> SEQ Obrázok \* ARABIC </w:instrText>
                            </w:r>
                            <w:r w:rsidR="002B1977">
                              <w:fldChar w:fldCharType="separate"/>
                            </w:r>
                            <w:r w:rsidR="00871E4F">
                              <w:rPr>
                                <w:noProof/>
                              </w:rPr>
                              <w:t>8</w:t>
                            </w:r>
                            <w:r w:rsidR="002B197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Voting</w:t>
                            </w:r>
                            <w:proofErr w:type="spellEnd"/>
                            <w:r>
                              <w:t xml:space="preserve"> Ensemble</w:t>
                            </w:r>
                            <w:bookmarkEnd w:id="63"/>
                            <w:bookmarkEnd w:id="64"/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DF6E6" id="Text Box 29" o:spid="_x0000_s1037" type="#_x0000_t202" style="position:absolute;left:0;text-align:left;margin-left:73.3pt;margin-top:162pt;width:289.2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" stroked="f">
                <v:textbox style="mso-fit-shape-to-text:t" inset="0,0,0,0">
                  <w:txbxContent>
                    <w:p w14:paraId="06A1612D" w14:textId="1EE73A2D" w:rsidR="00057703" w:rsidRPr="009D4E90" w:rsidRDefault="00057703" w:rsidP="00057703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66" w:name="_Toc97398625"/>
                      <w:bookmarkStart w:id="67" w:name="_Toc98104333"/>
                      <w:bookmarkStart w:id="68" w:name="_Toc98104580"/>
                      <w:r>
                        <w:t xml:space="preserve">Obrázok </w:t>
                      </w:r>
                      <w:r w:rsidR="002B1977">
                        <w:fldChar w:fldCharType="begin"/>
                      </w:r>
                      <w:r w:rsidR="002B1977">
                        <w:instrText xml:space="preserve"> SEQ Obrázok \* ARABIC </w:instrText>
                      </w:r>
                      <w:r w:rsidR="002B1977">
                        <w:fldChar w:fldCharType="separate"/>
                      </w:r>
                      <w:r w:rsidR="00871E4F">
                        <w:rPr>
                          <w:noProof/>
                        </w:rPr>
                        <w:t>8</w:t>
                      </w:r>
                      <w:r w:rsidR="002B1977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Voting</w:t>
                      </w:r>
                      <w:proofErr w:type="spellEnd"/>
                      <w:r>
                        <w:t xml:space="preserve"> Ensemble</w:t>
                      </w:r>
                      <w:bookmarkEnd w:id="66"/>
                      <w:bookmarkEnd w:id="67"/>
                      <w:bookmarkEnd w:id="68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0E32D59" w14:textId="4BF8173B" w:rsidR="00433213" w:rsidRDefault="00433213" w:rsidP="00F04DDB">
      <w:pPr>
        <w:pStyle w:val="Nadpis2urovne"/>
      </w:pPr>
      <w:bookmarkStart w:id="69" w:name="_Toc98105308"/>
      <w:proofErr w:type="spellStart"/>
      <w:r>
        <w:t>Stacking</w:t>
      </w:r>
      <w:proofErr w:type="spellEnd"/>
      <w:r>
        <w:t xml:space="preserve"> Ensemble</w:t>
      </w:r>
      <w:bookmarkEnd w:id="69"/>
    </w:p>
    <w:p w14:paraId="07A01006" w14:textId="47CD4FDB" w:rsidR="00663C13" w:rsidRPr="00663C13" w:rsidRDefault="00B26F73" w:rsidP="009F7E48">
      <w:pPr>
        <w:pStyle w:val="Zakladny"/>
      </w:pPr>
      <w:r>
        <w:rPr>
          <w:i/>
          <w:iCs/>
        </w:rPr>
        <w:t>(Spracoval: Filip Frank)</w:t>
      </w:r>
    </w:p>
    <w:p w14:paraId="29F7000E" w14:textId="4DB74F24" w:rsidR="00987F6A" w:rsidRDefault="00987F6A" w:rsidP="009F7E48">
      <w:pPr>
        <w:pStyle w:val="Zakladny"/>
      </w:pPr>
      <w:proofErr w:type="spellStart"/>
      <w:r>
        <w:t>Stacking</w:t>
      </w:r>
      <w:proofErr w:type="spellEnd"/>
      <w:r>
        <w:t xml:space="preserve"> je technika súborového strojového učenia, pre ktorú sú typické dve úrovne trénovania modelu</w:t>
      </w:r>
      <w:r w:rsidR="00CA27D8">
        <w:t xml:space="preserve"> </w:t>
      </w:r>
      <w:sdt>
        <w:sdtPr>
          <w:id w:val="1339273683"/>
          <w:citation/>
        </w:sdtPr>
        <w:sdtEndPr/>
        <w:sdtContent>
          <w:r w:rsidR="00CA27D8">
            <w:fldChar w:fldCharType="begin"/>
          </w:r>
          <w:r w:rsidR="00CA27D8">
            <w:instrText xml:space="preserve"> CITATION Jas18 \l 1051 </w:instrText>
          </w:r>
          <w:r w:rsidR="00CA27D8">
            <w:fldChar w:fldCharType="separate"/>
          </w:r>
          <w:r w:rsidR="00CA27D8">
            <w:rPr>
              <w:noProof/>
            </w:rPr>
            <w:t>(Brownlee, 2018)</w:t>
          </w:r>
          <w:r w:rsidR="00CA27D8">
            <w:fldChar w:fldCharType="end"/>
          </w:r>
        </w:sdtContent>
      </w:sdt>
      <w:r>
        <w:t>:</w:t>
      </w:r>
    </w:p>
    <w:p w14:paraId="704EE44F" w14:textId="669D6E3D" w:rsidR="00987F6A" w:rsidRDefault="00987F6A" w:rsidP="009F7E48">
      <w:pPr>
        <w:pStyle w:val="Zakladny"/>
        <w:numPr>
          <w:ilvl w:val="0"/>
          <w:numId w:val="14"/>
        </w:numPr>
      </w:pPr>
      <w:r>
        <w:t xml:space="preserve">Trénovanie jednotlivých </w:t>
      </w:r>
      <w:proofErr w:type="spellStart"/>
      <w:r>
        <w:t>podmodelov</w:t>
      </w:r>
      <w:proofErr w:type="spellEnd"/>
      <w:r>
        <w:t xml:space="preserve"> (môžu to byť slabé i silné </w:t>
      </w:r>
      <w:proofErr w:type="spellStart"/>
      <w:r>
        <w:t>klasifikátory</w:t>
      </w:r>
      <w:proofErr w:type="spellEnd"/>
      <w:r>
        <w:t>/</w:t>
      </w:r>
      <w:proofErr w:type="spellStart"/>
      <w:r>
        <w:t>regresory</w:t>
      </w:r>
      <w:proofErr w:type="spellEnd"/>
      <w:r>
        <w:t>)</w:t>
      </w:r>
    </w:p>
    <w:p w14:paraId="6DD74D6D" w14:textId="77777777" w:rsidR="00745A54" w:rsidRDefault="00745A54" w:rsidP="009F7E48">
      <w:pPr>
        <w:pStyle w:val="Zakladny"/>
        <w:numPr>
          <w:ilvl w:val="0"/>
          <w:numId w:val="14"/>
        </w:numPr>
      </w:pPr>
      <w:r w:rsidRPr="00745A54">
        <w:t xml:space="preserve">Trénovanie druhej úrovne, v ktorej sa model učí predikcie týchto </w:t>
      </w:r>
      <w:proofErr w:type="spellStart"/>
      <w:r w:rsidRPr="00745A54">
        <w:t>podmodelov</w:t>
      </w:r>
      <w:proofErr w:type="spellEnd"/>
      <w:r w:rsidRPr="00745A54">
        <w:t xml:space="preserve"> nakombinovať tak, aby poskytol optimálnu odpoveď</w:t>
      </w:r>
    </w:p>
    <w:p w14:paraId="280B4665" w14:textId="6427742C" w:rsidR="00F53104" w:rsidRDefault="00F53104" w:rsidP="00F53104">
      <w:pPr>
        <w:pStyle w:val="Nadpis2urovne"/>
      </w:pPr>
      <w:bookmarkStart w:id="70" w:name="_Toc98105309"/>
      <w:bookmarkEnd w:id="2"/>
      <w:bookmarkEnd w:id="3"/>
      <w:proofErr w:type="spellStart"/>
      <w:r>
        <w:lastRenderedPageBreak/>
        <w:t>ElasticNet</w:t>
      </w:r>
      <w:bookmarkEnd w:id="70"/>
      <w:proofErr w:type="spellEnd"/>
    </w:p>
    <w:p w14:paraId="68B4B022" w14:textId="6EE7AC8B" w:rsidR="00663C13" w:rsidRPr="00663C13" w:rsidRDefault="00B26F73" w:rsidP="009F7E48">
      <w:pPr>
        <w:pStyle w:val="Zakladny"/>
      </w:pPr>
      <w:r>
        <w:rPr>
          <w:i/>
          <w:iCs/>
        </w:rPr>
        <w:t>(Spracoval: Branislav Šipula)</w:t>
      </w:r>
    </w:p>
    <w:p w14:paraId="1D23E0F5" w14:textId="77777777" w:rsidR="008B6778" w:rsidRDefault="00F53104" w:rsidP="008B6778">
      <w:pPr>
        <w:pStyle w:val="Zakladny"/>
      </w:pPr>
      <w:proofErr w:type="spellStart"/>
      <w:r w:rsidRPr="00F53104">
        <w:t>ElasticNet</w:t>
      </w:r>
      <w:proofErr w:type="spellEnd"/>
      <w:r w:rsidRPr="00F53104">
        <w:t xml:space="preserve"> je </w:t>
      </w:r>
      <w:r w:rsidR="00EC3BF7">
        <w:t xml:space="preserve">penalizačný regresný model </w:t>
      </w:r>
      <w:r w:rsidRPr="00F53104">
        <w:t>rozšírením lineárnej regresie, ktorá pridáva regulačné sankcie k</w:t>
      </w:r>
      <w:r w:rsidR="00EC3BF7">
        <w:t> </w:t>
      </w:r>
      <w:r w:rsidRPr="00F53104">
        <w:t>funkcii</w:t>
      </w:r>
      <w:r w:rsidR="00EC3BF7">
        <w:t>,</w:t>
      </w:r>
      <w:r w:rsidRPr="00F53104">
        <w:t xml:space="preserve"> straty počas tréningu. Ako vyhodnotiť model elastickej siete a použiť konečný model na predpovedanie nových údajov. Ako nakonfigurovať model </w:t>
      </w:r>
      <w:proofErr w:type="spellStart"/>
      <w:r w:rsidRPr="00F53104">
        <w:t>ElasticNet</w:t>
      </w:r>
      <w:proofErr w:type="spellEnd"/>
      <w:r w:rsidRPr="00F53104">
        <w:t xml:space="preserve"> pre nový súbor údajov pomocou vyhľadávania v mriežke a automaticky.</w:t>
      </w:r>
      <w:r w:rsidR="00CE4FC3">
        <w:t xml:space="preserve"> </w:t>
      </w:r>
      <w:r w:rsidR="00EC3BF7" w:rsidRPr="00EC3BF7">
        <w:t>Lineárna regresia označuje model, ktorý predpokladá lineárny vzťah medzi vstupnými premennými a cieľovou premennou. Pri jedinej vstupnej premennej je tento vzťah čiarou a pri vyšších rozmeroch si tento vzťah možno predstaviť ako</w:t>
      </w:r>
      <w:r w:rsidR="00EC3BF7">
        <w:t xml:space="preserve"> tzv.</w:t>
      </w:r>
      <w:r w:rsidR="00EC3BF7" w:rsidRPr="00EC3BF7">
        <w:t xml:space="preserve"> </w:t>
      </w:r>
      <w:r w:rsidR="00EC3BF7">
        <w:t>„</w:t>
      </w:r>
      <w:proofErr w:type="spellStart"/>
      <w:r w:rsidR="00EC3BF7" w:rsidRPr="00EC3BF7">
        <w:t>nadrovinu</w:t>
      </w:r>
      <w:proofErr w:type="spellEnd"/>
      <w:r w:rsidR="00EC3BF7">
        <w:t>“</w:t>
      </w:r>
      <w:r w:rsidR="00EC3BF7" w:rsidRPr="00EC3BF7">
        <w:t xml:space="preserve">, ktorá spája vstupné premenné s cieľovou premennou. </w:t>
      </w:r>
      <w:r w:rsidR="008B6778">
        <w:t xml:space="preserve">Jedným z populárnych trestov je penalizácia modelu na základe súčtu hodnôt štvorcových koeficientov. Toto sa nazýva trest L2. Pokuta L2 minimalizuje veľkosť všetkých koeficientov, aj keď zabraňuje odstráneniu akýchkoľvek koeficientov z modelu. </w:t>
      </w:r>
    </w:p>
    <w:p w14:paraId="0479D0ED" w14:textId="3740E4D6" w:rsidR="008B6778" w:rsidRPr="00F53104" w:rsidRDefault="008B6778" w:rsidP="008B6778">
      <w:pPr>
        <w:pStyle w:val="Zakladny"/>
      </w:pPr>
      <w:r>
        <w:t xml:space="preserve">Ďalšou populárnou penalizáciou je penalizácia modelu na základe súčtu hodnôt absolútnych koeficientov. Toto sa nazýva trest L1. Pokuta L1 minimalizuje veľkosť všetkých koeficientov a umožňuje, aby sa niektoré koeficienty minimalizovali na hodnotu nula, čím sa z modelu odstráni </w:t>
      </w:r>
      <w:r w:rsidR="00AF1CA2">
        <w:t>predikujúci ukazovateľ</w:t>
      </w:r>
      <w:r w:rsidR="0027514F">
        <w:t xml:space="preserve"> (</w:t>
      </w:r>
      <w:r w:rsidR="0027514F" w:rsidRPr="0027514F">
        <w:t>ukaz</w:t>
      </w:r>
      <w:r w:rsidR="0027514F">
        <w:t>ov</w:t>
      </w:r>
      <w:r w:rsidR="0027514F" w:rsidRPr="0027514F">
        <w:t>ate</w:t>
      </w:r>
      <w:r w:rsidR="0027514F">
        <w:t>ľ</w:t>
      </w:r>
      <w:r w:rsidR="0027514F" w:rsidRPr="0027514F">
        <w:t xml:space="preserve"> úspešnosti </w:t>
      </w:r>
      <w:r w:rsidR="0027514F">
        <w:t>alebo</w:t>
      </w:r>
      <w:r w:rsidR="0027514F" w:rsidRPr="0027514F">
        <w:t xml:space="preserve"> neúspešnosti</w:t>
      </w:r>
      <w:r w:rsidR="0027514F">
        <w:t>)</w:t>
      </w:r>
      <w:r>
        <w:t>.</w:t>
      </w:r>
    </w:p>
    <w:p w14:paraId="65CAF006" w14:textId="4696D5E5" w:rsidR="00306E5E" w:rsidRDefault="001B11CF" w:rsidP="00306E5E">
      <w:pPr>
        <w:pStyle w:val="Zakladny"/>
      </w:pPr>
      <w:r>
        <w:t>Táto technika kombinuje LASSO (</w:t>
      </w:r>
      <w:r w:rsidR="00B3520B" w:rsidRPr="00B3520B">
        <w:t>operátor najmenšieho absolútneho zmrštenia/výberu</w:t>
      </w:r>
      <w:r>
        <w:t>) a</w:t>
      </w:r>
      <w:r w:rsidR="00B3520B">
        <w:t xml:space="preserve"> využitie </w:t>
      </w:r>
      <w:r>
        <w:t>penaliz</w:t>
      </w:r>
      <w:r w:rsidR="00B3520B">
        <w:t>ačných funkcií (L1 a L2)</w:t>
      </w:r>
      <w:r>
        <w:t>.</w:t>
      </w:r>
      <w:r w:rsidR="008B6778">
        <w:t xml:space="preserve"> </w:t>
      </w:r>
      <w:r w:rsidR="00CE4FC3">
        <w:t xml:space="preserve">Príkladov použitia </w:t>
      </w:r>
      <w:proofErr w:type="spellStart"/>
      <w:r w:rsidR="00CE4FC3">
        <w:t>ElasticNet</w:t>
      </w:r>
      <w:proofErr w:type="spellEnd"/>
      <w:r w:rsidR="00CE4FC3">
        <w:t xml:space="preserve"> je hneď niekoľko</w:t>
      </w:r>
      <w:r w:rsidR="008B6778">
        <w:t>, uvedieme si niektoré v nasledujúcich podkapitolách</w:t>
      </w:r>
      <w:r w:rsidR="00CE4FC3">
        <w:t>.</w:t>
      </w:r>
    </w:p>
    <w:p w14:paraId="46D48363" w14:textId="77777777" w:rsidR="008B6778" w:rsidRDefault="008B6778" w:rsidP="00306E5E">
      <w:pPr>
        <w:pStyle w:val="Zakladny"/>
      </w:pPr>
    </w:p>
    <w:p w14:paraId="7A09CB6B" w14:textId="77777777" w:rsidR="008B6778" w:rsidRDefault="00CE4FC3" w:rsidP="005E7020">
      <w:pPr>
        <w:pStyle w:val="Nadpis3urovne"/>
      </w:pPr>
      <w:bookmarkStart w:id="71" w:name="_Toc98105310"/>
      <w:r w:rsidRPr="00CE4FC3">
        <w:rPr>
          <w:lang w:val="en-US"/>
        </w:rPr>
        <w:t>Support vector machine</w:t>
      </w:r>
      <w:r w:rsidRPr="00CE4FC3">
        <w:t xml:space="preserve"> (SVM)</w:t>
      </w:r>
      <w:bookmarkEnd w:id="71"/>
    </w:p>
    <w:p w14:paraId="4F89F500" w14:textId="15C67882" w:rsidR="00306E5E" w:rsidRPr="008B6778" w:rsidRDefault="00CE4FC3" w:rsidP="008B6778">
      <w:pPr>
        <w:pStyle w:val="Zakladny"/>
        <w:ind w:left="708" w:firstLine="656"/>
        <w:rPr>
          <w:b/>
          <w:bCs/>
        </w:rPr>
      </w:pPr>
      <w:r>
        <w:t xml:space="preserve">SVM v preklade znamená </w:t>
      </w:r>
      <w:r w:rsidRPr="008B6778">
        <w:rPr>
          <w:i/>
          <w:iCs/>
        </w:rPr>
        <w:t xml:space="preserve">metóda podporných vektorov </w:t>
      </w:r>
      <w:r>
        <w:t>a používa sa lineárnu klasifikáciu alebo regresnú analýzu problému. Jej cieľom je nájsť</w:t>
      </w:r>
      <w:r w:rsidR="00306E5E">
        <w:t xml:space="preserve"> tzv. „</w:t>
      </w:r>
      <w:proofErr w:type="spellStart"/>
      <w:r w:rsidR="00306E5E">
        <w:t>nadrovinu</w:t>
      </w:r>
      <w:proofErr w:type="spellEnd"/>
      <w:r w:rsidR="00306E5E">
        <w:t xml:space="preserve">“ teda </w:t>
      </w:r>
      <w:proofErr w:type="spellStart"/>
      <w:r w:rsidR="00306E5E">
        <w:t>optinálne</w:t>
      </w:r>
      <w:proofErr w:type="spellEnd"/>
      <w:r w:rsidR="00306E5E">
        <w:t xml:space="preserve"> rozdelenie priestoru do dvoch tried.</w:t>
      </w:r>
    </w:p>
    <w:p w14:paraId="5F4F5FEA" w14:textId="30B1EDAD" w:rsidR="00CE4FC3" w:rsidRPr="00306E5E" w:rsidRDefault="00344827" w:rsidP="00306E5E">
      <w:pPr>
        <w:pStyle w:val="Zakladny"/>
        <w:ind w:left="1364" w:firstLine="0"/>
        <w:jc w:val="center"/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w</m:t>
              </m:r>
            </m:e>
          </m:acc>
          <m:r>
            <w:rPr>
              <w:rFonts w:ascii="Cambria Math" w:hAnsi="Cambria Math"/>
            </w:rPr>
            <m:t>∙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 + b=0</m:t>
          </m:r>
        </m:oMath>
      </m:oMathPara>
    </w:p>
    <w:p w14:paraId="182C10E7" w14:textId="23DDEDCB" w:rsidR="00EC3BF7" w:rsidRDefault="00EC3BF7" w:rsidP="00EC3BF7">
      <w:pPr>
        <w:pStyle w:val="Zakladny"/>
        <w:ind w:left="1364" w:firstLine="0"/>
        <w:jc w:val="left"/>
      </w:pPr>
      <w:r w:rsidRPr="00EC3BF7">
        <w:rPr>
          <w:noProof/>
        </w:rPr>
        <w:lastRenderedPageBreak/>
        <w:drawing>
          <wp:anchor distT="0" distB="0" distL="114300" distR="114300" simplePos="0" relativeHeight="251738112" behindDoc="0" locked="0" layoutInCell="1" allowOverlap="1" wp14:anchorId="503B54C7" wp14:editId="7A5BD0DA">
            <wp:simplePos x="0" y="0"/>
            <wp:positionH relativeFrom="margin">
              <wp:align>center</wp:align>
            </wp:positionH>
            <wp:positionV relativeFrom="paragraph">
              <wp:posOffset>27779</wp:posOffset>
            </wp:positionV>
            <wp:extent cx="2995295" cy="2183130"/>
            <wp:effectExtent l="19050" t="19050" r="14605" b="26670"/>
            <wp:wrapSquare wrapText="bothSides"/>
            <wp:docPr id="14" name="Picture 4" descr="SVM | Support Vector Machine Algorithm in Machine Learning">
              <a:extLst xmlns:a="http://schemas.openxmlformats.org/drawingml/2006/main">
                <a:ext uri="{FF2B5EF4-FFF2-40B4-BE49-F238E27FC236}">
                  <a16:creationId xmlns:a16="http://schemas.microsoft.com/office/drawing/2014/main" id="{5BB1B50B-CE8A-4B71-B36F-4B899B8F3F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SVM | Support Vector Machine Algorithm in Machine Learning">
                      <a:extLst>
                        <a:ext uri="{FF2B5EF4-FFF2-40B4-BE49-F238E27FC236}">
                          <a16:creationId xmlns:a16="http://schemas.microsoft.com/office/drawing/2014/main" id="{5BB1B50B-CE8A-4B71-B36F-4B899B8F3F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2183130"/>
                    </a:xfrm>
                    <a:prstGeom prst="rect">
                      <a:avLst/>
                    </a:prstGeom>
                    <a:noFill/>
                    <a:ln cap="flat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1F21C7" w14:textId="77777777" w:rsidR="00EC3BF7" w:rsidRDefault="00EC3BF7" w:rsidP="00EC3BF7">
      <w:pPr>
        <w:pStyle w:val="Caption"/>
        <w:jc w:val="center"/>
      </w:pPr>
    </w:p>
    <w:p w14:paraId="53C62798" w14:textId="77777777" w:rsidR="00EC3BF7" w:rsidRDefault="00EC3BF7" w:rsidP="00EC3BF7">
      <w:pPr>
        <w:pStyle w:val="Caption"/>
        <w:jc w:val="center"/>
      </w:pPr>
    </w:p>
    <w:p w14:paraId="6D9092BC" w14:textId="77777777" w:rsidR="00EC3BF7" w:rsidRDefault="00EC3BF7" w:rsidP="00EC3BF7">
      <w:pPr>
        <w:pStyle w:val="Caption"/>
        <w:jc w:val="center"/>
      </w:pPr>
    </w:p>
    <w:p w14:paraId="465C9913" w14:textId="77777777" w:rsidR="00EC3BF7" w:rsidRDefault="00EC3BF7" w:rsidP="00EC3BF7">
      <w:pPr>
        <w:pStyle w:val="Caption"/>
        <w:jc w:val="center"/>
      </w:pPr>
    </w:p>
    <w:p w14:paraId="06373E1B" w14:textId="77777777" w:rsidR="00EC3BF7" w:rsidRDefault="00EC3BF7" w:rsidP="00EC3BF7">
      <w:pPr>
        <w:pStyle w:val="Caption"/>
        <w:jc w:val="center"/>
      </w:pPr>
    </w:p>
    <w:p w14:paraId="5881B521" w14:textId="77777777" w:rsidR="00EC3BF7" w:rsidRDefault="00EC3BF7" w:rsidP="00EC3BF7">
      <w:pPr>
        <w:pStyle w:val="Caption"/>
        <w:jc w:val="center"/>
      </w:pPr>
    </w:p>
    <w:p w14:paraId="63AFEAFC" w14:textId="77777777" w:rsidR="00EC3BF7" w:rsidRDefault="00EC3BF7" w:rsidP="00EC3BF7">
      <w:pPr>
        <w:pStyle w:val="Caption"/>
        <w:jc w:val="center"/>
      </w:pPr>
    </w:p>
    <w:p w14:paraId="4B87F790" w14:textId="77777777" w:rsidR="00EC3BF7" w:rsidRDefault="00EC3BF7" w:rsidP="00EC3BF7">
      <w:pPr>
        <w:pStyle w:val="Caption"/>
        <w:jc w:val="center"/>
      </w:pPr>
    </w:p>
    <w:p w14:paraId="11B8FDA9" w14:textId="0B7BEF7A" w:rsidR="00CE4FC3" w:rsidRPr="00B3561E" w:rsidRDefault="00EC3BF7" w:rsidP="00B3561E">
      <w:pPr>
        <w:pStyle w:val="Caption"/>
        <w:jc w:val="center"/>
        <w:rPr>
          <w:rFonts w:ascii="Times New Roman" w:hAnsi="Times New Roman" w:cs="Times New Roman"/>
          <w:noProof/>
        </w:rPr>
      </w:pPr>
      <w:r>
        <w:t xml:space="preserve">Obrázok 9 </w:t>
      </w:r>
      <w:r w:rsidR="00021C75">
        <w:t xml:space="preserve">Grafické znázornenie - </w:t>
      </w:r>
      <w:r w:rsidR="00516C84">
        <w:t>SVM</w:t>
      </w:r>
    </w:p>
    <w:p w14:paraId="70874E54" w14:textId="7D1839A5" w:rsidR="001F7F42" w:rsidRPr="008B6778" w:rsidRDefault="00CE4FC3" w:rsidP="005E7020">
      <w:pPr>
        <w:pStyle w:val="Nadpis3urovne"/>
      </w:pPr>
      <w:bookmarkStart w:id="72" w:name="_Toc98105311"/>
      <w:r w:rsidRPr="00B3520B">
        <w:rPr>
          <w:lang w:val="en-US"/>
        </w:rPr>
        <w:t>Metric learning</w:t>
      </w:r>
      <w:bookmarkEnd w:id="72"/>
    </w:p>
    <w:p w14:paraId="08B3F6C2" w14:textId="493A7822" w:rsidR="00B3520B" w:rsidRDefault="00B3520B" w:rsidP="008B6778">
      <w:pPr>
        <w:pStyle w:val="Zakladny"/>
        <w:ind w:left="708" w:firstLine="656"/>
      </w:pPr>
      <w:r>
        <w:t>Jedná sa o u</w:t>
      </w:r>
      <w:r w:rsidRPr="00B3520B">
        <w:t>čenie pomocou funkcie vzdialenosti medzi objektami, detekcia</w:t>
      </w:r>
      <w:r w:rsidR="008B6778">
        <w:t xml:space="preserve"> </w:t>
      </w:r>
      <w:r w:rsidRPr="00B3520B">
        <w:t>bodov</w:t>
      </w:r>
      <w:r>
        <w:t>. V</w:t>
      </w:r>
      <w:r w:rsidRPr="00B3520B">
        <w:t>yužitie</w:t>
      </w:r>
      <w:r>
        <w:t xml:space="preserve"> má</w:t>
      </w:r>
      <w:r w:rsidRPr="00B3520B">
        <w:t xml:space="preserve"> v k-NN klasifikácií,</w:t>
      </w:r>
      <w:r w:rsidR="006644B9">
        <w:t xml:space="preserve"> klasifikácií obrázkov,</w:t>
      </w:r>
      <w:r w:rsidRPr="00B3520B">
        <w:t xml:space="preserve"> zhlukovaní, získavaní informácií</w:t>
      </w:r>
      <w:r>
        <w:t xml:space="preserve"> a na riešenie problémov ako </w:t>
      </w:r>
      <w:r w:rsidRPr="00B3520B">
        <w:rPr>
          <w:i/>
          <w:iCs/>
          <w:lang w:val="en-US"/>
        </w:rPr>
        <w:t>Supervised learning</w:t>
      </w:r>
      <w:r w:rsidRPr="00B3520B">
        <w:t xml:space="preserve"> (učenie pod dohľadom)</w:t>
      </w:r>
      <w:r>
        <w:t xml:space="preserve"> a </w:t>
      </w:r>
      <w:r w:rsidRPr="00B3520B">
        <w:rPr>
          <w:i/>
          <w:iCs/>
          <w:lang w:val="en-US"/>
        </w:rPr>
        <w:t>Weakly supervised learning</w:t>
      </w:r>
      <w:r w:rsidRPr="00B3520B">
        <w:t xml:space="preserve"> (učenie pod slabým dohľadom)</w:t>
      </w:r>
      <w:r>
        <w:t>.</w:t>
      </w:r>
    </w:p>
    <w:p w14:paraId="631F8A6A" w14:textId="09DAA933" w:rsidR="00B3520B" w:rsidRPr="00B3520B" w:rsidRDefault="006644B9" w:rsidP="008B6778">
      <w:pPr>
        <w:pStyle w:val="Zakladny"/>
        <w:ind w:left="708" w:firstLine="656"/>
        <w:rPr>
          <w:b/>
          <w:bCs/>
        </w:rPr>
      </w:pPr>
      <w:r w:rsidRPr="006644B9">
        <w:rPr>
          <w:b/>
          <w:bCs/>
          <w:noProof/>
        </w:rPr>
        <w:drawing>
          <wp:anchor distT="0" distB="0" distL="114300" distR="114300" simplePos="0" relativeHeight="251740160" behindDoc="0" locked="0" layoutInCell="1" allowOverlap="1" wp14:anchorId="2499CDA4" wp14:editId="0FFFB095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843667" cy="1178427"/>
            <wp:effectExtent l="0" t="0" r="4445" b="3175"/>
            <wp:wrapSquare wrapText="bothSides"/>
            <wp:docPr id="19" name="Picture 19" descr="PDF] Deep Distance Metric Learning with Data Summarization | Semantic  Scholar">
              <a:extLst xmlns:a="http://schemas.openxmlformats.org/drawingml/2006/main">
                <a:ext uri="{FF2B5EF4-FFF2-40B4-BE49-F238E27FC236}">
                  <a16:creationId xmlns:a16="http://schemas.microsoft.com/office/drawing/2014/main" id="{0F26083D-6723-4404-93AC-67B3F1EB7C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DF] Deep Distance Metric Learning with Data Summarization | Semantic  Scholar">
                      <a:extLst>
                        <a:ext uri="{FF2B5EF4-FFF2-40B4-BE49-F238E27FC236}">
                          <a16:creationId xmlns:a16="http://schemas.microsoft.com/office/drawing/2014/main" id="{0F26083D-6723-4404-93AC-67B3F1EB7C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3667" cy="1178427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 w14:paraId="17F79984" w14:textId="48D501F5" w:rsidR="00B3520B" w:rsidRDefault="00B3520B" w:rsidP="00B3520B">
      <w:pPr>
        <w:pStyle w:val="Zakladny"/>
        <w:ind w:left="1364" w:firstLine="0"/>
      </w:pPr>
    </w:p>
    <w:p w14:paraId="2EB8EE25" w14:textId="2E83C185" w:rsidR="006644B9" w:rsidRDefault="006644B9" w:rsidP="00B3520B">
      <w:pPr>
        <w:pStyle w:val="Zakladny"/>
        <w:ind w:left="1364" w:firstLine="0"/>
      </w:pPr>
    </w:p>
    <w:p w14:paraId="0FA3D1AD" w14:textId="1AAFA2D5" w:rsidR="006644B9" w:rsidRDefault="006644B9" w:rsidP="00B3520B">
      <w:pPr>
        <w:pStyle w:val="Zakladny"/>
        <w:ind w:left="1364" w:firstLine="0"/>
      </w:pPr>
    </w:p>
    <w:p w14:paraId="5F0675B5" w14:textId="5F260910" w:rsidR="006644B9" w:rsidRDefault="006644B9" w:rsidP="00B3520B">
      <w:pPr>
        <w:pStyle w:val="Zakladny"/>
        <w:ind w:left="1364" w:firstLine="0"/>
      </w:pPr>
    </w:p>
    <w:p w14:paraId="513688D9" w14:textId="2C9EE0C8" w:rsidR="006644B9" w:rsidRPr="006644B9" w:rsidRDefault="006644B9" w:rsidP="006644B9">
      <w:pPr>
        <w:pStyle w:val="Caption"/>
        <w:jc w:val="center"/>
        <w:rPr>
          <w:rFonts w:ascii="Times New Roman" w:hAnsi="Times New Roman" w:cs="Times New Roman"/>
          <w:noProof/>
        </w:rPr>
      </w:pPr>
      <w:r>
        <w:t xml:space="preserve">Obrázok 10 Grafické znázornenie hlbokého - </w:t>
      </w:r>
      <w:proofErr w:type="spellStart"/>
      <w:r w:rsidRPr="006644B9">
        <w:t>Metric</w:t>
      </w:r>
      <w:proofErr w:type="spellEnd"/>
      <w:r w:rsidRPr="006644B9">
        <w:t xml:space="preserve"> </w:t>
      </w:r>
      <w:proofErr w:type="spellStart"/>
      <w:r w:rsidRPr="006644B9">
        <w:t>learning</w:t>
      </w:r>
      <w:proofErr w:type="spellEnd"/>
    </w:p>
    <w:p w14:paraId="13FAC06B" w14:textId="77777777" w:rsidR="006644B9" w:rsidRPr="00CE4FC3" w:rsidRDefault="006644B9" w:rsidP="00B3520B">
      <w:pPr>
        <w:pStyle w:val="Zakladny"/>
        <w:ind w:left="1364" w:firstLine="0"/>
      </w:pPr>
    </w:p>
    <w:p w14:paraId="5E162A99" w14:textId="77777777" w:rsidR="001F7F42" w:rsidRDefault="00CE4FC3" w:rsidP="005E7020">
      <w:pPr>
        <w:pStyle w:val="Nadpis3urovne"/>
      </w:pPr>
      <w:bookmarkStart w:id="73" w:name="_Toc98105312"/>
      <w:r w:rsidRPr="001F7F42">
        <w:rPr>
          <w:lang w:val="en-US"/>
        </w:rPr>
        <w:t>Portfolio optimization</w:t>
      </w:r>
      <w:bookmarkEnd w:id="73"/>
    </w:p>
    <w:p w14:paraId="58D43988" w14:textId="4832C0AB" w:rsidR="001F7F42" w:rsidRPr="001F7F42" w:rsidRDefault="001F7F42" w:rsidP="001F7F42">
      <w:pPr>
        <w:pStyle w:val="Zakladny"/>
        <w:ind w:left="708" w:firstLine="656"/>
        <w:rPr>
          <w:b/>
          <w:bCs/>
        </w:rPr>
      </w:pPr>
      <w:r>
        <w:t xml:space="preserve">Ide o </w:t>
      </w:r>
      <w:r w:rsidRPr="001F7F42">
        <w:t>proces výberu najlepšieho portfólia (distribúcia aktív) zo súboru všetkých zvažovaných portfólií podľa určitého cieľa</w:t>
      </w:r>
      <w:r>
        <w:t>. C</w:t>
      </w:r>
      <w:r w:rsidRPr="001F7F42">
        <w:t>ieľ zvyčajne maximalizuje faktory, ako je očakávaný výnos, a minimalizuje náklady, ako je finančné riziko</w:t>
      </w:r>
      <w:r>
        <w:t>. F</w:t>
      </w:r>
      <w:r w:rsidRPr="001F7F42">
        <w:t>aktory, ktoré sa berú do úvahy, sa môžu pohybovať od hmotných (ako sú aktíva, pasíva, zisky alebo iné fundamenty) až po nehmotné (ako je selektívny predaj)</w:t>
      </w:r>
    </w:p>
    <w:p w14:paraId="243F13B0" w14:textId="3168CF7D" w:rsidR="001F7F42" w:rsidRPr="001F7F42" w:rsidRDefault="00021C75" w:rsidP="001F7F42">
      <w:pPr>
        <w:pStyle w:val="Zakladny"/>
        <w:ind w:left="720" w:firstLine="0"/>
      </w:pPr>
      <w:r w:rsidRPr="00021C75">
        <w:rPr>
          <w:noProof/>
        </w:rPr>
        <w:lastRenderedPageBreak/>
        <w:drawing>
          <wp:anchor distT="0" distB="0" distL="114300" distR="114300" simplePos="0" relativeHeight="251739136" behindDoc="0" locked="0" layoutInCell="1" allowOverlap="1" wp14:anchorId="1CECB24C" wp14:editId="1931BFA0">
            <wp:simplePos x="0" y="0"/>
            <wp:positionH relativeFrom="margin">
              <wp:align>center</wp:align>
            </wp:positionH>
            <wp:positionV relativeFrom="paragraph">
              <wp:posOffset>6824</wp:posOffset>
            </wp:positionV>
            <wp:extent cx="3066415" cy="2299335"/>
            <wp:effectExtent l="0" t="0" r="635" b="5715"/>
            <wp:wrapSquare wrapText="bothSides"/>
            <wp:docPr id="18" name="Picture 18" descr="Investment Portfolio Optimization">
              <a:extLst xmlns:a="http://schemas.openxmlformats.org/drawingml/2006/main">
                <a:ext uri="{FF2B5EF4-FFF2-40B4-BE49-F238E27FC236}">
                  <a16:creationId xmlns:a16="http://schemas.microsoft.com/office/drawing/2014/main" id="{2A10541B-D16F-491E-8D15-444465A21F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nvestment Portfolio Optimization">
                      <a:extLst>
                        <a:ext uri="{FF2B5EF4-FFF2-40B4-BE49-F238E27FC236}">
                          <a16:creationId xmlns:a16="http://schemas.microsoft.com/office/drawing/2014/main" id="{2A10541B-D16F-491E-8D15-444465A21F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229933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EDF5C8" w14:textId="60B00047" w:rsidR="001F7F42" w:rsidRPr="001F7F42" w:rsidRDefault="001F7F42" w:rsidP="001F7F42">
      <w:pPr>
        <w:pStyle w:val="Zakladny"/>
        <w:ind w:left="1364" w:firstLine="0"/>
      </w:pPr>
    </w:p>
    <w:p w14:paraId="4DB341F0" w14:textId="6D2DED7C" w:rsidR="00CE4FC3" w:rsidRDefault="00CE4FC3" w:rsidP="001F7F42">
      <w:pPr>
        <w:pStyle w:val="Zakladny"/>
      </w:pPr>
    </w:p>
    <w:p w14:paraId="15FC8C9C" w14:textId="0C3934C1" w:rsidR="00021C75" w:rsidRDefault="00021C75" w:rsidP="001F7F42">
      <w:pPr>
        <w:pStyle w:val="Zakladny"/>
      </w:pPr>
    </w:p>
    <w:p w14:paraId="09A97BE0" w14:textId="2B0B80AB" w:rsidR="00021C75" w:rsidRDefault="00021C75" w:rsidP="001F7F42">
      <w:pPr>
        <w:pStyle w:val="Zakladny"/>
      </w:pPr>
    </w:p>
    <w:p w14:paraId="7353D6F7" w14:textId="3BA7DEA9" w:rsidR="00021C75" w:rsidRDefault="00021C75" w:rsidP="001F7F42">
      <w:pPr>
        <w:pStyle w:val="Zakladny"/>
      </w:pPr>
    </w:p>
    <w:p w14:paraId="3215C2FA" w14:textId="7C653FC5" w:rsidR="00021C75" w:rsidRDefault="00021C75" w:rsidP="001F7F42">
      <w:pPr>
        <w:pStyle w:val="Zakladny"/>
      </w:pPr>
    </w:p>
    <w:p w14:paraId="7D3EA1CE" w14:textId="77777777" w:rsidR="00021C75" w:rsidRDefault="00021C75" w:rsidP="00021C75">
      <w:pPr>
        <w:pStyle w:val="Caption"/>
        <w:jc w:val="center"/>
      </w:pPr>
    </w:p>
    <w:p w14:paraId="70A90267" w14:textId="77777777" w:rsidR="00021C75" w:rsidRDefault="00021C75" w:rsidP="00021C75">
      <w:pPr>
        <w:pStyle w:val="Caption"/>
      </w:pPr>
    </w:p>
    <w:p w14:paraId="248C6ECD" w14:textId="798C03D5" w:rsidR="00021C75" w:rsidRPr="00021C75" w:rsidRDefault="00021C75" w:rsidP="00021C75">
      <w:pPr>
        <w:pStyle w:val="Caption"/>
        <w:jc w:val="center"/>
        <w:rPr>
          <w:rFonts w:ascii="Times New Roman" w:hAnsi="Times New Roman" w:cs="Times New Roman"/>
          <w:noProof/>
        </w:rPr>
      </w:pPr>
      <w:r>
        <w:t>Obrázok 1</w:t>
      </w:r>
      <w:r w:rsidR="006644B9">
        <w:t>1</w:t>
      </w:r>
      <w:r>
        <w:t xml:space="preserve"> Grafické znázornenie ukážky - </w:t>
      </w:r>
      <w:proofErr w:type="spellStart"/>
      <w:r>
        <w:t>Portgolio</w:t>
      </w:r>
      <w:proofErr w:type="spellEnd"/>
      <w:r>
        <w:t xml:space="preserve"> </w:t>
      </w:r>
      <w:proofErr w:type="spellStart"/>
      <w:r>
        <w:t>optimalization</w:t>
      </w:r>
      <w:proofErr w:type="spellEnd"/>
    </w:p>
    <w:p w14:paraId="3F41C4DC" w14:textId="3BC42D5D" w:rsidR="00F0585B" w:rsidRDefault="00F0585B" w:rsidP="00F0585B">
      <w:pPr>
        <w:pStyle w:val="Nadpis1rovne"/>
      </w:pPr>
      <w:bookmarkStart w:id="74" w:name="_Toc98105313"/>
      <w:r>
        <w:lastRenderedPageBreak/>
        <w:t>Doterajšie výsledky</w:t>
      </w:r>
      <w:bookmarkEnd w:id="74"/>
    </w:p>
    <w:p w14:paraId="46A8F6E1" w14:textId="6D97ED2E" w:rsidR="00E90430" w:rsidRDefault="00E90430" w:rsidP="00811A7F">
      <w:pPr>
        <w:pStyle w:val="Nadpis2urovne"/>
        <w:numPr>
          <w:ilvl w:val="1"/>
          <w:numId w:val="11"/>
        </w:numPr>
      </w:pPr>
      <w:bookmarkStart w:id="75" w:name="_Toc98105314"/>
      <w:r>
        <w:t>Predikcia pozitívnych PCR</w:t>
      </w:r>
      <w:r w:rsidR="00363EA2">
        <w:t xml:space="preserve"> testov</w:t>
      </w:r>
      <w:bookmarkEnd w:id="75"/>
    </w:p>
    <w:p w14:paraId="3702BFA6" w14:textId="43FDFBC5" w:rsidR="00663C13" w:rsidRPr="00663C13" w:rsidRDefault="00B43956" w:rsidP="009F7E48">
      <w:pPr>
        <w:pStyle w:val="Zakladny"/>
        <w:rPr>
          <w:lang w:val="en-GB"/>
        </w:rPr>
      </w:pPr>
      <w:r>
        <w:rPr>
          <w:i/>
          <w:iCs/>
        </w:rPr>
        <w:t>(Spracoval</w:t>
      </w:r>
      <w:r>
        <w:rPr>
          <w:i/>
          <w:iCs/>
          <w:lang w:val="en-GB"/>
        </w:rPr>
        <w:t>: Filip Frank)</w:t>
      </w:r>
    </w:p>
    <w:p w14:paraId="25BC1887" w14:textId="7DEFA944" w:rsidR="00C50F0E" w:rsidRDefault="00C50F0E" w:rsidP="009F7E48">
      <w:pPr>
        <w:pStyle w:val="Zakladny"/>
      </w:pPr>
      <w:r>
        <w:t xml:space="preserve">Stĺpce </w:t>
      </w:r>
      <w:proofErr w:type="spellStart"/>
      <w:r>
        <w:t>datasetu</w:t>
      </w:r>
      <w:proofErr w:type="spellEnd"/>
      <w:r>
        <w:t xml:space="preserve"> (boli použité pre trénovanie predikčných modelov):</w:t>
      </w:r>
    </w:p>
    <w:p w14:paraId="3C05CA2F" w14:textId="77777777" w:rsidR="00C50F0E" w:rsidRDefault="00C50F0E" w:rsidP="00822319">
      <w:pPr>
        <w:pStyle w:val="Zakladny"/>
        <w:ind w:left="284"/>
      </w:pPr>
      <w:r>
        <w:t>1.</w:t>
      </w:r>
      <w:r>
        <w:tab/>
        <w:t>dátum (10.10.2020 – 8.12.2021)</w:t>
      </w:r>
    </w:p>
    <w:p w14:paraId="452A506E" w14:textId="77777777" w:rsidR="00C50F0E" w:rsidRDefault="00C50F0E" w:rsidP="00822319">
      <w:pPr>
        <w:pStyle w:val="Zakladny"/>
        <w:ind w:left="284"/>
      </w:pPr>
      <w:r>
        <w:t>2.</w:t>
      </w:r>
      <w:r>
        <w:tab/>
        <w:t>denný počet pozitívnych PCR testov</w:t>
      </w:r>
    </w:p>
    <w:p w14:paraId="035C6042" w14:textId="77777777" w:rsidR="00C50F0E" w:rsidRDefault="00C50F0E" w:rsidP="00822319">
      <w:pPr>
        <w:pStyle w:val="Zakladny"/>
        <w:ind w:left="284"/>
      </w:pPr>
      <w:r>
        <w:t>3.</w:t>
      </w:r>
      <w:r>
        <w:tab/>
        <w:t>denné percento pozitívnych PCR testov</w:t>
      </w:r>
    </w:p>
    <w:p w14:paraId="09E584B8" w14:textId="77777777" w:rsidR="00C50F0E" w:rsidRDefault="00C50F0E" w:rsidP="00822319">
      <w:pPr>
        <w:pStyle w:val="Zakladny"/>
        <w:ind w:left="284"/>
      </w:pPr>
      <w:r>
        <w:t>4.</w:t>
      </w:r>
      <w:r>
        <w:tab/>
        <w:t>denný počet pozitívnych Ag testov</w:t>
      </w:r>
    </w:p>
    <w:p w14:paraId="452137EC" w14:textId="77777777" w:rsidR="00C50F0E" w:rsidRDefault="00C50F0E" w:rsidP="00822319">
      <w:pPr>
        <w:pStyle w:val="Zakladny"/>
        <w:ind w:left="284"/>
      </w:pPr>
      <w:r>
        <w:t>5.</w:t>
      </w:r>
      <w:r>
        <w:tab/>
        <w:t>denné percento pozitívnych Ag testov</w:t>
      </w:r>
    </w:p>
    <w:p w14:paraId="42A8C201" w14:textId="266B319A" w:rsidR="00C50F0E" w:rsidRPr="00C50F0E" w:rsidRDefault="00C50F0E" w:rsidP="009F7E48">
      <w:pPr>
        <w:pStyle w:val="Zakladny"/>
      </w:pPr>
      <w:r>
        <w:t xml:space="preserve">Víťazný predikčný model: </w:t>
      </w:r>
      <w:proofErr w:type="spellStart"/>
      <w:r>
        <w:t>Arimax</w:t>
      </w:r>
      <w:proofErr w:type="spellEnd"/>
    </w:p>
    <w:p w14:paraId="249A4D8D" w14:textId="77777777" w:rsidR="00C50F0E" w:rsidRDefault="00C50F0E" w:rsidP="009F7E48">
      <w:pPr>
        <w:pStyle w:val="Zakladny"/>
      </w:pPr>
      <w:r>
        <w:rPr>
          <w:noProof/>
        </w:rPr>
        <w:drawing>
          <wp:inline distT="0" distB="0" distL="0" distR="0" wp14:anchorId="4B31B8BE" wp14:editId="29851B05">
            <wp:extent cx="5421012" cy="5149900"/>
            <wp:effectExtent l="0" t="0" r="8255" b="0"/>
            <wp:docPr id="46" name="Obrázo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437" cy="515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4BB60" w14:textId="3F27EBC0" w:rsidR="00C50F0E" w:rsidRDefault="00C50F0E" w:rsidP="00C50F0E">
      <w:pPr>
        <w:pStyle w:val="Caption"/>
        <w:jc w:val="center"/>
      </w:pPr>
      <w:r>
        <w:t xml:space="preserve">Obrázok </w:t>
      </w:r>
      <w:r w:rsidR="00020E0D">
        <w:t>12</w:t>
      </w:r>
      <w:r>
        <w:t xml:space="preserve"> </w:t>
      </w:r>
      <w:r w:rsidR="00745A54">
        <w:t>Graf časového vývoja počtu pozitívnych PCR testov (modrým) so 14-dňovou predikciou (červeným)</w:t>
      </w:r>
      <w:r w:rsidR="00AF0EEF">
        <w:t>.</w:t>
      </w:r>
    </w:p>
    <w:p w14:paraId="498AAA80" w14:textId="77777777" w:rsidR="00C50F0E" w:rsidRDefault="00C50F0E" w:rsidP="009F7E48">
      <w:pPr>
        <w:pStyle w:val="Zakladny"/>
      </w:pPr>
      <w:r>
        <w:lastRenderedPageBreak/>
        <w:t xml:space="preserve">Predikcia bola vykonaná na 14 nasledujúcich dní (9.12-22.12.2021), na pôvodných dátach bol aplikovaný algoritmus 7-dňového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pre vyhladenie vysvetliteľne nekonzistentných dát (napr. periodické významné poklesy denného počtu testov v dôsledku nízkej miery testovania cez víkendy).</w:t>
      </w:r>
    </w:p>
    <w:p w14:paraId="3C7D3EE5" w14:textId="24CA64B2" w:rsidR="005E49AF" w:rsidRDefault="00C50F0E" w:rsidP="009F7E48">
      <w:pPr>
        <w:pStyle w:val="Zakladny"/>
      </w:pPr>
      <w:r>
        <w:t>Na grafe vidíme červenou predpoveď denného počtu pozitívnych PCR testov, reálny počet pozitívnych testov reprezentuje modrý graf. Medzi predpovedaným a reálne zisteným počtom PCR testov je výrazný rozdiel, pretože práve v čase, kedy začíname s predikciou (9.12.2021), nastal prudký zlom v počte zistených pozitívnych prípadov. Natrénovaný model nie je tak dokonalý, aby dokázal tento pokles predpovedať, namiesto toho pokračuje v predpovedi podľa trendu predchádzajúcich dní.</w:t>
      </w:r>
      <w:r w:rsidR="004C5C6D">
        <w:t xml:space="preserve"> </w:t>
      </w:r>
      <w:r w:rsidR="005E49AF" w:rsidRPr="005E49AF">
        <w:t xml:space="preserve">Výrazný rozdiel pozorujeme už v prvom dni predikcie, kde model predpovedá počet PCR testov 8361.53, pričom reálna hodnota je 7337.57 (pozn.: hodnota po aplikácii 7-dňového </w:t>
      </w:r>
      <w:proofErr w:type="spellStart"/>
      <w:r w:rsidR="005E49AF" w:rsidRPr="005E49AF">
        <w:t>moving</w:t>
      </w:r>
      <w:proofErr w:type="spellEnd"/>
      <w:r w:rsidR="005E49AF" w:rsidRPr="005E49AF">
        <w:t xml:space="preserve"> </w:t>
      </w:r>
      <w:proofErr w:type="spellStart"/>
      <w:r w:rsidR="005E49AF" w:rsidRPr="005E49AF">
        <w:t>average</w:t>
      </w:r>
      <w:proofErr w:type="spellEnd"/>
      <w:r w:rsidR="005E49AF" w:rsidRPr="005E49AF">
        <w:t>). V poslednom dni predikcie model predpovedá 8892.61, reálne však prírastok zodpovedá číslu 3618.14.</w:t>
      </w:r>
      <w:r w:rsidR="00D9428E">
        <w:t xml:space="preserve"> Celkovú chybovosť modelu pri tejto predikcii vyjadruje chybová metrika RMSE (</w:t>
      </w:r>
      <w:proofErr w:type="spellStart"/>
      <w:r w:rsidR="00D9428E">
        <w:t>root-mean-square</w:t>
      </w:r>
      <w:proofErr w:type="spellEnd"/>
      <w:r w:rsidR="00D9428E">
        <w:t xml:space="preserve"> </w:t>
      </w:r>
      <w:proofErr w:type="spellStart"/>
      <w:r w:rsidR="00D9428E">
        <w:t>error</w:t>
      </w:r>
      <w:proofErr w:type="spellEnd"/>
      <w:r w:rsidR="00D9428E">
        <w:t>), ktorá dosiahla hodnotu 4500.426. Táto hodnota je vzhľadom na predpovedané hodnoty vysoká a zodpovedá neschopnosti modelu predpovedať</w:t>
      </w:r>
      <w:r w:rsidR="00AF0EEF">
        <w:t xml:space="preserve"> zmenu trendu vývoja počtu pozitívnych testov, ktorá nastala bezprostredne v deň začiatku predikcie.</w:t>
      </w:r>
    </w:p>
    <w:p w14:paraId="078D009A" w14:textId="76ADD0E8" w:rsidR="00E90430" w:rsidRDefault="00E90430" w:rsidP="00811A7F">
      <w:pPr>
        <w:pStyle w:val="Nadpis2urovne"/>
        <w:numPr>
          <w:ilvl w:val="1"/>
          <w:numId w:val="11"/>
        </w:numPr>
      </w:pPr>
      <w:bookmarkStart w:id="76" w:name="_Toc98105315"/>
      <w:r>
        <w:t>Predikcia pozitívnych Ag</w:t>
      </w:r>
      <w:r w:rsidR="00363EA2">
        <w:t xml:space="preserve"> testov</w:t>
      </w:r>
      <w:bookmarkEnd w:id="76"/>
    </w:p>
    <w:p w14:paraId="3F2A5BD9" w14:textId="5D72E1D5" w:rsidR="00663C13" w:rsidRPr="00663C13" w:rsidRDefault="003767D2" w:rsidP="009F7E48">
      <w:pPr>
        <w:pStyle w:val="Zakladny"/>
        <w:rPr>
          <w:lang w:val="en-GB"/>
        </w:rPr>
      </w:pPr>
      <w:r>
        <w:t>(</w:t>
      </w:r>
      <w:r>
        <w:rPr>
          <w:i/>
          <w:iCs/>
        </w:rPr>
        <w:t>Spracoval</w:t>
      </w:r>
      <w:r>
        <w:rPr>
          <w:i/>
          <w:iCs/>
          <w:lang w:val="en-GB"/>
        </w:rPr>
        <w:t xml:space="preserve">: </w:t>
      </w:r>
      <w:proofErr w:type="spellStart"/>
      <w:r>
        <w:rPr>
          <w:i/>
          <w:iCs/>
          <w:lang w:val="en-GB"/>
        </w:rPr>
        <w:t>Juraj</w:t>
      </w:r>
      <w:proofErr w:type="spellEnd"/>
      <w:r>
        <w:rPr>
          <w:i/>
          <w:iCs/>
          <w:lang w:val="en-GB"/>
        </w:rPr>
        <w:t xml:space="preserve"> </w:t>
      </w:r>
      <w:proofErr w:type="spellStart"/>
      <w:r>
        <w:rPr>
          <w:i/>
          <w:iCs/>
          <w:lang w:val="en-GB"/>
        </w:rPr>
        <w:t>Puszter</w:t>
      </w:r>
      <w:proofErr w:type="spellEnd"/>
      <w:r>
        <w:rPr>
          <w:i/>
          <w:iCs/>
          <w:lang w:val="en-GB"/>
        </w:rPr>
        <w:t>)</w:t>
      </w:r>
    </w:p>
    <w:p w14:paraId="216A3405" w14:textId="77777777" w:rsidR="000E4E0E" w:rsidRDefault="000E4E0E" w:rsidP="009F7E48">
      <w:pPr>
        <w:pStyle w:val="Zakladny"/>
      </w:pPr>
      <w:r>
        <w:t>Model neurónovej siete sme trénovali na základe:</w:t>
      </w:r>
    </w:p>
    <w:p w14:paraId="025A653C" w14:textId="05305423" w:rsidR="000E4E0E" w:rsidRDefault="000E4E0E" w:rsidP="009F7E48">
      <w:pPr>
        <w:pStyle w:val="Zakladny"/>
        <w:numPr>
          <w:ilvl w:val="0"/>
          <w:numId w:val="3"/>
        </w:numPr>
      </w:pPr>
      <w:r>
        <w:t>pozitívnych antigénových testov</w:t>
      </w:r>
    </w:p>
    <w:p w14:paraId="60EA51DD" w14:textId="767A38A7" w:rsidR="000E4E0E" w:rsidRDefault="000E4E0E" w:rsidP="009F7E48">
      <w:pPr>
        <w:pStyle w:val="Zakladny"/>
        <w:numPr>
          <w:ilvl w:val="0"/>
          <w:numId w:val="3"/>
        </w:numPr>
      </w:pPr>
      <w:r>
        <w:t>pozitívnych antigénových testov v percentách</w:t>
      </w:r>
    </w:p>
    <w:p w14:paraId="1853656E" w14:textId="6133D669" w:rsidR="000E4E0E" w:rsidRDefault="000E4E0E" w:rsidP="009F7E48">
      <w:pPr>
        <w:pStyle w:val="Zakladny"/>
        <w:numPr>
          <w:ilvl w:val="0"/>
          <w:numId w:val="3"/>
        </w:numPr>
      </w:pPr>
      <w:r>
        <w:t>počte pozitívnych PCR testov</w:t>
      </w:r>
    </w:p>
    <w:p w14:paraId="5D581063" w14:textId="2435FAA8" w:rsidR="000E4E0E" w:rsidRDefault="000E4E0E" w:rsidP="009F7E48">
      <w:pPr>
        <w:pStyle w:val="Zakladny"/>
        <w:numPr>
          <w:ilvl w:val="0"/>
          <w:numId w:val="3"/>
        </w:numPr>
      </w:pPr>
      <w:r>
        <w:t>počte pozitívnych PCR testov v percentách</w:t>
      </w:r>
    </w:p>
    <w:p w14:paraId="6258B092" w14:textId="77777777" w:rsidR="000E4E0E" w:rsidRDefault="000E4E0E" w:rsidP="009F7E48">
      <w:pPr>
        <w:pStyle w:val="Zakladny"/>
      </w:pPr>
    </w:p>
    <w:p w14:paraId="0372CB11" w14:textId="77777777" w:rsidR="00A324B3" w:rsidRDefault="000E4E0E" w:rsidP="009F7E48">
      <w:pPr>
        <w:pStyle w:val="Zakladny"/>
      </w:pPr>
      <w:r>
        <w:t>Pri predpovedaní sme dáta pozitívnych antigénových testov nepoužili, nakoľko tie sme predpovedali.</w:t>
      </w:r>
    </w:p>
    <w:p w14:paraId="5A41FA7F" w14:textId="02C0BD30" w:rsidR="000E4E0E" w:rsidRDefault="000E4E0E" w:rsidP="009F7E48">
      <w:pPr>
        <w:pStyle w:val="Zakladny"/>
      </w:pPr>
      <w:r>
        <w:t xml:space="preserve">Predpoveď a trénovanie modelu neurónovej siete sa uskutočnilo na dátach zozbieraných z </w:t>
      </w:r>
      <w:proofErr w:type="spellStart"/>
      <w:r>
        <w:t>datasetu</w:t>
      </w:r>
      <w:proofErr w:type="spellEnd"/>
      <w:r>
        <w:t xml:space="preserve"> poskytnutým Inštitútom Zdravotných Analýz, ktorý sa nachádza na </w:t>
      </w:r>
      <w:proofErr w:type="spellStart"/>
      <w:r>
        <w:t>githube</w:t>
      </w:r>
      <w:proofErr w:type="spellEnd"/>
      <w:r>
        <w:t xml:space="preserve">. V </w:t>
      </w:r>
      <w:proofErr w:type="spellStart"/>
      <w:r>
        <w:t>datasete</w:t>
      </w:r>
      <w:proofErr w:type="spellEnd"/>
      <w:r>
        <w:t xml:space="preserve"> s názvom </w:t>
      </w:r>
      <w:proofErr w:type="spellStart"/>
      <w:r>
        <w:t>daily</w:t>
      </w:r>
      <w:proofErr w:type="spellEnd"/>
      <w:r>
        <w:t xml:space="preserve"> </w:t>
      </w:r>
      <w:proofErr w:type="spellStart"/>
      <w:r>
        <w:t>stats</w:t>
      </w:r>
      <w:proofErr w:type="spellEnd"/>
      <w:r>
        <w:t xml:space="preserve"> sa nachádzajú rôzne údaje, vrátane údajov o celkovom a tiež </w:t>
      </w:r>
      <w:r>
        <w:lastRenderedPageBreak/>
        <w:t xml:space="preserve">pozitívnom počte antigénových a PCR testov. Z týchto dát sme vyjadrili počet pozitívnych testov v percentách. Z </w:t>
      </w:r>
      <w:proofErr w:type="spellStart"/>
      <w:r>
        <w:t>datasetu</w:t>
      </w:r>
      <w:proofErr w:type="spellEnd"/>
      <w:r>
        <w:t xml:space="preserve"> sme využili dáta od dňa 11. Októbra 2020 do 30. Novembra 2021. Predikovali sme na 7 dní, od 1. do 7. Decembra 2021. Dáta boli pred predikciou upravené pomocou 7 dňového pohyblivého priemeru. Predikciu sme neskôr porovnali s reálnymi dátami a zobrazili na grafe.</w:t>
      </w:r>
    </w:p>
    <w:p w14:paraId="262757E3" w14:textId="46BC4997" w:rsidR="00A324B3" w:rsidRDefault="00A324B3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FB0B853" wp14:editId="3072AE94">
                <wp:simplePos x="0" y="0"/>
                <wp:positionH relativeFrom="column">
                  <wp:posOffset>116233</wp:posOffset>
                </wp:positionH>
                <wp:positionV relativeFrom="paragraph">
                  <wp:posOffset>2702036</wp:posOffset>
                </wp:positionV>
                <wp:extent cx="5219065" cy="635"/>
                <wp:effectExtent l="0" t="0" r="635" b="12065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1C625B" w14:textId="4B7AC016" w:rsidR="000E4E0E" w:rsidRPr="00265773" w:rsidRDefault="000E4E0E" w:rsidP="000E4E0E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77" w:name="_Toc97398627"/>
                            <w:r>
                              <w:t xml:space="preserve">Obrázok </w:t>
                            </w:r>
                            <w:r w:rsidR="00020E0D">
                              <w:t>13</w:t>
                            </w:r>
                            <w:r>
                              <w:t xml:space="preserve"> </w:t>
                            </w:r>
                            <w:r w:rsidR="00CE4465">
                              <w:t>Graf predikcie</w:t>
                            </w:r>
                            <w:r>
                              <w:t xml:space="preserve"> Ag</w:t>
                            </w:r>
                            <w:r w:rsidR="00CE4465">
                              <w:t xml:space="preserve"> z PCR, PCR%, Ag, Ag%</w:t>
                            </w:r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0B853" id="Text Box 39" o:spid="_x0000_s1038" type="#_x0000_t202" style="position:absolute;left:0;text-align:left;margin-left:9.15pt;margin-top:212.75pt;width:410.9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" stroked="f">
                <v:textbox style="mso-fit-shape-to-text:t" inset="0,0,0,0">
                  <w:txbxContent>
                    <w:p w14:paraId="3D1C625B" w14:textId="4B7AC016" w:rsidR="000E4E0E" w:rsidRPr="00265773" w:rsidRDefault="000E4E0E" w:rsidP="000E4E0E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75" w:name="_Toc97398627"/>
                      <w:r>
                        <w:t xml:space="preserve">Obrázok </w:t>
                      </w:r>
                      <w:r w:rsidR="00020E0D">
                        <w:t>13</w:t>
                      </w:r>
                      <w:r>
                        <w:t xml:space="preserve"> </w:t>
                      </w:r>
                      <w:r w:rsidR="00CE4465">
                        <w:t>Graf predikcie</w:t>
                      </w:r>
                      <w:r>
                        <w:t xml:space="preserve"> Ag</w:t>
                      </w:r>
                      <w:r w:rsidR="00CE4465">
                        <w:t xml:space="preserve"> z PCR, PCR%, Ag, Ag%</w:t>
                      </w:r>
                      <w:bookmarkEnd w:id="75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1D7A3DDE" wp14:editId="454FEA02">
            <wp:simplePos x="0" y="0"/>
            <wp:positionH relativeFrom="column">
              <wp:posOffset>275894</wp:posOffset>
            </wp:positionH>
            <wp:positionV relativeFrom="paragraph">
              <wp:posOffset>276</wp:posOffset>
            </wp:positionV>
            <wp:extent cx="5219114" cy="2549620"/>
            <wp:effectExtent l="0" t="0" r="635" b="3175"/>
            <wp:wrapTopAndBottom/>
            <wp:docPr id="38" name="Obrázok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ázok 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114" cy="254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3A3A3" w14:textId="70B36FC4" w:rsidR="002B26BC" w:rsidRDefault="000E4E0E" w:rsidP="009F7E48">
      <w:pPr>
        <w:pStyle w:val="Zakladny"/>
      </w:pPr>
      <w:r w:rsidRPr="000E4E0E">
        <w:t>Modrá čiara na grafe znázorňuje počet pozitívnych antigénových testov. Červená čiara znázorňuje našu predikciu a zelená reálne hodnoty. Ako na grafe môžeme vidieť, naša predikcia sa od reálnych hodnôt značne líši. Predpovedaný počet antigénových testov má 7. Decembra hodnotu 2,490.341 a reálna hodnota je 1,817.71. Pri porovnaní predikovaných a reálnych hodnôt pomocou RMSE nám vyšlo 378.21833995587417. Vieme vyčítať, že reálne hodnoty klesli značne viac, ako naše predikované.</w:t>
      </w:r>
    </w:p>
    <w:p w14:paraId="1BD360E3" w14:textId="61DDC07A" w:rsidR="00E90430" w:rsidRDefault="00E90430" w:rsidP="00E90430">
      <w:pPr>
        <w:pStyle w:val="Nadpis2urovne"/>
      </w:pPr>
      <w:bookmarkStart w:id="78" w:name="_Toc98105316"/>
      <w:r>
        <w:t>Predikcia úmrtí</w:t>
      </w:r>
      <w:r w:rsidR="00363EA2">
        <w:t xml:space="preserve"> z viacerých ukazovateľov</w:t>
      </w:r>
      <w:bookmarkEnd w:id="78"/>
    </w:p>
    <w:p w14:paraId="077653E1" w14:textId="486296A2" w:rsidR="00663C13" w:rsidRPr="00363EA2" w:rsidRDefault="005B5F7C" w:rsidP="009F7E48">
      <w:pPr>
        <w:pStyle w:val="Zakladny"/>
        <w:rPr>
          <w:lang w:val="en-GB"/>
        </w:rPr>
      </w:pPr>
      <w:r>
        <w:rPr>
          <w:i/>
          <w:iCs/>
        </w:rPr>
        <w:t xml:space="preserve">(Spracoval: Viet </w:t>
      </w:r>
      <w:proofErr w:type="spellStart"/>
      <w:r>
        <w:rPr>
          <w:i/>
          <w:iCs/>
        </w:rPr>
        <w:t>Quoc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Le</w:t>
      </w:r>
      <w:proofErr w:type="spellEnd"/>
      <w:r>
        <w:rPr>
          <w:i/>
          <w:iCs/>
        </w:rPr>
        <w:t>)</w:t>
      </w:r>
    </w:p>
    <w:p w14:paraId="4E8FCACD" w14:textId="5A7CB5EA" w:rsidR="002B26BC" w:rsidRDefault="000E66D6" w:rsidP="009F7E48">
      <w:pPr>
        <w:pStyle w:val="Zakladny"/>
      </w:pPr>
      <w:r>
        <w:t>Semestrálnou úlohou bolo spraviť predikciu poč</w:t>
      </w:r>
      <w:r w:rsidR="00861F0D">
        <w:t>tu</w:t>
      </w:r>
      <w:r>
        <w:t xml:space="preserve"> úmrtí na 14 dni, z denných štatistík na Slovensku, ktoré sú dostupné v repozitári IZA na </w:t>
      </w:r>
      <w:proofErr w:type="spellStart"/>
      <w:r>
        <w:t>githube</w:t>
      </w:r>
      <w:proofErr w:type="spellEnd"/>
      <w:r>
        <w:t xml:space="preserve"> v priečinku </w:t>
      </w:r>
      <w:proofErr w:type="spellStart"/>
      <w:r>
        <w:t>DailyStats</w:t>
      </w:r>
      <w:proofErr w:type="spellEnd"/>
      <w:r>
        <w:t xml:space="preserve">. </w:t>
      </w:r>
      <w:r w:rsidR="00861F0D">
        <w:t>Dáta sa začali zbierať od 6.3.2020, nakoľko dáta</w:t>
      </w:r>
      <w:r w:rsidR="0062219B">
        <w:t xml:space="preserve"> boli na začiatku nekonzistentné </w:t>
      </w:r>
      <w:r w:rsidR="002B26BC">
        <w:t>až po</w:t>
      </w:r>
      <w:r w:rsidR="0062219B">
        <w:t xml:space="preserve"> 10.10.2020, kedy sa začalo plošné testovanie začali byť dáta konzistentné</w:t>
      </w:r>
      <w:r w:rsidR="002B26BC">
        <w:t>, som použil dáta od 10.10.2020. Použité príznaky na trénovanie boli denne pozitívne Ag, pozitívne Ag v percentách, pozitívne PCR, pozitívne PCR v percentách.</w:t>
      </w:r>
      <w:r w:rsidR="0062219B">
        <w:t xml:space="preserve"> </w:t>
      </w:r>
      <w:r w:rsidR="002B26BC">
        <w:t>Pripravený súbor s údajmi</w:t>
      </w:r>
      <w:r w:rsidR="00BD3104">
        <w:t xml:space="preserve"> </w:t>
      </w:r>
      <w:r w:rsidR="00BC1815">
        <w:t xml:space="preserve">bol </w:t>
      </w:r>
      <w:r w:rsidR="00BC1815">
        <w:lastRenderedPageBreak/>
        <w:t>vložený do</w:t>
      </w:r>
      <w:r w:rsidR="00BD3104">
        <w:t> </w:t>
      </w:r>
      <w:proofErr w:type="spellStart"/>
      <w:r w:rsidR="00BD3104">
        <w:t>Azure</w:t>
      </w:r>
      <w:proofErr w:type="spellEnd"/>
      <w:r w:rsidR="00BD3104">
        <w:t xml:space="preserve"> na trénovanie a vyhodnotenie najlepšieho modelu. Najlepší model bol neskôr použitý na predikciu. </w:t>
      </w:r>
    </w:p>
    <w:p w14:paraId="7C4FACC7" w14:textId="345B3050" w:rsidR="00BC1815" w:rsidRDefault="009F2352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99CC1E1" wp14:editId="7EE2980D">
                <wp:simplePos x="0" y="0"/>
                <wp:positionH relativeFrom="column">
                  <wp:posOffset>485902</wp:posOffset>
                </wp:positionH>
                <wp:positionV relativeFrom="paragraph">
                  <wp:posOffset>4692549</wp:posOffset>
                </wp:positionV>
                <wp:extent cx="4515485" cy="635"/>
                <wp:effectExtent l="0" t="0" r="5715" b="12065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5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0EADF0" w14:textId="561DACCB" w:rsidR="00057703" w:rsidRPr="00EC2B87" w:rsidRDefault="00057703" w:rsidP="00057703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79" w:name="_Toc97398628"/>
                            <w:r>
                              <w:t xml:space="preserve">Obrázok </w:t>
                            </w:r>
                            <w:r w:rsidR="00020E0D">
                              <w:t xml:space="preserve">14 </w:t>
                            </w:r>
                            <w:r w:rsidR="00CE4465">
                              <w:t>Graf predikcie úmrtí z PCR, PCR%, Ag, Ag%</w:t>
                            </w:r>
                            <w:bookmarkEnd w:id="7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CC1E1" id="Text Box 31" o:spid="_x0000_s1039" type="#_x0000_t202" style="position:absolute;left:0;text-align:left;margin-left:38.25pt;margin-top:369.5pt;width:355.5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" stroked="f">
                <v:textbox style="mso-fit-shape-to-text:t" inset="0,0,0,0">
                  <w:txbxContent>
                    <w:p w14:paraId="4E0EADF0" w14:textId="561DACCB" w:rsidR="00057703" w:rsidRPr="00EC2B87" w:rsidRDefault="00057703" w:rsidP="00057703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78" w:name="_Toc97398628"/>
                      <w:r>
                        <w:t xml:space="preserve">Obrázok </w:t>
                      </w:r>
                      <w:r w:rsidR="00020E0D">
                        <w:t xml:space="preserve">14 </w:t>
                      </w:r>
                      <w:r w:rsidR="00CE4465">
                        <w:t>Graf predikcie úmrtí z PCR, PCR%, Ag, Ag%</w:t>
                      </w:r>
                      <w:bookmarkEnd w:id="7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C1815">
        <w:rPr>
          <w:noProof/>
        </w:rPr>
        <w:drawing>
          <wp:anchor distT="0" distB="0" distL="114300" distR="114300" simplePos="0" relativeHeight="251687936" behindDoc="0" locked="0" layoutInCell="1" allowOverlap="1" wp14:anchorId="69498C04" wp14:editId="4F3A3411">
            <wp:simplePos x="0" y="0"/>
            <wp:positionH relativeFrom="column">
              <wp:posOffset>585617</wp:posOffset>
            </wp:positionH>
            <wp:positionV relativeFrom="paragraph">
              <wp:posOffset>254537</wp:posOffset>
            </wp:positionV>
            <wp:extent cx="4515485" cy="4318000"/>
            <wp:effectExtent l="0" t="0" r="5715" b="0"/>
            <wp:wrapTopAndBottom/>
            <wp:docPr id="28" name="Picture 28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chart, line char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0E3542" w14:textId="021D783C" w:rsidR="007D0E99" w:rsidRDefault="006F374E" w:rsidP="009F7E48">
      <w:pPr>
        <w:pStyle w:val="Zakladny"/>
      </w:pPr>
      <w:r>
        <w:t xml:space="preserve">Predpovede modelu spočiatku sú výrazne lepšie ako neskoršie predpovede, po 7 dní sa vzdialenosť medzi predpoveďou a skutočnými údajmi zväčšuje. Predpovedaný počet úmrtí na </w:t>
      </w:r>
      <w:r w:rsidR="00FB307C">
        <w:t>konci, teda dňa</w:t>
      </w:r>
      <w:r>
        <w:t xml:space="preserve"> 23.12.2021 je 16 618, skutočný počet úmrtí je 16</w:t>
      </w:r>
      <w:r w:rsidR="002B26BC">
        <w:t> </w:t>
      </w:r>
      <w:r>
        <w:t>124.</w:t>
      </w:r>
    </w:p>
    <w:p w14:paraId="4FD3AF17" w14:textId="578C0391" w:rsidR="00E90430" w:rsidRDefault="00E90430" w:rsidP="00E90430">
      <w:pPr>
        <w:pStyle w:val="Nadpis2urovne"/>
      </w:pPr>
      <w:bookmarkStart w:id="80" w:name="_Toc98105317"/>
      <w:r>
        <w:t>Predikcia úmrt</w:t>
      </w:r>
      <w:r w:rsidR="00305844">
        <w:t>í</w:t>
      </w:r>
      <w:r>
        <w:t xml:space="preserve"> z</w:t>
      </w:r>
      <w:r w:rsidR="00363EA2">
        <w:t> </w:t>
      </w:r>
      <w:r w:rsidR="00305844">
        <w:t>úmrtí</w:t>
      </w:r>
      <w:bookmarkEnd w:id="80"/>
    </w:p>
    <w:p w14:paraId="5F303AEE" w14:textId="2B88A8A4" w:rsidR="00363EA2" w:rsidRPr="00363EA2" w:rsidRDefault="00093BF6" w:rsidP="009F7E48">
      <w:pPr>
        <w:pStyle w:val="Zakladny"/>
      </w:pPr>
      <w:r>
        <w:rPr>
          <w:i/>
          <w:iCs/>
        </w:rPr>
        <w:t xml:space="preserve">(Spracoval: Tomáš </w:t>
      </w:r>
      <w:proofErr w:type="spellStart"/>
      <w:r>
        <w:rPr>
          <w:i/>
          <w:iCs/>
        </w:rPr>
        <w:t>Singhofer</w:t>
      </w:r>
      <w:proofErr w:type="spellEnd"/>
      <w:r>
        <w:rPr>
          <w:i/>
          <w:iCs/>
        </w:rPr>
        <w:t>)</w:t>
      </w:r>
    </w:p>
    <w:p w14:paraId="63F025DC" w14:textId="1FC15D06" w:rsidR="00CE4465" w:rsidRDefault="00CE4465" w:rsidP="009F7E48">
      <w:pPr>
        <w:pStyle w:val="Zakladny"/>
      </w:pPr>
      <w:r w:rsidRPr="00CE4465">
        <w:t xml:space="preserve">Mojím zadaním bolo predikovať celkový počet úmrtí. Sieť sa učila pomocou zozbieraných dát z minulosti z </w:t>
      </w:r>
      <w:proofErr w:type="spellStart"/>
      <w:r w:rsidRPr="00CE4465">
        <w:t>githubu</w:t>
      </w:r>
      <w:proofErr w:type="spellEnd"/>
      <w:r w:rsidRPr="00CE4465">
        <w:t xml:space="preserve"> inštitútu zdravotných analýz a na základe toho predikovala vývoj situácie na ďalších 7 dní (9.12. – 15.12.). Sieť predikovala počet úmrtí na deň 15.12. niečo menej ako 15 500. V skutočnosti bol počet úmrtí v tento deň až 15 730. Pri mojom trénovaní mal najlepšie výsledky model </w:t>
      </w:r>
      <w:proofErr w:type="spellStart"/>
      <w:r w:rsidRPr="00CE4465">
        <w:t>Voting</w:t>
      </w:r>
      <w:proofErr w:type="spellEnd"/>
      <w:r w:rsidRPr="00CE4465">
        <w:t xml:space="preserve"> Ensemble.</w:t>
      </w:r>
    </w:p>
    <w:p w14:paraId="581A766F" w14:textId="4B7F953D" w:rsidR="00CE4465" w:rsidRPr="00CE4465" w:rsidRDefault="00CE4465" w:rsidP="009F7E48">
      <w:pPr>
        <w:pStyle w:val="Zakladny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88D2D75" wp14:editId="208C65F5">
                <wp:simplePos x="0" y="0"/>
                <wp:positionH relativeFrom="column">
                  <wp:posOffset>-3810</wp:posOffset>
                </wp:positionH>
                <wp:positionV relativeFrom="paragraph">
                  <wp:posOffset>2171065</wp:posOffset>
                </wp:positionV>
                <wp:extent cx="5579745" cy="635"/>
                <wp:effectExtent l="0" t="0" r="0" b="0"/>
                <wp:wrapTopAndBottom/>
                <wp:docPr id="43" name="Textové po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290BBF" w14:textId="4B3F4A99" w:rsidR="00CE4465" w:rsidRPr="00EE12AE" w:rsidRDefault="00CE4465" w:rsidP="00CE446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81" w:name="_Toc97398629"/>
                            <w:r>
                              <w:t xml:space="preserve">Obrázok </w:t>
                            </w:r>
                            <w:r w:rsidR="00020E0D">
                              <w:t>15</w:t>
                            </w:r>
                            <w:r>
                              <w:t xml:space="preserve"> Graf predikcie úmrtí z </w:t>
                            </w:r>
                            <w:proofErr w:type="spellStart"/>
                            <w:r>
                              <w:t>úmrt</w:t>
                            </w:r>
                            <w:bookmarkEnd w:id="8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D2D75" id="Textové pole 43" o:spid="_x0000_s1040" type="#_x0000_t202" style="position:absolute;left:0;text-align:left;margin-left:-.3pt;margin-top:170.95pt;width:439.3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" stroked="f">
                <v:textbox style="mso-fit-shape-to-text:t" inset="0,0,0,0">
                  <w:txbxContent>
                    <w:p w14:paraId="72290BBF" w14:textId="4B3F4A99" w:rsidR="00CE4465" w:rsidRPr="00EE12AE" w:rsidRDefault="00CE4465" w:rsidP="00CE4465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81" w:name="_Toc97398629"/>
                      <w:r>
                        <w:t xml:space="preserve">Obrázok </w:t>
                      </w:r>
                      <w:r w:rsidR="00020E0D">
                        <w:t>15</w:t>
                      </w:r>
                      <w:r>
                        <w:t xml:space="preserve"> Graf predikcie úmrtí z </w:t>
                      </w:r>
                      <w:proofErr w:type="spellStart"/>
                      <w:r>
                        <w:t>úmrt</w:t>
                      </w:r>
                      <w:bookmarkEnd w:id="81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505D0">
        <w:rPr>
          <w:noProof/>
          <w:szCs w:val="24"/>
        </w:rPr>
        <w:drawing>
          <wp:anchor distT="0" distB="0" distL="114300" distR="114300" simplePos="0" relativeHeight="251718656" behindDoc="0" locked="0" layoutInCell="1" allowOverlap="1" wp14:anchorId="19573DEB" wp14:editId="4AC1CD2C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579745" cy="2114546"/>
            <wp:effectExtent l="0" t="0" r="1905" b="635"/>
            <wp:wrapTopAndBottom/>
            <wp:docPr id="42" name="Obrázo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14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5D2BA" w14:textId="7934A1A7" w:rsidR="00125B44" w:rsidRDefault="00125B44" w:rsidP="00125B44">
      <w:pPr>
        <w:pStyle w:val="Nadpis2urovne"/>
      </w:pPr>
      <w:bookmarkStart w:id="82" w:name="_Toc98105318"/>
      <w:r>
        <w:t>Predikcia kompletne</w:t>
      </w:r>
      <w:r w:rsidR="00C836C5">
        <w:t xml:space="preserve"> </w:t>
      </w:r>
      <w:r>
        <w:t>zaočkovaných</w:t>
      </w:r>
      <w:bookmarkEnd w:id="82"/>
    </w:p>
    <w:p w14:paraId="34059162" w14:textId="29B51CB9" w:rsidR="00C9774B" w:rsidRDefault="00093BF6" w:rsidP="009F7E48">
      <w:pPr>
        <w:pStyle w:val="Zakladny"/>
      </w:pPr>
      <w:r>
        <w:rPr>
          <w:i/>
          <w:iCs/>
        </w:rPr>
        <w:t xml:space="preserve">(Spracoval: Marek </w:t>
      </w:r>
      <w:proofErr w:type="spellStart"/>
      <w:r>
        <w:rPr>
          <w:i/>
          <w:iCs/>
        </w:rPr>
        <w:t>Kačmár</w:t>
      </w:r>
      <w:proofErr w:type="spellEnd"/>
      <w:r>
        <w:rPr>
          <w:i/>
          <w:iCs/>
        </w:rPr>
        <w:t>)</w:t>
      </w:r>
    </w:p>
    <w:p w14:paraId="6F770A4C" w14:textId="33769F2E" w:rsidR="00C836C5" w:rsidRDefault="0081734C" w:rsidP="009F7E48">
      <w:pPr>
        <w:pStyle w:val="Zakladny"/>
      </w:pPr>
      <w:r w:rsidRPr="00A9583F">
        <w:rPr>
          <w:noProof/>
          <w:szCs w:val="24"/>
          <w:lang w:val="en-US"/>
        </w:rPr>
        <w:drawing>
          <wp:anchor distT="0" distB="0" distL="114300" distR="114300" simplePos="0" relativeHeight="251684864" behindDoc="0" locked="0" layoutInCell="1" allowOverlap="1" wp14:anchorId="4F9912E7" wp14:editId="6B733A52">
            <wp:simplePos x="0" y="0"/>
            <wp:positionH relativeFrom="margin">
              <wp:align>center</wp:align>
            </wp:positionH>
            <wp:positionV relativeFrom="paragraph">
              <wp:posOffset>1961515</wp:posOffset>
            </wp:positionV>
            <wp:extent cx="5067300" cy="2620645"/>
            <wp:effectExtent l="0" t="0" r="0" b="8255"/>
            <wp:wrapTopAndBottom/>
            <wp:docPr id="22" name="Obrázok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ok 2" descr="Chart, line char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36C5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D25A5B" wp14:editId="091A3293">
                <wp:simplePos x="0" y="0"/>
                <wp:positionH relativeFrom="column">
                  <wp:posOffset>44450</wp:posOffset>
                </wp:positionH>
                <wp:positionV relativeFrom="paragraph">
                  <wp:posOffset>5048250</wp:posOffset>
                </wp:positionV>
                <wp:extent cx="5579745" cy="635"/>
                <wp:effectExtent l="0" t="0" r="0" b="12065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941F8" w14:textId="535A536C" w:rsidR="00C836C5" w:rsidRPr="00F23C20" w:rsidRDefault="00C836C5" w:rsidP="00C836C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83" w:name="_Toc97398630"/>
                            <w:r>
                              <w:t xml:space="preserve">Obrázok </w:t>
                            </w:r>
                            <w:r w:rsidR="00020E0D">
                              <w:t>16</w:t>
                            </w:r>
                            <w:r>
                              <w:t xml:space="preserve"> Graf predikcie kompletne zaočkovaných</w:t>
                            </w:r>
                            <w:bookmarkEnd w:id="8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25A5B" id="Text Box 23" o:spid="_x0000_s1041" type="#_x0000_t202" style="position:absolute;left:0;text-align:left;margin-left:3.5pt;margin-top:397.5pt;width:439.3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" stroked="f">
                <v:textbox style="mso-fit-shape-to-text:t" inset="0,0,0,0">
                  <w:txbxContent>
                    <w:p w14:paraId="435941F8" w14:textId="535A536C" w:rsidR="00C836C5" w:rsidRPr="00F23C20" w:rsidRDefault="00C836C5" w:rsidP="00C836C5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84" w:name="_Toc97398630"/>
                      <w:r>
                        <w:t xml:space="preserve">Obrázok </w:t>
                      </w:r>
                      <w:r w:rsidR="00020E0D">
                        <w:t>16</w:t>
                      </w:r>
                      <w:r>
                        <w:t xml:space="preserve"> Graf predikcie kompletne zaočkovaných</w:t>
                      </w:r>
                      <w:bookmarkEnd w:id="8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774B">
        <w:t>F</w:t>
      </w:r>
      <w:r w:rsidR="00C836C5" w:rsidRPr="00C836C5">
        <w:t>inálnou úlohou</w:t>
      </w:r>
      <w:r w:rsidR="00C9774B">
        <w:t xml:space="preserve"> semestra</w:t>
      </w:r>
      <w:r w:rsidR="00C836C5" w:rsidRPr="00C836C5">
        <w:t xml:space="preserve"> bolo predikovať vývoj počtu pribúdajúcich plne zaočkovaných jedincov, ktorým bola podaná 2. dávka. Prvým krokom bolo pripraviť si dáta, ktoré budem predikovať. </w:t>
      </w:r>
      <w:r w:rsidR="00FC053D">
        <w:t>Z</w:t>
      </w:r>
      <w:r w:rsidR="00C836C5" w:rsidRPr="00C836C5">
        <w:t xml:space="preserve"> </w:t>
      </w:r>
      <w:proofErr w:type="spellStart"/>
      <w:r w:rsidR="00C836C5" w:rsidRPr="00C836C5">
        <w:t>github</w:t>
      </w:r>
      <w:r w:rsidR="00FC053D">
        <w:t>u</w:t>
      </w:r>
      <w:proofErr w:type="spellEnd"/>
      <w:r w:rsidR="00C836C5" w:rsidRPr="00C836C5">
        <w:t xml:space="preserve"> </w:t>
      </w:r>
      <w:r w:rsidR="00FC053D">
        <w:t>I</w:t>
      </w:r>
      <w:r w:rsidR="00C836C5" w:rsidRPr="00C836C5">
        <w:t xml:space="preserve">nštitútu </w:t>
      </w:r>
      <w:r w:rsidR="00FC053D">
        <w:t>Z</w:t>
      </w:r>
      <w:r w:rsidR="00C836C5" w:rsidRPr="00C836C5">
        <w:t xml:space="preserve">dravotných </w:t>
      </w:r>
      <w:r w:rsidR="00FC053D">
        <w:t>A</w:t>
      </w:r>
      <w:r w:rsidR="00C836C5" w:rsidRPr="00C836C5">
        <w:t>nalýz</w:t>
      </w:r>
      <w:r w:rsidR="00FC053D">
        <w:t xml:space="preserve"> som stiahol verejne dostupný </w:t>
      </w:r>
      <w:proofErr w:type="spellStart"/>
      <w:r w:rsidR="00FC053D">
        <w:t>csv</w:t>
      </w:r>
      <w:proofErr w:type="spellEnd"/>
      <w:r w:rsidR="00FC053D">
        <w:t xml:space="preserve"> súbor s dátami udávajúcimi o stave </w:t>
      </w:r>
      <w:proofErr w:type="spellStart"/>
      <w:r w:rsidR="00FC053D">
        <w:t>zaočkovanosti</w:t>
      </w:r>
      <w:proofErr w:type="spellEnd"/>
      <w:r w:rsidR="00FC053D">
        <w:t xml:space="preserve"> </w:t>
      </w:r>
      <w:r w:rsidR="00F25C88">
        <w:t>populácie Slovenska</w:t>
      </w:r>
      <w:r w:rsidR="00C836C5" w:rsidRPr="00C836C5">
        <w:t>. Po úprave</w:t>
      </w:r>
      <w:r w:rsidR="00F25C88">
        <w:t xml:space="preserve"> </w:t>
      </w:r>
      <w:proofErr w:type="spellStart"/>
      <w:r w:rsidR="00F25C88">
        <w:t>datasetu</w:t>
      </w:r>
      <w:proofErr w:type="spellEnd"/>
      <w:r w:rsidR="00C836C5" w:rsidRPr="00C836C5">
        <w:t xml:space="preserve"> sa mi podarilo zoradiť dáta podľa jednotlivých týždňov a počtu druhých dávok, ktoré indikovali o plne zaočkovanom jedincovi. Na pripravené dáta som aplikoval </w:t>
      </w:r>
      <w:proofErr w:type="spellStart"/>
      <w:r w:rsidR="00C836C5" w:rsidRPr="00C836C5">
        <w:t>moving</w:t>
      </w:r>
      <w:proofErr w:type="spellEnd"/>
      <w:r w:rsidR="00C836C5" w:rsidRPr="00C836C5">
        <w:t xml:space="preserve"> </w:t>
      </w:r>
      <w:proofErr w:type="spellStart"/>
      <w:r w:rsidR="00C836C5" w:rsidRPr="00C836C5">
        <w:t>average</w:t>
      </w:r>
      <w:proofErr w:type="spellEnd"/>
      <w:r w:rsidR="00C836C5" w:rsidRPr="00C836C5">
        <w:t xml:space="preserve"> so 7-dňovým oknom, následne som z </w:t>
      </w:r>
      <w:proofErr w:type="spellStart"/>
      <w:r w:rsidR="00C836C5" w:rsidRPr="00C836C5">
        <w:t>Azure</w:t>
      </w:r>
      <w:proofErr w:type="spellEnd"/>
      <w:r w:rsidR="00C836C5" w:rsidRPr="00C836C5">
        <w:t xml:space="preserve"> použil model, ktorý najlepšie predikoval môj </w:t>
      </w:r>
      <w:proofErr w:type="spellStart"/>
      <w:r w:rsidR="00C836C5" w:rsidRPr="00C836C5">
        <w:t>dataset</w:t>
      </w:r>
      <w:proofErr w:type="spellEnd"/>
      <w:r w:rsidR="00C836C5" w:rsidRPr="00C836C5">
        <w:t xml:space="preserve">, </w:t>
      </w:r>
      <w:r w:rsidR="00C836C5" w:rsidRPr="00C836C5">
        <w:lastRenderedPageBreak/>
        <w:t>a ten som využil vo svojej vizualizácii predpovede vývoja počtu plne zaočkovaných na ďalších 7 týždňov.</w:t>
      </w:r>
    </w:p>
    <w:p w14:paraId="597D1E14" w14:textId="30C2F721" w:rsidR="00C836C5" w:rsidRDefault="00C836C5" w:rsidP="009F7E48">
      <w:pPr>
        <w:pStyle w:val="Zakladny"/>
      </w:pPr>
      <w:r w:rsidRPr="00C836C5">
        <w:t>Na grafe môžeme pozorovať porovnanie predikovaného vývoja počtu plne očkovaných a skutočného vývoja počtu plne zaočkovaných jedincov v jednotlivých týždňoch. Predikcia bola vytvorená ešte v polovici decembra a samotné porovnanie bolo vykonané 22. januára. Ako môžeme vidieť na grafe, počet pribúdajúcich plne zaočkovaných ľudí v jednotlivých týždňoch klesal postupne k nule, od čoho sa odvíjala aj jeho predpoveď, avšak vplyvom rôznych činiteľov, ktoré v predpovedi neboli zahrnuté, ako napr. zvýšenie počtu nakazených a</w:t>
      </w:r>
      <w:r>
        <w:t> </w:t>
      </w:r>
      <w:r w:rsidRPr="00C836C5">
        <w:t>hospitalizovaných</w:t>
      </w:r>
      <w:r>
        <w:t xml:space="preserve"> </w:t>
      </w:r>
      <w:r w:rsidRPr="00C836C5">
        <w:t xml:space="preserve">(strach z nakazenia/úmrtia), politická podpora </w:t>
      </w:r>
      <w:proofErr w:type="spellStart"/>
      <w:r w:rsidRPr="00C836C5">
        <w:t>zaočkovanosti</w:t>
      </w:r>
      <w:proofErr w:type="spellEnd"/>
      <w:r w:rsidRPr="00C836C5">
        <w:t xml:space="preserve"> a i. tento počet zvýšili, čo je možné vidieť na skutočnom počte plne zaočkovaných v prislúchajúcich týždňoch.</w:t>
      </w:r>
    </w:p>
    <w:p w14:paraId="664D46F1" w14:textId="060EBB06" w:rsidR="00125B44" w:rsidRDefault="00125B44" w:rsidP="00125B44">
      <w:pPr>
        <w:pStyle w:val="Nadpis2urovne"/>
      </w:pPr>
      <w:bookmarkStart w:id="84" w:name="_Toc98105319"/>
      <w:r>
        <w:t>Graf celkových hospitalizácií</w:t>
      </w:r>
      <w:bookmarkEnd w:id="84"/>
    </w:p>
    <w:p w14:paraId="4ECD0ECE" w14:textId="3CDCDCE4" w:rsidR="00363EA2" w:rsidRPr="00363EA2" w:rsidRDefault="00DF0D82" w:rsidP="009F7E48">
      <w:pPr>
        <w:pStyle w:val="Zakladny"/>
      </w:pPr>
      <w:r>
        <w:rPr>
          <w:i/>
          <w:iCs/>
        </w:rPr>
        <w:t>(Spracoval: Branislav Šipula)</w:t>
      </w:r>
    </w:p>
    <w:p w14:paraId="5DE41E45" w14:textId="7C0F876F" w:rsidR="00010DA4" w:rsidRDefault="006767DB" w:rsidP="009F7E48">
      <w:pPr>
        <w:pStyle w:val="Zakladny"/>
      </w:pPr>
      <w:r w:rsidRPr="006767DB">
        <w:t>Graf znázorňuje stav/vývoj počtu hospitalizovaných pacientov v nemocniciach za obdobie od 30.04.2020 do 9.12.2021. Z grafu je vidieť, že najvyšší nárast hospitalizovaných pacientov bol v mesiaci marec a druhy najvyšší nárast bol v mesiaci december 2021. Najnižší pokles bol medzi týmito extrémami bolo v letných mesiacoch a z toho najmenší v mesiaci august 2021.</w:t>
      </w:r>
    </w:p>
    <w:p w14:paraId="7C994B7F" w14:textId="77777777" w:rsidR="00363EA2" w:rsidRDefault="00010DA4" w:rsidP="009F7E48">
      <w:pPr>
        <w:pStyle w:val="Zakladny"/>
      </w:pPr>
      <w:r>
        <w:rPr>
          <w:noProof/>
        </w:rPr>
        <w:drawing>
          <wp:inline distT="0" distB="0" distL="0" distR="0" wp14:anchorId="392BD007" wp14:editId="2242F529">
            <wp:extent cx="4839418" cy="2786285"/>
            <wp:effectExtent l="0" t="0" r="0" b="0"/>
            <wp:docPr id="47" name="Obrázo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4" r="8203"/>
                    <a:stretch/>
                  </pic:blipFill>
                  <pic:spPr bwMode="auto">
                    <a:xfrm>
                      <a:off x="0" y="0"/>
                      <a:ext cx="4839582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3D619" w14:textId="07EABCD1" w:rsidR="00363EA2" w:rsidRDefault="00363EA2" w:rsidP="00363EA2">
      <w:pPr>
        <w:pStyle w:val="Caption"/>
        <w:jc w:val="center"/>
      </w:pPr>
      <w:r>
        <w:t xml:space="preserve">Obrázok </w:t>
      </w:r>
      <w:r w:rsidR="00020E0D">
        <w:t>17</w:t>
      </w:r>
      <w:r>
        <w:t xml:space="preserve"> Graf celkových hospitalizácií</w:t>
      </w:r>
    </w:p>
    <w:p w14:paraId="3AAE1C08" w14:textId="77777777" w:rsidR="00363EA2" w:rsidRPr="00363EA2" w:rsidRDefault="00363EA2" w:rsidP="00363EA2"/>
    <w:p w14:paraId="2C7D715A" w14:textId="5813B4EA" w:rsidR="00F0585B" w:rsidRDefault="00F0585B" w:rsidP="00811A7F">
      <w:pPr>
        <w:pStyle w:val="Nadpis2urovne"/>
        <w:numPr>
          <w:ilvl w:val="1"/>
          <w:numId w:val="11"/>
        </w:numPr>
      </w:pPr>
      <w:bookmarkStart w:id="85" w:name="_Toc98105320"/>
      <w:r w:rsidRPr="00F04DDB">
        <w:lastRenderedPageBreak/>
        <w:t xml:space="preserve">Graf celkových </w:t>
      </w:r>
      <w:r w:rsidR="00125B44">
        <w:t>UPV</w:t>
      </w:r>
      <w:bookmarkEnd w:id="85"/>
    </w:p>
    <w:p w14:paraId="0A395804" w14:textId="0379F7D3" w:rsidR="00363EA2" w:rsidRPr="00363EA2" w:rsidRDefault="00DF0D82" w:rsidP="009F7E48">
      <w:pPr>
        <w:pStyle w:val="Zakladny"/>
      </w:pPr>
      <w:r>
        <w:rPr>
          <w:i/>
          <w:iCs/>
        </w:rPr>
        <w:t>(Spracoval: Adam Vozár)</w:t>
      </w:r>
    </w:p>
    <w:p w14:paraId="3DF61A38" w14:textId="2558A6D2" w:rsidR="00010026" w:rsidRPr="00DF0D82" w:rsidRDefault="00F53104" w:rsidP="00010026">
      <w:pPr>
        <w:pStyle w:val="Zakladny"/>
      </w:pPr>
      <w:r>
        <w:rPr>
          <w:noProof/>
          <w:szCs w:val="24"/>
          <w:lang w:val="en-US"/>
        </w:rPr>
        <w:drawing>
          <wp:anchor distT="0" distB="0" distL="114300" distR="114300" simplePos="0" relativeHeight="251724800" behindDoc="0" locked="0" layoutInCell="1" allowOverlap="1" wp14:anchorId="4CFF9B64" wp14:editId="3883F069">
            <wp:simplePos x="0" y="0"/>
            <wp:positionH relativeFrom="column">
              <wp:posOffset>41047</wp:posOffset>
            </wp:positionH>
            <wp:positionV relativeFrom="paragraph">
              <wp:posOffset>664869</wp:posOffset>
            </wp:positionV>
            <wp:extent cx="5581015" cy="2001520"/>
            <wp:effectExtent l="0" t="0" r="635" b="0"/>
            <wp:wrapTopAndBottom/>
            <wp:docPr id="48" name="Obrázo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37F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DEE3AE" wp14:editId="1CEBE98C">
                <wp:simplePos x="0" y="0"/>
                <wp:positionH relativeFrom="column">
                  <wp:posOffset>-18708</wp:posOffset>
                </wp:positionH>
                <wp:positionV relativeFrom="paragraph">
                  <wp:posOffset>2730451</wp:posOffset>
                </wp:positionV>
                <wp:extent cx="5579745" cy="635"/>
                <wp:effectExtent l="0" t="0" r="0" b="12065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EA83C" w14:textId="55799CFE" w:rsidR="00F0585B" w:rsidRPr="00500EC9" w:rsidRDefault="00F0585B" w:rsidP="00F0585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r>
                              <w:t xml:space="preserve">Obrázok </w:t>
                            </w:r>
                            <w:r w:rsidR="00020E0D">
                              <w:t>18</w:t>
                            </w:r>
                            <w:r>
                              <w:t xml:space="preserve"> Graf </w:t>
                            </w:r>
                            <w:r w:rsidR="00363EA2">
                              <w:t xml:space="preserve">časového vývoja </w:t>
                            </w:r>
                            <w:r>
                              <w:t>UPV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EE3AE" id="Text Box 15" o:spid="_x0000_s1042" type="#_x0000_t202" style="position:absolute;left:0;text-align:left;margin-left:-1.45pt;margin-top:215pt;width:439.3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" stroked="f">
                <v:textbox style="mso-fit-shape-to-text:t" inset="0,0,0,0">
                  <w:txbxContent>
                    <w:p w14:paraId="131EA83C" w14:textId="55799CFE" w:rsidR="00F0585B" w:rsidRPr="00500EC9" w:rsidRDefault="00F0585B" w:rsidP="00F0585B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r>
                        <w:t xml:space="preserve">Obrázok </w:t>
                      </w:r>
                      <w:r w:rsidR="00020E0D">
                        <w:t>18</w:t>
                      </w:r>
                      <w:r>
                        <w:t xml:space="preserve"> Graf </w:t>
                      </w:r>
                      <w:r w:rsidR="00363EA2">
                        <w:t xml:space="preserve">časového vývoja </w:t>
                      </w:r>
                      <w:r>
                        <w:t>UPV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585B" w:rsidRPr="00F0585B">
        <w:t xml:space="preserve">Záverečná úloha pozostávala z vytvorenia grafu obsadenosti miest na umelej pľúcnej ventilácii. K vytvoreniu grafu bolo potrebné použiť dáta z Inštitútu Zdravotných Analýz, konkrétne súbor Hospital_UPV_AdmissionDischarge.csv, ktorý v prvom stĺpci obsahuje dátum a v druhom stĺpci číslo, ktoré predstavuje o koľko sa počet miest na UPV zvýšil resp. znížil. </w:t>
      </w:r>
      <w:proofErr w:type="spellStart"/>
      <w:r w:rsidR="00F0585B" w:rsidRPr="00F0585B">
        <w:t>Dataset</w:t>
      </w:r>
      <w:proofErr w:type="spellEnd"/>
      <w:r w:rsidR="00F0585B" w:rsidRPr="00F0585B">
        <w:t xml:space="preserve"> som doplnil o </w:t>
      </w:r>
      <w:r w:rsidR="00F04DDB" w:rsidRPr="00F0585B">
        <w:t>ďalší</w:t>
      </w:r>
      <w:r w:rsidR="00F0585B" w:rsidRPr="00F0585B">
        <w:t xml:space="preserve"> stĺpec suma, v ktorom sa počet obsadených miest na UPV kumulatívne sčituje ku každému dátumu. Z grafu môžeme vidieť </w:t>
      </w:r>
      <w:r w:rsidR="00F04DDB" w:rsidRPr="00F0585B">
        <w:t>viditeľný</w:t>
      </w:r>
      <w:r w:rsidR="00F0585B" w:rsidRPr="00F0585B">
        <w:t xml:space="preserve"> nárast UPV od októbra 2020 ktorý dosiahol svoje maximum dňa 20. marca 2021 s počtom 422 UPV.</w:t>
      </w:r>
    </w:p>
    <w:p w14:paraId="690B7CFD" w14:textId="492FDC99" w:rsidR="000770B0" w:rsidRDefault="000770B0" w:rsidP="000770B0">
      <w:pPr>
        <w:pStyle w:val="Nadpis2urovne"/>
      </w:pPr>
      <w:bookmarkStart w:id="86" w:name="_Toc98105321"/>
      <w:r>
        <w:t>Tabuľka dosiahnutých výsledkov predikcií</w:t>
      </w:r>
      <w:bookmarkEnd w:id="86"/>
    </w:p>
    <w:p w14:paraId="78C6E015" w14:textId="117733E4" w:rsidR="000770B0" w:rsidRPr="00F1299C" w:rsidRDefault="008668D0" w:rsidP="009F7E48">
      <w:pPr>
        <w:pStyle w:val="Zakladny"/>
      </w:pPr>
      <w:r>
        <w:rPr>
          <w:i/>
          <w:iCs/>
        </w:rPr>
        <w:t xml:space="preserve">(Spracoval: Juraj </w:t>
      </w:r>
      <w:proofErr w:type="spellStart"/>
      <w:r>
        <w:rPr>
          <w:i/>
          <w:iCs/>
        </w:rPr>
        <w:t>Puszter</w:t>
      </w:r>
      <w:proofErr w:type="spellEnd"/>
      <w:r w:rsidR="000770B0">
        <w:t>)</w:t>
      </w:r>
    </w:p>
    <w:p w14:paraId="008F6E3C" w14:textId="11CCC1C7" w:rsidR="000770B0" w:rsidRDefault="000770B0" w:rsidP="009F7E48">
      <w:pPr>
        <w:pStyle w:val="Zakladny"/>
      </w:pPr>
      <w:r>
        <w:t>V tabuľke sa nachádza súhrn dosiahnutých výsledkov predikcií z kapitoly 4</w:t>
      </w:r>
      <w:r w:rsidR="00A64072">
        <w:t>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275"/>
        <w:gridCol w:w="2268"/>
        <w:gridCol w:w="1843"/>
        <w:gridCol w:w="1269"/>
      </w:tblGrid>
      <w:tr w:rsidR="008668D0" w14:paraId="31777ADF" w14:textId="77777777" w:rsidTr="005578A1">
        <w:tc>
          <w:tcPr>
            <w:tcW w:w="2122" w:type="dxa"/>
            <w:vAlign w:val="center"/>
          </w:tcPr>
          <w:p w14:paraId="01500C36" w14:textId="5A25104D" w:rsidR="008668D0" w:rsidRPr="00600308" w:rsidRDefault="008668D0" w:rsidP="0060030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Predikcia</w:t>
            </w:r>
          </w:p>
        </w:tc>
        <w:tc>
          <w:tcPr>
            <w:tcW w:w="1275" w:type="dxa"/>
            <w:vAlign w:val="center"/>
          </w:tcPr>
          <w:p w14:paraId="76F134B0" w14:textId="05CBB0E2" w:rsidR="008668D0" w:rsidRPr="00600308" w:rsidRDefault="008668D0" w:rsidP="0060030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Počet dní</w:t>
            </w:r>
          </w:p>
        </w:tc>
        <w:tc>
          <w:tcPr>
            <w:tcW w:w="2268" w:type="dxa"/>
            <w:vAlign w:val="center"/>
          </w:tcPr>
          <w:p w14:paraId="1E7F4DEC" w14:textId="54F890ED" w:rsidR="008668D0" w:rsidRPr="00600308" w:rsidRDefault="008668D0" w:rsidP="006D30E3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Hodnota predikcie</w:t>
            </w:r>
          </w:p>
        </w:tc>
        <w:tc>
          <w:tcPr>
            <w:tcW w:w="1843" w:type="dxa"/>
            <w:vAlign w:val="center"/>
          </w:tcPr>
          <w:p w14:paraId="14DD1574" w14:textId="75D22046" w:rsidR="008668D0" w:rsidRPr="00600308" w:rsidRDefault="008668D0" w:rsidP="006D30E3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Reálna hodnota</w:t>
            </w:r>
          </w:p>
        </w:tc>
        <w:tc>
          <w:tcPr>
            <w:tcW w:w="1269" w:type="dxa"/>
            <w:vAlign w:val="center"/>
          </w:tcPr>
          <w:p w14:paraId="008CB7E5" w14:textId="14C9EB9C" w:rsidR="008668D0" w:rsidRPr="00600308" w:rsidRDefault="008668D0" w:rsidP="0060030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RMSE</w:t>
            </w:r>
          </w:p>
        </w:tc>
      </w:tr>
      <w:tr w:rsidR="008668D0" w14:paraId="25F7B14E" w14:textId="77777777" w:rsidTr="005578A1">
        <w:tc>
          <w:tcPr>
            <w:tcW w:w="2122" w:type="dxa"/>
          </w:tcPr>
          <w:p w14:paraId="4FB19D12" w14:textId="30F10877" w:rsidR="008668D0" w:rsidRDefault="008668D0" w:rsidP="009F7E48">
            <w:pPr>
              <w:pStyle w:val="Zakladny"/>
              <w:ind w:firstLine="0"/>
            </w:pPr>
            <w:r>
              <w:t>Pozitívne PCR testy</w:t>
            </w:r>
          </w:p>
        </w:tc>
        <w:tc>
          <w:tcPr>
            <w:tcW w:w="1275" w:type="dxa"/>
            <w:vAlign w:val="center"/>
          </w:tcPr>
          <w:p w14:paraId="6BE39BA2" w14:textId="5BA6DB97" w:rsidR="008668D0" w:rsidRDefault="008668D0" w:rsidP="006D30E3">
            <w:pPr>
              <w:pStyle w:val="Zakladny"/>
              <w:ind w:firstLine="0"/>
              <w:jc w:val="center"/>
            </w:pPr>
            <w:r>
              <w:t>14</w:t>
            </w:r>
          </w:p>
        </w:tc>
        <w:tc>
          <w:tcPr>
            <w:tcW w:w="2268" w:type="dxa"/>
            <w:vAlign w:val="center"/>
          </w:tcPr>
          <w:p w14:paraId="15D68127" w14:textId="6FEA1915" w:rsidR="008668D0" w:rsidRDefault="008668D0" w:rsidP="006D30E3">
            <w:pPr>
              <w:pStyle w:val="Zakladny"/>
              <w:ind w:firstLine="0"/>
              <w:jc w:val="center"/>
            </w:pPr>
            <w:r>
              <w:t>8892.61</w:t>
            </w:r>
          </w:p>
        </w:tc>
        <w:tc>
          <w:tcPr>
            <w:tcW w:w="1843" w:type="dxa"/>
            <w:vAlign w:val="center"/>
          </w:tcPr>
          <w:p w14:paraId="61256CD7" w14:textId="2A419FB5" w:rsidR="008668D0" w:rsidRDefault="008668D0" w:rsidP="006D30E3">
            <w:pPr>
              <w:pStyle w:val="Zakladny"/>
              <w:ind w:firstLine="0"/>
              <w:jc w:val="center"/>
            </w:pPr>
            <w:r>
              <w:t>3618.14</w:t>
            </w:r>
          </w:p>
        </w:tc>
        <w:tc>
          <w:tcPr>
            <w:tcW w:w="1269" w:type="dxa"/>
            <w:vAlign w:val="center"/>
          </w:tcPr>
          <w:p w14:paraId="73CD4C5E" w14:textId="4A3F5E49" w:rsidR="008668D0" w:rsidRPr="00FD7647" w:rsidRDefault="00AF0EEF" w:rsidP="006D30E3">
            <w:pPr>
              <w:pStyle w:val="Zakladny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4500.426</w:t>
            </w:r>
          </w:p>
        </w:tc>
      </w:tr>
      <w:tr w:rsidR="008668D0" w14:paraId="0FF253C8" w14:textId="77777777" w:rsidTr="005578A1">
        <w:tc>
          <w:tcPr>
            <w:tcW w:w="2122" w:type="dxa"/>
          </w:tcPr>
          <w:p w14:paraId="2A59BA41" w14:textId="41CFBE68" w:rsidR="008668D0" w:rsidRDefault="008668D0" w:rsidP="009F7E48">
            <w:pPr>
              <w:pStyle w:val="Zakladny"/>
              <w:ind w:firstLine="0"/>
            </w:pPr>
            <w:r>
              <w:t>Pozitívne Ag testy</w:t>
            </w:r>
          </w:p>
        </w:tc>
        <w:tc>
          <w:tcPr>
            <w:tcW w:w="1275" w:type="dxa"/>
            <w:vAlign w:val="center"/>
          </w:tcPr>
          <w:p w14:paraId="4F4B1CF0" w14:textId="59C870F9" w:rsidR="008668D0" w:rsidRDefault="008668D0" w:rsidP="006D30E3">
            <w:pPr>
              <w:pStyle w:val="Zakladny"/>
              <w:ind w:firstLine="0"/>
              <w:jc w:val="center"/>
            </w:pPr>
            <w:r>
              <w:t>7</w:t>
            </w:r>
          </w:p>
        </w:tc>
        <w:tc>
          <w:tcPr>
            <w:tcW w:w="2268" w:type="dxa"/>
            <w:vAlign w:val="center"/>
          </w:tcPr>
          <w:p w14:paraId="0FA20E6A" w14:textId="62F575F7" w:rsidR="008668D0" w:rsidRDefault="00600308" w:rsidP="006D30E3">
            <w:pPr>
              <w:pStyle w:val="Zakladny"/>
              <w:ind w:firstLine="0"/>
              <w:jc w:val="center"/>
            </w:pPr>
            <w:r>
              <w:t>2,490.341</w:t>
            </w:r>
          </w:p>
        </w:tc>
        <w:tc>
          <w:tcPr>
            <w:tcW w:w="1843" w:type="dxa"/>
            <w:vAlign w:val="center"/>
          </w:tcPr>
          <w:p w14:paraId="570FA936" w14:textId="34C53E52" w:rsidR="008668D0" w:rsidRDefault="00600308" w:rsidP="006D30E3">
            <w:pPr>
              <w:pStyle w:val="Zakladny"/>
              <w:ind w:firstLine="0"/>
              <w:jc w:val="center"/>
            </w:pPr>
            <w:r>
              <w:t>1,817.71</w:t>
            </w:r>
          </w:p>
        </w:tc>
        <w:tc>
          <w:tcPr>
            <w:tcW w:w="1269" w:type="dxa"/>
            <w:vAlign w:val="center"/>
          </w:tcPr>
          <w:p w14:paraId="0EDB5902" w14:textId="73E5730F" w:rsidR="008668D0" w:rsidRDefault="00600308" w:rsidP="006D30E3">
            <w:pPr>
              <w:pStyle w:val="Zakladny"/>
              <w:ind w:firstLine="0"/>
              <w:jc w:val="center"/>
            </w:pPr>
            <w:r>
              <w:t>378.218</w:t>
            </w:r>
          </w:p>
        </w:tc>
      </w:tr>
      <w:tr w:rsidR="008668D0" w14:paraId="31315764" w14:textId="77777777" w:rsidTr="005578A1">
        <w:tc>
          <w:tcPr>
            <w:tcW w:w="2122" w:type="dxa"/>
          </w:tcPr>
          <w:p w14:paraId="5E84E005" w14:textId="049EF2C8" w:rsidR="008668D0" w:rsidRDefault="00600308" w:rsidP="009F7E48">
            <w:pPr>
              <w:pStyle w:val="Zakladny"/>
              <w:ind w:firstLine="0"/>
            </w:pPr>
            <w:r>
              <w:t>Úmrtia z viacerých ukazovateľov</w:t>
            </w:r>
          </w:p>
        </w:tc>
        <w:tc>
          <w:tcPr>
            <w:tcW w:w="1275" w:type="dxa"/>
            <w:vAlign w:val="center"/>
          </w:tcPr>
          <w:p w14:paraId="2A92FAC8" w14:textId="56066E3B" w:rsidR="008668D0" w:rsidRDefault="00600308" w:rsidP="006D30E3">
            <w:pPr>
              <w:pStyle w:val="Zakladny"/>
              <w:ind w:firstLine="0"/>
              <w:jc w:val="center"/>
            </w:pPr>
            <w:r>
              <w:t>14</w:t>
            </w:r>
          </w:p>
        </w:tc>
        <w:tc>
          <w:tcPr>
            <w:tcW w:w="2268" w:type="dxa"/>
            <w:vAlign w:val="center"/>
          </w:tcPr>
          <w:p w14:paraId="63AB91C3" w14:textId="55CA4FA0" w:rsidR="008668D0" w:rsidRDefault="00600308" w:rsidP="006D30E3">
            <w:pPr>
              <w:pStyle w:val="Zakladny"/>
              <w:ind w:firstLine="0"/>
              <w:jc w:val="center"/>
            </w:pPr>
            <w:r>
              <w:t>16 618</w:t>
            </w:r>
          </w:p>
        </w:tc>
        <w:tc>
          <w:tcPr>
            <w:tcW w:w="1843" w:type="dxa"/>
            <w:vAlign w:val="center"/>
          </w:tcPr>
          <w:p w14:paraId="4803CE24" w14:textId="65FB2DCA" w:rsidR="008668D0" w:rsidRDefault="00600308" w:rsidP="006D30E3">
            <w:pPr>
              <w:pStyle w:val="Zakladny"/>
              <w:ind w:firstLine="0"/>
              <w:jc w:val="center"/>
            </w:pPr>
            <w:r>
              <w:t>16 124</w:t>
            </w:r>
          </w:p>
        </w:tc>
        <w:tc>
          <w:tcPr>
            <w:tcW w:w="1269" w:type="dxa"/>
            <w:vAlign w:val="center"/>
          </w:tcPr>
          <w:p w14:paraId="55080EEC" w14:textId="171C6CE5" w:rsidR="008668D0" w:rsidRDefault="00600308" w:rsidP="006D30E3">
            <w:pPr>
              <w:pStyle w:val="Zakladny"/>
              <w:ind w:firstLine="0"/>
              <w:jc w:val="center"/>
            </w:pPr>
            <w:r>
              <w:t>40.676</w:t>
            </w:r>
          </w:p>
        </w:tc>
      </w:tr>
      <w:tr w:rsidR="008668D0" w14:paraId="75A85FD5" w14:textId="77777777" w:rsidTr="005578A1">
        <w:tc>
          <w:tcPr>
            <w:tcW w:w="2122" w:type="dxa"/>
          </w:tcPr>
          <w:p w14:paraId="4CF26122" w14:textId="1A9BA401" w:rsidR="008668D0" w:rsidRDefault="00600308" w:rsidP="009F7E48">
            <w:pPr>
              <w:pStyle w:val="Zakladny"/>
              <w:ind w:firstLine="0"/>
            </w:pPr>
            <w:r>
              <w:t>Úmrtia z úmrtí</w:t>
            </w:r>
          </w:p>
        </w:tc>
        <w:tc>
          <w:tcPr>
            <w:tcW w:w="1275" w:type="dxa"/>
            <w:vAlign w:val="center"/>
          </w:tcPr>
          <w:p w14:paraId="09852BF9" w14:textId="5FEF8B95" w:rsidR="008668D0" w:rsidRDefault="00600308" w:rsidP="006D30E3">
            <w:pPr>
              <w:pStyle w:val="Zakladny"/>
              <w:ind w:firstLine="0"/>
              <w:jc w:val="center"/>
            </w:pPr>
            <w:r>
              <w:t>7</w:t>
            </w:r>
          </w:p>
        </w:tc>
        <w:tc>
          <w:tcPr>
            <w:tcW w:w="2268" w:type="dxa"/>
            <w:vAlign w:val="center"/>
          </w:tcPr>
          <w:p w14:paraId="54F4A208" w14:textId="57546F8F" w:rsidR="008668D0" w:rsidRDefault="00600308" w:rsidP="006D30E3">
            <w:pPr>
              <w:pStyle w:val="Zakladny"/>
              <w:ind w:firstLine="0"/>
              <w:jc w:val="center"/>
            </w:pPr>
            <w:r>
              <w:t>15 500</w:t>
            </w:r>
          </w:p>
        </w:tc>
        <w:tc>
          <w:tcPr>
            <w:tcW w:w="1843" w:type="dxa"/>
            <w:vAlign w:val="center"/>
          </w:tcPr>
          <w:p w14:paraId="47F8FE0C" w14:textId="5E5DD923" w:rsidR="008668D0" w:rsidRDefault="00600308" w:rsidP="006D30E3">
            <w:pPr>
              <w:pStyle w:val="Zakladny"/>
              <w:ind w:firstLine="0"/>
              <w:jc w:val="center"/>
            </w:pPr>
            <w:r>
              <w:t>15 730</w:t>
            </w:r>
          </w:p>
        </w:tc>
        <w:tc>
          <w:tcPr>
            <w:tcW w:w="1269" w:type="dxa"/>
            <w:vAlign w:val="center"/>
          </w:tcPr>
          <w:p w14:paraId="3636F6D7" w14:textId="441C9BDF" w:rsidR="008668D0" w:rsidRDefault="00FD7647" w:rsidP="006D30E3">
            <w:pPr>
              <w:pStyle w:val="Zakladny"/>
              <w:ind w:firstLine="0"/>
              <w:jc w:val="center"/>
            </w:pPr>
            <w:r w:rsidRPr="00FD7647">
              <w:t>260.38</w:t>
            </w:r>
          </w:p>
        </w:tc>
      </w:tr>
      <w:tr w:rsidR="008668D0" w14:paraId="2D280D0A" w14:textId="77777777" w:rsidTr="005578A1">
        <w:tc>
          <w:tcPr>
            <w:tcW w:w="2122" w:type="dxa"/>
          </w:tcPr>
          <w:p w14:paraId="57716464" w14:textId="5AB2827A" w:rsidR="008668D0" w:rsidRDefault="00600308" w:rsidP="009F7E48">
            <w:pPr>
              <w:pStyle w:val="Zakladny"/>
              <w:ind w:firstLine="0"/>
            </w:pPr>
            <w:r>
              <w:t>Kompletne zaočkovaní</w:t>
            </w:r>
          </w:p>
        </w:tc>
        <w:tc>
          <w:tcPr>
            <w:tcW w:w="1275" w:type="dxa"/>
            <w:vAlign w:val="center"/>
          </w:tcPr>
          <w:p w14:paraId="34252D77" w14:textId="132E9276" w:rsidR="008668D0" w:rsidRDefault="00600308" w:rsidP="006D30E3">
            <w:pPr>
              <w:pStyle w:val="Zakladny"/>
              <w:ind w:firstLine="0"/>
              <w:jc w:val="center"/>
            </w:pPr>
            <w:r>
              <w:t>49</w:t>
            </w:r>
          </w:p>
        </w:tc>
        <w:tc>
          <w:tcPr>
            <w:tcW w:w="2268" w:type="dxa"/>
            <w:vAlign w:val="center"/>
          </w:tcPr>
          <w:p w14:paraId="114DFF9B" w14:textId="420FBF39" w:rsidR="008668D0" w:rsidRDefault="00600308" w:rsidP="006D30E3">
            <w:pPr>
              <w:pStyle w:val="Zakladny"/>
              <w:ind w:firstLine="0"/>
              <w:jc w:val="center"/>
            </w:pPr>
            <w:r>
              <w:t>2 327</w:t>
            </w:r>
          </w:p>
        </w:tc>
        <w:tc>
          <w:tcPr>
            <w:tcW w:w="1843" w:type="dxa"/>
            <w:vAlign w:val="center"/>
          </w:tcPr>
          <w:p w14:paraId="78539AD2" w14:textId="44D14599" w:rsidR="008668D0" w:rsidRDefault="00600308" w:rsidP="006D30E3">
            <w:pPr>
              <w:pStyle w:val="Zakladny"/>
              <w:ind w:firstLine="0"/>
              <w:jc w:val="center"/>
            </w:pPr>
            <w:r>
              <w:t>33 493</w:t>
            </w:r>
          </w:p>
        </w:tc>
        <w:tc>
          <w:tcPr>
            <w:tcW w:w="1269" w:type="dxa"/>
            <w:vAlign w:val="center"/>
          </w:tcPr>
          <w:p w14:paraId="3A676F5D" w14:textId="181421DB" w:rsidR="008668D0" w:rsidRDefault="005578A1" w:rsidP="006D30E3">
            <w:pPr>
              <w:pStyle w:val="Zakladny"/>
              <w:ind w:firstLine="0"/>
              <w:jc w:val="center"/>
            </w:pPr>
            <w:r w:rsidRPr="005578A1">
              <w:t>24441.36</w:t>
            </w:r>
          </w:p>
        </w:tc>
      </w:tr>
    </w:tbl>
    <w:p w14:paraId="5AAF7AAE" w14:textId="77777777" w:rsidR="00F937F5" w:rsidRDefault="00F937F5" w:rsidP="009F7E48">
      <w:pPr>
        <w:pStyle w:val="Zakladny"/>
      </w:pPr>
    </w:p>
    <w:bookmarkStart w:id="87" w:name="_Toc98105322" w:displacedByCustomXml="next"/>
    <w:sdt>
      <w:sdtPr>
        <w:id w:val="-1274239281"/>
        <w:lock w:val="sdtContentLocked"/>
        <w:placeholder>
          <w:docPart w:val="94072E4406F84E2FB7999464BD079A39"/>
        </w:placeholder>
        <w:showingPlcHdr/>
      </w:sdtPr>
      <w:sdtEndPr/>
      <w:sdtContent>
        <w:p w14:paraId="2D0355B7" w14:textId="045CA3F1" w:rsidR="00DC0093" w:rsidRDefault="00DC0093" w:rsidP="006849D6">
          <w:pPr>
            <w:pStyle w:val="Nadpisneslovan"/>
          </w:pPr>
          <w:r w:rsidRPr="00C87A2B">
            <w:rPr>
              <w:rStyle w:val="NadpisneslovanChar"/>
              <w:b/>
            </w:rPr>
            <w:t>Zoznam použitej literatúry</w:t>
          </w:r>
          <w:r w:rsidR="008E34D8">
            <w:rPr>
              <w:rStyle w:val="NadpisneslovanChar"/>
              <w:b/>
            </w:rPr>
            <w:tab/>
          </w:r>
        </w:p>
      </w:sdtContent>
    </w:sdt>
    <w:bookmarkEnd w:id="87" w:displacedByCustomXml="prev"/>
    <w:sdt>
      <w:sdtPr>
        <w:rPr>
          <w:rFonts w:eastAsiaTheme="minorHAnsi" w:cstheme="minorBidi"/>
          <w:sz w:val="22"/>
          <w:szCs w:val="22"/>
          <w:lang w:eastAsia="en-US"/>
        </w:rPr>
        <w:id w:val="-2096688718"/>
        <w:bibliography/>
      </w:sdtPr>
      <w:sdtEndPr>
        <w:rPr>
          <w:sz w:val="24"/>
          <w:szCs w:val="24"/>
        </w:rPr>
      </w:sdtEndPr>
      <w:sdtContent>
        <w:p w14:paraId="45AD07DC" w14:textId="77777777" w:rsidR="00345011" w:rsidRDefault="005712C4" w:rsidP="00345011">
          <w:pPr>
            <w:pStyle w:val="Bibliography"/>
            <w:rPr>
              <w:noProof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 w:rsidR="00345011">
            <w:rPr>
              <w:b/>
              <w:bCs/>
              <w:noProof/>
            </w:rPr>
            <w:t>Bigelow, Stephen J. 2020.</w:t>
          </w:r>
          <w:r w:rsidR="00345011">
            <w:rPr>
              <w:noProof/>
            </w:rPr>
            <w:t xml:space="preserve"> TechTarget. [Online] 4 2020. [Dátum: 5. 3 2022.] https://www.techtarget.com/searchcloudcomputing/definition/Windows-Azure.</w:t>
          </w:r>
        </w:p>
        <w:p w14:paraId="1A1362E8" w14:textId="77777777" w:rsidR="00345011" w:rsidRDefault="00345011" w:rsidP="00345011">
          <w:pPr>
            <w:pStyle w:val="Bibliography"/>
            <w:rPr>
              <w:noProof/>
            </w:rPr>
          </w:pPr>
          <w:r>
            <w:rPr>
              <w:b/>
              <w:bCs/>
              <w:noProof/>
            </w:rPr>
            <w:t>Brownlee, Jason. 2020.</w:t>
          </w:r>
          <w:r>
            <w:rPr>
              <w:noProof/>
            </w:rPr>
            <w:t xml:space="preserve"> How to Develop Voting Ensembles With Python. [Online] 2020. [Dátum: 14. 12 2021.] https://machinelearningmastery.com/voting-ensembles-with-python/.</w:t>
          </w:r>
        </w:p>
        <w:p w14:paraId="74C62BE7" w14:textId="77777777" w:rsidR="00345011" w:rsidRDefault="00345011" w:rsidP="00345011">
          <w:pPr>
            <w:pStyle w:val="Bibliography"/>
            <w:rPr>
              <w:noProof/>
            </w:rPr>
          </w:pPr>
          <w:r>
            <w:rPr>
              <w:b/>
              <w:bCs/>
              <w:noProof/>
            </w:rPr>
            <w:t>—. 2018.</w:t>
          </w:r>
          <w:r>
            <w:rPr>
              <w:noProof/>
            </w:rPr>
            <w:t xml:space="preserve"> Stacking Ensemble for Deep Learning Neural Networks in Python. [Online] 2018. [Dátum: 10. 1 2022.] https://machinelearningmastery.com/stacking-ensemble-for-deep-learning-neural-networks/.</w:t>
          </w:r>
        </w:p>
        <w:p w14:paraId="718F4403" w14:textId="77777777" w:rsidR="00345011" w:rsidRDefault="00345011" w:rsidP="00345011">
          <w:pPr>
            <w:pStyle w:val="Bibliography"/>
            <w:rPr>
              <w:noProof/>
            </w:rPr>
          </w:pPr>
          <w:r>
            <w:rPr>
              <w:b/>
              <w:bCs/>
              <w:noProof/>
            </w:rPr>
            <w:t>Ciotti, Ciccozzi, Terrinoni, Jiang, Wang, Bernardini. 2020.</w:t>
          </w:r>
          <w:r>
            <w:rPr>
              <w:noProof/>
            </w:rPr>
            <w:t xml:space="preserve"> </w:t>
          </w:r>
          <w:r>
            <w:rPr>
              <w:i/>
              <w:iCs/>
              <w:noProof/>
            </w:rPr>
            <w:t xml:space="preserve">The COVID-19 pandemic. </w:t>
          </w:r>
          <w:r>
            <w:rPr>
              <w:noProof/>
            </w:rPr>
            <w:t>[Online] Taylor &amp; Francis, 2020. [Dátum: 6. 3 2022.] https://doi.org/10.1080/10408363.2020.1783198.</w:t>
          </w:r>
        </w:p>
        <w:p w14:paraId="2031141D" w14:textId="77777777" w:rsidR="00345011" w:rsidRDefault="00345011" w:rsidP="00345011">
          <w:pPr>
            <w:pStyle w:val="Bibliography"/>
            <w:rPr>
              <w:noProof/>
            </w:rPr>
          </w:pPr>
          <w:r>
            <w:rPr>
              <w:b/>
              <w:bCs/>
              <w:noProof/>
            </w:rPr>
            <w:t>Date, Sachin.</w:t>
          </w:r>
          <w:r>
            <w:rPr>
              <w:noProof/>
            </w:rPr>
            <w:t xml:space="preserve"> Time Series Analysis, Regression and Forecasting. [Online] [Dátum: 5. 3 2022.] https://timeseriesreasoning.com/contents/regression-with-arima-errors-model/.</w:t>
          </w:r>
        </w:p>
        <w:p w14:paraId="15DD5B1A" w14:textId="77777777" w:rsidR="00345011" w:rsidRDefault="00345011" w:rsidP="00345011">
          <w:pPr>
            <w:pStyle w:val="Bibliography"/>
            <w:rPr>
              <w:noProof/>
            </w:rPr>
          </w:pPr>
          <w:r>
            <w:rPr>
              <w:b/>
              <w:bCs/>
              <w:noProof/>
            </w:rPr>
            <w:t>Donges, Niklas. 2021.</w:t>
          </w:r>
          <w:r>
            <w:rPr>
              <w:noProof/>
            </w:rPr>
            <w:t xml:space="preserve"> builtin. [Online] 16. 9 2021. [Dátum: 3. 1 2022.] https://builtin.com/data-science/random-forest-algorithm.</w:t>
          </w:r>
        </w:p>
        <w:p w14:paraId="67FCC19F" w14:textId="77777777" w:rsidR="00345011" w:rsidRDefault="00345011" w:rsidP="00345011">
          <w:pPr>
            <w:pStyle w:val="Bibliography"/>
            <w:rPr>
              <w:noProof/>
            </w:rPr>
          </w:pPr>
          <w:r>
            <w:rPr>
              <w:b/>
              <w:bCs/>
              <w:noProof/>
            </w:rPr>
            <w:t>Hyndman, Athanasopoulos. 2018.</w:t>
          </w:r>
          <w:r>
            <w:rPr>
              <w:noProof/>
            </w:rPr>
            <w:t xml:space="preserve"> Forecasting: principles and practice. [Online] 2018. [Dátum: 6. 3 2022.] https://otexts.com/fpp2/simple-methods.html.</w:t>
          </w:r>
        </w:p>
        <w:p w14:paraId="669CCE0C" w14:textId="77777777" w:rsidR="00345011" w:rsidRDefault="00345011" w:rsidP="00345011">
          <w:pPr>
            <w:pStyle w:val="Bibliography"/>
            <w:rPr>
              <w:noProof/>
            </w:rPr>
          </w:pPr>
          <w:r>
            <w:rPr>
              <w:b/>
              <w:bCs/>
              <w:noProof/>
            </w:rPr>
            <w:t>Kravchuk, Kostiantyn. 2017.</w:t>
          </w:r>
          <w:r>
            <w:rPr>
              <w:noProof/>
            </w:rPr>
            <w:t xml:space="preserve"> r-bloggers. [Online] 5. 5 2017. [Dátum: 5. 3 2022.] https://www.r-bloggers.com/2017/05/forecasting-arimax-model-exercises-part-5/.</w:t>
          </w:r>
        </w:p>
        <w:p w14:paraId="289981AB" w14:textId="77777777" w:rsidR="00345011" w:rsidRDefault="00345011" w:rsidP="00345011">
          <w:pPr>
            <w:pStyle w:val="Bibliography"/>
            <w:rPr>
              <w:noProof/>
            </w:rPr>
          </w:pPr>
          <w:r>
            <w:rPr>
              <w:b/>
              <w:bCs/>
              <w:noProof/>
            </w:rPr>
            <w:t>Mccoy, Logan.</w:t>
          </w:r>
          <w:r>
            <w:rPr>
              <w:noProof/>
            </w:rPr>
            <w:t xml:space="preserve"> ccb technology. [Online] [Dátum: 5. 3 2022.] https://ccbtechnology.com/what-microsoft-azure-is-and-why-it-matters/.</w:t>
          </w:r>
        </w:p>
        <w:p w14:paraId="241058C3" w14:textId="77777777" w:rsidR="00345011" w:rsidRDefault="00345011" w:rsidP="00345011">
          <w:pPr>
            <w:pStyle w:val="Bibliography"/>
            <w:rPr>
              <w:noProof/>
            </w:rPr>
          </w:pPr>
          <w:r>
            <w:rPr>
              <w:b/>
              <w:bCs/>
              <w:noProof/>
            </w:rPr>
            <w:t>Microsoft. 2021.</w:t>
          </w:r>
          <w:r>
            <w:rPr>
              <w:noProof/>
            </w:rPr>
            <w:t xml:space="preserve"> Microsoft. [Online] 15. 12 2021. [Dátum: 5. 3 2022.] https://docs.microsoft.com/en-us/azure/machine-learning/overview-what-is-azure-machine-learning.</w:t>
          </w:r>
        </w:p>
        <w:p w14:paraId="2229E9F0" w14:textId="77777777" w:rsidR="00345011" w:rsidRDefault="00345011" w:rsidP="00345011">
          <w:pPr>
            <w:pStyle w:val="Bibliography"/>
            <w:rPr>
              <w:noProof/>
            </w:rPr>
          </w:pPr>
          <w:r>
            <w:rPr>
              <w:b/>
              <w:bCs/>
              <w:noProof/>
            </w:rPr>
            <w:t>—. 2022.</w:t>
          </w:r>
          <w:r>
            <w:rPr>
              <w:noProof/>
            </w:rPr>
            <w:t xml:space="preserve"> Microsoft. [Online] 4. 2 2022. [Dátum: 5. 3 2022.] https://docs.microsoft.com/en-us/azure/machine-learning/overview-what-is-machine-learning-studio.</w:t>
          </w:r>
        </w:p>
        <w:p w14:paraId="3D005F66" w14:textId="77777777" w:rsidR="00345011" w:rsidRDefault="00345011" w:rsidP="00345011">
          <w:pPr>
            <w:pStyle w:val="Bibliography"/>
            <w:rPr>
              <w:noProof/>
            </w:rPr>
          </w:pPr>
          <w:r>
            <w:rPr>
              <w:b/>
              <w:bCs/>
              <w:noProof/>
            </w:rPr>
            <w:t>—. 2022.</w:t>
          </w:r>
          <w:r>
            <w:rPr>
              <w:noProof/>
            </w:rPr>
            <w:t xml:space="preserve"> Microsoft. [Online] 26. 2 2022. [Dátum: 5. 3 2022.] https://docs.microsoft.com/en-us/azure/machine-learning/concept-automated-ml#when-to-use-automl-classification-regression-forecasting--computer-vision.</w:t>
          </w:r>
        </w:p>
        <w:p w14:paraId="5258A345" w14:textId="77777777" w:rsidR="00345011" w:rsidRDefault="00345011" w:rsidP="00345011">
          <w:pPr>
            <w:pStyle w:val="Bibliography"/>
            <w:rPr>
              <w:noProof/>
            </w:rPr>
          </w:pPr>
          <w:r>
            <w:rPr>
              <w:b/>
              <w:bCs/>
              <w:noProof/>
            </w:rPr>
            <w:t>Moreno, Caio. 2020.</w:t>
          </w:r>
          <w:r>
            <w:rPr>
              <w:noProof/>
            </w:rPr>
            <w:t xml:space="preserve"> Medium. [Online] 8. 5 2020. [Dátum: 5. 3 2022.] https://caiomsouza.medium.com/aml-azure-machine-learning-introduction-13505d3393b9.</w:t>
          </w:r>
        </w:p>
        <w:p w14:paraId="2D7C7864" w14:textId="77777777" w:rsidR="00345011" w:rsidRDefault="00345011" w:rsidP="00345011">
          <w:pPr>
            <w:pStyle w:val="Bibliography"/>
            <w:rPr>
              <w:noProof/>
            </w:rPr>
          </w:pPr>
          <w:r>
            <w:rPr>
              <w:b/>
              <w:bCs/>
              <w:noProof/>
            </w:rPr>
            <w:lastRenderedPageBreak/>
            <w:t>Patro, Tomáš. 2017.</w:t>
          </w:r>
          <w:r>
            <w:rPr>
              <w:noProof/>
            </w:rPr>
            <w:t xml:space="preserve"> BudFIT. [Online] 15. 10 2017. [Dátum: 3. 1 2022.] https://casopis.fit.cvut.cz/technologie/umela-inteligencia-ako-funguje-preco-dobre-sa-nu-zaujimat/.</w:t>
          </w:r>
        </w:p>
        <w:p w14:paraId="1B236481" w14:textId="77777777" w:rsidR="00345011" w:rsidRDefault="00345011" w:rsidP="00345011">
          <w:pPr>
            <w:pStyle w:val="Bibliography"/>
            <w:rPr>
              <w:noProof/>
            </w:rPr>
          </w:pPr>
          <w:r>
            <w:rPr>
              <w:b/>
              <w:bCs/>
              <w:noProof/>
            </w:rPr>
            <w:t>Prabhakaran, Selva. 2021.</w:t>
          </w:r>
          <w:r>
            <w:rPr>
              <w:noProof/>
            </w:rPr>
            <w:t xml:space="preserve"> machine learning plus. [Online] 22. 8 2021. [Dátum: 5. 3 2022.] https://www.machinelearningplus.com/time-series/arima-model-time-series-forecasting-python/.</w:t>
          </w:r>
        </w:p>
        <w:p w14:paraId="37D369FA" w14:textId="77777777" w:rsidR="00345011" w:rsidRDefault="00345011" w:rsidP="00345011">
          <w:pPr>
            <w:pStyle w:val="Bibliography"/>
            <w:rPr>
              <w:noProof/>
            </w:rPr>
          </w:pPr>
          <w:r>
            <w:rPr>
              <w:b/>
              <w:bCs/>
              <w:noProof/>
            </w:rPr>
            <w:t>PyFlux. 2016.</w:t>
          </w:r>
          <w:r>
            <w:rPr>
              <w:noProof/>
            </w:rPr>
            <w:t xml:space="preserve"> PyFlux. [Online] 2016. [Dátum: 5. 3 2022.] https://pyflux.readthedocs.io/en/latest/arima.html.</w:t>
          </w:r>
        </w:p>
        <w:p w14:paraId="44956FBD" w14:textId="77777777" w:rsidR="00345011" w:rsidRDefault="00345011" w:rsidP="00345011">
          <w:pPr>
            <w:pStyle w:val="Bibliography"/>
            <w:rPr>
              <w:noProof/>
            </w:rPr>
          </w:pPr>
          <w:r>
            <w:rPr>
              <w:b/>
              <w:bCs/>
              <w:noProof/>
            </w:rPr>
            <w:t>—. 2016.</w:t>
          </w:r>
          <w:r>
            <w:rPr>
              <w:noProof/>
            </w:rPr>
            <w:t xml:space="preserve"> PyFlux. [Online] 2016. [Dátum: 5. 3 2022.] https://pyflux.readthedocs.io/en/latest/arimax.html.</w:t>
          </w:r>
        </w:p>
        <w:p w14:paraId="33EC9049" w14:textId="77777777" w:rsidR="00345011" w:rsidRDefault="00345011" w:rsidP="00345011">
          <w:pPr>
            <w:pStyle w:val="Bibliography"/>
            <w:rPr>
              <w:noProof/>
            </w:rPr>
          </w:pPr>
          <w:r>
            <w:rPr>
              <w:b/>
              <w:bCs/>
              <w:noProof/>
            </w:rPr>
            <w:t>Río, Rafael del. 2018.</w:t>
          </w:r>
          <w:r>
            <w:rPr>
              <w:noProof/>
            </w:rPr>
            <w:t xml:space="preserve"> A simple example of visualizing gradient boosting. [Online] 2018. [Dátum: 14. 12 2021.] https://www.researchgate.net/figure/A-simple-example-of-visualizing-gradient-boosting_fig5_326379229.</w:t>
          </w:r>
        </w:p>
        <w:p w14:paraId="15680635" w14:textId="77777777" w:rsidR="00345011" w:rsidRDefault="00345011" w:rsidP="00345011">
          <w:pPr>
            <w:pStyle w:val="Bibliography"/>
            <w:rPr>
              <w:noProof/>
            </w:rPr>
          </w:pPr>
          <w:r>
            <w:rPr>
              <w:b/>
              <w:bCs/>
              <w:noProof/>
            </w:rPr>
            <w:t>T. Baldigara, M. Mamula. 2015.</w:t>
          </w:r>
          <w:r>
            <w:rPr>
              <w:noProof/>
            </w:rPr>
            <w:t xml:space="preserve"> Modelling International Tourism Demand Using Seasonal Arima Models. [Online] 2015. [Dátum: 6. 3 2022.] https://hrcak.srce.hr/file/206819. 21.</w:t>
          </w:r>
        </w:p>
        <w:p w14:paraId="52C2CFE2" w14:textId="42578671" w:rsidR="00345011" w:rsidRDefault="00345011" w:rsidP="00345011">
          <w:pPr>
            <w:pStyle w:val="Bibliography"/>
            <w:rPr>
              <w:noProof/>
            </w:rPr>
          </w:pPr>
          <w:r>
            <w:rPr>
              <w:b/>
              <w:bCs/>
              <w:noProof/>
            </w:rPr>
            <w:t>Tianqi Chen, Carlos Guestrin. 2016.</w:t>
          </w:r>
          <w:r>
            <w:rPr>
              <w:noProof/>
            </w:rPr>
            <w:t xml:space="preserve"> XGBoost: A Scalable Tree Boosting System. [Online] 2016. [Dátum: 14. 12 2021.] https://arxiv.org/abs/1603.02754.</w:t>
          </w:r>
        </w:p>
        <w:p w14:paraId="32CD6356" w14:textId="6AC82041" w:rsidR="007A51EA" w:rsidRDefault="00B97C02" w:rsidP="007A51EA">
          <w:pPr>
            <w:rPr>
              <w:sz w:val="24"/>
              <w:szCs w:val="24"/>
              <w:lang w:val="en-US" w:eastAsia="sk-SK"/>
            </w:rPr>
          </w:pPr>
          <w:r>
            <w:rPr>
              <w:b/>
              <w:bCs/>
              <w:noProof/>
            </w:rPr>
            <w:t xml:space="preserve">2022 </w:t>
          </w:r>
          <w:r w:rsidRPr="00B97C02">
            <w:rPr>
              <w:b/>
              <w:bCs/>
              <w:noProof/>
            </w:rPr>
            <w:t>Algoritmus SVM</w:t>
          </w:r>
          <w:r>
            <w:rPr>
              <w:b/>
              <w:bCs/>
              <w:noProof/>
            </w:rPr>
            <w:t>.</w:t>
          </w:r>
          <w:r w:rsidRPr="00B97C02">
            <w:rPr>
              <w:sz w:val="24"/>
              <w:szCs w:val="24"/>
              <w:lang w:val="en-US" w:eastAsia="sk-SK"/>
            </w:rPr>
            <w:t xml:space="preserve"> [</w:t>
          </w:r>
          <w:r w:rsidRPr="00B97C02">
            <w:rPr>
              <w:sz w:val="24"/>
              <w:szCs w:val="24"/>
              <w:lang w:eastAsia="sk-SK"/>
            </w:rPr>
            <w:t>Dátum: 13. 3. 2022</w:t>
          </w:r>
          <w:r w:rsidRPr="00B97C02">
            <w:rPr>
              <w:sz w:val="24"/>
              <w:szCs w:val="24"/>
              <w:lang w:val="en-US" w:eastAsia="sk-SK"/>
            </w:rPr>
            <w:t>] https://sk.education-wiki.com/4245111-svm-algorithm</w:t>
          </w:r>
        </w:p>
        <w:p w14:paraId="35517CE4" w14:textId="4A7CACA7" w:rsidR="00B3561E" w:rsidRDefault="00324DD5" w:rsidP="007A51EA">
          <w:pPr>
            <w:rPr>
              <w:sz w:val="24"/>
              <w:szCs w:val="24"/>
              <w:lang w:val="en-US" w:eastAsia="sk-SK"/>
            </w:rPr>
          </w:pPr>
          <w:r w:rsidRPr="00324DD5">
            <w:rPr>
              <w:b/>
              <w:bCs/>
              <w:sz w:val="24"/>
              <w:szCs w:val="24"/>
              <w:lang w:val="en-US" w:eastAsia="sk-SK"/>
            </w:rPr>
            <w:t>CJ Carey, Yuan Tang, William de Vazelhes, Aurélien Bellet and Nathalie Vauquier</w:t>
          </w:r>
          <w:r>
            <w:rPr>
              <w:b/>
              <w:bCs/>
              <w:sz w:val="24"/>
              <w:szCs w:val="24"/>
              <w:lang w:val="en-US" w:eastAsia="sk-SK"/>
            </w:rPr>
            <w:t>.</w:t>
          </w:r>
          <w:r>
            <w:rPr>
              <w:sz w:val="24"/>
              <w:szCs w:val="24"/>
              <w:lang w:val="en-US" w:eastAsia="sk-SK"/>
            </w:rPr>
            <w:t xml:space="preserve"> </w:t>
          </w:r>
          <w:r w:rsidRPr="00324DD5">
            <w:rPr>
              <w:b/>
              <w:bCs/>
              <w:sz w:val="24"/>
              <w:szCs w:val="24"/>
              <w:lang w:val="en-US" w:eastAsia="sk-SK"/>
            </w:rPr>
            <w:t>2015-2020</w:t>
          </w:r>
          <w:r>
            <w:rPr>
              <w:sz w:val="24"/>
              <w:szCs w:val="24"/>
              <w:lang w:val="en-US" w:eastAsia="sk-SK"/>
            </w:rPr>
            <w:t xml:space="preserve">. </w:t>
          </w:r>
          <w:r w:rsidRPr="00324DD5">
            <w:rPr>
              <w:sz w:val="24"/>
              <w:szCs w:val="24"/>
              <w:lang w:val="en-US" w:eastAsia="sk-SK"/>
            </w:rPr>
            <w:t>metric-learn</w:t>
          </w:r>
          <w:r>
            <w:rPr>
              <w:sz w:val="24"/>
              <w:szCs w:val="24"/>
              <w:lang w:val="en-US" w:eastAsia="sk-SK"/>
            </w:rPr>
            <w:t xml:space="preserve"> [Online] 2015</w:t>
          </w:r>
          <w:r w:rsidRPr="00B97C02">
            <w:rPr>
              <w:sz w:val="24"/>
              <w:szCs w:val="24"/>
              <w:lang w:val="en-US" w:eastAsia="sk-SK"/>
            </w:rPr>
            <w:t xml:space="preserve"> </w:t>
          </w:r>
          <w:r w:rsidR="00B3561E" w:rsidRPr="00B97C02">
            <w:rPr>
              <w:sz w:val="24"/>
              <w:szCs w:val="24"/>
              <w:lang w:val="en-US" w:eastAsia="sk-SK"/>
            </w:rPr>
            <w:t>[</w:t>
          </w:r>
          <w:r w:rsidR="00B3561E" w:rsidRPr="00B97C02">
            <w:rPr>
              <w:sz w:val="24"/>
              <w:szCs w:val="24"/>
              <w:lang w:eastAsia="sk-SK"/>
            </w:rPr>
            <w:t>Dátum: 13. 3. 2022</w:t>
          </w:r>
          <w:r w:rsidR="00B3561E" w:rsidRPr="00B97C02">
            <w:rPr>
              <w:sz w:val="24"/>
              <w:szCs w:val="24"/>
              <w:lang w:val="en-US" w:eastAsia="sk-SK"/>
            </w:rPr>
            <w:t>]</w:t>
          </w:r>
          <w:r w:rsidR="00B3561E">
            <w:rPr>
              <w:sz w:val="24"/>
              <w:szCs w:val="24"/>
              <w:lang w:val="en-US" w:eastAsia="sk-SK"/>
            </w:rPr>
            <w:t xml:space="preserve"> </w:t>
          </w:r>
          <w:r w:rsidR="00B3561E" w:rsidRPr="00B3561E">
            <w:rPr>
              <w:sz w:val="24"/>
              <w:szCs w:val="24"/>
              <w:lang w:val="en-US" w:eastAsia="sk-SK"/>
            </w:rPr>
            <w:t>http://contrib.scikit-learn.org/metric-learn/introduction.html</w:t>
          </w:r>
        </w:p>
        <w:p w14:paraId="3373C004" w14:textId="7126BE9A" w:rsidR="00B3561E" w:rsidRDefault="00324DD5" w:rsidP="007A51EA">
          <w:pPr>
            <w:rPr>
              <w:sz w:val="24"/>
              <w:szCs w:val="24"/>
              <w:lang w:val="en-US" w:eastAsia="sk-SK"/>
            </w:rPr>
          </w:pPr>
          <w:r w:rsidRPr="00324DD5">
            <w:rPr>
              <w:b/>
              <w:bCs/>
              <w:sz w:val="24"/>
              <w:szCs w:val="24"/>
              <w:lang w:val="en-US" w:eastAsia="sk-SK"/>
            </w:rPr>
            <w:t>Bradford (Lynch) Levy</w:t>
          </w:r>
          <w:r w:rsidR="003C2ABA">
            <w:rPr>
              <w:b/>
              <w:bCs/>
              <w:sz w:val="24"/>
              <w:szCs w:val="24"/>
              <w:lang w:val="en-US" w:eastAsia="sk-SK"/>
            </w:rPr>
            <w:t xml:space="preserve">. </w:t>
          </w:r>
          <w:r w:rsidR="003C2ABA" w:rsidRPr="003C2ABA">
            <w:rPr>
              <w:b/>
              <w:bCs/>
              <w:sz w:val="24"/>
              <w:szCs w:val="24"/>
              <w:lang w:val="en-US" w:eastAsia="sk-SK"/>
            </w:rPr>
            <w:t>2015</w:t>
          </w:r>
          <w:r w:rsidR="003C2ABA">
            <w:rPr>
              <w:b/>
              <w:bCs/>
              <w:sz w:val="24"/>
              <w:szCs w:val="24"/>
              <w:lang w:val="en-US" w:eastAsia="sk-SK"/>
            </w:rPr>
            <w:t>.</w:t>
          </w:r>
          <w:r w:rsidRPr="00324DD5">
            <w:rPr>
              <w:b/>
              <w:bCs/>
              <w:sz w:val="24"/>
              <w:szCs w:val="24"/>
              <w:lang w:val="en-US" w:eastAsia="sk-SK"/>
            </w:rPr>
            <w:t xml:space="preserve"> </w:t>
          </w:r>
          <w:r w:rsidRPr="00324DD5">
            <w:rPr>
              <w:sz w:val="24"/>
              <w:szCs w:val="24"/>
              <w:lang w:val="en-US" w:eastAsia="sk-SK"/>
            </w:rPr>
            <w:t>Investment Portfolio Optimization</w:t>
          </w:r>
          <w:r>
            <w:rPr>
              <w:sz w:val="24"/>
              <w:szCs w:val="24"/>
              <w:lang w:val="en-US" w:eastAsia="sk-SK"/>
            </w:rPr>
            <w:t xml:space="preserve">. [Online] </w:t>
          </w:r>
          <w:r w:rsidR="003C2ABA" w:rsidRPr="003C2ABA">
            <w:rPr>
              <w:sz w:val="24"/>
              <w:szCs w:val="24"/>
              <w:lang w:val="en-US" w:eastAsia="sk-SK"/>
            </w:rPr>
            <w:t xml:space="preserve">2013 - 2022. </w:t>
          </w:r>
          <w:r w:rsidR="00B3561E" w:rsidRPr="00B97C02">
            <w:rPr>
              <w:sz w:val="24"/>
              <w:szCs w:val="24"/>
              <w:lang w:val="en-US" w:eastAsia="sk-SK"/>
            </w:rPr>
            <w:t>[</w:t>
          </w:r>
          <w:r w:rsidR="00B3561E" w:rsidRPr="00B97C02">
            <w:rPr>
              <w:sz w:val="24"/>
              <w:szCs w:val="24"/>
              <w:lang w:eastAsia="sk-SK"/>
            </w:rPr>
            <w:t>Dátum: 13. 3. 2022</w:t>
          </w:r>
          <w:r w:rsidR="00B3561E" w:rsidRPr="00B97C02">
            <w:rPr>
              <w:sz w:val="24"/>
              <w:szCs w:val="24"/>
              <w:lang w:val="en-US" w:eastAsia="sk-SK"/>
            </w:rPr>
            <w:t>]</w:t>
          </w:r>
          <w:r w:rsidR="003C2ABA">
            <w:rPr>
              <w:sz w:val="24"/>
              <w:szCs w:val="24"/>
              <w:lang w:val="en-US" w:eastAsia="sk-SK"/>
            </w:rPr>
            <w:t xml:space="preserve"> </w:t>
          </w:r>
          <w:r w:rsidRPr="00324DD5">
            <w:rPr>
              <w:sz w:val="24"/>
              <w:szCs w:val="24"/>
              <w:lang w:val="en-US" w:eastAsia="sk-SK"/>
            </w:rPr>
            <w:t>http://www.bradfordlynch.com/blog/2015/12/04/InvestmentPortfolioOptimization.html</w:t>
          </w:r>
        </w:p>
        <w:p w14:paraId="4CDC0A47" w14:textId="6748D6DA" w:rsidR="00B3561E" w:rsidRDefault="003C2ABA" w:rsidP="007A51EA">
          <w:pPr>
            <w:rPr>
              <w:sz w:val="24"/>
              <w:szCs w:val="24"/>
              <w:lang w:val="en-US" w:eastAsia="sk-SK"/>
            </w:rPr>
          </w:pPr>
          <w:r w:rsidRPr="003C2ABA">
            <w:rPr>
              <w:b/>
              <w:bCs/>
              <w:sz w:val="24"/>
              <w:szCs w:val="24"/>
              <w:lang w:val="en-US" w:eastAsia="sk-SK"/>
            </w:rPr>
            <w:t>Wikipedia</w:t>
          </w:r>
          <w:r>
            <w:rPr>
              <w:b/>
              <w:bCs/>
              <w:sz w:val="24"/>
              <w:szCs w:val="24"/>
              <w:lang w:val="en-US" w:eastAsia="sk-SK"/>
            </w:rPr>
            <w:t>.</w:t>
          </w:r>
          <w:r>
            <w:rPr>
              <w:sz w:val="24"/>
              <w:szCs w:val="24"/>
              <w:lang w:val="en-US" w:eastAsia="sk-SK"/>
            </w:rPr>
            <w:t xml:space="preserve"> </w:t>
          </w:r>
          <w:r w:rsidRPr="003C2ABA">
            <w:rPr>
              <w:b/>
              <w:bCs/>
              <w:sz w:val="24"/>
              <w:szCs w:val="24"/>
              <w:lang w:val="en-US" w:eastAsia="sk-SK"/>
            </w:rPr>
            <w:t>2021</w:t>
          </w:r>
          <w:r>
            <w:rPr>
              <w:b/>
              <w:bCs/>
              <w:sz w:val="24"/>
              <w:szCs w:val="24"/>
              <w:lang w:val="en-US" w:eastAsia="sk-SK"/>
            </w:rPr>
            <w:t xml:space="preserve">. </w:t>
          </w:r>
          <w:r w:rsidRPr="003C2ABA">
            <w:rPr>
              <w:sz w:val="24"/>
              <w:szCs w:val="24"/>
              <w:lang w:val="en-US" w:eastAsia="sk-SK"/>
            </w:rPr>
            <w:t>Portfolio optimization</w:t>
          </w:r>
          <w:r>
            <w:rPr>
              <w:b/>
              <w:bCs/>
              <w:sz w:val="24"/>
              <w:szCs w:val="24"/>
              <w:lang w:val="en-US" w:eastAsia="sk-SK"/>
            </w:rPr>
            <w:t xml:space="preserve"> </w:t>
          </w:r>
          <w:r w:rsidRPr="003C2ABA">
            <w:rPr>
              <w:sz w:val="24"/>
              <w:szCs w:val="24"/>
              <w:lang w:val="en-US" w:eastAsia="sk-SK"/>
            </w:rPr>
            <w:t>[</w:t>
          </w:r>
          <w:r>
            <w:rPr>
              <w:sz w:val="24"/>
              <w:szCs w:val="24"/>
              <w:lang w:val="en-US" w:eastAsia="sk-SK"/>
            </w:rPr>
            <w:t>Online</w:t>
          </w:r>
          <w:r w:rsidRPr="003C2ABA">
            <w:rPr>
              <w:sz w:val="24"/>
              <w:szCs w:val="24"/>
              <w:lang w:val="en-US" w:eastAsia="sk-SK"/>
            </w:rPr>
            <w:t xml:space="preserve">] </w:t>
          </w:r>
          <w:r w:rsidR="00B3561E" w:rsidRPr="00B97C02">
            <w:rPr>
              <w:sz w:val="24"/>
              <w:szCs w:val="24"/>
              <w:lang w:val="en-US" w:eastAsia="sk-SK"/>
            </w:rPr>
            <w:t>[</w:t>
          </w:r>
          <w:r w:rsidR="00B3561E" w:rsidRPr="00B97C02">
            <w:rPr>
              <w:sz w:val="24"/>
              <w:szCs w:val="24"/>
              <w:lang w:eastAsia="sk-SK"/>
            </w:rPr>
            <w:t>Dátum: 13. 3. 2022</w:t>
          </w:r>
          <w:r w:rsidR="00B3561E" w:rsidRPr="00B97C02">
            <w:rPr>
              <w:sz w:val="24"/>
              <w:szCs w:val="24"/>
              <w:lang w:val="en-US" w:eastAsia="sk-SK"/>
            </w:rPr>
            <w:t>]</w:t>
          </w:r>
          <w:r>
            <w:rPr>
              <w:sz w:val="24"/>
              <w:szCs w:val="24"/>
              <w:lang w:val="en-US" w:eastAsia="sk-SK"/>
            </w:rPr>
            <w:t xml:space="preserve"> </w:t>
          </w:r>
          <w:r w:rsidRPr="003C2ABA">
            <w:rPr>
              <w:sz w:val="24"/>
              <w:szCs w:val="24"/>
              <w:lang w:val="en-US" w:eastAsia="sk-SK"/>
            </w:rPr>
            <w:t>https://en.wikipedia.org/wiki/Portfolio_optimization</w:t>
          </w:r>
        </w:p>
        <w:p w14:paraId="60DE7646" w14:textId="3C718F23" w:rsidR="005712C4" w:rsidRPr="00036A90" w:rsidRDefault="005712C4" w:rsidP="005712C4">
          <w:pPr>
            <w:rPr>
              <w:sz w:val="24"/>
              <w:szCs w:val="24"/>
            </w:rPr>
          </w:pPr>
          <w:r>
            <w:rPr>
              <w:b/>
              <w:bCs/>
            </w:rPr>
            <w:fldChar w:fldCharType="end"/>
          </w:r>
          <w:proofErr w:type="spellStart"/>
          <w:r w:rsidR="003C2ABA" w:rsidRPr="003C2ABA">
            <w:rPr>
              <w:b/>
              <w:bCs/>
              <w:sz w:val="24"/>
              <w:szCs w:val="24"/>
            </w:rPr>
            <w:t>Jason</w:t>
          </w:r>
          <w:proofErr w:type="spellEnd"/>
          <w:r w:rsidR="003C2ABA" w:rsidRPr="003C2ABA">
            <w:rPr>
              <w:b/>
              <w:bCs/>
              <w:sz w:val="24"/>
              <w:szCs w:val="24"/>
            </w:rPr>
            <w:t xml:space="preserve"> </w:t>
          </w:r>
          <w:proofErr w:type="spellStart"/>
          <w:r w:rsidR="003C2ABA" w:rsidRPr="003C2ABA">
            <w:rPr>
              <w:b/>
              <w:bCs/>
              <w:sz w:val="24"/>
              <w:szCs w:val="24"/>
            </w:rPr>
            <w:t>Brownle</w:t>
          </w:r>
          <w:proofErr w:type="spellEnd"/>
          <w:r w:rsidR="003C2ABA">
            <w:rPr>
              <w:b/>
              <w:bCs/>
              <w:sz w:val="24"/>
              <w:szCs w:val="24"/>
            </w:rPr>
            <w:t>.</w:t>
          </w:r>
          <w:r w:rsidR="003C2ABA" w:rsidRPr="003C2ABA">
            <w:rPr>
              <w:b/>
              <w:bCs/>
              <w:sz w:val="24"/>
              <w:szCs w:val="24"/>
            </w:rPr>
            <w:t xml:space="preserve"> 2020</w:t>
          </w:r>
          <w:r w:rsidR="003C2ABA">
            <w:rPr>
              <w:b/>
              <w:bCs/>
              <w:sz w:val="24"/>
              <w:szCs w:val="24"/>
            </w:rPr>
            <w:t xml:space="preserve">. </w:t>
          </w:r>
          <w:proofErr w:type="spellStart"/>
          <w:r w:rsidR="003C2ABA" w:rsidRPr="003C2ABA">
            <w:rPr>
              <w:sz w:val="24"/>
              <w:szCs w:val="24"/>
            </w:rPr>
            <w:t>How</w:t>
          </w:r>
          <w:proofErr w:type="spellEnd"/>
          <w:r w:rsidR="003C2ABA" w:rsidRPr="003C2ABA">
            <w:rPr>
              <w:sz w:val="24"/>
              <w:szCs w:val="24"/>
            </w:rPr>
            <w:t xml:space="preserve"> to </w:t>
          </w:r>
          <w:proofErr w:type="spellStart"/>
          <w:r w:rsidR="003C2ABA" w:rsidRPr="003C2ABA">
            <w:rPr>
              <w:sz w:val="24"/>
              <w:szCs w:val="24"/>
            </w:rPr>
            <w:t>Develop</w:t>
          </w:r>
          <w:proofErr w:type="spellEnd"/>
          <w:r w:rsidR="003C2ABA" w:rsidRPr="003C2ABA">
            <w:rPr>
              <w:sz w:val="24"/>
              <w:szCs w:val="24"/>
            </w:rPr>
            <w:t xml:space="preserve"> </w:t>
          </w:r>
          <w:proofErr w:type="spellStart"/>
          <w:r w:rsidR="003C2ABA" w:rsidRPr="003C2ABA">
            <w:rPr>
              <w:sz w:val="24"/>
              <w:szCs w:val="24"/>
            </w:rPr>
            <w:t>Elastic</w:t>
          </w:r>
          <w:proofErr w:type="spellEnd"/>
          <w:r w:rsidR="003C2ABA" w:rsidRPr="003C2ABA">
            <w:rPr>
              <w:sz w:val="24"/>
              <w:szCs w:val="24"/>
            </w:rPr>
            <w:t xml:space="preserve"> Net </w:t>
          </w:r>
          <w:proofErr w:type="spellStart"/>
          <w:r w:rsidR="003C2ABA" w:rsidRPr="003C2ABA">
            <w:rPr>
              <w:sz w:val="24"/>
              <w:szCs w:val="24"/>
            </w:rPr>
            <w:t>Regression</w:t>
          </w:r>
          <w:proofErr w:type="spellEnd"/>
          <w:r w:rsidR="003C2ABA" w:rsidRPr="003C2ABA">
            <w:rPr>
              <w:sz w:val="24"/>
              <w:szCs w:val="24"/>
            </w:rPr>
            <w:t xml:space="preserve"> </w:t>
          </w:r>
          <w:proofErr w:type="spellStart"/>
          <w:r w:rsidR="003C2ABA" w:rsidRPr="003C2ABA">
            <w:rPr>
              <w:sz w:val="24"/>
              <w:szCs w:val="24"/>
            </w:rPr>
            <w:t>Models</w:t>
          </w:r>
          <w:proofErr w:type="spellEnd"/>
          <w:r w:rsidR="003C2ABA" w:rsidRPr="003C2ABA">
            <w:rPr>
              <w:sz w:val="24"/>
              <w:szCs w:val="24"/>
            </w:rPr>
            <w:t xml:space="preserve"> in </w:t>
          </w:r>
          <w:proofErr w:type="spellStart"/>
          <w:r w:rsidR="003C2ABA" w:rsidRPr="003C2ABA">
            <w:rPr>
              <w:sz w:val="24"/>
              <w:szCs w:val="24"/>
            </w:rPr>
            <w:t>Python</w:t>
          </w:r>
          <w:proofErr w:type="spellEnd"/>
          <w:r w:rsidR="003C2ABA">
            <w:rPr>
              <w:sz w:val="24"/>
              <w:szCs w:val="24"/>
            </w:rPr>
            <w:t xml:space="preserve">. </w:t>
          </w:r>
          <w:r w:rsidR="003C2ABA">
            <w:rPr>
              <w:sz w:val="24"/>
              <w:szCs w:val="24"/>
              <w:lang w:val="en-US"/>
            </w:rPr>
            <w:t xml:space="preserve">[Online] 2020-2022 </w:t>
          </w:r>
          <w:r w:rsidR="003C2ABA" w:rsidRPr="00B97C02">
            <w:rPr>
              <w:sz w:val="24"/>
              <w:szCs w:val="24"/>
              <w:lang w:val="en-US" w:eastAsia="sk-SK"/>
            </w:rPr>
            <w:t>[</w:t>
          </w:r>
          <w:r w:rsidR="003C2ABA" w:rsidRPr="00B97C02">
            <w:rPr>
              <w:sz w:val="24"/>
              <w:szCs w:val="24"/>
              <w:lang w:eastAsia="sk-SK"/>
            </w:rPr>
            <w:t>Dátum: 13. 3. 2022</w:t>
          </w:r>
          <w:r w:rsidR="003C2ABA" w:rsidRPr="00B97C02">
            <w:rPr>
              <w:sz w:val="24"/>
              <w:szCs w:val="24"/>
              <w:lang w:val="en-US" w:eastAsia="sk-SK"/>
            </w:rPr>
            <w:t>]</w:t>
          </w:r>
          <w:r w:rsidR="00036A90">
            <w:rPr>
              <w:sz w:val="24"/>
              <w:szCs w:val="24"/>
            </w:rPr>
            <w:t xml:space="preserve"> </w:t>
          </w:r>
          <w:r w:rsidR="00036A90" w:rsidRPr="00036A90">
            <w:rPr>
              <w:sz w:val="24"/>
              <w:szCs w:val="24"/>
            </w:rPr>
            <w:t>https://machinelearningmastery.com/elastic-net-regression-in-python/</w:t>
          </w:r>
        </w:p>
      </w:sdtContent>
    </w:sdt>
    <w:p w14:paraId="7D85C71C" w14:textId="6A1C2072" w:rsidR="00E34E48" w:rsidRPr="00147150" w:rsidRDefault="00E34E48" w:rsidP="00147150">
      <w:pPr>
        <w:rPr>
          <w:rFonts w:ascii="Times New Roman" w:hAnsi="Times New Roman" w:cs="Times New Roman"/>
          <w:sz w:val="24"/>
          <w:szCs w:val="32"/>
        </w:rPr>
      </w:pPr>
    </w:p>
    <w:sectPr w:rsidR="00E34E48" w:rsidRPr="00147150" w:rsidSect="00882EF0">
      <w:footerReference w:type="default" r:id="rId50"/>
      <w:pgSz w:w="11906" w:h="16838" w:code="9"/>
      <w:pgMar w:top="1701" w:right="1418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9895F8" w14:textId="77777777" w:rsidR="00344827" w:rsidRDefault="00344827" w:rsidP="00C546A9">
      <w:pPr>
        <w:spacing w:after="0" w:line="240" w:lineRule="auto"/>
      </w:pPr>
      <w:r>
        <w:separator/>
      </w:r>
    </w:p>
  </w:endnote>
  <w:endnote w:type="continuationSeparator" w:id="0">
    <w:p w14:paraId="6ED73A4D" w14:textId="77777777" w:rsidR="00344827" w:rsidRDefault="00344827" w:rsidP="00C54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030B5" w14:textId="24F20D96" w:rsidR="00870222" w:rsidRPr="004B2C4C" w:rsidRDefault="00870222" w:rsidP="009F7E48">
    <w:pPr>
      <w:pStyle w:val="Zakladny"/>
      <w:rPr>
        <w:rStyle w:val="ObalChar"/>
      </w:rPr>
    </w:pPr>
    <w:r>
      <w:rPr>
        <w:noProof/>
        <w:lang w:eastAsia="sk-SK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5D03BCB1" wp14:editId="5133CF95">
              <wp:simplePos x="0" y="0"/>
              <wp:positionH relativeFrom="margin">
                <wp:posOffset>-1833</wp:posOffset>
              </wp:positionH>
              <wp:positionV relativeFrom="paragraph">
                <wp:posOffset>-1627290</wp:posOffset>
              </wp:positionV>
              <wp:extent cx="3752490" cy="1942165"/>
              <wp:effectExtent l="0" t="0" r="635" b="127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2490" cy="19421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rPr>
                              <w:rStyle w:val="obal3Char"/>
                              <w:b/>
                            </w:rPr>
                            <w:id w:val="-850565313"/>
                          </w:sdtPr>
                          <w:sdtEndPr>
                            <w:rPr>
                              <w:rStyle w:val="DefaultParagraphFont"/>
                              <w:b w:val="0"/>
                            </w:rPr>
                          </w:sdtEndPr>
                          <w:sdtContent>
                            <w:p w14:paraId="275181B6" w14:textId="718140B1" w:rsidR="009F2352" w:rsidRDefault="009F2352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Filip Frank</w:t>
                              </w:r>
                            </w:p>
                            <w:p w14:paraId="1F99E5F1" w14:textId="4F6F6051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Marek Kačmár</w:t>
                              </w:r>
                            </w:p>
                            <w:p w14:paraId="06F452D8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Viet Quoc Le</w:t>
                              </w:r>
                            </w:p>
                            <w:p w14:paraId="73814AEE" w14:textId="77777777" w:rsidR="009F2352" w:rsidRP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Juraj Puszter</w:t>
                              </w:r>
                            </w:p>
                            <w:p w14:paraId="34CFEA15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Tomáš Singhofer</w:t>
                              </w:r>
                            </w:p>
                            <w:p w14:paraId="252F2B59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Branislav Šipula</w:t>
                              </w:r>
                            </w:p>
                            <w:p w14:paraId="23BFBAFA" w14:textId="77777777" w:rsidR="00A31091" w:rsidRDefault="00882EF0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Adam Vozár</w:t>
                              </w:r>
                            </w:p>
                            <w:p w14:paraId="53E6D014" w14:textId="77777777" w:rsidR="00A31091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</w:p>
                            <w:p w14:paraId="6040CB83" w14:textId="64E87EF7" w:rsidR="00882EF0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Zadávateľ: MUDr. Veronika Kurilová, PhD.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03BCB1" id="_x0000_t202" coordsize="21600,21600" o:spt="202" path="m,l,21600r21600,l21600,xe">
              <v:stroke joinstyle="miter"/>
              <v:path gradientshapeok="t" o:connecttype="rect"/>
            </v:shapetype>
            <v:shape id="_x0000_s1043" type="#_x0000_t202" style="position:absolute;left:0;text-align:left;margin-left:-.15pt;margin-top:-128.15pt;width:295.45pt;height:152.9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" stroked="f">
              <v:textbox>
                <w:txbxContent>
                  <w:sdt>
                    <w:sdtPr>
                      <w:rPr>
                        <w:rStyle w:val="obal3Char"/>
                        <w:b/>
                      </w:rPr>
                      <w:id w:val="-850565313"/>
                    </w:sdtPr>
                    <w:sdtEndPr>
                      <w:rPr>
                        <w:rStyle w:val="DefaultParagraphFont"/>
                        <w:b w:val="0"/>
                      </w:rPr>
                    </w:sdtEndPr>
                    <w:sdtContent>
                      <w:p w14:paraId="275181B6" w14:textId="718140B1" w:rsidR="009F2352" w:rsidRDefault="009F2352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Filip Frank</w:t>
                        </w:r>
                      </w:p>
                      <w:p w14:paraId="1F99E5F1" w14:textId="4F6F6051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Marek Kačmár</w:t>
                        </w:r>
                      </w:p>
                      <w:p w14:paraId="06F452D8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Viet Quoc Le</w:t>
                        </w:r>
                      </w:p>
                      <w:p w14:paraId="73814AEE" w14:textId="77777777" w:rsidR="009F2352" w:rsidRP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Juraj Puszter</w:t>
                        </w:r>
                      </w:p>
                      <w:p w14:paraId="34CFEA15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Tomáš Singhofer</w:t>
                        </w:r>
                      </w:p>
                      <w:p w14:paraId="252F2B59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Branislav Šipula</w:t>
                        </w:r>
                      </w:p>
                      <w:p w14:paraId="23BFBAFA" w14:textId="77777777" w:rsidR="00A31091" w:rsidRDefault="00882EF0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Adam Vozár</w:t>
                        </w:r>
                      </w:p>
                      <w:p w14:paraId="53E6D014" w14:textId="77777777" w:rsidR="00A31091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</w:p>
                      <w:p w14:paraId="6040CB83" w14:textId="64E87EF7" w:rsidR="00882EF0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Zadávateľ: MUDr. Veronika Kurilová, PhD. </w:t>
                        </w:r>
                      </w:p>
                    </w:sdtContent>
                  </w:sdt>
                </w:txbxContent>
              </v:textbox>
              <w10:wrap anchorx="margin"/>
            </v:shape>
          </w:pict>
        </mc:Fallback>
      </mc:AlternateContent>
    </w:r>
    <w:sdt>
      <w:sdtPr>
        <w:id w:val="-519248352"/>
        <w:placeholder>
          <w:docPart w:val="BC10895BF0BC4C45BD3C2954D2B7E29C"/>
        </w:placeholder>
      </w:sdtPr>
      <w:sdtEndPr>
        <w:rPr>
          <w:rStyle w:val="ObalChar"/>
          <w:b/>
          <w:caps/>
          <w:sz w:val="32"/>
        </w:rPr>
      </w:sdtEndPr>
      <w:sdtContent>
        <w:r w:rsidRPr="004B2C4C">
          <w:rPr>
            <w:rStyle w:val="ObalChar"/>
          </w:rPr>
          <w:fldChar w:fldCharType="begin"/>
        </w:r>
        <w:r w:rsidRPr="004B2C4C">
          <w:rPr>
            <w:rStyle w:val="ObalChar"/>
          </w:rPr>
          <w:instrText xml:space="preserve"> DATE \@ "yyyy" </w:instrText>
        </w:r>
        <w:r w:rsidRPr="004B2C4C">
          <w:rPr>
            <w:rStyle w:val="ObalChar"/>
          </w:rPr>
          <w:fldChar w:fldCharType="separate"/>
        </w:r>
        <w:r w:rsidR="005E7020">
          <w:rPr>
            <w:rStyle w:val="ObalChar"/>
            <w:noProof/>
          </w:rPr>
          <w:t>2022</w:t>
        </w:r>
        <w:r w:rsidRPr="004B2C4C">
          <w:rPr>
            <w:rStyle w:val="ObalChar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F4C8A" w14:textId="3FF0E473" w:rsidR="00870222" w:rsidRDefault="00870222">
    <w:pPr>
      <w:pStyle w:val="Footer"/>
    </w:pPr>
  </w:p>
  <w:p w14:paraId="227844A5" w14:textId="77777777" w:rsidR="00870222" w:rsidRPr="004B2C4C" w:rsidRDefault="00870222" w:rsidP="009F7E48">
    <w:pPr>
      <w:pStyle w:val="Zakladny"/>
      <w:rPr>
        <w:rStyle w:val="ObalChar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65911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AE7B9F" w14:textId="10965A73" w:rsidR="00870222" w:rsidRDefault="0087022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</w:t>
        </w:r>
        <w:r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14:paraId="65C96F1B" w14:textId="77777777" w:rsidR="00870222" w:rsidRPr="004B2C4C" w:rsidRDefault="00870222" w:rsidP="009F7E48">
    <w:pPr>
      <w:pStyle w:val="Zakladny"/>
      <w:rPr>
        <w:rStyle w:val="ObalCha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701604" w14:textId="77777777" w:rsidR="00344827" w:rsidRDefault="00344827" w:rsidP="00C546A9">
      <w:pPr>
        <w:spacing w:after="0" w:line="240" w:lineRule="auto"/>
      </w:pPr>
      <w:r>
        <w:separator/>
      </w:r>
    </w:p>
  </w:footnote>
  <w:footnote w:type="continuationSeparator" w:id="0">
    <w:p w14:paraId="64F89428" w14:textId="77777777" w:rsidR="00344827" w:rsidRDefault="00344827" w:rsidP="00C546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8042C"/>
    <w:multiLevelType w:val="multilevel"/>
    <w:tmpl w:val="0C764728"/>
    <w:lvl w:ilvl="0">
      <w:start w:val="1"/>
      <w:numFmt w:val="decimal"/>
      <w:lvlText w:val="%1."/>
      <w:lvlJc w:val="left"/>
      <w:pPr>
        <w:ind w:left="1004" w:hanging="360"/>
      </w:pPr>
    </w:lvl>
    <w:lvl w:ilvl="1">
      <w:start w:val="8"/>
      <w:numFmt w:val="decimal"/>
      <w:isLgl/>
      <w:lvlText w:val="%1.%2."/>
      <w:lvlJc w:val="left"/>
      <w:pPr>
        <w:ind w:left="1184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364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."/>
      <w:lvlJc w:val="left"/>
      <w:pPr>
        <w:ind w:left="13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2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2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8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8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44" w:hanging="1800"/>
      </w:pPr>
      <w:rPr>
        <w:rFonts w:hint="default"/>
      </w:rPr>
    </w:lvl>
  </w:abstractNum>
  <w:abstractNum w:abstractNumId="1" w15:restartNumberingAfterBreak="0">
    <w:nsid w:val="042D70D2"/>
    <w:multiLevelType w:val="multilevel"/>
    <w:tmpl w:val="0809001D"/>
    <w:styleLink w:val="CurrentList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7155430"/>
    <w:multiLevelType w:val="hybridMultilevel"/>
    <w:tmpl w:val="052E003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B5C6FCC"/>
    <w:multiLevelType w:val="hybridMultilevel"/>
    <w:tmpl w:val="6D8E6E2A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0E004BBF"/>
    <w:multiLevelType w:val="multilevel"/>
    <w:tmpl w:val="DFEE27C6"/>
    <w:styleLink w:val="CurrentList4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5" w15:restartNumberingAfterBreak="0">
    <w:nsid w:val="104021CA"/>
    <w:multiLevelType w:val="hybridMultilevel"/>
    <w:tmpl w:val="D2EE7192"/>
    <w:lvl w:ilvl="0" w:tplc="92C28C7C">
      <w:start w:val="1"/>
      <w:numFmt w:val="decimal"/>
      <w:lvlText w:val="%1."/>
      <w:lvlJc w:val="left"/>
      <w:pPr>
        <w:ind w:left="704" w:hanging="4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137C3016"/>
    <w:multiLevelType w:val="hybridMultilevel"/>
    <w:tmpl w:val="480EA16A"/>
    <w:lvl w:ilvl="0" w:tplc="E072FC08">
      <w:start w:val="1"/>
      <w:numFmt w:val="bullet"/>
      <w:lvlText w:val=""/>
      <w:lvlJc w:val="left"/>
      <w:pPr>
        <w:ind w:left="2832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7" w15:restartNumberingAfterBreak="0">
    <w:nsid w:val="1A236138"/>
    <w:multiLevelType w:val="multilevel"/>
    <w:tmpl w:val="FBCE97EC"/>
    <w:styleLink w:val="CurrentList3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8" w15:restartNumberingAfterBreak="0">
    <w:nsid w:val="1CB56FEC"/>
    <w:multiLevelType w:val="hybridMultilevel"/>
    <w:tmpl w:val="5784B59A"/>
    <w:lvl w:ilvl="0" w:tplc="D0969DD4">
      <w:start w:val="1"/>
      <w:numFmt w:val="bullet"/>
      <w:lvlText w:val=""/>
      <w:lvlJc w:val="left"/>
      <w:pPr>
        <w:ind w:left="4952" w:hanging="360"/>
      </w:pPr>
      <w:rPr>
        <w:rFonts w:ascii="Symbol" w:hAnsi="Symbol" w:hint="default"/>
      </w:rPr>
    </w:lvl>
    <w:lvl w:ilvl="1" w:tplc="562EA65A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1ED34ADF"/>
    <w:multiLevelType w:val="hybridMultilevel"/>
    <w:tmpl w:val="2446E3F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20505B37"/>
    <w:multiLevelType w:val="hybridMultilevel"/>
    <w:tmpl w:val="36A23910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90D6063A">
      <w:numFmt w:val="bullet"/>
      <w:lvlText w:val="•"/>
      <w:lvlJc w:val="left"/>
      <w:pPr>
        <w:ind w:left="1424" w:hanging="420"/>
      </w:pPr>
      <w:rPr>
        <w:rFonts w:ascii="Times New Roman" w:eastAsiaTheme="minorHAnsi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1" w15:restartNumberingAfterBreak="0">
    <w:nsid w:val="21270E81"/>
    <w:multiLevelType w:val="hybridMultilevel"/>
    <w:tmpl w:val="4162B9AE"/>
    <w:lvl w:ilvl="0" w:tplc="DCEA955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2" w15:restartNumberingAfterBreak="0">
    <w:nsid w:val="231D3671"/>
    <w:multiLevelType w:val="hybridMultilevel"/>
    <w:tmpl w:val="991439CE"/>
    <w:lvl w:ilvl="0" w:tplc="18502E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0A61F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F4FB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AAA29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BCE45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AC89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C8EBC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86EF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2D220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D2D51CE"/>
    <w:multiLevelType w:val="hybridMultilevel"/>
    <w:tmpl w:val="9FE47D70"/>
    <w:lvl w:ilvl="0" w:tplc="D7C2DF8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9D24EF"/>
    <w:multiLevelType w:val="hybridMultilevel"/>
    <w:tmpl w:val="658289D6"/>
    <w:lvl w:ilvl="0" w:tplc="687A8EC6">
      <w:start w:val="1"/>
      <w:numFmt w:val="decimal"/>
      <w:lvlText w:val="%1."/>
      <w:lvlJc w:val="left"/>
      <w:pPr>
        <w:ind w:left="1708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5" w15:restartNumberingAfterBreak="0">
    <w:nsid w:val="329114D3"/>
    <w:multiLevelType w:val="hybridMultilevel"/>
    <w:tmpl w:val="7A6AB724"/>
    <w:lvl w:ilvl="0" w:tplc="70C80CC2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3521040C"/>
    <w:multiLevelType w:val="hybridMultilevel"/>
    <w:tmpl w:val="1DC2DF56"/>
    <w:lvl w:ilvl="0" w:tplc="9B84C1FC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6B616B"/>
    <w:multiLevelType w:val="multilevel"/>
    <w:tmpl w:val="DB1A21C0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pStyle w:val="Nadpis2urovne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pStyle w:val="Nadpis3urovne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pStyle w:val="Nadpis4xx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18" w15:restartNumberingAfterBreak="0">
    <w:nsid w:val="4E217BFD"/>
    <w:multiLevelType w:val="hybridMultilevel"/>
    <w:tmpl w:val="7FA43C4E"/>
    <w:lvl w:ilvl="0" w:tplc="D0969DD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19" w15:restartNumberingAfterBreak="0">
    <w:nsid w:val="4E350D11"/>
    <w:multiLevelType w:val="hybridMultilevel"/>
    <w:tmpl w:val="BBCC0958"/>
    <w:lvl w:ilvl="0" w:tplc="D4C40F26">
      <w:start w:val="1"/>
      <w:numFmt w:val="bullet"/>
      <w:lvlText w:val=""/>
      <w:lvlJc w:val="left"/>
      <w:pPr>
        <w:ind w:left="212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20" w15:restartNumberingAfterBreak="0">
    <w:nsid w:val="53227660"/>
    <w:multiLevelType w:val="hybridMultilevel"/>
    <w:tmpl w:val="315AB1D2"/>
    <w:lvl w:ilvl="0" w:tplc="72F6AD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3C49F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DE23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96468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ED28C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745B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7B055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1C58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A9AEF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5C027966"/>
    <w:multiLevelType w:val="hybridMultilevel"/>
    <w:tmpl w:val="134EF33C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2" w15:restartNumberingAfterBreak="0">
    <w:nsid w:val="5C14376B"/>
    <w:multiLevelType w:val="multilevel"/>
    <w:tmpl w:val="2C92286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6451367D"/>
    <w:multiLevelType w:val="multilevel"/>
    <w:tmpl w:val="FD484CD4"/>
    <w:styleLink w:val="CurrentList5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4" w15:restartNumberingAfterBreak="0">
    <w:nsid w:val="68DA4382"/>
    <w:multiLevelType w:val="hybridMultilevel"/>
    <w:tmpl w:val="AAC49EB2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5" w15:restartNumberingAfterBreak="0">
    <w:nsid w:val="6A21377E"/>
    <w:multiLevelType w:val="hybridMultilevel"/>
    <w:tmpl w:val="2948FB06"/>
    <w:lvl w:ilvl="0" w:tplc="E14E28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7BC7B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AEC6D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8BA36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48E16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EA40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8FC48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4A89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50C04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6C181DA9"/>
    <w:multiLevelType w:val="multilevel"/>
    <w:tmpl w:val="FBCE97EC"/>
    <w:styleLink w:val="CurrentList2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7" w15:restartNumberingAfterBreak="0">
    <w:nsid w:val="731E1D50"/>
    <w:multiLevelType w:val="hybridMultilevel"/>
    <w:tmpl w:val="1294320A"/>
    <w:lvl w:ilvl="0" w:tplc="FFFFFFFF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802A2A18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8" w15:restartNumberingAfterBreak="0">
    <w:nsid w:val="73C05200"/>
    <w:multiLevelType w:val="hybridMultilevel"/>
    <w:tmpl w:val="D59087A6"/>
    <w:lvl w:ilvl="0" w:tplc="8E50244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42550A"/>
    <w:multiLevelType w:val="hybridMultilevel"/>
    <w:tmpl w:val="48AE991A"/>
    <w:lvl w:ilvl="0" w:tplc="802A2A18">
      <w:numFmt w:val="bullet"/>
      <w:lvlText w:val="-"/>
      <w:lvlJc w:val="left"/>
      <w:pPr>
        <w:ind w:left="928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7F0708B1"/>
    <w:multiLevelType w:val="hybridMultilevel"/>
    <w:tmpl w:val="9050C49E"/>
    <w:lvl w:ilvl="0" w:tplc="8EE09062">
      <w:start w:val="1"/>
      <w:numFmt w:val="bullet"/>
      <w:lvlText w:val=""/>
      <w:lvlJc w:val="left"/>
      <w:pPr>
        <w:ind w:left="142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31" w15:restartNumberingAfterBreak="0">
    <w:nsid w:val="7F3D0E9A"/>
    <w:multiLevelType w:val="multilevel"/>
    <w:tmpl w:val="01B87284"/>
    <w:styleLink w:val="CurrentList1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num w:numId="1">
    <w:abstractNumId w:val="22"/>
  </w:num>
  <w:num w:numId="2">
    <w:abstractNumId w:val="17"/>
  </w:num>
  <w:num w:numId="3">
    <w:abstractNumId w:val="10"/>
  </w:num>
  <w:num w:numId="4">
    <w:abstractNumId w:val="31"/>
  </w:num>
  <w:num w:numId="5">
    <w:abstractNumId w:val="17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6"/>
  </w:num>
  <w:num w:numId="7">
    <w:abstractNumId w:val="7"/>
  </w:num>
  <w:num w:numId="8">
    <w:abstractNumId w:val="4"/>
  </w:num>
  <w:num w:numId="9">
    <w:abstractNumId w:val="23"/>
  </w:num>
  <w:num w:numId="10">
    <w:abstractNumId w:val="1"/>
  </w:num>
  <w:num w:numId="11">
    <w:abstractNumId w:val="17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9"/>
  </w:num>
  <w:num w:numId="13">
    <w:abstractNumId w:val="27"/>
  </w:num>
  <w:num w:numId="14">
    <w:abstractNumId w:val="2"/>
  </w:num>
  <w:num w:numId="15">
    <w:abstractNumId w:val="3"/>
  </w:num>
  <w:num w:numId="16">
    <w:abstractNumId w:val="21"/>
  </w:num>
  <w:num w:numId="17">
    <w:abstractNumId w:val="24"/>
  </w:num>
  <w:num w:numId="18">
    <w:abstractNumId w:val="0"/>
  </w:num>
  <w:num w:numId="19">
    <w:abstractNumId w:val="9"/>
  </w:num>
  <w:num w:numId="20">
    <w:abstractNumId w:val="5"/>
  </w:num>
  <w:num w:numId="21">
    <w:abstractNumId w:val="15"/>
  </w:num>
  <w:num w:numId="22">
    <w:abstractNumId w:val="30"/>
  </w:num>
  <w:num w:numId="23">
    <w:abstractNumId w:val="19"/>
  </w:num>
  <w:num w:numId="24">
    <w:abstractNumId w:val="6"/>
  </w:num>
  <w:num w:numId="25">
    <w:abstractNumId w:val="18"/>
  </w:num>
  <w:num w:numId="26">
    <w:abstractNumId w:val="14"/>
  </w:num>
  <w:num w:numId="27">
    <w:abstractNumId w:val="11"/>
  </w:num>
  <w:num w:numId="28">
    <w:abstractNumId w:val="8"/>
  </w:num>
  <w:num w:numId="29">
    <w:abstractNumId w:val="16"/>
  </w:num>
  <w:num w:numId="30">
    <w:abstractNumId w:val="28"/>
  </w:num>
  <w:num w:numId="31">
    <w:abstractNumId w:val="13"/>
  </w:num>
  <w:num w:numId="32">
    <w:abstractNumId w:val="20"/>
  </w:num>
  <w:num w:numId="33">
    <w:abstractNumId w:val="12"/>
  </w:num>
  <w:num w:numId="34">
    <w:abstractNumId w:val="2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F9A"/>
    <w:rsid w:val="00001012"/>
    <w:rsid w:val="0000282D"/>
    <w:rsid w:val="00005D10"/>
    <w:rsid w:val="00006269"/>
    <w:rsid w:val="00007A18"/>
    <w:rsid w:val="00010026"/>
    <w:rsid w:val="00010DA4"/>
    <w:rsid w:val="0001239F"/>
    <w:rsid w:val="00015477"/>
    <w:rsid w:val="00017782"/>
    <w:rsid w:val="00020E0D"/>
    <w:rsid w:val="00021C75"/>
    <w:rsid w:val="00022819"/>
    <w:rsid w:val="000246E2"/>
    <w:rsid w:val="00024DEF"/>
    <w:rsid w:val="0002788A"/>
    <w:rsid w:val="00032360"/>
    <w:rsid w:val="000365F7"/>
    <w:rsid w:val="00036A90"/>
    <w:rsid w:val="00055E56"/>
    <w:rsid w:val="00057703"/>
    <w:rsid w:val="000616C9"/>
    <w:rsid w:val="0006179A"/>
    <w:rsid w:val="00064401"/>
    <w:rsid w:val="00064EE2"/>
    <w:rsid w:val="000665B5"/>
    <w:rsid w:val="00071FA5"/>
    <w:rsid w:val="000725E4"/>
    <w:rsid w:val="000735CB"/>
    <w:rsid w:val="00075896"/>
    <w:rsid w:val="000770B0"/>
    <w:rsid w:val="000830F5"/>
    <w:rsid w:val="00083B4B"/>
    <w:rsid w:val="00093BF6"/>
    <w:rsid w:val="000A10DD"/>
    <w:rsid w:val="000A1115"/>
    <w:rsid w:val="000A1DD5"/>
    <w:rsid w:val="000A3424"/>
    <w:rsid w:val="000A4698"/>
    <w:rsid w:val="000A5324"/>
    <w:rsid w:val="000B0358"/>
    <w:rsid w:val="000B31CF"/>
    <w:rsid w:val="000B3ACD"/>
    <w:rsid w:val="000B699C"/>
    <w:rsid w:val="000C27EF"/>
    <w:rsid w:val="000C4A3F"/>
    <w:rsid w:val="000C70AA"/>
    <w:rsid w:val="000D2DAA"/>
    <w:rsid w:val="000D43A0"/>
    <w:rsid w:val="000D66C8"/>
    <w:rsid w:val="000D6B35"/>
    <w:rsid w:val="000D7BD8"/>
    <w:rsid w:val="000E1F33"/>
    <w:rsid w:val="000E4E0E"/>
    <w:rsid w:val="000E66D6"/>
    <w:rsid w:val="000E6C74"/>
    <w:rsid w:val="000F2AA3"/>
    <w:rsid w:val="000F3028"/>
    <w:rsid w:val="000F36E0"/>
    <w:rsid w:val="000F3CD4"/>
    <w:rsid w:val="001003CF"/>
    <w:rsid w:val="00101006"/>
    <w:rsid w:val="00103740"/>
    <w:rsid w:val="00106B86"/>
    <w:rsid w:val="00111D48"/>
    <w:rsid w:val="001121B1"/>
    <w:rsid w:val="00120F59"/>
    <w:rsid w:val="0012247C"/>
    <w:rsid w:val="00125B44"/>
    <w:rsid w:val="00127F9A"/>
    <w:rsid w:val="00131E05"/>
    <w:rsid w:val="0014279A"/>
    <w:rsid w:val="00147150"/>
    <w:rsid w:val="001517CE"/>
    <w:rsid w:val="00152BF1"/>
    <w:rsid w:val="0015508A"/>
    <w:rsid w:val="001568EA"/>
    <w:rsid w:val="00157A98"/>
    <w:rsid w:val="00157ACA"/>
    <w:rsid w:val="00160D81"/>
    <w:rsid w:val="00161916"/>
    <w:rsid w:val="001625CF"/>
    <w:rsid w:val="00164417"/>
    <w:rsid w:val="0016467C"/>
    <w:rsid w:val="00166B26"/>
    <w:rsid w:val="0017196B"/>
    <w:rsid w:val="00175E79"/>
    <w:rsid w:val="001777D1"/>
    <w:rsid w:val="001779E5"/>
    <w:rsid w:val="00180892"/>
    <w:rsid w:val="00181287"/>
    <w:rsid w:val="00185376"/>
    <w:rsid w:val="00185938"/>
    <w:rsid w:val="00186431"/>
    <w:rsid w:val="00192856"/>
    <w:rsid w:val="001957E0"/>
    <w:rsid w:val="00196808"/>
    <w:rsid w:val="00196A8B"/>
    <w:rsid w:val="001A1333"/>
    <w:rsid w:val="001B0585"/>
    <w:rsid w:val="001B05E3"/>
    <w:rsid w:val="001B0D12"/>
    <w:rsid w:val="001B11CF"/>
    <w:rsid w:val="001B28EA"/>
    <w:rsid w:val="001B4CF3"/>
    <w:rsid w:val="001B55CA"/>
    <w:rsid w:val="001B7F57"/>
    <w:rsid w:val="001C4087"/>
    <w:rsid w:val="001C4183"/>
    <w:rsid w:val="001C4707"/>
    <w:rsid w:val="001C4D5A"/>
    <w:rsid w:val="001C7EA6"/>
    <w:rsid w:val="001D04CA"/>
    <w:rsid w:val="001D6977"/>
    <w:rsid w:val="001E2854"/>
    <w:rsid w:val="001E49EE"/>
    <w:rsid w:val="001E5FE1"/>
    <w:rsid w:val="001F013A"/>
    <w:rsid w:val="001F0FBE"/>
    <w:rsid w:val="001F3FB2"/>
    <w:rsid w:val="001F7F42"/>
    <w:rsid w:val="00201CF1"/>
    <w:rsid w:val="00206FE9"/>
    <w:rsid w:val="002131E9"/>
    <w:rsid w:val="00213421"/>
    <w:rsid w:val="0021404C"/>
    <w:rsid w:val="00216525"/>
    <w:rsid w:val="00224F82"/>
    <w:rsid w:val="00227423"/>
    <w:rsid w:val="00230B10"/>
    <w:rsid w:val="00232E6F"/>
    <w:rsid w:val="00235BA3"/>
    <w:rsid w:val="00243E44"/>
    <w:rsid w:val="002516D2"/>
    <w:rsid w:val="00251E9E"/>
    <w:rsid w:val="002550EA"/>
    <w:rsid w:val="00257A8E"/>
    <w:rsid w:val="00265FD7"/>
    <w:rsid w:val="00270535"/>
    <w:rsid w:val="0027514F"/>
    <w:rsid w:val="00275613"/>
    <w:rsid w:val="00280E36"/>
    <w:rsid w:val="00281BAA"/>
    <w:rsid w:val="00281D86"/>
    <w:rsid w:val="00283964"/>
    <w:rsid w:val="00284D9E"/>
    <w:rsid w:val="00287240"/>
    <w:rsid w:val="0029285B"/>
    <w:rsid w:val="00293920"/>
    <w:rsid w:val="00297412"/>
    <w:rsid w:val="002A0925"/>
    <w:rsid w:val="002A0D9A"/>
    <w:rsid w:val="002A4D7B"/>
    <w:rsid w:val="002B1977"/>
    <w:rsid w:val="002B26BC"/>
    <w:rsid w:val="002B2A23"/>
    <w:rsid w:val="002B2FE8"/>
    <w:rsid w:val="002B4548"/>
    <w:rsid w:val="002B6D43"/>
    <w:rsid w:val="002C3126"/>
    <w:rsid w:val="002C6588"/>
    <w:rsid w:val="002D0E78"/>
    <w:rsid w:val="002D3F8E"/>
    <w:rsid w:val="002D4938"/>
    <w:rsid w:val="002D780B"/>
    <w:rsid w:val="002F5D76"/>
    <w:rsid w:val="002F651B"/>
    <w:rsid w:val="003013EB"/>
    <w:rsid w:val="00305575"/>
    <w:rsid w:val="00305844"/>
    <w:rsid w:val="0030586C"/>
    <w:rsid w:val="00306E5E"/>
    <w:rsid w:val="00307E87"/>
    <w:rsid w:val="00310419"/>
    <w:rsid w:val="00310743"/>
    <w:rsid w:val="00312577"/>
    <w:rsid w:val="00315EC6"/>
    <w:rsid w:val="00324DD5"/>
    <w:rsid w:val="00325700"/>
    <w:rsid w:val="003273AF"/>
    <w:rsid w:val="00331F97"/>
    <w:rsid w:val="00335120"/>
    <w:rsid w:val="003361AE"/>
    <w:rsid w:val="003415AA"/>
    <w:rsid w:val="003445E5"/>
    <w:rsid w:val="00344827"/>
    <w:rsid w:val="00345011"/>
    <w:rsid w:val="0035129A"/>
    <w:rsid w:val="0035185E"/>
    <w:rsid w:val="00354701"/>
    <w:rsid w:val="00363EA2"/>
    <w:rsid w:val="00374389"/>
    <w:rsid w:val="003767D2"/>
    <w:rsid w:val="00380099"/>
    <w:rsid w:val="00385502"/>
    <w:rsid w:val="00387767"/>
    <w:rsid w:val="003910B0"/>
    <w:rsid w:val="003968B4"/>
    <w:rsid w:val="00397B8A"/>
    <w:rsid w:val="003A000F"/>
    <w:rsid w:val="003A17A7"/>
    <w:rsid w:val="003A1909"/>
    <w:rsid w:val="003A4111"/>
    <w:rsid w:val="003B75A3"/>
    <w:rsid w:val="003C0F4E"/>
    <w:rsid w:val="003C2ABA"/>
    <w:rsid w:val="003C4473"/>
    <w:rsid w:val="003C551F"/>
    <w:rsid w:val="003C5B78"/>
    <w:rsid w:val="003C5BA0"/>
    <w:rsid w:val="003C699E"/>
    <w:rsid w:val="003D3305"/>
    <w:rsid w:val="003D4D3E"/>
    <w:rsid w:val="003D6758"/>
    <w:rsid w:val="003D6F8A"/>
    <w:rsid w:val="003D775C"/>
    <w:rsid w:val="003E2046"/>
    <w:rsid w:val="003E2BD7"/>
    <w:rsid w:val="003F0BC4"/>
    <w:rsid w:val="003F1B43"/>
    <w:rsid w:val="003F23E2"/>
    <w:rsid w:val="003F3B62"/>
    <w:rsid w:val="00400127"/>
    <w:rsid w:val="00400BCE"/>
    <w:rsid w:val="00400FD8"/>
    <w:rsid w:val="00402C19"/>
    <w:rsid w:val="004042F0"/>
    <w:rsid w:val="00405D73"/>
    <w:rsid w:val="004069B7"/>
    <w:rsid w:val="0041334F"/>
    <w:rsid w:val="00413BCC"/>
    <w:rsid w:val="00416686"/>
    <w:rsid w:val="00420B27"/>
    <w:rsid w:val="00421605"/>
    <w:rsid w:val="00421EEE"/>
    <w:rsid w:val="00427D4C"/>
    <w:rsid w:val="00432D8B"/>
    <w:rsid w:val="00433213"/>
    <w:rsid w:val="004336C7"/>
    <w:rsid w:val="00433CFF"/>
    <w:rsid w:val="00436583"/>
    <w:rsid w:val="00436603"/>
    <w:rsid w:val="00437D90"/>
    <w:rsid w:val="00442754"/>
    <w:rsid w:val="00473CAE"/>
    <w:rsid w:val="004874C3"/>
    <w:rsid w:val="004874F6"/>
    <w:rsid w:val="004876B9"/>
    <w:rsid w:val="00491DAF"/>
    <w:rsid w:val="00491F98"/>
    <w:rsid w:val="00492497"/>
    <w:rsid w:val="00493442"/>
    <w:rsid w:val="00493E81"/>
    <w:rsid w:val="00496AB3"/>
    <w:rsid w:val="004A1C64"/>
    <w:rsid w:val="004A4811"/>
    <w:rsid w:val="004B097D"/>
    <w:rsid w:val="004B0C5A"/>
    <w:rsid w:val="004B1471"/>
    <w:rsid w:val="004B1648"/>
    <w:rsid w:val="004B190E"/>
    <w:rsid w:val="004B2C4C"/>
    <w:rsid w:val="004B4AF5"/>
    <w:rsid w:val="004B5584"/>
    <w:rsid w:val="004C04F3"/>
    <w:rsid w:val="004C2060"/>
    <w:rsid w:val="004C2BB6"/>
    <w:rsid w:val="004C5C6D"/>
    <w:rsid w:val="004D1D76"/>
    <w:rsid w:val="004D41EB"/>
    <w:rsid w:val="004D51E8"/>
    <w:rsid w:val="004E0413"/>
    <w:rsid w:val="004E0630"/>
    <w:rsid w:val="004E2244"/>
    <w:rsid w:val="004E6240"/>
    <w:rsid w:val="004F1755"/>
    <w:rsid w:val="004F4D49"/>
    <w:rsid w:val="005017DA"/>
    <w:rsid w:val="005024A4"/>
    <w:rsid w:val="00511700"/>
    <w:rsid w:val="00515D2F"/>
    <w:rsid w:val="00516B92"/>
    <w:rsid w:val="00516C84"/>
    <w:rsid w:val="00517607"/>
    <w:rsid w:val="00524B39"/>
    <w:rsid w:val="00525EAF"/>
    <w:rsid w:val="00526B27"/>
    <w:rsid w:val="0052787A"/>
    <w:rsid w:val="0053288F"/>
    <w:rsid w:val="00532982"/>
    <w:rsid w:val="00532B17"/>
    <w:rsid w:val="00533008"/>
    <w:rsid w:val="005443CD"/>
    <w:rsid w:val="00545B8F"/>
    <w:rsid w:val="00547546"/>
    <w:rsid w:val="00553904"/>
    <w:rsid w:val="005578A1"/>
    <w:rsid w:val="00557EED"/>
    <w:rsid w:val="005602EC"/>
    <w:rsid w:val="005609D3"/>
    <w:rsid w:val="0056277E"/>
    <w:rsid w:val="0056350A"/>
    <w:rsid w:val="005712C4"/>
    <w:rsid w:val="005751F8"/>
    <w:rsid w:val="005768BF"/>
    <w:rsid w:val="005836F7"/>
    <w:rsid w:val="005855D7"/>
    <w:rsid w:val="00593576"/>
    <w:rsid w:val="005958AD"/>
    <w:rsid w:val="00595EE1"/>
    <w:rsid w:val="00596A28"/>
    <w:rsid w:val="005A167D"/>
    <w:rsid w:val="005A28A4"/>
    <w:rsid w:val="005A315A"/>
    <w:rsid w:val="005B0018"/>
    <w:rsid w:val="005B4CE1"/>
    <w:rsid w:val="005B4FE3"/>
    <w:rsid w:val="005B5F7C"/>
    <w:rsid w:val="005C3493"/>
    <w:rsid w:val="005C3F7A"/>
    <w:rsid w:val="005C53ED"/>
    <w:rsid w:val="005C6C21"/>
    <w:rsid w:val="005E0F05"/>
    <w:rsid w:val="005E49AF"/>
    <w:rsid w:val="005E5410"/>
    <w:rsid w:val="005E6115"/>
    <w:rsid w:val="005E7020"/>
    <w:rsid w:val="005E7842"/>
    <w:rsid w:val="005F5A09"/>
    <w:rsid w:val="00600308"/>
    <w:rsid w:val="00601E68"/>
    <w:rsid w:val="00603703"/>
    <w:rsid w:val="00606264"/>
    <w:rsid w:val="00610010"/>
    <w:rsid w:val="00610FDE"/>
    <w:rsid w:val="00614649"/>
    <w:rsid w:val="00614A79"/>
    <w:rsid w:val="006151FB"/>
    <w:rsid w:val="00616A85"/>
    <w:rsid w:val="0061717F"/>
    <w:rsid w:val="00621348"/>
    <w:rsid w:val="0062219B"/>
    <w:rsid w:val="00630B72"/>
    <w:rsid w:val="00631604"/>
    <w:rsid w:val="00631649"/>
    <w:rsid w:val="006359F6"/>
    <w:rsid w:val="00642CC1"/>
    <w:rsid w:val="00645CF1"/>
    <w:rsid w:val="00650E5E"/>
    <w:rsid w:val="00660408"/>
    <w:rsid w:val="00660650"/>
    <w:rsid w:val="006609E5"/>
    <w:rsid w:val="006637C5"/>
    <w:rsid w:val="00663C13"/>
    <w:rsid w:val="006644B9"/>
    <w:rsid w:val="006711A5"/>
    <w:rsid w:val="00675CF0"/>
    <w:rsid w:val="00675F45"/>
    <w:rsid w:val="006767DB"/>
    <w:rsid w:val="006772BB"/>
    <w:rsid w:val="00680077"/>
    <w:rsid w:val="006829D4"/>
    <w:rsid w:val="0068311B"/>
    <w:rsid w:val="006849D6"/>
    <w:rsid w:val="00684F17"/>
    <w:rsid w:val="00685E14"/>
    <w:rsid w:val="00690DF7"/>
    <w:rsid w:val="006925CF"/>
    <w:rsid w:val="0069416F"/>
    <w:rsid w:val="00695D92"/>
    <w:rsid w:val="006A2A0D"/>
    <w:rsid w:val="006B57D5"/>
    <w:rsid w:val="006C6B28"/>
    <w:rsid w:val="006D1E0A"/>
    <w:rsid w:val="006D30E3"/>
    <w:rsid w:val="006D7BE3"/>
    <w:rsid w:val="006E0EAC"/>
    <w:rsid w:val="006E3D46"/>
    <w:rsid w:val="006E5239"/>
    <w:rsid w:val="006E7ACB"/>
    <w:rsid w:val="006F08F4"/>
    <w:rsid w:val="006F11EB"/>
    <w:rsid w:val="006F374E"/>
    <w:rsid w:val="006F4212"/>
    <w:rsid w:val="006F44DC"/>
    <w:rsid w:val="006F4A9D"/>
    <w:rsid w:val="006F6A44"/>
    <w:rsid w:val="006F77FF"/>
    <w:rsid w:val="00704EA8"/>
    <w:rsid w:val="00707103"/>
    <w:rsid w:val="00707C7D"/>
    <w:rsid w:val="00713E60"/>
    <w:rsid w:val="00723607"/>
    <w:rsid w:val="007238D8"/>
    <w:rsid w:val="007247CF"/>
    <w:rsid w:val="007251C5"/>
    <w:rsid w:val="007359E3"/>
    <w:rsid w:val="00743999"/>
    <w:rsid w:val="00745A54"/>
    <w:rsid w:val="007465EE"/>
    <w:rsid w:val="00747D20"/>
    <w:rsid w:val="007523C6"/>
    <w:rsid w:val="0075355E"/>
    <w:rsid w:val="00766B5C"/>
    <w:rsid w:val="00767B04"/>
    <w:rsid w:val="00770586"/>
    <w:rsid w:val="0077164C"/>
    <w:rsid w:val="00772C37"/>
    <w:rsid w:val="0077642B"/>
    <w:rsid w:val="0077747F"/>
    <w:rsid w:val="0078428A"/>
    <w:rsid w:val="0079313E"/>
    <w:rsid w:val="007938A0"/>
    <w:rsid w:val="00794181"/>
    <w:rsid w:val="00796C34"/>
    <w:rsid w:val="007A1BEF"/>
    <w:rsid w:val="007A51EA"/>
    <w:rsid w:val="007A5496"/>
    <w:rsid w:val="007A6D7E"/>
    <w:rsid w:val="007A7494"/>
    <w:rsid w:val="007B027E"/>
    <w:rsid w:val="007B048B"/>
    <w:rsid w:val="007B3914"/>
    <w:rsid w:val="007B3D6C"/>
    <w:rsid w:val="007B750F"/>
    <w:rsid w:val="007C03F9"/>
    <w:rsid w:val="007C3D19"/>
    <w:rsid w:val="007C66A2"/>
    <w:rsid w:val="007C71FE"/>
    <w:rsid w:val="007D0E99"/>
    <w:rsid w:val="007D3745"/>
    <w:rsid w:val="007D3E62"/>
    <w:rsid w:val="007D495B"/>
    <w:rsid w:val="007E1391"/>
    <w:rsid w:val="007E432B"/>
    <w:rsid w:val="007F1186"/>
    <w:rsid w:val="007F20AB"/>
    <w:rsid w:val="007F6DA9"/>
    <w:rsid w:val="007F750C"/>
    <w:rsid w:val="00803E9E"/>
    <w:rsid w:val="008101AE"/>
    <w:rsid w:val="00811A7F"/>
    <w:rsid w:val="00812CCD"/>
    <w:rsid w:val="00815E89"/>
    <w:rsid w:val="0081734C"/>
    <w:rsid w:val="00817BD2"/>
    <w:rsid w:val="00822319"/>
    <w:rsid w:val="0083753E"/>
    <w:rsid w:val="008463FB"/>
    <w:rsid w:val="0085131E"/>
    <w:rsid w:val="00856760"/>
    <w:rsid w:val="0085760E"/>
    <w:rsid w:val="00861F0D"/>
    <w:rsid w:val="008645FA"/>
    <w:rsid w:val="008650C5"/>
    <w:rsid w:val="008668D0"/>
    <w:rsid w:val="00866C6D"/>
    <w:rsid w:val="00870222"/>
    <w:rsid w:val="00871E4F"/>
    <w:rsid w:val="00872919"/>
    <w:rsid w:val="0087496B"/>
    <w:rsid w:val="008800B0"/>
    <w:rsid w:val="00880A2F"/>
    <w:rsid w:val="00882834"/>
    <w:rsid w:val="00882EF0"/>
    <w:rsid w:val="00882FEA"/>
    <w:rsid w:val="00885A57"/>
    <w:rsid w:val="008873AC"/>
    <w:rsid w:val="0089070C"/>
    <w:rsid w:val="008A1959"/>
    <w:rsid w:val="008A5F48"/>
    <w:rsid w:val="008A7B1E"/>
    <w:rsid w:val="008A7F4C"/>
    <w:rsid w:val="008B0357"/>
    <w:rsid w:val="008B12C0"/>
    <w:rsid w:val="008B4095"/>
    <w:rsid w:val="008B6778"/>
    <w:rsid w:val="008C0A6E"/>
    <w:rsid w:val="008C18DF"/>
    <w:rsid w:val="008C2B74"/>
    <w:rsid w:val="008C5F28"/>
    <w:rsid w:val="008D17FF"/>
    <w:rsid w:val="008D349A"/>
    <w:rsid w:val="008D408D"/>
    <w:rsid w:val="008D522A"/>
    <w:rsid w:val="008D530C"/>
    <w:rsid w:val="008D6ECF"/>
    <w:rsid w:val="008E10C8"/>
    <w:rsid w:val="008E34D8"/>
    <w:rsid w:val="008E3575"/>
    <w:rsid w:val="008E47B4"/>
    <w:rsid w:val="008E7BA0"/>
    <w:rsid w:val="008E7CD8"/>
    <w:rsid w:val="008F0D3C"/>
    <w:rsid w:val="008F33FA"/>
    <w:rsid w:val="008F3F69"/>
    <w:rsid w:val="008F5AC7"/>
    <w:rsid w:val="008F753E"/>
    <w:rsid w:val="00900E6D"/>
    <w:rsid w:val="00901CFE"/>
    <w:rsid w:val="009027C1"/>
    <w:rsid w:val="009052C3"/>
    <w:rsid w:val="00910E3F"/>
    <w:rsid w:val="00911606"/>
    <w:rsid w:val="009125AF"/>
    <w:rsid w:val="00917980"/>
    <w:rsid w:val="00920918"/>
    <w:rsid w:val="00922412"/>
    <w:rsid w:val="00924A77"/>
    <w:rsid w:val="009263B3"/>
    <w:rsid w:val="00930181"/>
    <w:rsid w:val="0093475A"/>
    <w:rsid w:val="00935261"/>
    <w:rsid w:val="0093529E"/>
    <w:rsid w:val="00937610"/>
    <w:rsid w:val="00941724"/>
    <w:rsid w:val="00942344"/>
    <w:rsid w:val="009434CD"/>
    <w:rsid w:val="00946891"/>
    <w:rsid w:val="00950640"/>
    <w:rsid w:val="00950F37"/>
    <w:rsid w:val="00953762"/>
    <w:rsid w:val="00957983"/>
    <w:rsid w:val="00962DB5"/>
    <w:rsid w:val="009650B1"/>
    <w:rsid w:val="00976E12"/>
    <w:rsid w:val="00982418"/>
    <w:rsid w:val="00983EDF"/>
    <w:rsid w:val="00985024"/>
    <w:rsid w:val="00986386"/>
    <w:rsid w:val="009866BF"/>
    <w:rsid w:val="00987F6A"/>
    <w:rsid w:val="00993583"/>
    <w:rsid w:val="00993CA2"/>
    <w:rsid w:val="009A0FB2"/>
    <w:rsid w:val="009A11A4"/>
    <w:rsid w:val="009A1DE2"/>
    <w:rsid w:val="009A37FF"/>
    <w:rsid w:val="009A4856"/>
    <w:rsid w:val="009A49DA"/>
    <w:rsid w:val="009A60AB"/>
    <w:rsid w:val="009A686E"/>
    <w:rsid w:val="009B0D49"/>
    <w:rsid w:val="009B0E60"/>
    <w:rsid w:val="009B5BDC"/>
    <w:rsid w:val="009B7DE7"/>
    <w:rsid w:val="009C0B8C"/>
    <w:rsid w:val="009C35CB"/>
    <w:rsid w:val="009C52BE"/>
    <w:rsid w:val="009C624F"/>
    <w:rsid w:val="009C6AB3"/>
    <w:rsid w:val="009D0968"/>
    <w:rsid w:val="009D418B"/>
    <w:rsid w:val="009E1CD6"/>
    <w:rsid w:val="009E1CE1"/>
    <w:rsid w:val="009E2BCC"/>
    <w:rsid w:val="009E3CA9"/>
    <w:rsid w:val="009E487A"/>
    <w:rsid w:val="009F1F7C"/>
    <w:rsid w:val="009F2352"/>
    <w:rsid w:val="009F3132"/>
    <w:rsid w:val="009F7E48"/>
    <w:rsid w:val="00A00E25"/>
    <w:rsid w:val="00A0118A"/>
    <w:rsid w:val="00A033D1"/>
    <w:rsid w:val="00A06477"/>
    <w:rsid w:val="00A06E56"/>
    <w:rsid w:val="00A111A4"/>
    <w:rsid w:val="00A14C72"/>
    <w:rsid w:val="00A14FDD"/>
    <w:rsid w:val="00A151A3"/>
    <w:rsid w:val="00A153EC"/>
    <w:rsid w:val="00A17C4B"/>
    <w:rsid w:val="00A31091"/>
    <w:rsid w:val="00A324B3"/>
    <w:rsid w:val="00A335C4"/>
    <w:rsid w:val="00A33A62"/>
    <w:rsid w:val="00A33C93"/>
    <w:rsid w:val="00A34DD3"/>
    <w:rsid w:val="00A41BAE"/>
    <w:rsid w:val="00A45D83"/>
    <w:rsid w:val="00A555DC"/>
    <w:rsid w:val="00A561BA"/>
    <w:rsid w:val="00A57033"/>
    <w:rsid w:val="00A63654"/>
    <w:rsid w:val="00A64072"/>
    <w:rsid w:val="00A6591F"/>
    <w:rsid w:val="00A67866"/>
    <w:rsid w:val="00A759BA"/>
    <w:rsid w:val="00A87A9F"/>
    <w:rsid w:val="00A87CC1"/>
    <w:rsid w:val="00A9281F"/>
    <w:rsid w:val="00A9428C"/>
    <w:rsid w:val="00AA758C"/>
    <w:rsid w:val="00AA7997"/>
    <w:rsid w:val="00AB0149"/>
    <w:rsid w:val="00AB3AFF"/>
    <w:rsid w:val="00AB494C"/>
    <w:rsid w:val="00AB51B9"/>
    <w:rsid w:val="00AB7E9A"/>
    <w:rsid w:val="00AC03D1"/>
    <w:rsid w:val="00AC0FD8"/>
    <w:rsid w:val="00AC25AA"/>
    <w:rsid w:val="00AC465F"/>
    <w:rsid w:val="00AC4C7B"/>
    <w:rsid w:val="00AC4F5C"/>
    <w:rsid w:val="00AD3CFD"/>
    <w:rsid w:val="00AD4FD3"/>
    <w:rsid w:val="00AE2DE9"/>
    <w:rsid w:val="00AF0EEF"/>
    <w:rsid w:val="00AF18B3"/>
    <w:rsid w:val="00AF1922"/>
    <w:rsid w:val="00AF1CA2"/>
    <w:rsid w:val="00AF38D7"/>
    <w:rsid w:val="00AF5E4A"/>
    <w:rsid w:val="00AF7AC3"/>
    <w:rsid w:val="00B00A23"/>
    <w:rsid w:val="00B026A9"/>
    <w:rsid w:val="00B04AB6"/>
    <w:rsid w:val="00B0710D"/>
    <w:rsid w:val="00B07799"/>
    <w:rsid w:val="00B11CFB"/>
    <w:rsid w:val="00B23650"/>
    <w:rsid w:val="00B26F73"/>
    <w:rsid w:val="00B27C1E"/>
    <w:rsid w:val="00B3520B"/>
    <w:rsid w:val="00B35510"/>
    <w:rsid w:val="00B3561E"/>
    <w:rsid w:val="00B40CBA"/>
    <w:rsid w:val="00B43956"/>
    <w:rsid w:val="00B4442A"/>
    <w:rsid w:val="00B47C51"/>
    <w:rsid w:val="00B52D31"/>
    <w:rsid w:val="00B538CD"/>
    <w:rsid w:val="00B662F2"/>
    <w:rsid w:val="00B67185"/>
    <w:rsid w:val="00B825EA"/>
    <w:rsid w:val="00B834D3"/>
    <w:rsid w:val="00B90AF2"/>
    <w:rsid w:val="00B93674"/>
    <w:rsid w:val="00B944BA"/>
    <w:rsid w:val="00B958FE"/>
    <w:rsid w:val="00B96816"/>
    <w:rsid w:val="00B972E3"/>
    <w:rsid w:val="00B973EB"/>
    <w:rsid w:val="00B97C02"/>
    <w:rsid w:val="00BA3A02"/>
    <w:rsid w:val="00BA44DD"/>
    <w:rsid w:val="00BA4C70"/>
    <w:rsid w:val="00BB1046"/>
    <w:rsid w:val="00BB7E8A"/>
    <w:rsid w:val="00BC1815"/>
    <w:rsid w:val="00BC49C7"/>
    <w:rsid w:val="00BD3104"/>
    <w:rsid w:val="00BE1738"/>
    <w:rsid w:val="00BE289E"/>
    <w:rsid w:val="00BE3012"/>
    <w:rsid w:val="00BF0E4B"/>
    <w:rsid w:val="00BF3F7C"/>
    <w:rsid w:val="00BF7233"/>
    <w:rsid w:val="00BF797F"/>
    <w:rsid w:val="00C023E0"/>
    <w:rsid w:val="00C0639D"/>
    <w:rsid w:val="00C10BB7"/>
    <w:rsid w:val="00C13979"/>
    <w:rsid w:val="00C14AE5"/>
    <w:rsid w:val="00C21BF6"/>
    <w:rsid w:val="00C226C8"/>
    <w:rsid w:val="00C33013"/>
    <w:rsid w:val="00C406EA"/>
    <w:rsid w:val="00C40C31"/>
    <w:rsid w:val="00C42E33"/>
    <w:rsid w:val="00C43CEA"/>
    <w:rsid w:val="00C45C20"/>
    <w:rsid w:val="00C46382"/>
    <w:rsid w:val="00C50F0E"/>
    <w:rsid w:val="00C538E3"/>
    <w:rsid w:val="00C546A9"/>
    <w:rsid w:val="00C60C9F"/>
    <w:rsid w:val="00C6491C"/>
    <w:rsid w:val="00C657E3"/>
    <w:rsid w:val="00C65EAE"/>
    <w:rsid w:val="00C6631E"/>
    <w:rsid w:val="00C74E8F"/>
    <w:rsid w:val="00C8338D"/>
    <w:rsid w:val="00C836C5"/>
    <w:rsid w:val="00C84AAD"/>
    <w:rsid w:val="00C87A2B"/>
    <w:rsid w:val="00C87FEB"/>
    <w:rsid w:val="00C9774B"/>
    <w:rsid w:val="00CA27D8"/>
    <w:rsid w:val="00CA4B3C"/>
    <w:rsid w:val="00CA5BD3"/>
    <w:rsid w:val="00CB1A6F"/>
    <w:rsid w:val="00CB21BF"/>
    <w:rsid w:val="00CB2F4F"/>
    <w:rsid w:val="00CC2370"/>
    <w:rsid w:val="00CC3F91"/>
    <w:rsid w:val="00CC4DCB"/>
    <w:rsid w:val="00CC5664"/>
    <w:rsid w:val="00CC6679"/>
    <w:rsid w:val="00CD2B39"/>
    <w:rsid w:val="00CE4465"/>
    <w:rsid w:val="00CE4FC3"/>
    <w:rsid w:val="00CE7C16"/>
    <w:rsid w:val="00CF07B1"/>
    <w:rsid w:val="00CF3503"/>
    <w:rsid w:val="00CF57EE"/>
    <w:rsid w:val="00CF7E9C"/>
    <w:rsid w:val="00D00142"/>
    <w:rsid w:val="00D004AE"/>
    <w:rsid w:val="00D04C1B"/>
    <w:rsid w:val="00D04D65"/>
    <w:rsid w:val="00D1365F"/>
    <w:rsid w:val="00D143F1"/>
    <w:rsid w:val="00D1653F"/>
    <w:rsid w:val="00D21509"/>
    <w:rsid w:val="00D22B83"/>
    <w:rsid w:val="00D2481A"/>
    <w:rsid w:val="00D25540"/>
    <w:rsid w:val="00D27962"/>
    <w:rsid w:val="00D34111"/>
    <w:rsid w:val="00D34BA5"/>
    <w:rsid w:val="00D354C0"/>
    <w:rsid w:val="00D35BCE"/>
    <w:rsid w:val="00D423D1"/>
    <w:rsid w:val="00D430DD"/>
    <w:rsid w:val="00D45830"/>
    <w:rsid w:val="00D45A1E"/>
    <w:rsid w:val="00D5119D"/>
    <w:rsid w:val="00D515FF"/>
    <w:rsid w:val="00D52763"/>
    <w:rsid w:val="00D54DAA"/>
    <w:rsid w:val="00D60E4F"/>
    <w:rsid w:val="00D6209D"/>
    <w:rsid w:val="00D63C71"/>
    <w:rsid w:val="00D65239"/>
    <w:rsid w:val="00D71862"/>
    <w:rsid w:val="00D77376"/>
    <w:rsid w:val="00D77D8B"/>
    <w:rsid w:val="00D87248"/>
    <w:rsid w:val="00D874A4"/>
    <w:rsid w:val="00D911C8"/>
    <w:rsid w:val="00D93AAC"/>
    <w:rsid w:val="00D9428E"/>
    <w:rsid w:val="00DA4B51"/>
    <w:rsid w:val="00DA6E30"/>
    <w:rsid w:val="00DB41CC"/>
    <w:rsid w:val="00DC0093"/>
    <w:rsid w:val="00DC1BD4"/>
    <w:rsid w:val="00DC3C4E"/>
    <w:rsid w:val="00DC43EB"/>
    <w:rsid w:val="00DC655D"/>
    <w:rsid w:val="00DD18E5"/>
    <w:rsid w:val="00DE1666"/>
    <w:rsid w:val="00DF0D82"/>
    <w:rsid w:val="00DF39CE"/>
    <w:rsid w:val="00DF46D0"/>
    <w:rsid w:val="00DF782A"/>
    <w:rsid w:val="00E00549"/>
    <w:rsid w:val="00E03B22"/>
    <w:rsid w:val="00E078EB"/>
    <w:rsid w:val="00E12732"/>
    <w:rsid w:val="00E176B3"/>
    <w:rsid w:val="00E2193B"/>
    <w:rsid w:val="00E21D87"/>
    <w:rsid w:val="00E23FDA"/>
    <w:rsid w:val="00E2414F"/>
    <w:rsid w:val="00E25494"/>
    <w:rsid w:val="00E2705D"/>
    <w:rsid w:val="00E32CA5"/>
    <w:rsid w:val="00E34E48"/>
    <w:rsid w:val="00E35579"/>
    <w:rsid w:val="00E36C1F"/>
    <w:rsid w:val="00E40CBE"/>
    <w:rsid w:val="00E44378"/>
    <w:rsid w:val="00E4644B"/>
    <w:rsid w:val="00E47838"/>
    <w:rsid w:val="00E50255"/>
    <w:rsid w:val="00E5210A"/>
    <w:rsid w:val="00E54195"/>
    <w:rsid w:val="00E552AD"/>
    <w:rsid w:val="00E56369"/>
    <w:rsid w:val="00E634E4"/>
    <w:rsid w:val="00E635B0"/>
    <w:rsid w:val="00E66E98"/>
    <w:rsid w:val="00E700EC"/>
    <w:rsid w:val="00E70A5A"/>
    <w:rsid w:val="00E70ABC"/>
    <w:rsid w:val="00E70C6E"/>
    <w:rsid w:val="00E7152C"/>
    <w:rsid w:val="00E80EDE"/>
    <w:rsid w:val="00E860B4"/>
    <w:rsid w:val="00E90430"/>
    <w:rsid w:val="00E93554"/>
    <w:rsid w:val="00EA2DB7"/>
    <w:rsid w:val="00EB2BCA"/>
    <w:rsid w:val="00EB4721"/>
    <w:rsid w:val="00EC1390"/>
    <w:rsid w:val="00EC3661"/>
    <w:rsid w:val="00EC3BF7"/>
    <w:rsid w:val="00EC4415"/>
    <w:rsid w:val="00ED5A70"/>
    <w:rsid w:val="00EE7962"/>
    <w:rsid w:val="00EF0023"/>
    <w:rsid w:val="00EF0777"/>
    <w:rsid w:val="00EF53F8"/>
    <w:rsid w:val="00EF549A"/>
    <w:rsid w:val="00F01DB9"/>
    <w:rsid w:val="00F04DDB"/>
    <w:rsid w:val="00F0585B"/>
    <w:rsid w:val="00F0704B"/>
    <w:rsid w:val="00F07159"/>
    <w:rsid w:val="00F11A34"/>
    <w:rsid w:val="00F126A3"/>
    <w:rsid w:val="00F16520"/>
    <w:rsid w:val="00F167A9"/>
    <w:rsid w:val="00F21FDD"/>
    <w:rsid w:val="00F22671"/>
    <w:rsid w:val="00F2284D"/>
    <w:rsid w:val="00F22BEF"/>
    <w:rsid w:val="00F25C88"/>
    <w:rsid w:val="00F273A4"/>
    <w:rsid w:val="00F30245"/>
    <w:rsid w:val="00F30595"/>
    <w:rsid w:val="00F32CAA"/>
    <w:rsid w:val="00F34D2E"/>
    <w:rsid w:val="00F36CA0"/>
    <w:rsid w:val="00F519EE"/>
    <w:rsid w:val="00F52728"/>
    <w:rsid w:val="00F53104"/>
    <w:rsid w:val="00F54DC0"/>
    <w:rsid w:val="00F5748D"/>
    <w:rsid w:val="00F61A33"/>
    <w:rsid w:val="00F6357F"/>
    <w:rsid w:val="00F640EF"/>
    <w:rsid w:val="00F660F6"/>
    <w:rsid w:val="00F7112F"/>
    <w:rsid w:val="00F7159A"/>
    <w:rsid w:val="00F8011C"/>
    <w:rsid w:val="00F82A75"/>
    <w:rsid w:val="00F835BD"/>
    <w:rsid w:val="00F912D2"/>
    <w:rsid w:val="00F919C7"/>
    <w:rsid w:val="00F937F5"/>
    <w:rsid w:val="00FA2536"/>
    <w:rsid w:val="00FA5B17"/>
    <w:rsid w:val="00FA74AC"/>
    <w:rsid w:val="00FB307C"/>
    <w:rsid w:val="00FB6410"/>
    <w:rsid w:val="00FB737A"/>
    <w:rsid w:val="00FC053D"/>
    <w:rsid w:val="00FD123B"/>
    <w:rsid w:val="00FD7647"/>
    <w:rsid w:val="00FE2497"/>
    <w:rsid w:val="00FE65B6"/>
    <w:rsid w:val="00FF4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515381"/>
  <w15:docId w15:val="{FAB2A03C-11D7-449B-83CD-9C657E7AD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B40CBA"/>
  </w:style>
  <w:style w:type="paragraph" w:styleId="Heading1">
    <w:name w:val="heading 1"/>
    <w:basedOn w:val="Normal"/>
    <w:next w:val="Normal"/>
    <w:link w:val="Heading1Char"/>
    <w:uiPriority w:val="9"/>
    <w:qFormat/>
    <w:rsid w:val="00D004AE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953762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95376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376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376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37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376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37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37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42CC1"/>
    <w:rPr>
      <w:color w:val="808080"/>
    </w:rPr>
  </w:style>
  <w:style w:type="paragraph" w:customStyle="1" w:styleId="Zakladny">
    <w:name w:val="Zakladny"/>
    <w:link w:val="ZakladnyChar"/>
    <w:autoRedefine/>
    <w:qFormat/>
    <w:rsid w:val="009F7E48"/>
    <w:pPr>
      <w:spacing w:after="0" w:line="360" w:lineRule="auto"/>
      <w:ind w:firstLine="284"/>
      <w:jc w:val="both"/>
    </w:pPr>
    <w:rPr>
      <w:rFonts w:ascii="Times New Roman" w:hAnsi="Times New Roman" w:cs="Times New Roman"/>
      <w:sz w:val="24"/>
      <w:szCs w:val="32"/>
    </w:rPr>
  </w:style>
  <w:style w:type="paragraph" w:customStyle="1" w:styleId="Nadpis1rovne">
    <w:name w:val="Nadpis 1.úrovne"/>
    <w:next w:val="Zakladny"/>
    <w:link w:val="Nadpis1rovneChar"/>
    <w:autoRedefine/>
    <w:qFormat/>
    <w:rsid w:val="00F04DDB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hAnsi="Times New Roman" w:cs="Times New Roman"/>
      <w:b/>
      <w:sz w:val="44"/>
      <w:szCs w:val="32"/>
    </w:rPr>
  </w:style>
  <w:style w:type="character" w:customStyle="1" w:styleId="ZakladnyChar">
    <w:name w:val="Zakladny Char"/>
    <w:basedOn w:val="DefaultParagraphFont"/>
    <w:link w:val="Zakladny"/>
    <w:rsid w:val="009F7E48"/>
    <w:rPr>
      <w:rFonts w:ascii="Times New Roman" w:hAnsi="Times New Roman" w:cs="Times New Roman"/>
      <w:sz w:val="24"/>
      <w:szCs w:val="32"/>
    </w:rPr>
  </w:style>
  <w:style w:type="paragraph" w:customStyle="1" w:styleId="Nadpis2urovne">
    <w:name w:val="Nadpis 2.urovne"/>
    <w:next w:val="Zakladny"/>
    <w:link w:val="Nadpis2urovneChar"/>
    <w:autoRedefine/>
    <w:qFormat/>
    <w:rsid w:val="00F04DDB"/>
    <w:pPr>
      <w:keepNext/>
      <w:keepLines/>
      <w:numPr>
        <w:ilvl w:val="1"/>
        <w:numId w:val="2"/>
      </w:numPr>
      <w:spacing w:before="320" w:after="280" w:line="240" w:lineRule="auto"/>
      <w:outlineLvl w:val="1"/>
    </w:pPr>
    <w:rPr>
      <w:rFonts w:ascii="Times New Roman" w:hAnsi="Times New Roman" w:cs="Times New Roman"/>
      <w:b/>
      <w:sz w:val="32"/>
      <w:szCs w:val="32"/>
    </w:rPr>
  </w:style>
  <w:style w:type="character" w:customStyle="1" w:styleId="Nadpis1rovneChar">
    <w:name w:val="Nadpis 1.úrovne Char"/>
    <w:basedOn w:val="DefaultParagraphFont"/>
    <w:link w:val="Nadpis1rovne"/>
    <w:rsid w:val="00491F98"/>
    <w:rPr>
      <w:rFonts w:ascii="Times New Roman" w:hAnsi="Times New Roman" w:cs="Times New Roman"/>
      <w:b/>
      <w:sz w:val="44"/>
      <w:szCs w:val="32"/>
    </w:rPr>
  </w:style>
  <w:style w:type="paragraph" w:customStyle="1" w:styleId="Nadpis3urovne">
    <w:name w:val="Nadpis 3.urovne"/>
    <w:next w:val="Zakladny"/>
    <w:link w:val="Nadpis3urovneChar"/>
    <w:qFormat/>
    <w:rsid w:val="00F04DDB"/>
    <w:pPr>
      <w:keepNext/>
      <w:keepLines/>
      <w:numPr>
        <w:ilvl w:val="2"/>
        <w:numId w:val="2"/>
      </w:numPr>
      <w:spacing w:before="280" w:after="280" w:line="240" w:lineRule="auto"/>
      <w:outlineLvl w:val="2"/>
    </w:pPr>
    <w:rPr>
      <w:rFonts w:ascii="Times New Roman" w:hAnsi="Times New Roman" w:cs="Times New Roman"/>
      <w:b/>
      <w:sz w:val="28"/>
      <w:szCs w:val="32"/>
    </w:rPr>
  </w:style>
  <w:style w:type="character" w:customStyle="1" w:styleId="Nadpis2urovneChar">
    <w:name w:val="Nadpis 2.urovne Char"/>
    <w:basedOn w:val="DefaultParagraphFont"/>
    <w:link w:val="Nadpis2urovne"/>
    <w:rsid w:val="00F04DDB"/>
    <w:rPr>
      <w:rFonts w:ascii="Times New Roman" w:hAnsi="Times New Roman" w:cs="Times New Roman"/>
      <w:b/>
      <w:sz w:val="32"/>
      <w:szCs w:val="32"/>
    </w:rPr>
  </w:style>
  <w:style w:type="paragraph" w:customStyle="1" w:styleId="Obal">
    <w:name w:val="Obal"/>
    <w:next w:val="Zakladny"/>
    <w:link w:val="ObalChar"/>
    <w:qFormat/>
    <w:rsid w:val="00C546A9"/>
    <w:pPr>
      <w:spacing w:after="0" w:line="240" w:lineRule="auto"/>
      <w:jc w:val="center"/>
    </w:pPr>
    <w:rPr>
      <w:rFonts w:ascii="Times New Roman" w:hAnsi="Times New Roman" w:cs="Times New Roman"/>
      <w:b/>
      <w:caps/>
      <w:sz w:val="32"/>
      <w:szCs w:val="32"/>
    </w:rPr>
  </w:style>
  <w:style w:type="character" w:customStyle="1" w:styleId="Nadpis3urovneChar">
    <w:name w:val="Nadpis 3.urovne Char"/>
    <w:basedOn w:val="DefaultParagraphFont"/>
    <w:link w:val="Nadpis3urovne"/>
    <w:rsid w:val="00400127"/>
    <w:rPr>
      <w:rFonts w:ascii="Times New Roman" w:hAnsi="Times New Roman" w:cs="Times New Roman"/>
      <w:b/>
      <w:sz w:val="28"/>
      <w:szCs w:val="32"/>
    </w:rPr>
  </w:style>
  <w:style w:type="paragraph" w:styleId="Header">
    <w:name w:val="header"/>
    <w:basedOn w:val="Normal"/>
    <w:link w:val="Header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ObalChar">
    <w:name w:val="Obal Char"/>
    <w:basedOn w:val="DefaultParagraphFont"/>
    <w:link w:val="Obal"/>
    <w:rsid w:val="00C546A9"/>
    <w:rPr>
      <w:rFonts w:ascii="Times New Roman" w:hAnsi="Times New Roman" w:cs="Times New Roman"/>
      <w:b/>
      <w:caps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rsid w:val="00C546A9"/>
  </w:style>
  <w:style w:type="paragraph" w:styleId="Footer">
    <w:name w:val="footer"/>
    <w:basedOn w:val="Normal"/>
    <w:link w:val="Footer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46A9"/>
  </w:style>
  <w:style w:type="paragraph" w:customStyle="1" w:styleId="obal2">
    <w:name w:val="obal 2"/>
    <w:basedOn w:val="Obal"/>
    <w:next w:val="Obal"/>
    <w:link w:val="obal2Char"/>
    <w:qFormat/>
    <w:rsid w:val="00A555DC"/>
    <w:rPr>
      <w:sz w:val="24"/>
    </w:rPr>
  </w:style>
  <w:style w:type="paragraph" w:customStyle="1" w:styleId="obal3">
    <w:name w:val="obal3"/>
    <w:basedOn w:val="obal2"/>
    <w:link w:val="obal3Char"/>
    <w:qFormat/>
    <w:rsid w:val="005B0018"/>
    <w:pPr>
      <w:jc w:val="right"/>
    </w:pPr>
    <w:rPr>
      <w:caps w:val="0"/>
      <w:sz w:val="28"/>
    </w:rPr>
  </w:style>
  <w:style w:type="character" w:customStyle="1" w:styleId="obal2Char">
    <w:name w:val="obal 2 Char"/>
    <w:basedOn w:val="DefaultParagraphFont"/>
    <w:link w:val="obal2"/>
    <w:rsid w:val="00A555DC"/>
    <w:rPr>
      <w:rFonts w:ascii="Times New Roman" w:hAnsi="Times New Roman" w:cs="Times New Roman"/>
      <w:b/>
      <w:caps/>
      <w:sz w:val="24"/>
      <w:szCs w:val="32"/>
    </w:rPr>
  </w:style>
  <w:style w:type="character" w:customStyle="1" w:styleId="obal3Char">
    <w:name w:val="obal3 Char"/>
    <w:basedOn w:val="obal2Char"/>
    <w:link w:val="obal3"/>
    <w:rsid w:val="005B0018"/>
    <w:rPr>
      <w:rFonts w:ascii="Times New Roman" w:hAnsi="Times New Roman" w:cs="Times New Roman"/>
      <w:b/>
      <w:caps w:val="0"/>
      <w:sz w:val="28"/>
      <w:szCs w:val="32"/>
    </w:rPr>
  </w:style>
  <w:style w:type="table" w:styleId="TableGrid">
    <w:name w:val="Table Grid"/>
    <w:basedOn w:val="TableNormal"/>
    <w:uiPriority w:val="39"/>
    <w:rsid w:val="00617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semiHidden/>
    <w:rsid w:val="005A315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sk-SK"/>
    </w:rPr>
  </w:style>
  <w:style w:type="character" w:customStyle="1" w:styleId="FootnoteTextChar">
    <w:name w:val="Footnote Text Char"/>
    <w:basedOn w:val="DefaultParagraphFont"/>
    <w:link w:val="FootnoteText"/>
    <w:semiHidden/>
    <w:rsid w:val="005A315A"/>
    <w:rPr>
      <w:rFonts w:ascii="Times New Roman" w:eastAsia="Times New Roman" w:hAnsi="Times New Roman" w:cs="Times New Roman"/>
      <w:sz w:val="20"/>
      <w:szCs w:val="20"/>
      <w:lang w:eastAsia="sk-SK"/>
    </w:rPr>
  </w:style>
  <w:style w:type="paragraph" w:styleId="BodyText">
    <w:name w:val="Body Text"/>
    <w:basedOn w:val="Normal"/>
    <w:link w:val="BodyTextChar"/>
    <w:semiHidden/>
    <w:rsid w:val="005A315A"/>
    <w:pPr>
      <w:spacing w:after="0" w:line="240" w:lineRule="auto"/>
    </w:pPr>
    <w:rPr>
      <w:rFonts w:ascii="Arial" w:eastAsia="Times New Roman" w:hAnsi="Arial" w:cs="Arial"/>
      <w:sz w:val="20"/>
      <w:szCs w:val="20"/>
      <w:lang w:eastAsia="sk-SK"/>
    </w:rPr>
  </w:style>
  <w:style w:type="character" w:customStyle="1" w:styleId="BodyTextChar">
    <w:name w:val="Body Text Char"/>
    <w:basedOn w:val="DefaultParagraphFont"/>
    <w:link w:val="BodyText"/>
    <w:semiHidden/>
    <w:rsid w:val="005A315A"/>
    <w:rPr>
      <w:rFonts w:ascii="Arial" w:eastAsia="Times New Roman" w:hAnsi="Arial" w:cs="Arial"/>
      <w:sz w:val="20"/>
      <w:szCs w:val="20"/>
      <w:lang w:eastAsia="sk-SK"/>
    </w:rPr>
  </w:style>
  <w:style w:type="character" w:customStyle="1" w:styleId="Heading1Char">
    <w:name w:val="Heading 1 Char"/>
    <w:basedOn w:val="DefaultParagraphFont"/>
    <w:link w:val="Heading1"/>
    <w:uiPriority w:val="9"/>
    <w:rsid w:val="00D004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004AE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8E34D8"/>
    <w:pPr>
      <w:spacing w:after="0" w:line="360" w:lineRule="auto"/>
      <w:ind w:left="227"/>
    </w:pPr>
    <w:rPr>
      <w:rFonts w:ascii="Times New Roman" w:eastAsiaTheme="minorEastAsia" w:hAnsi="Times New Roman" w:cs="Times New Roman"/>
      <w:lang w:val="en-US"/>
    </w:rPr>
  </w:style>
  <w:style w:type="paragraph" w:styleId="TOC1">
    <w:name w:val="toc 1"/>
    <w:basedOn w:val="Zakladny"/>
    <w:next w:val="Zakladny"/>
    <w:autoRedefine/>
    <w:uiPriority w:val="39"/>
    <w:unhideWhenUsed/>
    <w:rsid w:val="006F08F4"/>
    <w:pPr>
      <w:tabs>
        <w:tab w:val="left" w:pos="851"/>
        <w:tab w:val="right" w:leader="dot" w:pos="8777"/>
      </w:tabs>
      <w:spacing w:before="240"/>
      <w:ind w:firstLine="142"/>
    </w:pPr>
    <w:rPr>
      <w:rFonts w:eastAsiaTheme="minorEastAsia"/>
      <w:b/>
    </w:rPr>
  </w:style>
  <w:style w:type="paragraph" w:styleId="TOC3">
    <w:name w:val="toc 3"/>
    <w:basedOn w:val="Normal"/>
    <w:next w:val="Normal"/>
    <w:autoRedefine/>
    <w:uiPriority w:val="39"/>
    <w:unhideWhenUsed/>
    <w:rsid w:val="008E34D8"/>
    <w:pPr>
      <w:spacing w:after="0" w:line="360" w:lineRule="auto"/>
      <w:ind w:left="851"/>
    </w:pPr>
    <w:rPr>
      <w:rFonts w:ascii="Times New Roman" w:eastAsiaTheme="minorEastAsia" w:hAnsi="Times New Roman" w:cs="Times New Roman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1224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713E60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270535"/>
    <w:rPr>
      <w:rFonts w:eastAsiaTheme="minorEastAsia" w:cs="Times New Roman"/>
      <w:sz w:val="24"/>
      <w:szCs w:val="3276"/>
      <w:lang w:eastAsia="sk-SK"/>
    </w:rPr>
  </w:style>
  <w:style w:type="paragraph" w:customStyle="1" w:styleId="1B6E0AEB79934A698BDAF6FC883DC741">
    <w:name w:val="1B6E0AEB79934A698BDAF6FC883DC741"/>
    <w:rsid w:val="004F1755"/>
    <w:rPr>
      <w:rFonts w:eastAsiaTheme="minorEastAsia"/>
      <w:lang w:eastAsia="sk-SK"/>
    </w:rPr>
  </w:style>
  <w:style w:type="paragraph" w:customStyle="1" w:styleId="Nadpis1uroven">
    <w:name w:val="Nadpis 1.uroven"/>
    <w:next w:val="Zakladny"/>
    <w:rsid w:val="00F7112F"/>
    <w:pPr>
      <w:spacing w:after="0" w:line="240" w:lineRule="auto"/>
    </w:pPr>
    <w:rPr>
      <w:rFonts w:ascii="Times New Roman" w:hAnsi="Times New Roman" w:cs="Times New Roman"/>
      <w:b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537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5376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5376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376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37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376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37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37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A00E25"/>
    <w:rPr>
      <w:color w:val="0563C1" w:themeColor="hyperlink"/>
      <w:u w:val="single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930181"/>
    <w:pPr>
      <w:numPr>
        <w:numId w:val="0"/>
      </w:numPr>
    </w:pPr>
  </w:style>
  <w:style w:type="paragraph" w:customStyle="1" w:styleId="Nadpis1roven">
    <w:name w:val="Nadpis 1.úroven"/>
    <w:next w:val="Zakladny"/>
    <w:link w:val="Nadpis1rovenChar"/>
    <w:autoRedefine/>
    <w:rsid w:val="00AB3AFF"/>
    <w:pPr>
      <w:keepNext/>
      <w:keepLines/>
      <w:pageBreakBefore/>
      <w:spacing w:after="0" w:line="240" w:lineRule="auto"/>
      <w:ind w:left="720" w:hanging="360"/>
    </w:pPr>
    <w:rPr>
      <w:rFonts w:ascii="Times New Roman" w:hAnsi="Times New Roman" w:cs="Times New Roman"/>
      <w:b/>
      <w:sz w:val="44"/>
      <w:szCs w:val="32"/>
    </w:rPr>
  </w:style>
  <w:style w:type="character" w:customStyle="1" w:styleId="NadpisneslovanChar">
    <w:name w:val="Nadpis nečíslovaný Char"/>
    <w:basedOn w:val="DefaultParagraphFont"/>
    <w:link w:val="Nadpisneslovan"/>
    <w:rsid w:val="00930181"/>
    <w:rPr>
      <w:rFonts w:ascii="Times New Roman" w:hAnsi="Times New Roman" w:cs="Times New Roman"/>
      <w:b/>
      <w:sz w:val="44"/>
      <w:szCs w:val="32"/>
    </w:rPr>
  </w:style>
  <w:style w:type="character" w:customStyle="1" w:styleId="Nadpis1rovenChar">
    <w:name w:val="Nadpis 1.úroven Char"/>
    <w:basedOn w:val="DefaultParagraphFont"/>
    <w:link w:val="Nadpis1roven"/>
    <w:rsid w:val="00AB3AFF"/>
    <w:rPr>
      <w:rFonts w:ascii="Times New Roman" w:hAnsi="Times New Roman" w:cs="Times New Roman"/>
      <w:b/>
      <w:sz w:val="44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5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5510"/>
    <w:rPr>
      <w:rFonts w:ascii="Tahoma" w:hAnsi="Tahoma" w:cs="Tahoma"/>
      <w:sz w:val="16"/>
      <w:szCs w:val="16"/>
    </w:rPr>
  </w:style>
  <w:style w:type="paragraph" w:styleId="TableofFigures">
    <w:name w:val="table of figures"/>
    <w:basedOn w:val="Normal"/>
    <w:next w:val="Normal"/>
    <w:uiPriority w:val="99"/>
    <w:unhideWhenUsed/>
    <w:rsid w:val="005B4CE1"/>
    <w:pPr>
      <w:spacing w:after="0"/>
    </w:pPr>
  </w:style>
  <w:style w:type="character" w:customStyle="1" w:styleId="ysmall28">
    <w:name w:val="ysmall28"/>
    <w:basedOn w:val="DefaultParagraphFont"/>
    <w:rsid w:val="00E12732"/>
  </w:style>
  <w:style w:type="paragraph" w:styleId="NormalWeb">
    <w:name w:val="Normal (Web)"/>
    <w:basedOn w:val="Normal"/>
    <w:uiPriority w:val="99"/>
    <w:semiHidden/>
    <w:unhideWhenUsed/>
    <w:rsid w:val="00D143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UnresolvedMention">
    <w:name w:val="Unresolved Mention"/>
    <w:basedOn w:val="DefaultParagraphFont"/>
    <w:uiPriority w:val="99"/>
    <w:semiHidden/>
    <w:unhideWhenUsed/>
    <w:rsid w:val="002F651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F651B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5C53E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C53E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C53E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C53E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C53ED"/>
    <w:rPr>
      <w:b/>
      <w:bCs/>
      <w:sz w:val="20"/>
      <w:szCs w:val="20"/>
    </w:rPr>
  </w:style>
  <w:style w:type="paragraph" w:customStyle="1" w:styleId="Nadpis4xx">
    <w:name w:val="Nadpis 4xx"/>
    <w:basedOn w:val="Nadpis3urovne"/>
    <w:next w:val="Normal"/>
    <w:link w:val="Nadpis4xxChar"/>
    <w:qFormat/>
    <w:rsid w:val="00E635B0"/>
    <w:pPr>
      <w:numPr>
        <w:ilvl w:val="3"/>
      </w:numPr>
    </w:pPr>
  </w:style>
  <w:style w:type="character" w:customStyle="1" w:styleId="Nadpis4xxChar">
    <w:name w:val="Nadpis 4xx Char"/>
    <w:basedOn w:val="Nadpis3urovneChar"/>
    <w:link w:val="Nadpis4xx"/>
    <w:rsid w:val="00E635B0"/>
    <w:rPr>
      <w:rFonts w:ascii="Times New Roman" w:hAnsi="Times New Roman" w:cs="Times New Roman"/>
      <w:b/>
      <w:sz w:val="28"/>
      <w:szCs w:val="32"/>
    </w:rPr>
  </w:style>
  <w:style w:type="numbering" w:customStyle="1" w:styleId="CurrentList1">
    <w:name w:val="Current List1"/>
    <w:uiPriority w:val="99"/>
    <w:rsid w:val="003D4D3E"/>
    <w:pPr>
      <w:numPr>
        <w:numId w:val="4"/>
      </w:numPr>
    </w:pPr>
  </w:style>
  <w:style w:type="numbering" w:customStyle="1" w:styleId="CurrentList2">
    <w:name w:val="Current List2"/>
    <w:uiPriority w:val="99"/>
    <w:rsid w:val="003D4D3E"/>
    <w:pPr>
      <w:numPr>
        <w:numId w:val="6"/>
      </w:numPr>
    </w:pPr>
  </w:style>
  <w:style w:type="numbering" w:customStyle="1" w:styleId="CurrentList3">
    <w:name w:val="Current List3"/>
    <w:uiPriority w:val="99"/>
    <w:rsid w:val="003D4D3E"/>
    <w:pPr>
      <w:numPr>
        <w:numId w:val="7"/>
      </w:numPr>
    </w:pPr>
  </w:style>
  <w:style w:type="numbering" w:customStyle="1" w:styleId="CurrentList4">
    <w:name w:val="Current List4"/>
    <w:uiPriority w:val="99"/>
    <w:rsid w:val="00F04DDB"/>
    <w:pPr>
      <w:numPr>
        <w:numId w:val="8"/>
      </w:numPr>
    </w:pPr>
  </w:style>
  <w:style w:type="numbering" w:customStyle="1" w:styleId="CurrentList5">
    <w:name w:val="Current List5"/>
    <w:uiPriority w:val="99"/>
    <w:rsid w:val="00F04DDB"/>
    <w:pPr>
      <w:numPr>
        <w:numId w:val="9"/>
      </w:numPr>
    </w:pPr>
  </w:style>
  <w:style w:type="numbering" w:customStyle="1" w:styleId="CurrentList6">
    <w:name w:val="Current List6"/>
    <w:uiPriority w:val="99"/>
    <w:rsid w:val="00F04DDB"/>
    <w:pPr>
      <w:numPr>
        <w:numId w:val="1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778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2678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5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6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271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3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5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2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3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6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3187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6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1378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4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532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97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3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3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Juraj\Desktop\tim_projekt.docx" TargetMode="External"/><Relationship Id="rId18" Type="http://schemas.openxmlformats.org/officeDocument/2006/relationships/hyperlink" Target="file:///C:\Users\Juraj\Desktop\tim_projekt.docx" TargetMode="External"/><Relationship Id="rId26" Type="http://schemas.openxmlformats.org/officeDocument/2006/relationships/footer" Target="footer2.xml"/><Relationship Id="rId39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hyperlink" Target="file:///C:\Users\Juraj\Desktop\tim_projekt.docx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5.png"/><Relationship Id="rId47" Type="http://schemas.openxmlformats.org/officeDocument/2006/relationships/image" Target="media/image20.jpg"/><Relationship Id="rId50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hyperlink" Target="file:///C:\Users\Juraj\Desktop\tim_projekt.docx" TargetMode="External"/><Relationship Id="rId17" Type="http://schemas.openxmlformats.org/officeDocument/2006/relationships/hyperlink" Target="file:///C:\Users\Juraj\Desktop\tim_projekt.docx" TargetMode="External"/><Relationship Id="rId25" Type="http://schemas.openxmlformats.org/officeDocument/2006/relationships/hyperlink" Target="file:///C:\Users\Juraj\Desktop\tim_projekt.docx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46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Juraj\Desktop\tim_projekt.docx" TargetMode="External"/><Relationship Id="rId20" Type="http://schemas.openxmlformats.org/officeDocument/2006/relationships/hyperlink" Target="file:///C:\Users\Juraj\Desktop\tim_projekt.docx" TargetMode="External"/><Relationship Id="rId29" Type="http://schemas.openxmlformats.org/officeDocument/2006/relationships/image" Target="media/image2.png"/><Relationship Id="rId41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C:\Users\Juraj\Desktop\tim_projekt.docx" TargetMode="External"/><Relationship Id="rId24" Type="http://schemas.openxmlformats.org/officeDocument/2006/relationships/hyperlink" Target="file:///C:\Users\Juraj\Desktop\tim_projekt.docx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file:///C:\Users\Juraj\Desktop\tim_projekt.docx" TargetMode="External"/><Relationship Id="rId23" Type="http://schemas.openxmlformats.org/officeDocument/2006/relationships/hyperlink" Target="file:///C:\Users\Juraj\Desktop\tim_projekt.docx" TargetMode="External"/><Relationship Id="rId28" Type="http://schemas.openxmlformats.org/officeDocument/2006/relationships/image" Target="media/image1.png"/><Relationship Id="rId36" Type="http://schemas.openxmlformats.org/officeDocument/2006/relationships/image" Target="media/image9.svg"/><Relationship Id="rId49" Type="http://schemas.openxmlformats.org/officeDocument/2006/relationships/image" Target="media/image22.png"/><Relationship Id="rId10" Type="http://schemas.openxmlformats.org/officeDocument/2006/relationships/hyperlink" Target="file:///C:\Users\Juraj\Desktop\tim_projekt.docx" TargetMode="External"/><Relationship Id="rId19" Type="http://schemas.openxmlformats.org/officeDocument/2006/relationships/hyperlink" Target="file:///C:\Users\Juraj\Desktop\tim_projekt.docx" TargetMode="External"/><Relationship Id="rId31" Type="http://schemas.openxmlformats.org/officeDocument/2006/relationships/image" Target="media/image4.png"/><Relationship Id="rId44" Type="http://schemas.openxmlformats.org/officeDocument/2006/relationships/image" Target="media/image17.png"/><Relationship Id="rId52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hyperlink" Target="file:///C:\Users\Juraj\Desktop\tim_projekt.docx" TargetMode="External"/><Relationship Id="rId22" Type="http://schemas.openxmlformats.org/officeDocument/2006/relationships/hyperlink" Target="file:///C:\Users\Juraj\Desktop\tim_projekt.docx" TargetMode="External"/><Relationship Id="rId27" Type="http://schemas.openxmlformats.org/officeDocument/2006/relationships/hyperlink" Target="https://github.com/Institut-Zdravotnych-Analyz/covid19-data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8.png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sablonaZP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C10895BF0BC4C45BD3C2954D2B7E29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44FA0D6C-F08C-4A84-9486-1E5A58FBDEE7}"/>
      </w:docPartPr>
      <w:docPartBody>
        <w:p w:rsidR="006C3133" w:rsidRDefault="001F6E26" w:rsidP="001F6E26">
          <w:r>
            <w:t>Študijný program</w:t>
          </w:r>
          <w:r w:rsidRPr="008C3053">
            <w:t xml:space="preserve"> </w:t>
          </w:r>
          <w:r>
            <w:t>:</w:t>
          </w:r>
        </w:p>
      </w:docPartBody>
    </w:docPart>
    <w:docPart>
      <w:docPartPr>
        <w:name w:val="E6569E52D2D840C19F39825989A857E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B0900150-C231-43B4-87C1-98E90C5078BE}"/>
      </w:docPartPr>
      <w:docPartBody>
        <w:p w:rsidR="006C3133" w:rsidRDefault="009857EC">
          <w:pPr>
            <w:pStyle w:val="Nadpisneslovan"/>
          </w:pPr>
          <w:r w:rsidRPr="008C3053">
            <w:rPr>
              <w:rStyle w:val="Heading3Char"/>
            </w:rPr>
            <w:t>Click here to enter text.</w:t>
          </w:r>
        </w:p>
      </w:docPartBody>
    </w:docPart>
    <w:docPart>
      <w:docPartPr>
        <w:name w:val="A7783CA88F4A47A2BD7820F01D357D5F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889C5680-BDB9-4AFC-8CCC-F09DCDD88DE2}"/>
      </w:docPartPr>
      <w:docPartBody>
        <w:p w:rsidR="006C3133" w:rsidRDefault="00522509" w:rsidP="00522509">
          <w:pPr>
            <w:pStyle w:val="A7783CA88F4A47A2BD7820F01D357D5F"/>
          </w:pPr>
          <w:r w:rsidRPr="00D004AE">
            <w:rPr>
              <w:rStyle w:val="Nadpis1rovneChar"/>
            </w:rPr>
            <w:t>Obsah</w:t>
          </w:r>
        </w:p>
      </w:docPartBody>
    </w:docPart>
    <w:docPart>
      <w:docPartPr>
        <w:name w:val="3140ECA900D84C29B014AEE29ED5968B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23594430-E2B6-48E8-8F03-E2F984EA26E6}"/>
      </w:docPartPr>
      <w:docPartBody>
        <w:p w:rsidR="006C3133" w:rsidRDefault="00522509" w:rsidP="00522509">
          <w:pPr>
            <w:pStyle w:val="3140ECA900D84C29B014AEE29ED5968B"/>
          </w:pPr>
          <w:r w:rsidRPr="00C87A2B">
            <w:rPr>
              <w:rStyle w:val="NadpisneslovanChar"/>
            </w:rPr>
            <w:t>Úvod</w:t>
          </w:r>
          <w:r>
            <w:rPr>
              <w:rStyle w:val="NadpisneslovanChar"/>
            </w:rPr>
            <w:tab/>
          </w:r>
        </w:p>
      </w:docPartBody>
    </w:docPart>
    <w:docPart>
      <w:docPartPr>
        <w:name w:val="94072E4406F84E2FB7999464BD079A39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D96FDD96-4704-45BC-95C1-C3244687DC1E}"/>
      </w:docPartPr>
      <w:docPartBody>
        <w:p w:rsidR="000E294A" w:rsidRDefault="00522509" w:rsidP="00522509">
          <w:pPr>
            <w:pStyle w:val="94072E4406F84E2FB7999464BD079A39"/>
          </w:pPr>
          <w:r w:rsidRPr="00C87A2B">
            <w:rPr>
              <w:rStyle w:val="NadpisneslovanChar"/>
            </w:rPr>
            <w:t>Zoznam použitej literatúry</w:t>
          </w:r>
          <w:r>
            <w:rPr>
              <w:rStyle w:val="NadpisneslovanChar"/>
            </w:rPr>
            <w:tab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E5E90"/>
    <w:multiLevelType w:val="hybridMultilevel"/>
    <w:tmpl w:val="0C902F3A"/>
    <w:lvl w:ilvl="0" w:tplc="D8E2181C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6B616B"/>
    <w:multiLevelType w:val="multilevel"/>
    <w:tmpl w:val="DB1A21C0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" w15:restartNumberingAfterBreak="0">
    <w:nsid w:val="480B06C8"/>
    <w:multiLevelType w:val="multilevel"/>
    <w:tmpl w:val="D04CA010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C14376B"/>
    <w:multiLevelType w:val="multilevel"/>
    <w:tmpl w:val="2C92286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7EC"/>
    <w:rsid w:val="000660C2"/>
    <w:rsid w:val="00075D41"/>
    <w:rsid w:val="00096374"/>
    <w:rsid w:val="000B54C3"/>
    <w:rsid w:val="000E294A"/>
    <w:rsid w:val="001615C0"/>
    <w:rsid w:val="00180EB2"/>
    <w:rsid w:val="001E5AAF"/>
    <w:rsid w:val="001F6E26"/>
    <w:rsid w:val="00292774"/>
    <w:rsid w:val="002B2B9D"/>
    <w:rsid w:val="002D7D94"/>
    <w:rsid w:val="003028DA"/>
    <w:rsid w:val="00307956"/>
    <w:rsid w:val="00315605"/>
    <w:rsid w:val="00326F81"/>
    <w:rsid w:val="0033120D"/>
    <w:rsid w:val="003B4B86"/>
    <w:rsid w:val="003B691E"/>
    <w:rsid w:val="004A2FC9"/>
    <w:rsid w:val="004A4A88"/>
    <w:rsid w:val="004B57F3"/>
    <w:rsid w:val="00522509"/>
    <w:rsid w:val="00595648"/>
    <w:rsid w:val="005C7EBC"/>
    <w:rsid w:val="005E0A47"/>
    <w:rsid w:val="005F164E"/>
    <w:rsid w:val="00667686"/>
    <w:rsid w:val="00675BD4"/>
    <w:rsid w:val="006B55F7"/>
    <w:rsid w:val="006C3133"/>
    <w:rsid w:val="006C58E8"/>
    <w:rsid w:val="006E4F91"/>
    <w:rsid w:val="00744EC5"/>
    <w:rsid w:val="00755282"/>
    <w:rsid w:val="007E7A81"/>
    <w:rsid w:val="00850E48"/>
    <w:rsid w:val="008A6AFC"/>
    <w:rsid w:val="0091048B"/>
    <w:rsid w:val="009857EC"/>
    <w:rsid w:val="009E048F"/>
    <w:rsid w:val="009E3E86"/>
    <w:rsid w:val="00A40D1D"/>
    <w:rsid w:val="00AB2DB0"/>
    <w:rsid w:val="00B1306E"/>
    <w:rsid w:val="00B83729"/>
    <w:rsid w:val="00BB2002"/>
    <w:rsid w:val="00C12162"/>
    <w:rsid w:val="00C24B53"/>
    <w:rsid w:val="00C94798"/>
    <w:rsid w:val="00CA5126"/>
    <w:rsid w:val="00CE3815"/>
    <w:rsid w:val="00CF30B3"/>
    <w:rsid w:val="00D04190"/>
    <w:rsid w:val="00D13253"/>
    <w:rsid w:val="00D30ED8"/>
    <w:rsid w:val="00D3231B"/>
    <w:rsid w:val="00D43686"/>
    <w:rsid w:val="00D612CA"/>
    <w:rsid w:val="00D74490"/>
    <w:rsid w:val="00DA599E"/>
    <w:rsid w:val="00E01ABC"/>
    <w:rsid w:val="00E46757"/>
    <w:rsid w:val="00E63040"/>
    <w:rsid w:val="00EA1507"/>
    <w:rsid w:val="00EB0AE8"/>
    <w:rsid w:val="00ED7BDE"/>
    <w:rsid w:val="00F63A24"/>
    <w:rsid w:val="00FC0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3729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B83729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B83729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83729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3729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3729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3729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3729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3729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B8372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1F6E26"/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3A24"/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3A24"/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3A24"/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6757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3A2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4B57F3"/>
    <w:rPr>
      <w:color w:val="808080"/>
    </w:rPr>
  </w:style>
  <w:style w:type="paragraph" w:customStyle="1" w:styleId="Nadpis1rovne">
    <w:name w:val="Nadpis 1.úrovne"/>
    <w:next w:val="Zakladny"/>
    <w:link w:val="Nadpis1rovneChar"/>
    <w:autoRedefine/>
    <w:qFormat/>
    <w:rsid w:val="00522509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Zakladny">
    <w:name w:val="Zakladny"/>
    <w:autoRedefine/>
    <w:qFormat/>
    <w:rsid w:val="001F6E26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character" w:customStyle="1" w:styleId="Nadpis1rovneChar">
    <w:name w:val="Nadpis 1.úrovne Char"/>
    <w:basedOn w:val="DefaultParagraphFont"/>
    <w:link w:val="Nadpis1rovne"/>
    <w:rsid w:val="00522509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522509"/>
    <w:pPr>
      <w:numPr>
        <w:numId w:val="0"/>
      </w:numPr>
    </w:pPr>
  </w:style>
  <w:style w:type="character" w:customStyle="1" w:styleId="NadpisneslovanChar">
    <w:name w:val="Nadpis nečíslovaný Char"/>
    <w:basedOn w:val="DefaultParagraphFont"/>
    <w:link w:val="Nadpisneslovan"/>
    <w:rsid w:val="00522509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styleId="BodyText">
    <w:name w:val="Body Text"/>
    <w:basedOn w:val="Normal"/>
    <w:link w:val="BodyTextChar"/>
    <w:semiHidden/>
    <w:rsid w:val="00E46757"/>
    <w:pPr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BodyTextChar">
    <w:name w:val="Body Text Char"/>
    <w:basedOn w:val="DefaultParagraphFont"/>
    <w:link w:val="BodyText"/>
    <w:semiHidden/>
    <w:rsid w:val="00E46757"/>
    <w:rPr>
      <w:rFonts w:ascii="Arial" w:eastAsia="Times New Roman" w:hAnsi="Arial" w:cs="Arial"/>
      <w:sz w:val="20"/>
      <w:szCs w:val="20"/>
    </w:rPr>
  </w:style>
  <w:style w:type="paragraph" w:customStyle="1" w:styleId="A7783CA88F4A47A2BD7820F01D357D5F">
    <w:name w:val="A7783CA88F4A47A2BD7820F01D357D5F"/>
    <w:rsid w:val="00522509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paragraph" w:customStyle="1" w:styleId="3140ECA900D84C29B014AEE29ED5968B">
    <w:name w:val="3140ECA900D84C29B014AEE29ED5968B"/>
    <w:rsid w:val="00522509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94072E4406F84E2FB7999464BD079A39">
    <w:name w:val="94072E4406F84E2FB7999464BD079A39"/>
    <w:rsid w:val="00522509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2.xml><?xml version="1.0" encoding="utf-8"?>
<b:Sources xmlns:b="http://schemas.openxmlformats.org/officeDocument/2006/bibliography" xmlns="http://schemas.openxmlformats.org/officeDocument/2006/bibliography" SelectedStyle="\ISO690.XSL" StyleName="ISO 690 – Prvý prvok a dátum" Version="1987">
  <b:Source>
    <b:Tag>Nik21</b:Tag>
    <b:SourceType>InternetSite</b:SourceType>
    <b:Guid>{6FD065D7-2D4B-4BAA-83C3-B96E3D4FD108}</b:Guid>
    <b:Title>builtin</b:Title>
    <b:Year>2021</b:Year>
    <b:Author>
      <b:Author>
        <b:NameList>
          <b:Person>
            <b:Last>Donges</b:Last>
            <b:First>Niklas</b:First>
          </b:Person>
        </b:NameList>
      </b:Author>
    </b:Author>
    <b:Month>9</b:Month>
    <b:Day>16</b:Day>
    <b:YearAccessed>2022</b:YearAccessed>
    <b:MonthAccessed>1</b:MonthAccessed>
    <b:DayAccessed>3</b:DayAccessed>
    <b:URL>https://builtin.com/data-science/random-forest-algorithm</b:URL>
    <b:RefOrder>13</b:RefOrder>
  </b:Source>
  <b:Source>
    <b:Tag>Tom</b:Tag>
    <b:SourceType>InternetSite</b:SourceType>
    <b:Guid>{10B10499-2803-4A42-94E8-1FF13399D4A9}</b:Guid>
    <b:Author>
      <b:Author>
        <b:NameList>
          <b:Person>
            <b:Last>Patro</b:Last>
            <b:First>Tomáš</b:First>
          </b:Person>
        </b:NameList>
      </b:Author>
    </b:Author>
    <b:Title>BudFIT</b:Title>
    <b:Year>2017</b:Year>
    <b:Month>10</b:Month>
    <b:Day>15</b:Day>
    <b:YearAccessed>2022</b:YearAccessed>
    <b:MonthAccessed>1</b:MonthAccessed>
    <b:DayAccessed>3</b:DayAccessed>
    <b:URL>https://casopis.fit.cvut.cz/technologie/umela-inteligencia-ako-funguje-preco-dobre-sa-nu-zaujimat/</b:URL>
    <b:RefOrder>14</b:RefOrder>
  </b:Source>
  <b:Source>
    <b:Tag>Sel21</b:Tag>
    <b:SourceType>InternetSite</b:SourceType>
    <b:Guid>{D25B3C71-DE1A-41BA-8AE8-39AED1C7A797}</b:Guid>
    <b:Author>
      <b:Author>
        <b:NameList>
          <b:Person>
            <b:Last>Prabhakaran</b:Last>
            <b:First>Selva</b:First>
          </b:Person>
        </b:NameList>
      </b:Author>
    </b:Author>
    <b:Title>machine learning plus</b:Title>
    <b:Year>2021</b:Year>
    <b:Month>8</b:Month>
    <b:Day>22</b:Day>
    <b:YearAccessed>2022</b:YearAccessed>
    <b:MonthAccessed>3</b:MonthAccessed>
    <b:DayAccessed>5</b:DayAccessed>
    <b:URL>https://www.machinelearningplus.com/time-series/arima-model-time-series-forecasting-python/</b:URL>
    <b:RefOrder>11</b:RefOrder>
  </b:Source>
  <b:Source>
    <b:Tag>Kos17</b:Tag>
    <b:SourceType>InternetSite</b:SourceType>
    <b:Guid>{448E8EB9-3BAE-4898-B91B-97AEC20E0D4C}</b:Guid>
    <b:Author>
      <b:Author>
        <b:NameList>
          <b:Person>
            <b:Last>Kravchuk</b:Last>
            <b:First>Kostiantyn</b:First>
          </b:Person>
        </b:NameList>
      </b:Author>
    </b:Author>
    <b:Title>r-bloggers</b:Title>
    <b:Year>2017</b:Year>
    <b:Month>5</b:Month>
    <b:Day>5</b:Day>
    <b:YearAccessed>2022</b:YearAccessed>
    <b:MonthAccessed>3</b:MonthAccessed>
    <b:DayAccessed>5</b:DayAccessed>
    <b:URL>https://www.r-bloggers.com/2017/05/forecasting-arimax-model-exercises-part-5/</b:URL>
    <b:RefOrder>10</b:RefOrder>
  </b:Source>
  <b:Source>
    <b:Tag>PyF16</b:Tag>
    <b:SourceType>InternetSite</b:SourceType>
    <b:Guid>{23713C6F-0861-4896-ACB1-E3DEDA060FA5}</b:Guid>
    <b:Author>
      <b:Author>
        <b:Corporate>PyFlux</b:Corporate>
      </b:Author>
    </b:Author>
    <b:Title>PyFlux</b:Title>
    <b:Year>2016</b:Year>
    <b:YearAccessed>2022</b:YearAccessed>
    <b:MonthAccessed>3</b:MonthAccessed>
    <b:DayAccessed>5</b:DayAccessed>
    <b:URL>https://pyflux.readthedocs.io/en/latest/arima.html</b:URL>
    <b:RefOrder>18</b:RefOrder>
  </b:Source>
  <b:Source>
    <b:Tag>PyF161</b:Tag>
    <b:SourceType>InternetSite</b:SourceType>
    <b:Guid>{A2D366AB-4AE3-4099-B292-14D0206712B6}</b:Guid>
    <b:Author>
      <b:Author>
        <b:Corporate>PyFlux</b:Corporate>
      </b:Author>
    </b:Author>
    <b:Title>PyFlux</b:Title>
    <b:Year>2016</b:Year>
    <b:YearAccessed>2022</b:YearAccessed>
    <b:MonthAccessed>3</b:MonthAccessed>
    <b:DayAccessed>5</b:DayAccessed>
    <b:URL>https://pyflux.readthedocs.io/en/latest/arimax.html</b:URL>
    <b:RefOrder>19</b:RefOrder>
  </b:Source>
  <b:Source>
    <b:Tag>Ste20</b:Tag>
    <b:SourceType>InternetSite</b:SourceType>
    <b:Guid>{94CC325A-37C8-4DC4-8311-FB052F15101A}</b:Guid>
    <b:Author>
      <b:Author>
        <b:NameList>
          <b:Person>
            <b:Last>Bigelow</b:Last>
            <b:First>Stephen</b:First>
            <b:Middle>J.</b:Middle>
          </b:Person>
        </b:NameList>
      </b:Author>
    </b:Author>
    <b:Title>TechTarget</b:Title>
    <b:Year>2020</b:Year>
    <b:Month>4</b:Month>
    <b:YearAccessed>2022</b:YearAccessed>
    <b:MonthAccessed>3</b:MonthAccessed>
    <b:DayAccessed>5</b:DayAccessed>
    <b:URL>https://www.techtarget.com/searchcloudcomputing/definition/Windows-Azure</b:URL>
    <b:RefOrder>2</b:RefOrder>
  </b:Source>
  <b:Source>
    <b:Tag>Log22</b:Tag>
    <b:SourceType>InternetSite</b:SourceType>
    <b:Guid>{AA8A86AA-CAAE-4212-85C4-246168C3C8CD}</b:Guid>
    <b:Author>
      <b:Author>
        <b:NameList>
          <b:Person>
            <b:Last>Mccoy</b:Last>
            <b:First>Logan</b:First>
          </b:Person>
        </b:NameList>
      </b:Author>
    </b:Author>
    <b:Title>ccb technology</b:Title>
    <b:YearAccessed>2022</b:YearAccessed>
    <b:MonthAccessed>3</b:MonthAccessed>
    <b:DayAccessed>5</b:DayAccessed>
    <b:URL>https://ccbtechnology.com/what-microsoft-azure-is-and-why-it-matters/</b:URL>
    <b:RefOrder>3</b:RefOrder>
  </b:Source>
  <b:Source>
    <b:Tag>Cai20</b:Tag>
    <b:SourceType>InternetSite</b:SourceType>
    <b:Guid>{AEA192C9-B505-4D27-88C4-7BBC8247A997}</b:Guid>
    <b:Author>
      <b:Author>
        <b:NameList>
          <b:Person>
            <b:Last>Moreno</b:Last>
            <b:First>Caio</b:First>
          </b:Person>
        </b:NameList>
      </b:Author>
    </b:Author>
    <b:Title>Medium</b:Title>
    <b:Year>2020</b:Year>
    <b:Month>5</b:Month>
    <b:Day>8</b:Day>
    <b:YearAccessed>2022</b:YearAccessed>
    <b:MonthAccessed>3</b:MonthAccessed>
    <b:DayAccessed>5</b:DayAccessed>
    <b:URL>https://caiomsouza.medium.com/aml-azure-machine-learning-introduction-13505d3393b9</b:URL>
    <b:RefOrder>7</b:RefOrder>
  </b:Source>
  <b:Source>
    <b:Tag>TBa15</b:Tag>
    <b:SourceType>InternetSite</b:SourceType>
    <b:Guid>{78EC327F-C587-413A-BB2D-C8EC1973961E}</b:Guid>
    <b:Author>
      <b:Author>
        <b:NameList>
          <b:Person>
            <b:Last>T. Baldigara</b:Last>
            <b:First>M.</b:First>
            <b:Middle>Mamula</b:Middle>
          </b:Person>
        </b:NameList>
      </b:Author>
    </b:Author>
    <b:Title>Modelling International Tourism Demand Using Seasonal Arima Models</b:Title>
    <b:Medium>Tourism and Hospitality Management</b:Medium>
    <b:Year>2015</b:Year>
    <b:StandardNumber>21</b:StandardNumber>
    <b:YearAccessed>2022</b:YearAccessed>
    <b:MonthAccessed>3</b:MonthAccessed>
    <b:DayAccessed>6</b:DayAccessed>
    <b:URL>https://hrcak.srce.hr/file/206819</b:URL>
    <b:RefOrder>8</b:RefOrder>
  </b:Source>
  <b:Source>
    <b:Tag>Hyn18</b:Tag>
    <b:SourceType>InternetSite</b:SourceType>
    <b:Guid>{1B7A294F-C809-47FD-887D-7DD3D4AFDB79}</b:Guid>
    <b:Author>
      <b:Author>
        <b:NameList>
          <b:Person>
            <b:Last>Hyndman</b:Last>
            <b:First>Athanasopoulos</b:First>
          </b:Person>
        </b:NameList>
      </b:Author>
    </b:Author>
    <b:Title>Forecasting: principles and practice</b:Title>
    <b:City>Melbourne</b:City>
    <b:Year>2018</b:Year>
    <b:CountryRegion>Australia</b:CountryRegion>
    <b:YearAccessed>2022</b:YearAccessed>
    <b:MonthAccessed>3</b:MonthAccessed>
    <b:DayAccessed>6</b:DayAccessed>
    <b:URL>https://otexts.com/fpp2/simple-methods.html</b:URL>
    <b:Edition>2</b:Edition>
    <b:RefOrder>9</b:RefOrder>
  </b:Source>
  <b:Source>
    <b:Tag>Cio20</b:Tag>
    <b:SourceType>InternetSite</b:SourceType>
    <b:Guid>{5E57337F-B483-4EB4-9A52-65483CA9FF0E}</b:Guid>
    <b:Author>
      <b:Author>
        <b:NameList>
          <b:Person>
            <b:Last>Ciotti</b:Last>
            <b:First>Ciccozzi,</b:First>
            <b:Middle>Terrinoni, Jiang, Wang, Bernardini</b:Middle>
          </b:Person>
        </b:NameList>
      </b:Author>
    </b:Author>
    <b:InternetSiteTitle>The COVID-19 pandemic</b:InternetSiteTitle>
    <b:ProductionCompany>Taylor &amp; Francis</b:ProductionCompany>
    <b:Year>2020</b:Year>
    <b:YearAccessed>2022</b:YearAccessed>
    <b:MonthAccessed>3</b:MonthAccessed>
    <b:DayAccessed>6</b:DayAccessed>
    <b:URL>https://doi.org/10.1080/10408363.2020.1783198</b:URL>
    <b:DOI>10.1080/10408363.2020.1783198</b:DOI>
    <b:RefOrder>1</b:RefOrder>
  </b:Source>
  <b:Source>
    <b:Tag>Jas18</b:Tag>
    <b:SourceType>InternetSite</b:SourceType>
    <b:Guid>{1ED640FB-C831-4998-9580-780726297FD5}</b:Guid>
    <b:Author>
      <b:Author>
        <b:NameList>
          <b:Person>
            <b:Last>Brownlee</b:Last>
            <b:First>Jason</b:First>
          </b:Person>
        </b:NameList>
      </b:Author>
    </b:Author>
    <b:Title>Stacking Ensemble for Deep Learning Neural Networks in Python</b:Title>
    <b:Year>2018</b:Year>
    <b:YearAccessed>2022</b:YearAccessed>
    <b:MonthAccessed>1</b:MonthAccessed>
    <b:DayAccessed>10</b:DayAccessed>
    <b:URL>https://machinelearningmastery.com/stacking-ensemble-for-deep-learning-neural-networks/</b:URL>
    <b:RefOrder>17</b:RefOrder>
  </b:Source>
  <b:Source>
    <b:Tag>Raf18</b:Tag>
    <b:SourceType>InternetSite</b:SourceType>
    <b:Guid>{A957E9DE-C3B4-4CE6-BD80-325FB3CAB59C}</b:Guid>
    <b:Author>
      <b:Author>
        <b:NameList>
          <b:Person>
            <b:Last>Río</b:Last>
            <b:First>Rafael</b:First>
            <b:Middle>del</b:Middle>
          </b:Person>
        </b:NameList>
      </b:Author>
    </b:Author>
    <b:Title>A simple example of visualizing gradient boosting</b:Title>
    <b:Year>2018</b:Year>
    <b:YearAccessed>2021</b:YearAccessed>
    <b:MonthAccessed>12</b:MonthAccessed>
    <b:DayAccessed>14</b:DayAccessed>
    <b:URL>https://www.researchgate.net/figure/A-simple-example-of-visualizing-gradient-boosting_fig5_326379229</b:URL>
    <b:RefOrder>20</b:RefOrder>
  </b:Source>
  <b:Source>
    <b:Tag>Tia161</b:Tag>
    <b:SourceType>InternetSite</b:SourceType>
    <b:Guid>{4BD12155-15C7-45C5-934B-54068D1A5214}</b:Guid>
    <b:Author>
      <b:Author>
        <b:NameList>
          <b:Person>
            <b:Last>Tianqi Chen</b:Last>
            <b:First>Carlos</b:First>
            <b:Middle>Guestrin</b:Middle>
          </b:Person>
        </b:NameList>
      </b:Author>
    </b:Author>
    <b:Title>XGBoost: A Scalable Tree Boosting System</b:Title>
    <b:Year>2016</b:Year>
    <b:YearAccessed>2021</b:YearAccessed>
    <b:MonthAccessed>12</b:MonthAccessed>
    <b:DayAccessed>14</b:DayAccessed>
    <b:URL>https://arxiv.org/abs/1603.02754</b:URL>
    <b:RefOrder>15</b:RefOrder>
  </b:Source>
  <b:Source>
    <b:Tag>Jas20</b:Tag>
    <b:SourceType>InternetSite</b:SourceType>
    <b:Guid>{A2AFF35D-DB3D-4C47-A8EA-DF8ED735C793}</b:Guid>
    <b:Author>
      <b:Author>
        <b:NameList>
          <b:Person>
            <b:Last>Brownlee</b:Last>
            <b:First>Jason</b:First>
          </b:Person>
        </b:NameList>
      </b:Author>
    </b:Author>
    <b:Title>How to Develop Voting Ensembles With Python</b:Title>
    <b:Year>2020</b:Year>
    <b:YearAccessed>2021</b:YearAccessed>
    <b:MonthAccessed>12</b:MonthAccessed>
    <b:DayAccessed>14</b:DayAccessed>
    <b:URL>https://machinelearningmastery.com/voting-ensembles-with-python/</b:URL>
    <b:RefOrder>16</b:RefOrder>
  </b:Source>
  <b:Source>
    <b:Tag>Sac22</b:Tag>
    <b:SourceType>InternetSite</b:SourceType>
    <b:Guid>{8C293F1E-CADC-4500-8E89-82F0184D13C8}</b:Guid>
    <b:Author>
      <b:Author>
        <b:NameList>
          <b:Person>
            <b:Last>Date</b:Last>
            <b:First>Sachin</b:First>
          </b:Person>
        </b:NameList>
      </b:Author>
    </b:Author>
    <b:Title>Time Series Analysis, Regression and Forecasting</b:Title>
    <b:YearAccessed>2022</b:YearAccessed>
    <b:MonthAccessed>3</b:MonthAccessed>
    <b:DayAccessed>5</b:DayAccessed>
    <b:URL>https://timeseriesreasoning.com/contents/regression-with-arima-errors-model/</b:URL>
    <b:RefOrder>12</b:RefOrder>
  </b:Source>
  <b:Source>
    <b:Tag>mic21</b:Tag>
    <b:SourceType>InternetSite</b:SourceType>
    <b:Guid>{C0CADC1A-92DF-4F08-B757-CD92FBE3E66B}</b:Guid>
    <b:Author>
      <b:Author>
        <b:Corporate>Microsoft</b:Corporate>
      </b:Author>
    </b:Author>
    <b:Title>Microsoft</b:Title>
    <b:Year>2021</b:Year>
    <b:Month>12</b:Month>
    <b:Day>15</b:Day>
    <b:YearAccessed>2022</b:YearAccessed>
    <b:MonthAccessed>3</b:MonthAccessed>
    <b:DayAccessed>5</b:DayAccessed>
    <b:URL>https://docs.microsoft.com/en-us/azure/machine-learning/overview-what-is-azure-machine-learning</b:URL>
    <b:RefOrder>4</b:RefOrder>
  </b:Source>
  <b:Source>
    <b:Tag>mic2</b:Tag>
    <b:SourceType>InternetSite</b:SourceType>
    <b:Guid>{54A362A1-EBF6-4F4E-9F97-91D6F35156BB}</b:Guid>
    <b:Author>
      <b:Author>
        <b:Corporate>Microsoft</b:Corporate>
      </b:Author>
    </b:Author>
    <b:Title>Microsoft</b:Title>
    <b:Year>2022</b:Year>
    <b:YearAccessed>2022</b:YearAccessed>
    <b:MonthAccessed>3</b:MonthAccessed>
    <b:DayAccessed>5</b:DayAccessed>
    <b:URL>https://docs.microsoft.com/en-us/azure/machine-learning/overview-what-is-machine-learning-studio</b:URL>
    <b:Month>2</b:Month>
    <b:Day>4</b:Day>
    <b:RefOrder>6</b:RefOrder>
  </b:Source>
  <b:Source>
    <b:Tag>mic22</b:Tag>
    <b:SourceType>InternetSite</b:SourceType>
    <b:Guid>{8968E1C1-F220-47B2-ACF6-4E833AD1D3BA}</b:Guid>
    <b:Author>
      <b:Author>
        <b:Corporate>Microsoft</b:Corporate>
      </b:Author>
    </b:Author>
    <b:Title>Microsoft</b:Title>
    <b:Year>2022</b:Year>
    <b:Month>2</b:Month>
    <b:Day>26</b:Day>
    <b:YearAccessed>2022</b:YearAccessed>
    <b:MonthAccessed>3</b:MonthAccessed>
    <b:DayAccessed>5</b:DayAccessed>
    <b:URL>https://docs.microsoft.com/en-us/azure/machine-learning/concept-automated-ml#when-to-use-automl-classification-regression-forecasting--computer-vision</b:URL>
    <b:RefOrder>5</b:RefOrder>
  </b:Source>
</b:Sources>
</file>

<file path=customXml/itemProps1.xml><?xml version="1.0" encoding="utf-8"?>
<ds:datastoreItem xmlns:ds="http://schemas.openxmlformats.org/officeDocument/2006/customXml" ds:itemID="{75EDBFD0-BBAC-4566-9C67-CE4E0F2888F6}">
  <ds:schemaRefs>
    <ds:schemaRef ds:uri="http://schemas.microsoft.com/office/2006/customDocumentInformationPanel"/>
  </ds:schemaRefs>
</ds:datastoreItem>
</file>

<file path=customXml/itemProps2.xml><?xml version="1.0" encoding="utf-8"?>
<ds:datastoreItem xmlns:ds="http://schemas.openxmlformats.org/officeDocument/2006/customXml" ds:itemID="{264C4247-9D3C-4912-90FC-B372DCFACB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sablonaZP.dotx</Template>
  <TotalTime>111</TotalTime>
  <Pages>32</Pages>
  <Words>4698</Words>
  <Characters>26785</Characters>
  <Application>Microsoft Office Word</Application>
  <DocSecurity>0</DocSecurity>
  <Lines>223</Lines>
  <Paragraphs>62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/>
      <vt:lpstr/>
    </vt:vector>
  </TitlesOfParts>
  <Company>kaivt fei stu</Company>
  <LinksUpToDate>false</LinksUpToDate>
  <CharactersWithSpaces>31421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Viet</dc:creator>
  <cp:lastModifiedBy>Branislav Šipula</cp:lastModifiedBy>
  <cp:revision>16</cp:revision>
  <cp:lastPrinted>2022-01-24T22:50:00Z</cp:lastPrinted>
  <dcterms:created xsi:type="dcterms:W3CDTF">2022-03-06T16:35:00Z</dcterms:created>
  <dcterms:modified xsi:type="dcterms:W3CDTF">2022-03-13T22:09:00Z</dcterms:modified>
</cp:coreProperties>
</file>