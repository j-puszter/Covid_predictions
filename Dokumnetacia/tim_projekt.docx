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2B1977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2B1977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8645FA">
          <w:pPr>
            <w:pStyle w:val="Hlavikaobsahu"/>
            <w:numPr>
              <w:ilvl w:val="0"/>
              <w:numId w:val="0"/>
            </w:numPr>
          </w:pPr>
        </w:p>
        <w:p w14:paraId="2004974C" w14:textId="4D09DA0E" w:rsidR="00287240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97397981" w:history="1">
            <w:r w:rsidR="00287240" w:rsidRPr="00B43A0F">
              <w:rPr>
                <w:rStyle w:val="Hypertextovprepojenie"/>
                <w:noProof/>
              </w:rPr>
              <w:t>Úvod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B2CEF76" w14:textId="0BECE336" w:rsidR="00287240" w:rsidRDefault="002B197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2" w:history="1">
            <w:r w:rsidR="00287240" w:rsidRPr="00B43A0F">
              <w:rPr>
                <w:rStyle w:val="Hypertextovprepojenie"/>
                <w:noProof/>
              </w:rPr>
              <w:t>1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Zbierané dáta na Slovensku v súvislosti COVID-19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2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5EB6C31" w14:textId="08647625" w:rsidR="00287240" w:rsidRDefault="002B197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3" w:history="1">
            <w:r w:rsidR="00287240" w:rsidRPr="00B43A0F">
              <w:rPr>
                <w:rStyle w:val="Hypertextovprepojenie"/>
                <w:noProof/>
              </w:rPr>
              <w:t>2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Microsoft Azure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3A2640D" w14:textId="1AB4A0B6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4" w:history="1">
            <w:r w:rsidR="00287240" w:rsidRPr="00B43A0F">
              <w:rPr>
                <w:rStyle w:val="Hypertextovprepojenie"/>
                <w:noProof/>
              </w:rPr>
              <w:t>2.1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Azure Machine Learning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7E50ECE" w14:textId="4F729A57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5" w:history="1">
            <w:r w:rsidR="00287240" w:rsidRPr="00B43A0F">
              <w:rPr>
                <w:rStyle w:val="Hypertextovprepojenie"/>
                <w:noProof/>
              </w:rPr>
              <w:t>2.2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Príprava dát pre trénovanie modelov pomocou AutoML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_Toc97397985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5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975C4A3" w14:textId="6CE75FC1" w:rsidR="00287240" w:rsidRDefault="002B197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6" w:history="1">
            <w:r w:rsidR="00287240" w:rsidRPr="00B43A0F">
              <w:rPr>
                <w:rStyle w:val="Hypertextovprepojenie"/>
                <w:noProof/>
              </w:rPr>
              <w:t>3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Modely strojového učenia trénované pomocou AutoML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_Toc97397986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560565D9" w14:textId="5104A646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7" w:history="1">
            <w:r w:rsidR="00287240" w:rsidRPr="00B43A0F">
              <w:rPr>
                <w:rStyle w:val="Hypertextovprepojenie"/>
                <w:noProof/>
              </w:rPr>
              <w:t>3.1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Seasonal Naive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_Toc97397987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8211E5C" w14:textId="6335C671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8" w:history="1">
            <w:r w:rsidR="00287240" w:rsidRPr="00B43A0F">
              <w:rPr>
                <w:rStyle w:val="Hypertextovprepojenie"/>
                <w:noProof/>
              </w:rPr>
              <w:t>3.2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ARIMA a ARIMAX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_Toc97397988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99671D0" w14:textId="29D0BEED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9" w:history="1">
            <w:r w:rsidR="00287240" w:rsidRPr="00B43A0F">
              <w:rPr>
                <w:rStyle w:val="Hypertextovprepojenie"/>
                <w:noProof/>
              </w:rPr>
              <w:t>3.3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Decision Tree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_Toc97397989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7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B98E97E" w14:textId="47A200D6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0" w:history="1">
            <w:r w:rsidR="00287240" w:rsidRPr="00B43A0F">
              <w:rPr>
                <w:rStyle w:val="Hypertextovprepojenie"/>
                <w:noProof/>
              </w:rPr>
              <w:t>3.4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Random Forest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_Toc97397990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8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744251B3" w14:textId="165DFC92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1" w:history="1">
            <w:r w:rsidR="00287240" w:rsidRPr="00B43A0F">
              <w:rPr>
                <w:rStyle w:val="Hypertextovprepojenie"/>
                <w:noProof/>
              </w:rPr>
              <w:t>3.5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XGBoost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F453272" w14:textId="7C464BF5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2" w:history="1">
            <w:r w:rsidR="00287240" w:rsidRPr="00B43A0F">
              <w:rPr>
                <w:rStyle w:val="Hypertextovprepojenie"/>
                <w:noProof/>
              </w:rPr>
              <w:t>3.6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Voting Ensemble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10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0CAD00FB" w14:textId="03AB212D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3" w:history="1">
            <w:r w:rsidR="00287240" w:rsidRPr="00B43A0F">
              <w:rPr>
                <w:rStyle w:val="Hypertextovprepojenie"/>
                <w:noProof/>
              </w:rPr>
              <w:t>3.7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Stacking Ensemble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40B4E2F" w14:textId="4ED306F4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4" w:history="1">
            <w:r w:rsidR="00287240" w:rsidRPr="00B43A0F">
              <w:rPr>
                <w:rStyle w:val="Hypertextovprepojenie"/>
                <w:noProof/>
              </w:rPr>
              <w:t>3.8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Elastic Net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0C35956" w14:textId="4B9A549B" w:rsidR="00287240" w:rsidRDefault="002B197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95" w:history="1">
            <w:r w:rsidR="00287240" w:rsidRPr="00B43A0F">
              <w:rPr>
                <w:rStyle w:val="Hypertextovprepojenie"/>
                <w:noProof/>
              </w:rPr>
              <w:t>4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Doterajšie výsledky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_Toc97397995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0147002D" w14:textId="5CB66B29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6" w:history="1">
            <w:r w:rsidR="00287240" w:rsidRPr="00B43A0F">
              <w:rPr>
                <w:rStyle w:val="Hypertextovprepojenie"/>
                <w:noProof/>
              </w:rPr>
              <w:t>4.1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pozitívnych PCR testov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_Toc97397996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BDE8036" w14:textId="5D305BB5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7" w:history="1">
            <w:r w:rsidR="00287240" w:rsidRPr="00B43A0F">
              <w:rPr>
                <w:rStyle w:val="Hypertextovprepojenie"/>
                <w:noProof/>
              </w:rPr>
              <w:t>4.2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pozitívnych Ag testov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_Toc97397997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14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41E9647F" w14:textId="409EA06C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8" w:history="1">
            <w:r w:rsidR="00287240" w:rsidRPr="00B43A0F">
              <w:rPr>
                <w:rStyle w:val="Hypertextovprepojenie"/>
                <w:noProof/>
              </w:rPr>
              <w:t>4.3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úmrtí z viacerých ukazovateľov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_Toc97397998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15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1C1290D" w14:textId="696B2EFF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9" w:history="1">
            <w:r w:rsidR="00287240" w:rsidRPr="00B43A0F">
              <w:rPr>
                <w:rStyle w:val="Hypertextovprepojenie"/>
                <w:noProof/>
              </w:rPr>
              <w:t>4.4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úmrtí z úmrtí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_Toc97397999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5A50AFD6" w14:textId="5BAE194B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0" w:history="1">
            <w:r w:rsidR="00287240" w:rsidRPr="00B43A0F">
              <w:rPr>
                <w:rStyle w:val="Hypertextovprepojenie"/>
                <w:noProof/>
              </w:rPr>
              <w:t>4.5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kompletne zaočkovaných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_Toc97398000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17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47695F5" w14:textId="1052C642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1" w:history="1">
            <w:r w:rsidR="00287240" w:rsidRPr="00B43A0F">
              <w:rPr>
                <w:rStyle w:val="Hypertextovprepojenie"/>
                <w:noProof/>
              </w:rPr>
              <w:t>4.6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Graf celkových hospitalizácií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18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463C374" w14:textId="4DD07142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2" w:history="1">
            <w:r w:rsidR="00287240" w:rsidRPr="00B43A0F">
              <w:rPr>
                <w:rStyle w:val="Hypertextovprepojenie"/>
                <w:noProof/>
              </w:rPr>
              <w:t>4.7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Graf celkových UPV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724DFEBF" w14:textId="211DE6A1" w:rsidR="00287240" w:rsidRDefault="002B197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3" w:history="1">
            <w:r w:rsidR="00287240" w:rsidRPr="00B43A0F">
              <w:rPr>
                <w:rStyle w:val="Hypertextovprepojenie"/>
                <w:noProof/>
              </w:rPr>
              <w:t>4.8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Tabuľka dosiahnutých výsledkov predikcií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532DBC6" w14:textId="7CB27F35" w:rsidR="00287240" w:rsidRDefault="002B1977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8004" w:history="1">
            <w:r w:rsidR="00287240" w:rsidRPr="00B43A0F">
              <w:rPr>
                <w:rStyle w:val="Hypertextovprepojenie"/>
                <w:noProof/>
              </w:rPr>
              <w:t>Zoznam použitej literatúry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20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3554970" w14:textId="7B261477" w:rsidR="00882EF0" w:rsidRPr="0089070C" w:rsidRDefault="008645FA">
          <w:r>
            <w:rPr>
              <w:b/>
              <w:bCs/>
            </w:rPr>
            <w:fldChar w:fldCharType="end"/>
          </w:r>
        </w:p>
      </w:sdtContent>
    </w:sdt>
    <w:p w14:paraId="7044C6D5" w14:textId="55EBF94D" w:rsidR="00D34BA5" w:rsidRDefault="00D34BA5">
      <w:pPr>
        <w:rPr>
          <w:rFonts w:ascii="Times New Roman" w:hAnsi="Times New Roman" w:cs="Times New Roman"/>
          <w:sz w:val="24"/>
          <w:szCs w:val="32"/>
        </w:rPr>
      </w:pPr>
      <w:r>
        <w:br w:type="page"/>
      </w:r>
    </w:p>
    <w:p w14:paraId="58C7F50F" w14:textId="77777777" w:rsidR="00147150" w:rsidRDefault="00147150" w:rsidP="009F7E48">
      <w:pPr>
        <w:pStyle w:val="Zakladny"/>
      </w:pP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491839CA" w14:textId="694DC023" w:rsidR="00871E4F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7399491" w:history="1">
        <w:r w:rsidR="00871E4F" w:rsidRPr="00546D54">
          <w:rPr>
            <w:rStyle w:val="Hypertextovprepojenie"/>
            <w:noProof/>
          </w:rPr>
          <w:t>Obrázok 1 Ukážka csv  formátu  datasetu IZA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_Toc97399491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2</w:t>
        </w:r>
        <w:r w:rsidR="00871E4F">
          <w:rPr>
            <w:noProof/>
            <w:webHidden/>
          </w:rPr>
          <w:fldChar w:fldCharType="end"/>
        </w:r>
      </w:hyperlink>
    </w:p>
    <w:p w14:paraId="416DE1EF" w14:textId="3AAD058D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97399492" w:history="1">
        <w:r w:rsidR="00871E4F" w:rsidRPr="00546D54">
          <w:rPr>
            <w:rStyle w:val="Hypertextovprepojenie"/>
            <w:noProof/>
          </w:rPr>
          <w:t xml:space="preserve">Obrázok 2 Služba Azure  Machine Learning </w:t>
        </w:r>
        <w:r w:rsidR="00871E4F" w:rsidRPr="00546D54">
          <w:rPr>
            <w:rStyle w:val="Hypertextovprepojenie"/>
            <w:noProof/>
            <w:lang w:val="en-US"/>
          </w:rPr>
          <w:t>(Moreno, 2020)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_Toc97399492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4</w:t>
        </w:r>
        <w:r w:rsidR="00871E4F">
          <w:rPr>
            <w:noProof/>
            <w:webHidden/>
          </w:rPr>
          <w:fldChar w:fldCharType="end"/>
        </w:r>
      </w:hyperlink>
    </w:p>
    <w:p w14:paraId="2F8168B7" w14:textId="7899782A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97399493" w:history="1">
        <w:r w:rsidR="00871E4F" w:rsidRPr="00546D54">
          <w:rPr>
            <w:rStyle w:val="Hypertextovprepojenie"/>
            <w:noProof/>
          </w:rPr>
          <w:t xml:space="preserve">Obrázok 3 Životný cyklus projektu </w:t>
        </w:r>
        <w:r w:rsidR="00871E4F" w:rsidRPr="00546D54">
          <w:rPr>
            <w:rStyle w:val="Hypertextovprepojenie"/>
            <w:noProof/>
            <w:lang w:val="en-US"/>
          </w:rPr>
          <w:t>(microsoft, 2021)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_Toc97399493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5</w:t>
        </w:r>
        <w:r w:rsidR="00871E4F">
          <w:rPr>
            <w:noProof/>
            <w:webHidden/>
          </w:rPr>
          <w:fldChar w:fldCharType="end"/>
        </w:r>
      </w:hyperlink>
    </w:p>
    <w:p w14:paraId="129AF49F" w14:textId="60DAB420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97399494" w:history="1">
        <w:r w:rsidR="00871E4F" w:rsidRPr="00546D54">
          <w:rPr>
            <w:rStyle w:val="Hypertextovprepojenie"/>
            <w:noProof/>
          </w:rPr>
          <w:t>Obrázok 4 Vytvorenie modelov ARIMAX a SARIMAX (Date)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_Toc97399494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5DA73DD1" w14:textId="6C7950C8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97399495" w:history="1">
        <w:r w:rsidR="00871E4F" w:rsidRPr="00546D54">
          <w:rPr>
            <w:rStyle w:val="Hypertextovprepojenie"/>
            <w:noProof/>
          </w:rPr>
          <w:t>Obrázok 5 Ukážka modelu Decision Tree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_Toc97399495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8</w:t>
        </w:r>
        <w:r w:rsidR="00871E4F">
          <w:rPr>
            <w:noProof/>
            <w:webHidden/>
          </w:rPr>
          <w:fldChar w:fldCharType="end"/>
        </w:r>
      </w:hyperlink>
    </w:p>
    <w:p w14:paraId="73FB74C2" w14:textId="7CDAFFBA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97399496" w:history="1">
        <w:r w:rsidR="00871E4F" w:rsidRPr="00546D54">
          <w:rPr>
            <w:rStyle w:val="Hypertextovprepojenie"/>
            <w:noProof/>
          </w:rPr>
          <w:t>Obrázok 6 Model Random Forest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9</w:t>
        </w:r>
        <w:r w:rsidR="00871E4F">
          <w:rPr>
            <w:noProof/>
            <w:webHidden/>
          </w:rPr>
          <w:fldChar w:fldCharType="end"/>
        </w:r>
      </w:hyperlink>
    </w:p>
    <w:p w14:paraId="10BB1DA8" w14:textId="7482C2C1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97399497" w:history="1">
        <w:r w:rsidR="00871E4F" w:rsidRPr="00546D54">
          <w:rPr>
            <w:rStyle w:val="Hypertextovprepojenie"/>
            <w:noProof/>
          </w:rPr>
          <w:t>Obrázok 7 Jednoduchá ukážka princípu gradient boosting metódy s využitím rozhodovacích stromov.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10</w:t>
        </w:r>
        <w:r w:rsidR="00871E4F">
          <w:rPr>
            <w:noProof/>
            <w:webHidden/>
          </w:rPr>
          <w:fldChar w:fldCharType="end"/>
        </w:r>
      </w:hyperlink>
    </w:p>
    <w:p w14:paraId="756D6E26" w14:textId="3B719867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97399498" w:history="1">
        <w:r w:rsidR="00871E4F" w:rsidRPr="00546D54">
          <w:rPr>
            <w:rStyle w:val="Hypertextovprepojenie"/>
            <w:noProof/>
          </w:rPr>
          <w:t>Obrázok 8 Voting Ensemble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11</w:t>
        </w:r>
        <w:r w:rsidR="00871E4F">
          <w:rPr>
            <w:noProof/>
            <w:webHidden/>
          </w:rPr>
          <w:fldChar w:fldCharType="end"/>
        </w:r>
      </w:hyperlink>
    </w:p>
    <w:p w14:paraId="0227A9E2" w14:textId="21749FAB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399499" w:history="1">
        <w:r w:rsidR="00871E4F" w:rsidRPr="00546D54">
          <w:rPr>
            <w:rStyle w:val="Hypertextovprepojenie"/>
            <w:noProof/>
          </w:rPr>
          <w:t>Obrázok 9 Graf časového vývoja počtu pozitívnych PCR testov (modrým) so 14-dňovou predikciou (červeným)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_Toc97399499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13</w:t>
        </w:r>
        <w:r w:rsidR="00871E4F">
          <w:rPr>
            <w:noProof/>
            <w:webHidden/>
          </w:rPr>
          <w:fldChar w:fldCharType="end"/>
        </w:r>
      </w:hyperlink>
    </w:p>
    <w:p w14:paraId="46AD032A" w14:textId="4EE996A4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97399500" w:history="1">
        <w:r w:rsidR="00871E4F" w:rsidRPr="00546D54">
          <w:rPr>
            <w:rStyle w:val="Hypertextovprepojenie"/>
            <w:noProof/>
          </w:rPr>
          <w:t>Obrázok 10 Graf predikcie Ag z PCR, PCR%, Ag, Ag%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_Toc97399500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15</w:t>
        </w:r>
        <w:r w:rsidR="00871E4F">
          <w:rPr>
            <w:noProof/>
            <w:webHidden/>
          </w:rPr>
          <w:fldChar w:fldCharType="end"/>
        </w:r>
      </w:hyperlink>
    </w:p>
    <w:p w14:paraId="765F47B6" w14:textId="7C528345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97399501" w:history="1">
        <w:r w:rsidR="00871E4F" w:rsidRPr="00546D54">
          <w:rPr>
            <w:rStyle w:val="Hypertextovprepojenie"/>
            <w:noProof/>
          </w:rPr>
          <w:t>Obrázok 11 Graf predikcie úmrtí z PCR, PCR%, Ag, Ag%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_Toc97399501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16</w:t>
        </w:r>
        <w:r w:rsidR="00871E4F">
          <w:rPr>
            <w:noProof/>
            <w:webHidden/>
          </w:rPr>
          <w:fldChar w:fldCharType="end"/>
        </w:r>
      </w:hyperlink>
    </w:p>
    <w:p w14:paraId="404EFFB6" w14:textId="19C5EF67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97399502" w:history="1">
        <w:r w:rsidR="00871E4F" w:rsidRPr="00546D54">
          <w:rPr>
            <w:rStyle w:val="Hypertextovprepojenie"/>
            <w:noProof/>
          </w:rPr>
          <w:t>Obrázok 12 Graf predikcie úmrtí z úmrt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_Toc97399502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17</w:t>
        </w:r>
        <w:r w:rsidR="00871E4F">
          <w:rPr>
            <w:noProof/>
            <w:webHidden/>
          </w:rPr>
          <w:fldChar w:fldCharType="end"/>
        </w:r>
      </w:hyperlink>
    </w:p>
    <w:p w14:paraId="31B4C6DB" w14:textId="662500CC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97399503" w:history="1">
        <w:r w:rsidR="00871E4F" w:rsidRPr="00546D54">
          <w:rPr>
            <w:rStyle w:val="Hypertextovprepojenie"/>
            <w:noProof/>
          </w:rPr>
          <w:t>Obrázok 13 Graf predikcie kompletne zaočkovaných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_Toc97399503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17</w:t>
        </w:r>
        <w:r w:rsidR="00871E4F">
          <w:rPr>
            <w:noProof/>
            <w:webHidden/>
          </w:rPr>
          <w:fldChar w:fldCharType="end"/>
        </w:r>
      </w:hyperlink>
    </w:p>
    <w:p w14:paraId="7F3D7BF3" w14:textId="479B3215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399504" w:history="1">
        <w:r w:rsidR="00871E4F" w:rsidRPr="00546D54">
          <w:rPr>
            <w:rStyle w:val="Hypertextovprepojenie"/>
            <w:noProof/>
          </w:rPr>
          <w:t>Obrázok 14 Graf celkových hospitalizácií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_Toc97399504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18</w:t>
        </w:r>
        <w:r w:rsidR="00871E4F">
          <w:rPr>
            <w:noProof/>
            <w:webHidden/>
          </w:rPr>
          <w:fldChar w:fldCharType="end"/>
        </w:r>
      </w:hyperlink>
    </w:p>
    <w:p w14:paraId="74C9028C" w14:textId="763A55C5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97399505" w:history="1">
        <w:r w:rsidR="00871E4F" w:rsidRPr="00546D54">
          <w:rPr>
            <w:rStyle w:val="Hypertextovprepojenie"/>
            <w:noProof/>
          </w:rPr>
          <w:t>Obrázok 15 Graf časového vývoja UPV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_Toc97399505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19</w:t>
        </w:r>
        <w:r w:rsidR="00871E4F">
          <w:rPr>
            <w:noProof/>
            <w:webHidden/>
          </w:rPr>
          <w:fldChar w:fldCharType="end"/>
        </w:r>
      </w:hyperlink>
    </w:p>
    <w:p w14:paraId="7EC95694" w14:textId="5E73BD01" w:rsidR="00111D48" w:rsidRDefault="009866BF" w:rsidP="00532982">
      <w:pPr>
        <w:pStyle w:val="Zakladny"/>
      </w:pPr>
      <w:r w:rsidRPr="00FB6410">
        <w:fldChar w:fldCharType="end"/>
      </w:r>
    </w:p>
    <w:p w14:paraId="07EC956E" w14:textId="0C79C6A6" w:rsidR="00532982" w:rsidRDefault="00532982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</w:p>
    <w:p w14:paraId="11FFEC66" w14:textId="4930D13B" w:rsidR="00871E4F" w:rsidRDefault="005C3F7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3" w:anchor="_Toc97399506" w:history="1">
        <w:r w:rsidR="00871E4F" w:rsidRPr="0035747A">
          <w:rPr>
            <w:rStyle w:val="Hypertextovprepojenie"/>
            <w:noProof/>
          </w:rPr>
          <w:t>Rovnica 1: Rovnica Seasonal Naive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6</w:t>
        </w:r>
        <w:r w:rsidR="00871E4F">
          <w:rPr>
            <w:noProof/>
            <w:webHidden/>
          </w:rPr>
          <w:fldChar w:fldCharType="end"/>
        </w:r>
      </w:hyperlink>
    </w:p>
    <w:p w14:paraId="221CD30F" w14:textId="4ACE7BB2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97399507" w:history="1">
        <w:r w:rsidR="00871E4F" w:rsidRPr="0035747A">
          <w:rPr>
            <w:rStyle w:val="Hypertextovprepojenie"/>
            <w:noProof/>
          </w:rPr>
          <w:t xml:space="preserve">Rovnica 2 Model ARIMA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46D99D4C" w14:textId="2A85EC71" w:rsidR="00871E4F" w:rsidRDefault="002B1977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97399508" w:history="1">
        <w:r w:rsidR="00871E4F" w:rsidRPr="0035747A">
          <w:rPr>
            <w:rStyle w:val="Hypertextovprepojenie"/>
            <w:noProof/>
          </w:rPr>
          <w:t xml:space="preserve">Rovnica 3 Model ARIMAX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10183A1B" w14:textId="257444F4" w:rsidR="00532982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0" w:name="_Toc97397981"/>
    <w:p w14:paraId="37A6DC58" w14:textId="638C9739" w:rsidR="00F82A75" w:rsidRDefault="002B1977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0"/>
    </w:p>
    <w:p w14:paraId="181E8D84" w14:textId="053AAEFC" w:rsidR="00083B4B" w:rsidRPr="009F7E48" w:rsidRDefault="009F7E48" w:rsidP="009F7E48">
      <w:pPr>
        <w:pStyle w:val="Zakladny"/>
        <w:rPr>
          <w:i/>
          <w:iCs/>
        </w:rPr>
      </w:pPr>
      <w:bookmarkStart w:id="1" w:name="_Hlk97380279"/>
      <w:r>
        <w:rPr>
          <w:i/>
          <w:iCs/>
        </w:rPr>
        <w:t>(Spracoval</w:t>
      </w:r>
      <w:r w:rsidRPr="00083B4B">
        <w:rPr>
          <w:i/>
          <w:iCs/>
        </w:rPr>
        <w:t>: Marek Kačmár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1"/>
      <w:r>
        <w:rPr>
          <w:i/>
          <w:iCs/>
        </w:rPr>
        <w:t>)</w:t>
      </w:r>
    </w:p>
    <w:p w14:paraId="5B2A67F5" w14:textId="270F6B92" w:rsidR="001E5FE1" w:rsidRDefault="001E5FE1" w:rsidP="009F7E48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>
        <w:rPr>
          <w:lang w:val="en-GB"/>
        </w:rPr>
        <w:t xml:space="preserve"> </w:t>
      </w:r>
      <w:r w:rsidR="00C43CEA" w:rsidRPr="00C43CEA">
        <w:t>zavádzajú</w:t>
      </w:r>
      <w:r w:rsidR="00C43CEA">
        <w:rPr>
          <w:lang w:val="en-GB"/>
        </w:rPr>
        <w:t xml:space="preserve"> </w:t>
      </w:r>
      <w:r w:rsidR="00C43CEA" w:rsidRPr="00C43CEA">
        <w:t>rôzne</w:t>
      </w:r>
      <w:r w:rsidR="00C43CEA">
        <w:rPr>
          <w:lang w:val="en-GB"/>
        </w:rPr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249805A3" w:rsidR="00743999" w:rsidRDefault="00675F45" w:rsidP="009F7E48">
      <w:pPr>
        <w:pStyle w:val="Zakladny"/>
      </w:pPr>
      <w:r>
        <w:t xml:space="preserve">Medzi spomínané opatrenia patrí napríklad </w:t>
      </w:r>
      <w:r w:rsidRPr="00675F45">
        <w:t>prechod škôl</w:t>
      </w:r>
      <w:r>
        <w:rPr>
          <w:lang w:val="en-GB"/>
        </w:rPr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  <w:sdt>
        <w:sdtPr>
          <w:id w:val="-716736157"/>
          <w:citation/>
        </w:sdtPr>
        <w:sdtEndPr/>
        <w:sdtContent>
          <w:r w:rsidR="008E47B4">
            <w:fldChar w:fldCharType="begin"/>
          </w:r>
          <w:r w:rsidR="008E47B4">
            <w:rPr>
              <w:lang w:val="en-US"/>
            </w:rPr>
            <w:instrText xml:space="preserve"> CITATION Cio20 \l 1033 </w:instrText>
          </w:r>
          <w:r w:rsidR="008E47B4">
            <w:fldChar w:fldCharType="separate"/>
          </w:r>
          <w:r w:rsidR="008E47B4" w:rsidRPr="008E47B4">
            <w:rPr>
              <w:noProof/>
              <w:lang w:val="en-US"/>
            </w:rPr>
            <w:t>(Ciotti, 2020)</w:t>
          </w:r>
          <w:r w:rsidR="008E47B4">
            <w:fldChar w:fldCharType="end"/>
          </w:r>
        </w:sdtContent>
      </w:sdt>
    </w:p>
    <w:p w14:paraId="311FAA2C" w14:textId="7020B93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2" w:name="_Toc97397982"/>
      <w:bookmarkStart w:id="3" w:name="_Toc378775589"/>
      <w:bookmarkStart w:id="4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2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27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902D00E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5" w:name="_Toc97398616"/>
                            <w:bookmarkStart w:id="6" w:name="_Toc97399491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2902D00E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7" w:name="_Toc97398616"/>
                      <w:bookmarkStart w:id="8" w:name="_Toc97399491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AB494C">
                        <w:rPr>
                          <w:noProof/>
                        </w:rPr>
                        <w:t>1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9" w:name="_Toc97397983"/>
      <w:r>
        <w:lastRenderedPageBreak/>
        <w:t xml:space="preserve">Microsoft </w:t>
      </w:r>
      <w:proofErr w:type="spellStart"/>
      <w:r w:rsidR="00064EE2">
        <w:t>Azure</w:t>
      </w:r>
      <w:bookmarkEnd w:id="9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Puszte</w:t>
      </w:r>
      <w:r>
        <w:t>r)</w:t>
      </w:r>
    </w:p>
    <w:p w14:paraId="1B3FE7FD" w14:textId="21E3F5E5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7E44E79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7C2AF42C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DF39CE">
      <w:pPr>
        <w:pStyle w:val="Nadpis2urovne"/>
      </w:pPr>
      <w:bookmarkStart w:id="10" w:name="_Toc97397984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0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</w:t>
      </w:r>
      <w:r>
        <w:rPr>
          <w:i/>
          <w:iCs/>
        </w:rPr>
        <w:t>er)</w:t>
      </w:r>
    </w:p>
    <w:p w14:paraId="1496418D" w14:textId="0A42D435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>
            <w:rPr>
              <w:lang w:val="en-US"/>
            </w:rPr>
            <w:instrText xml:space="preserve">CITATION mic21 \l 1033 </w:instrText>
          </w:r>
          <w:r w:rsidR="000365F7">
            <w:fldChar w:fldCharType="separate"/>
          </w:r>
          <w:r w:rsidR="00345011">
            <w:rPr>
              <w:noProof/>
              <w:lang w:val="en-US"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3F6CEAE1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08A40C19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7F58B9C4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5E225909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4C0C5210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398617"/>
                            <w:bookmarkStart w:id="12" w:name="_Toc97399492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4C0C5210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3" w:name="_Toc97398617"/>
                      <w:bookmarkStart w:id="14" w:name="_Toc97399492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3"/>
                      <w:bookmarkEnd w:id="1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2EF4A00E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>
            <w:rPr>
              <w:lang w:val="en-US"/>
            </w:rPr>
            <w:instrText xml:space="preserve">CITATION mic21 \l 1033 </w:instrText>
          </w:r>
          <w:r w:rsidR="00910E3F">
            <w:fldChar w:fldCharType="separate"/>
          </w:r>
          <w:r w:rsidR="00345011">
            <w:rPr>
              <w:noProof/>
              <w:lang w:val="en-US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284D9E">
      <w:pPr>
        <w:pStyle w:val="Nadpis2urovne"/>
      </w:pPr>
      <w:bookmarkStart w:id="15" w:name="_Toc9739798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30B97FC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6" w:name="_Toc97398618"/>
                            <w:bookmarkStart w:id="17" w:name="_Toc97399493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30B97FC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8" w:name="_Toc97398618"/>
                      <w:bookmarkStart w:id="19" w:name="_Toc97399493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345011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18"/>
                      <w:bookmarkEnd w:id="1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5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>Vstupné dáta pre trénovania získavame z repozitára IZA pomocou vlastných jednoduchých skriptov písaných v jazyku Python.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0" w:name="_Toc97397986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0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21" w:name="_Toc97397987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1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07596AC4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>
            <w:rPr>
              <w:lang w:val="en-US"/>
            </w:rPr>
            <w:instrText xml:space="preserve">CITATION TBa15 \l 1033 </w:instrText>
          </w:r>
          <w:r>
            <w:fldChar w:fldCharType="separate"/>
          </w:r>
          <w:r w:rsidR="00AC465F" w:rsidRPr="00AC465F">
            <w:rPr>
              <w:noProof/>
              <w:lang w:val="en-US"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37487092" w:rsidR="00287240" w:rsidRPr="00153696" w:rsidRDefault="00287240" w:rsidP="00287240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2" w:name="_Toc97399506"/>
                            <w:r>
                              <w:t xml:space="preserve">Rovnica </w:t>
                            </w:r>
                            <w:fldSimple w:instr=" SEQ Rovnica \* ARABIC ">
                              <w:r w:rsidR="001B55C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37487092" w:rsidR="00287240" w:rsidRPr="00153696" w:rsidRDefault="00287240" w:rsidP="00287240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3" w:name="_Toc97399506"/>
                      <w:r>
                        <w:t xml:space="preserve">Rovnica </w:t>
                      </w:r>
                      <w:fldSimple w:instr=" SEQ Rovnica \* ARABIC ">
                        <w:r w:rsidR="001B55C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3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6464DF3A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>
            <w:rPr>
              <w:lang w:val="en-US"/>
            </w:rPr>
            <w:instrText xml:space="preserve">CITATION Hyn18 \l 1033 </w:instrText>
          </w:r>
          <w:r w:rsidR="00AC465F">
            <w:fldChar w:fldCharType="separate"/>
          </w:r>
          <w:r w:rsidR="00AC465F">
            <w:rPr>
              <w:noProof/>
              <w:lang w:val="en-US"/>
            </w:rPr>
            <w:t xml:space="preserve"> </w:t>
          </w:r>
          <w:r w:rsidR="00AC465F" w:rsidRPr="00AC465F">
            <w:rPr>
              <w:noProof/>
              <w:lang w:val="en-US"/>
            </w:rPr>
            <w:t>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F04DDB">
      <w:pPr>
        <w:pStyle w:val="Nadpis2urovne"/>
      </w:pPr>
      <w:bookmarkStart w:id="24" w:name="_Toc97397988"/>
      <w:r>
        <w:t>ARIMA a</w:t>
      </w:r>
      <w:r w:rsidR="00663C13">
        <w:t> </w:t>
      </w:r>
      <w:r>
        <w:t>ARIMAX</w:t>
      </w:r>
      <w:bookmarkEnd w:id="24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>(Spracoval: Juraj Puszter)</w:t>
      </w:r>
    </w:p>
    <w:p w14:paraId="557AB25B" w14:textId="2F04CC7D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C3F91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3AA9F8D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4FFBF17A" w:rsidR="001B55CA" w:rsidRPr="008B0169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5" w:name="_Toc97399507"/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4FFBF17A" w:rsidR="001B55CA" w:rsidRPr="008B0169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6" w:name="_Toc97399507"/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C3F91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2AECA913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643752F5" w:rsidR="001B55CA" w:rsidRPr="00FF6847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7" w:name="_Toc97399508"/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643752F5" w:rsidR="001B55CA" w:rsidRPr="00FF6847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8" w:name="_Toc97399508"/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4874C3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6A1BDD03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02BDD194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29" w:name="_Toc97398621"/>
                            <w:bookmarkStart w:id="30" w:name="_Toc97399494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29"/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02BDD194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1" w:name="_Toc97398621"/>
                      <w:bookmarkStart w:id="32" w:name="_Toc97399494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345011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1"/>
                      <w:bookmarkEnd w:id="3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345011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F04DDB">
      <w:pPr>
        <w:pStyle w:val="Nadpis2urovne"/>
      </w:pPr>
      <w:bookmarkStart w:id="33" w:name="_Toc97397989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3"/>
      <w:proofErr w:type="spellEnd"/>
    </w:p>
    <w:p w14:paraId="03923B1E" w14:textId="785CE951" w:rsidR="00663C13" w:rsidRPr="00663C13" w:rsidRDefault="008E3575" w:rsidP="009F7E48">
      <w:pPr>
        <w:pStyle w:val="Zakladny"/>
      </w:pPr>
      <w:r>
        <w:rPr>
          <w:i/>
          <w:iCs/>
        </w:rPr>
        <w:t>(Spracoval: Adam Vozár)</w:t>
      </w:r>
    </w:p>
    <w:p w14:paraId="02B55BC1" w14:textId="7F08CCF8" w:rsidR="00064EE2" w:rsidRDefault="00064EE2" w:rsidP="009F7E48">
      <w:pPr>
        <w:pStyle w:val="Zakladny"/>
        <w:numPr>
          <w:ilvl w:val="0"/>
          <w:numId w:val="3"/>
        </w:numPr>
      </w:pPr>
      <w:r>
        <w:t xml:space="preserve">Učenie s učiteľom </w:t>
      </w:r>
    </w:p>
    <w:p w14:paraId="4FA1502E" w14:textId="1B3A1E75" w:rsidR="00064EE2" w:rsidRDefault="00064EE2" w:rsidP="009F7E48">
      <w:pPr>
        <w:pStyle w:val="Zakladny"/>
        <w:numPr>
          <w:ilvl w:val="0"/>
          <w:numId w:val="3"/>
        </w:numPr>
      </w:pPr>
      <w:r>
        <w:t xml:space="preserve">Jednoduchá implementácia </w:t>
      </w:r>
    </w:p>
    <w:p w14:paraId="1FA36CF4" w14:textId="77777777" w:rsidR="00064EE2" w:rsidRDefault="00064EE2" w:rsidP="009F7E48">
      <w:pPr>
        <w:pStyle w:val="Zakladny"/>
        <w:numPr>
          <w:ilvl w:val="0"/>
          <w:numId w:val="3"/>
        </w:numPr>
      </w:pPr>
      <w:proofErr w:type="spellStart"/>
      <w:r>
        <w:t>If-else</w:t>
      </w:r>
      <w:proofErr w:type="spellEnd"/>
      <w:r>
        <w:t xml:space="preserve"> pravidlá</w:t>
      </w:r>
    </w:p>
    <w:p w14:paraId="5740487F" w14:textId="77777777" w:rsidR="00125B44" w:rsidRDefault="00064EE2" w:rsidP="009F7E48">
      <w:pPr>
        <w:pStyle w:val="Zakladny"/>
        <w:numPr>
          <w:ilvl w:val="0"/>
          <w:numId w:val="3"/>
        </w:numPr>
      </w:pPr>
      <w:r>
        <w:t>Regresia aj klasifikácia</w:t>
      </w:r>
    </w:p>
    <w:p w14:paraId="33AA4678" w14:textId="63559DF5" w:rsidR="00125B44" w:rsidRDefault="00064EE2" w:rsidP="009F7E48">
      <w:pPr>
        <w:pStyle w:val="Zakladny"/>
        <w:numPr>
          <w:ilvl w:val="0"/>
          <w:numId w:val="3"/>
        </w:numPr>
      </w:pPr>
      <w:r>
        <w:t>Nie je potrebná normalizácia dát</w:t>
      </w: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6840114B" w:rsidR="00064EE2" w:rsidRPr="0068581B" w:rsidRDefault="00064EE2" w:rsidP="00064EE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34" w:name="_Toc97398622"/>
                            <w:bookmarkStart w:id="35" w:name="_Toc97399495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4"/>
                            <w:bookmarkEnd w:id="3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6840114B" w:rsidR="00064EE2" w:rsidRPr="0068581B" w:rsidRDefault="00064EE2" w:rsidP="00064EE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36" w:name="_Toc97398622"/>
                      <w:bookmarkStart w:id="37" w:name="_Toc97399495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36"/>
                      <w:bookmarkEnd w:id="3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38" w:name="_Toc97397990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38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DCF1F88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>
            <w:rPr>
              <w:lang w:val="en-GB"/>
            </w:rPr>
            <w:instrText xml:space="preserve"> CITATION Nik21 \l 2057 </w:instrText>
          </w:r>
          <w:r w:rsidR="00230B10">
            <w:fldChar w:fldCharType="separate"/>
          </w:r>
          <w:r w:rsidR="00230B10">
            <w:rPr>
              <w:noProof/>
              <w:lang w:val="en-GB"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5E94EABA" w:rsidR="00057703" w:rsidRPr="003273AF" w:rsidRDefault="00BA44DD" w:rsidP="009F7E48">
      <w:pPr>
        <w:pStyle w:val="Zakladny"/>
      </w:pPr>
      <w:r>
        <w:lastRenderedPageBreak/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5E807E2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39" w:name="_Toc97398623"/>
                            <w:bookmarkStart w:id="40" w:name="_Toc97399496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</w:instrText>
                            </w:r>
                            <w:r w:rsidR="002B1977">
                              <w:instrText xml:space="preserve">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39"/>
                            <w:bookmarkEnd w:id="4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45E807E2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1" w:name="_Toc97398623"/>
                      <w:bookmarkStart w:id="42" w:name="_Toc97399496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</w:instrText>
                      </w:r>
                      <w:r w:rsidR="002B1977">
                        <w:instrText xml:space="preserve">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1"/>
                      <w:bookmarkEnd w:id="4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>
            <w:rPr>
              <w:lang w:val="en-GB"/>
            </w:rPr>
            <w:instrText xml:space="preserve"> CITATION Tom \l 2057 </w:instrText>
          </w:r>
          <w:r w:rsidR="0056350A">
            <w:fldChar w:fldCharType="separate"/>
          </w:r>
          <w:r w:rsidR="0056350A">
            <w:rPr>
              <w:noProof/>
              <w:lang w:val="en-GB"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0A1DD5">
      <w:pPr>
        <w:pStyle w:val="Nadpis2urovne"/>
      </w:pPr>
      <w:bookmarkStart w:id="43" w:name="_Toc97397991"/>
      <w:proofErr w:type="spellStart"/>
      <w:r>
        <w:t>XGBoost</w:t>
      </w:r>
      <w:bookmarkEnd w:id="43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53CE2AFB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31E2CB4B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44" w:name="_Toc97398624"/>
                            <w:bookmarkStart w:id="45" w:name="_Toc97399497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44"/>
                            <w:bookmarkEnd w:id="45"/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31E2CB4B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46" w:name="_Toc97398624"/>
                      <w:bookmarkStart w:id="47" w:name="_Toc97399497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46"/>
                      <w:bookmarkEnd w:id="47"/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>
            <w:rPr>
              <w:lang w:val="en-US"/>
            </w:rPr>
            <w:instrText xml:space="preserve">CITATION Tia161 \l 1033 </w:instrText>
          </w:r>
          <w:r w:rsidR="007A5496">
            <w:fldChar w:fldCharType="separate"/>
          </w:r>
          <w:r w:rsidR="00CA27D8">
            <w:rPr>
              <w:noProof/>
              <w:lang w:val="en-US"/>
            </w:rPr>
            <w:t xml:space="preserve"> </w:t>
          </w:r>
          <w:r w:rsidR="00CA27D8" w:rsidRPr="00CA27D8">
            <w:rPr>
              <w:noProof/>
              <w:lang w:val="en-US"/>
            </w:rPr>
            <w:t>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F04DDB">
      <w:pPr>
        <w:pStyle w:val="Nadpis2urovne"/>
      </w:pPr>
      <w:bookmarkStart w:id="48" w:name="_Toc97397992"/>
      <w:proofErr w:type="spellStart"/>
      <w:r>
        <w:t>Voting</w:t>
      </w:r>
      <w:proofErr w:type="spellEnd"/>
      <w:r>
        <w:t xml:space="preserve"> Ensemble</w:t>
      </w:r>
      <w:bookmarkEnd w:id="48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1CFBD7AE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</w:t>
      </w:r>
      <w:r w:rsidRPr="00057703">
        <w:lastRenderedPageBreak/>
        <w:t xml:space="preserve">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001012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06B394E1" w:rsidR="00057703" w:rsidRPr="00057703" w:rsidRDefault="00232E6F" w:rsidP="009F7E48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2508964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1EE73A2D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49" w:name="_Toc97398625"/>
                            <w:bookmarkStart w:id="50" w:name="_Toc97399498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8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1EE73A2D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51" w:name="_Toc97398625"/>
                      <w:bookmarkStart w:id="52" w:name="_Toc97399498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8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51"/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F04DDB">
      <w:pPr>
        <w:pStyle w:val="Nadpis2urovne"/>
      </w:pPr>
      <w:bookmarkStart w:id="53" w:name="_Toc97397993"/>
      <w:proofErr w:type="spellStart"/>
      <w:r>
        <w:t>Stacking</w:t>
      </w:r>
      <w:proofErr w:type="spellEnd"/>
      <w:r>
        <w:t xml:space="preserve"> Ensemble</w:t>
      </w:r>
      <w:bookmarkEnd w:id="53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4DB74F24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A27D8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55BAB2B8" w:rsidR="00F53104" w:rsidRDefault="00F53104" w:rsidP="00F53104">
      <w:pPr>
        <w:pStyle w:val="Nadpis2urovne"/>
      </w:pPr>
      <w:bookmarkStart w:id="54" w:name="_Toc97397994"/>
      <w:bookmarkEnd w:id="3"/>
      <w:bookmarkEnd w:id="4"/>
      <w:proofErr w:type="spellStart"/>
      <w:r>
        <w:t>Elastic</w:t>
      </w:r>
      <w:proofErr w:type="spellEnd"/>
      <w:r>
        <w:t xml:space="preserve"> Net</w:t>
      </w:r>
      <w:bookmarkEnd w:id="54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7642186" w14:textId="4462791A" w:rsidR="00F53104" w:rsidRDefault="00F53104" w:rsidP="009F7E48">
      <w:pPr>
        <w:pStyle w:val="Zakladny"/>
      </w:pPr>
      <w:proofErr w:type="spellStart"/>
      <w:r w:rsidRPr="00F53104">
        <w:t>Elastic</w:t>
      </w:r>
      <w:proofErr w:type="spellEnd"/>
      <w:r w:rsidRPr="00F53104">
        <w:t xml:space="preserve"> Net je rozšírením lineárnej regresie, ktorá pridáva regulačné sankcie k funkcii straty počas tréningu. Ako vyhodnotiť model elastickej siete a použiť konečný model na predpovedanie nových údajov. Ako nakonfigurovať model </w:t>
      </w:r>
      <w:proofErr w:type="spellStart"/>
      <w:r w:rsidRPr="00F53104">
        <w:t>Elastic</w:t>
      </w:r>
      <w:proofErr w:type="spellEnd"/>
      <w:r w:rsidRPr="00F53104">
        <w:t xml:space="preserve"> Net pre nový súbor údajov pomocou vyhľadávania v mriežke a automaticky.</w:t>
      </w:r>
    </w:p>
    <w:p w14:paraId="291A67DC" w14:textId="1D4C65D8" w:rsidR="00AF18B3" w:rsidRDefault="00AF18B3" w:rsidP="009F7E48">
      <w:pPr>
        <w:pStyle w:val="Zakladny"/>
      </w:pP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10CCA65A" w14:textId="750F218F" w:rsidR="00AF18B3" w:rsidRPr="00F53104" w:rsidRDefault="00AF18B3" w:rsidP="009F7E48">
      <w:pPr>
        <w:pStyle w:val="Zakladny"/>
      </w:pPr>
      <w:r>
        <w:lastRenderedPageBreak/>
        <w:t xml:space="preserve"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</w:t>
      </w:r>
      <w:proofErr w:type="spellStart"/>
      <w:r>
        <w:t>prediktor</w:t>
      </w:r>
      <w:proofErr w:type="spellEnd"/>
      <w:r>
        <w:t>.</w:t>
      </w:r>
    </w:p>
    <w:p w14:paraId="3F41C4DC" w14:textId="0BD9C7AE" w:rsidR="00F0585B" w:rsidRDefault="00F0585B" w:rsidP="00F0585B">
      <w:pPr>
        <w:pStyle w:val="Nadpis1rovne"/>
      </w:pPr>
      <w:bookmarkStart w:id="55" w:name="_Toc97397995"/>
      <w:r>
        <w:lastRenderedPageBreak/>
        <w:t>Doterajšie výsledky</w:t>
      </w:r>
      <w:bookmarkEnd w:id="55"/>
    </w:p>
    <w:p w14:paraId="46A8F6E1" w14:textId="6D97ED2E" w:rsidR="00E90430" w:rsidRDefault="00E90430" w:rsidP="00811A7F">
      <w:pPr>
        <w:pStyle w:val="Nadpis2urovne"/>
        <w:numPr>
          <w:ilvl w:val="1"/>
          <w:numId w:val="11"/>
        </w:numPr>
      </w:pPr>
      <w:bookmarkStart w:id="56" w:name="_Toc97397996"/>
      <w:r>
        <w:t>Predikcia pozitívnych PCR</w:t>
      </w:r>
      <w:r w:rsidR="00363EA2">
        <w:t xml:space="preserve"> testov</w:t>
      </w:r>
      <w:bookmarkEnd w:id="56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66236E73" w:rsidR="00C50F0E" w:rsidRDefault="00C50F0E" w:rsidP="00C50F0E">
      <w:pPr>
        <w:pStyle w:val="Popis"/>
        <w:jc w:val="center"/>
      </w:pPr>
      <w:bookmarkStart w:id="57" w:name="_Toc97399499"/>
      <w:r>
        <w:t xml:space="preserve">Obrázok </w:t>
      </w:r>
      <w:r w:rsidR="002B1977">
        <w:fldChar w:fldCharType="begin"/>
      </w:r>
      <w:r w:rsidR="002B1977">
        <w:instrText xml:space="preserve"> SEQ Obrázok \* ARABIC </w:instrText>
      </w:r>
      <w:r w:rsidR="002B1977">
        <w:fldChar w:fldCharType="separate"/>
      </w:r>
      <w:r w:rsidR="00871E4F">
        <w:rPr>
          <w:noProof/>
        </w:rPr>
        <w:t>9</w:t>
      </w:r>
      <w:r w:rsidR="002B1977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bookmarkEnd w:id="57"/>
      <w:r w:rsidR="00AF0EEF">
        <w:t>.</w:t>
      </w:r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811A7F">
      <w:pPr>
        <w:pStyle w:val="Nadpis2urovne"/>
        <w:numPr>
          <w:ilvl w:val="1"/>
          <w:numId w:val="11"/>
        </w:numPr>
      </w:pPr>
      <w:bookmarkStart w:id="58" w:name="_Toc97397997"/>
      <w:r>
        <w:t>Predikcia pozitívnych Ag</w:t>
      </w:r>
      <w:r w:rsidR="00363EA2">
        <w:t xml:space="preserve"> testov</w:t>
      </w:r>
      <w:bookmarkEnd w:id="58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>: Juraj Puszter)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3BE22841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59" w:name="_Toc97398627"/>
                            <w:bookmarkStart w:id="60" w:name="_Toc97399500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10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3BE22841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61" w:name="_Toc97398627"/>
                      <w:bookmarkStart w:id="62" w:name="_Toc97399500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10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61"/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E90430">
      <w:pPr>
        <w:pStyle w:val="Nadpis2urovne"/>
      </w:pPr>
      <w:bookmarkStart w:id="63" w:name="_Toc97397998"/>
      <w:r>
        <w:t>Predikcia úmrtí</w:t>
      </w:r>
      <w:r w:rsidR="00363EA2">
        <w:t xml:space="preserve"> z viacerých ukazovateľov</w:t>
      </w:r>
      <w:bookmarkEnd w:id="63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24BC1C0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64" w:name="_Toc97398628"/>
                            <w:bookmarkStart w:id="65" w:name="_Toc97399501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11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24BC1C0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66" w:name="_Toc97398628"/>
                      <w:bookmarkStart w:id="67" w:name="_Toc97399501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11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E90430">
      <w:pPr>
        <w:pStyle w:val="Nadpis2urovne"/>
      </w:pPr>
      <w:bookmarkStart w:id="68" w:name="_Toc97397999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68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79CCDC84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9" w:name="_Toc97398629"/>
                            <w:bookmarkStart w:id="70" w:name="_Toc97399502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12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69"/>
                            <w:bookmarkEnd w:id="7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79CCDC84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71" w:name="_Toc97398629"/>
                      <w:bookmarkStart w:id="72" w:name="_Toc97399502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12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71"/>
                      <w:bookmarkEnd w:id="7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125B44">
      <w:pPr>
        <w:pStyle w:val="Nadpis2urovne"/>
      </w:pPr>
      <w:bookmarkStart w:id="73" w:name="_Toc97398000"/>
      <w:r>
        <w:t>Predikcia kompletne</w:t>
      </w:r>
      <w:r w:rsidR="00C836C5">
        <w:t xml:space="preserve"> </w:t>
      </w:r>
      <w:r>
        <w:t>zaočkovaných</w:t>
      </w:r>
      <w:bookmarkEnd w:id="73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35A604F3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74" w:name="_Toc97398630"/>
                            <w:bookmarkStart w:id="75" w:name="_Toc97399503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13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74"/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35A604F3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76" w:name="_Toc97398630"/>
                      <w:bookmarkStart w:id="77" w:name="_Toc97399503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13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76"/>
                      <w:bookmarkEnd w:id="7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125B44">
      <w:pPr>
        <w:pStyle w:val="Nadpis2urovne"/>
      </w:pPr>
      <w:bookmarkStart w:id="78" w:name="_Toc97398001"/>
      <w:r>
        <w:t>Graf celkových hospitalizácií</w:t>
      </w:r>
      <w:bookmarkEnd w:id="78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6968FC4E" w:rsidR="00363EA2" w:rsidRDefault="00363EA2" w:rsidP="00363EA2">
      <w:pPr>
        <w:pStyle w:val="Popis"/>
        <w:jc w:val="center"/>
      </w:pPr>
      <w:bookmarkStart w:id="79" w:name="_Toc97399504"/>
      <w:r>
        <w:t xml:space="preserve">Obrázok </w:t>
      </w:r>
      <w:r w:rsidR="002B1977">
        <w:fldChar w:fldCharType="begin"/>
      </w:r>
      <w:r w:rsidR="002B1977">
        <w:instrText xml:space="preserve"> SEQ Obrázok \* ARABIC </w:instrText>
      </w:r>
      <w:r w:rsidR="002B1977">
        <w:fldChar w:fldCharType="separate"/>
      </w:r>
      <w:r w:rsidR="00871E4F">
        <w:rPr>
          <w:noProof/>
        </w:rPr>
        <w:t>14</w:t>
      </w:r>
      <w:r w:rsidR="002B1977">
        <w:rPr>
          <w:noProof/>
        </w:rPr>
        <w:fldChar w:fldCharType="end"/>
      </w:r>
      <w:r>
        <w:t xml:space="preserve"> Graf celkových hospitalizácií</w:t>
      </w:r>
      <w:bookmarkEnd w:id="79"/>
    </w:p>
    <w:p w14:paraId="3AAE1C08" w14:textId="77777777" w:rsidR="00363EA2" w:rsidRPr="00363EA2" w:rsidRDefault="00363EA2" w:rsidP="00363EA2"/>
    <w:p w14:paraId="2C7D715A" w14:textId="5813B4EA" w:rsidR="00F0585B" w:rsidRDefault="00F0585B" w:rsidP="00811A7F">
      <w:pPr>
        <w:pStyle w:val="Nadpis2urovne"/>
        <w:numPr>
          <w:ilvl w:val="1"/>
          <w:numId w:val="11"/>
        </w:numPr>
      </w:pPr>
      <w:bookmarkStart w:id="80" w:name="_Toc97398002"/>
      <w:r w:rsidRPr="00F04DDB">
        <w:lastRenderedPageBreak/>
        <w:t xml:space="preserve">Graf celkových </w:t>
      </w:r>
      <w:r w:rsidR="00125B44">
        <w:t>UPV</w:t>
      </w:r>
      <w:bookmarkEnd w:id="80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15CE4D2C" w:rsidR="00F0585B" w:rsidRPr="00500EC9" w:rsidRDefault="00F0585B" w:rsidP="00F0585B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81" w:name="_Toc97399505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15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15CE4D2C" w:rsidR="00F0585B" w:rsidRPr="00500EC9" w:rsidRDefault="00F0585B" w:rsidP="00F0585B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82" w:name="_Toc97399505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15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8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24F08842" w:rsidR="000770B0" w:rsidRDefault="000770B0" w:rsidP="000770B0">
      <w:pPr>
        <w:pStyle w:val="Nadpis2urovne"/>
      </w:pPr>
      <w:bookmarkStart w:id="83" w:name="_Toc97398003"/>
      <w:r>
        <w:t>Tabuľka dosiahnutých výsledkov predikcií</w:t>
      </w:r>
      <w:bookmarkEnd w:id="83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77777777" w:rsidR="00F937F5" w:rsidRDefault="00F937F5" w:rsidP="009F7E48">
      <w:pPr>
        <w:pStyle w:val="Zakladny"/>
      </w:pPr>
    </w:p>
    <w:bookmarkStart w:id="84" w:name="_Toc97398004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045CA3F1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84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45AD07DC" w14:textId="77777777" w:rsidR="00345011" w:rsidRDefault="005712C4" w:rsidP="00345011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45011">
            <w:rPr>
              <w:b/>
              <w:bCs/>
              <w:noProof/>
            </w:rPr>
            <w:t>Bigelow, Stephen J. 2020.</w:t>
          </w:r>
          <w:r w:rsidR="00345011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1A1362E8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74C62BE7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718F4403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031141D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15DD5B1A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67FCC19F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669CCE0C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289981AB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241058C3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2229E9F0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3D005F66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5258A345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2D7C7864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1B236481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37D369FA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4956FBD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3EC9049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15680635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52C2CFE2" w14:textId="77777777" w:rsidR="00345011" w:rsidRDefault="00345011" w:rsidP="00345011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3D76A005" w14:textId="1478F989" w:rsidR="004E2244" w:rsidRDefault="005712C4" w:rsidP="00345011">
          <w:r>
            <w:rPr>
              <w:b/>
              <w:bCs/>
            </w:rPr>
            <w:fldChar w:fldCharType="end"/>
          </w:r>
          <w:proofErr w:type="spellStart"/>
          <w:r w:rsidR="00AF18B3">
            <w:t>Elastic</w:t>
          </w:r>
          <w:proofErr w:type="spellEnd"/>
          <w:r w:rsidR="00AF18B3">
            <w:t xml:space="preserve"> Net</w:t>
          </w:r>
        </w:p>
      </w:sdtContent>
    </w:sdt>
    <w:p w14:paraId="4E6A21E8" w14:textId="77777777" w:rsidR="004E2244" w:rsidRDefault="002B1977" w:rsidP="004E2244">
      <w:pPr>
        <w:rPr>
          <w:rStyle w:val="Hypertextovprepojenie"/>
        </w:rPr>
      </w:pPr>
      <w:hyperlink r:id="rId47" w:history="1">
        <w:r w:rsidR="005E49AF" w:rsidRPr="00CF3291">
          <w:rPr>
            <w:rStyle w:val="Hypertextovprepojenie"/>
          </w:rPr>
          <w:t>https://machinelearningmastery.com/elastic-net-regression-in-python/</w:t>
        </w:r>
      </w:hyperlink>
    </w:p>
    <w:p w14:paraId="60DE7646" w14:textId="129AF0DC" w:rsidR="005712C4" w:rsidRDefault="005712C4" w:rsidP="005712C4"/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4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136D7" w14:textId="77777777" w:rsidR="002B1977" w:rsidRDefault="002B1977" w:rsidP="00C546A9">
      <w:pPr>
        <w:spacing w:after="0" w:line="240" w:lineRule="auto"/>
      </w:pPr>
      <w:r>
        <w:separator/>
      </w:r>
    </w:p>
  </w:endnote>
  <w:endnote w:type="continuationSeparator" w:id="0">
    <w:p w14:paraId="711B76CF" w14:textId="77777777" w:rsidR="002B1977" w:rsidRDefault="002B1977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2F694619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Tomáš Singhofer</w:t>
                              </w:r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Branislav Šipula</w:t>
                              </w:r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Kurilová,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Tomáš Singhofer</w:t>
                        </w:r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Branislav Šipula</w:t>
                        </w:r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Kurilová,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345011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DCF49" w14:textId="77777777" w:rsidR="002B1977" w:rsidRDefault="002B1977" w:rsidP="00C546A9">
      <w:pPr>
        <w:spacing w:after="0" w:line="240" w:lineRule="auto"/>
      </w:pPr>
      <w:r>
        <w:separator/>
      </w:r>
    </w:p>
  </w:footnote>
  <w:footnote w:type="continuationSeparator" w:id="0">
    <w:p w14:paraId="15D1E788" w14:textId="77777777" w:rsidR="002B1977" w:rsidRDefault="002B1977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7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8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2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8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8"/>
  </w:num>
  <w:num w:numId="5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7"/>
  </w:num>
  <w:num w:numId="8">
    <w:abstractNumId w:val="4"/>
  </w:num>
  <w:num w:numId="9">
    <w:abstractNumId w:val="21"/>
  </w:num>
  <w:num w:numId="10">
    <w:abstractNumId w:val="1"/>
  </w:num>
  <w:num w:numId="11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4"/>
  </w:num>
  <w:num w:numId="14">
    <w:abstractNumId w:val="2"/>
  </w:num>
  <w:num w:numId="15">
    <w:abstractNumId w:val="3"/>
  </w:num>
  <w:num w:numId="16">
    <w:abstractNumId w:val="19"/>
  </w:num>
  <w:num w:numId="17">
    <w:abstractNumId w:val="22"/>
  </w:num>
  <w:num w:numId="18">
    <w:abstractNumId w:val="0"/>
  </w:num>
  <w:num w:numId="19">
    <w:abstractNumId w:val="9"/>
  </w:num>
  <w:num w:numId="20">
    <w:abstractNumId w:val="5"/>
  </w:num>
  <w:num w:numId="21">
    <w:abstractNumId w:val="14"/>
  </w:num>
  <w:num w:numId="22">
    <w:abstractNumId w:val="27"/>
  </w:num>
  <w:num w:numId="23">
    <w:abstractNumId w:val="18"/>
  </w:num>
  <w:num w:numId="24">
    <w:abstractNumId w:val="6"/>
  </w:num>
  <w:num w:numId="25">
    <w:abstractNumId w:val="17"/>
  </w:num>
  <w:num w:numId="26">
    <w:abstractNumId w:val="13"/>
  </w:num>
  <w:num w:numId="27">
    <w:abstractNumId w:val="11"/>
  </w:num>
  <w:num w:numId="28">
    <w:abstractNumId w:val="8"/>
  </w:num>
  <w:num w:numId="29">
    <w:abstractNumId w:val="15"/>
  </w:num>
  <w:num w:numId="30">
    <w:abstractNumId w:val="25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282D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3BF6"/>
    <w:rsid w:val="000A10DD"/>
    <w:rsid w:val="000A1115"/>
    <w:rsid w:val="000A1DD5"/>
    <w:rsid w:val="000A3424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6B86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EA6"/>
    <w:rsid w:val="001D04CA"/>
    <w:rsid w:val="001D6977"/>
    <w:rsid w:val="001E2854"/>
    <w:rsid w:val="001E49EE"/>
    <w:rsid w:val="001E5FE1"/>
    <w:rsid w:val="001F0FBE"/>
    <w:rsid w:val="001F3FB2"/>
    <w:rsid w:val="00201CF1"/>
    <w:rsid w:val="00206FE9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613"/>
    <w:rsid w:val="00280E36"/>
    <w:rsid w:val="00281BAA"/>
    <w:rsid w:val="00281D86"/>
    <w:rsid w:val="00283964"/>
    <w:rsid w:val="00284D9E"/>
    <w:rsid w:val="00287240"/>
    <w:rsid w:val="0029285B"/>
    <w:rsid w:val="00293920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5700"/>
    <w:rsid w:val="003273AF"/>
    <w:rsid w:val="00331F97"/>
    <w:rsid w:val="00335120"/>
    <w:rsid w:val="003361AE"/>
    <w:rsid w:val="003415AA"/>
    <w:rsid w:val="003445E5"/>
    <w:rsid w:val="00345011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9B7"/>
    <w:rsid w:val="0041334F"/>
    <w:rsid w:val="00413BCC"/>
    <w:rsid w:val="00416686"/>
    <w:rsid w:val="00420B27"/>
    <w:rsid w:val="00421605"/>
    <w:rsid w:val="00421EEE"/>
    <w:rsid w:val="00427D4C"/>
    <w:rsid w:val="00432D8B"/>
    <w:rsid w:val="00433213"/>
    <w:rsid w:val="004336C7"/>
    <w:rsid w:val="00433CFF"/>
    <w:rsid w:val="00436583"/>
    <w:rsid w:val="00436603"/>
    <w:rsid w:val="00437D90"/>
    <w:rsid w:val="00442754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5017DA"/>
    <w:rsid w:val="005024A4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982"/>
    <w:rsid w:val="00532B17"/>
    <w:rsid w:val="00533008"/>
    <w:rsid w:val="005443CD"/>
    <w:rsid w:val="00545B8F"/>
    <w:rsid w:val="00547546"/>
    <w:rsid w:val="00553904"/>
    <w:rsid w:val="005578A1"/>
    <w:rsid w:val="00557EED"/>
    <w:rsid w:val="005602EC"/>
    <w:rsid w:val="005609D3"/>
    <w:rsid w:val="0056277E"/>
    <w:rsid w:val="0056350A"/>
    <w:rsid w:val="005712C4"/>
    <w:rsid w:val="005751F8"/>
    <w:rsid w:val="005768BF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416F"/>
    <w:rsid w:val="00695D92"/>
    <w:rsid w:val="006A2A0D"/>
    <w:rsid w:val="006B57D5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66A2"/>
    <w:rsid w:val="007C71FE"/>
    <w:rsid w:val="007D0E99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3753E"/>
    <w:rsid w:val="008463FB"/>
    <w:rsid w:val="0085131E"/>
    <w:rsid w:val="00856760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57983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E1CD6"/>
    <w:rsid w:val="009E1CE1"/>
    <w:rsid w:val="009E2BCC"/>
    <w:rsid w:val="009E3CA9"/>
    <w:rsid w:val="009E487A"/>
    <w:rsid w:val="009F1F7C"/>
    <w:rsid w:val="009F2352"/>
    <w:rsid w:val="009F3132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61BA"/>
    <w:rsid w:val="00A57033"/>
    <w:rsid w:val="00A63654"/>
    <w:rsid w:val="00A64072"/>
    <w:rsid w:val="00A6591F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65F"/>
    <w:rsid w:val="00AC4C7B"/>
    <w:rsid w:val="00AC4F5C"/>
    <w:rsid w:val="00AD3CFD"/>
    <w:rsid w:val="00AD4FD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23650"/>
    <w:rsid w:val="00B26F73"/>
    <w:rsid w:val="00B27C1E"/>
    <w:rsid w:val="00B35510"/>
    <w:rsid w:val="00B40CBA"/>
    <w:rsid w:val="00B43956"/>
    <w:rsid w:val="00B4442A"/>
    <w:rsid w:val="00B47C51"/>
    <w:rsid w:val="00B52D31"/>
    <w:rsid w:val="00B538CD"/>
    <w:rsid w:val="00B662F2"/>
    <w:rsid w:val="00B67185"/>
    <w:rsid w:val="00B825EA"/>
    <w:rsid w:val="00B834D3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7A2B"/>
    <w:rsid w:val="00C87FEB"/>
    <w:rsid w:val="00C9774B"/>
    <w:rsid w:val="00CA27D8"/>
    <w:rsid w:val="00CA4B3C"/>
    <w:rsid w:val="00CA5BD3"/>
    <w:rsid w:val="00CB1A6F"/>
    <w:rsid w:val="00CB21BF"/>
    <w:rsid w:val="00CB2F4F"/>
    <w:rsid w:val="00CC3F91"/>
    <w:rsid w:val="00CC4DCB"/>
    <w:rsid w:val="00CC5664"/>
    <w:rsid w:val="00CC6679"/>
    <w:rsid w:val="00CD2B39"/>
    <w:rsid w:val="00CE4465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5540"/>
    <w:rsid w:val="00D27962"/>
    <w:rsid w:val="00D34111"/>
    <w:rsid w:val="00D34BA5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60E4F"/>
    <w:rsid w:val="00D6209D"/>
    <w:rsid w:val="00D63C71"/>
    <w:rsid w:val="00D65239"/>
    <w:rsid w:val="00D71862"/>
    <w:rsid w:val="00D77376"/>
    <w:rsid w:val="00D77D8B"/>
    <w:rsid w:val="00D87248"/>
    <w:rsid w:val="00D874A4"/>
    <w:rsid w:val="00D911C8"/>
    <w:rsid w:val="00D93AAC"/>
    <w:rsid w:val="00D9428E"/>
    <w:rsid w:val="00DA4B51"/>
    <w:rsid w:val="00DA6E30"/>
    <w:rsid w:val="00DB41CC"/>
    <w:rsid w:val="00DC0093"/>
    <w:rsid w:val="00DC1BD4"/>
    <w:rsid w:val="00DC3C4E"/>
    <w:rsid w:val="00DC43EB"/>
    <w:rsid w:val="00DC655D"/>
    <w:rsid w:val="00DD18E5"/>
    <w:rsid w:val="00DE1666"/>
    <w:rsid w:val="00DF0D82"/>
    <w:rsid w:val="00DF39CE"/>
    <w:rsid w:val="00DF46D0"/>
    <w:rsid w:val="00DF782A"/>
    <w:rsid w:val="00E00549"/>
    <w:rsid w:val="00E03B22"/>
    <w:rsid w:val="00E078EB"/>
    <w:rsid w:val="00E12732"/>
    <w:rsid w:val="00E176B3"/>
    <w:rsid w:val="00E2193B"/>
    <w:rsid w:val="00E21D87"/>
    <w:rsid w:val="00E23FDA"/>
    <w:rsid w:val="00E2414F"/>
    <w:rsid w:val="00E25494"/>
    <w:rsid w:val="00E2705D"/>
    <w:rsid w:val="00E32CA5"/>
    <w:rsid w:val="00E34E48"/>
    <w:rsid w:val="00E35579"/>
    <w:rsid w:val="00E36C1F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36CA0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26" Type="http://schemas.openxmlformats.org/officeDocument/2006/relationships/footer" Target="footer2.xml"/><Relationship Id="rId39" Type="http://schemas.openxmlformats.org/officeDocument/2006/relationships/image" Target="media/image12.png"/><Relationship Id="rId21" Type="http://schemas.openxmlformats.org/officeDocument/2006/relationships/hyperlink" Target="file:///C:\Users\Juraj\Desktop\tim_projekt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hyperlink" Target="https://machinelearningmastery.com/elastic-net-regression-in-python/" TargetMode="Externa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svg"/><Relationship Id="rId49" Type="http://schemas.openxmlformats.org/officeDocument/2006/relationships/fontTable" Target="fontTable.xml"/><Relationship Id="rId10" Type="http://schemas.openxmlformats.org/officeDocument/2006/relationships/hyperlink" Target="file:///C:\Users\Juraj\Desktop\tim_projekt.docx" TargetMode="External"/><Relationship Id="rId19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jp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https://github.com/Institut-Zdravotnych-Analyz/covid19-dat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292774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522509"/>
    <w:rsid w:val="00595648"/>
    <w:rsid w:val="005C7EBC"/>
    <w:rsid w:val="005E0A47"/>
    <w:rsid w:val="005F164E"/>
    <w:rsid w:val="00667686"/>
    <w:rsid w:val="00675BD4"/>
    <w:rsid w:val="006B55F7"/>
    <w:rsid w:val="006C3133"/>
    <w:rsid w:val="006C58E8"/>
    <w:rsid w:val="006E4F91"/>
    <w:rsid w:val="00744EC5"/>
    <w:rsid w:val="00755282"/>
    <w:rsid w:val="007E7A81"/>
    <w:rsid w:val="00850E48"/>
    <w:rsid w:val="008A6AFC"/>
    <w:rsid w:val="0091048B"/>
    <w:rsid w:val="009857EC"/>
    <w:rsid w:val="009E048F"/>
    <w:rsid w:val="009E3E86"/>
    <w:rsid w:val="00A40D1D"/>
    <w:rsid w:val="00AB2DB0"/>
    <w:rsid w:val="00B1306E"/>
    <w:rsid w:val="00B83729"/>
    <w:rsid w:val="00C12162"/>
    <w:rsid w:val="00C24B53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ý prvok a dá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13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14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18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19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17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20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15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16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264C4247-9D3C-4912-90FC-B372DCFAC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9</TotalTime>
  <Pages>25</Pages>
  <Words>4302</Words>
  <Characters>24525</Characters>
  <Application>Microsoft Office Word</Application>
  <DocSecurity>0</DocSecurity>
  <Lines>204</Lines>
  <Paragraphs>57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kaivt fei stu</Company>
  <LinksUpToDate>false</LinksUpToDate>
  <CharactersWithSpaces>28770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3</cp:revision>
  <cp:lastPrinted>2022-01-24T22:50:00Z</cp:lastPrinted>
  <dcterms:created xsi:type="dcterms:W3CDTF">2022-03-06T16:35:00Z</dcterms:created>
  <dcterms:modified xsi:type="dcterms:W3CDTF">2022-03-06T19:50:00Z</dcterms:modified>
</cp:coreProperties>
</file>