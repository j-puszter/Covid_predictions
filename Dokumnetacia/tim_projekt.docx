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E42F03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E42F03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7AECF955" w14:textId="14D45F72" w:rsidR="00C1320E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8146768" w:history="1">
            <w:r w:rsidR="00C1320E" w:rsidRPr="002906DD">
              <w:rPr>
                <w:rStyle w:val="Hypertextovprepojenie"/>
                <w:noProof/>
              </w:rPr>
              <w:t>Úvod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_Toc98146768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0262784" w14:textId="4B863DE5" w:rsidR="00C1320E" w:rsidRDefault="00E42F0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69" w:history="1">
            <w:r w:rsidR="00C1320E" w:rsidRPr="002906DD">
              <w:rPr>
                <w:rStyle w:val="Hypertextovprepojenie"/>
                <w:noProof/>
              </w:rPr>
              <w:t>1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prepojenie"/>
                <w:noProof/>
              </w:rPr>
              <w:t>Zbierané dáta na Slovensku v súvislosti COVID-19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_Toc98146769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02C6D3B1" w14:textId="236A6AF6" w:rsidR="00C1320E" w:rsidRDefault="00E42F0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70" w:history="1">
            <w:r w:rsidR="00C1320E" w:rsidRPr="002906DD">
              <w:rPr>
                <w:rStyle w:val="Hypertextovprepojenie"/>
                <w:noProof/>
              </w:rPr>
              <w:t>2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prepojenie"/>
                <w:noProof/>
              </w:rPr>
              <w:t>Microsoft Azure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_Toc98146770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0B3CD99" w14:textId="441BB730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1" w:history="1">
            <w:r w:rsidR="00C1320E" w:rsidRPr="002906DD">
              <w:rPr>
                <w:rStyle w:val="Hypertextovprepojenie"/>
                <w:noProof/>
              </w:rPr>
              <w:t>2.1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Azure Machine Learning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_Toc98146771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CE32513" w14:textId="08C4D85E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2" w:history="1">
            <w:r w:rsidR="00C1320E" w:rsidRPr="002906DD">
              <w:rPr>
                <w:rStyle w:val="Hypertextovprepojenie"/>
                <w:noProof/>
              </w:rPr>
              <w:t>2.2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Príprava dát pre trénovanie modelov pomocou AutoML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_Toc98146772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5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112271E" w14:textId="48484CF1" w:rsidR="00C1320E" w:rsidRDefault="00E42F0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73" w:history="1">
            <w:r w:rsidR="00C1320E" w:rsidRPr="002906DD">
              <w:rPr>
                <w:rStyle w:val="Hypertextovprepojenie"/>
                <w:noProof/>
              </w:rPr>
              <w:t>3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prepojenie"/>
                <w:noProof/>
              </w:rPr>
              <w:t>Modely strojového učenia trénované pomocou AutoML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_Toc98146773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0735BE0" w14:textId="68CBD6DD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4" w:history="1">
            <w:r w:rsidR="00C1320E" w:rsidRPr="002906DD">
              <w:rPr>
                <w:rStyle w:val="Hypertextovprepojenie"/>
                <w:noProof/>
              </w:rPr>
              <w:t>3.1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Seasonal Naive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_Toc98146774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4988021" w14:textId="78B9CC8E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5" w:history="1">
            <w:r w:rsidR="00C1320E" w:rsidRPr="002906DD">
              <w:rPr>
                <w:rStyle w:val="Hypertextovprepojenie"/>
                <w:noProof/>
              </w:rPr>
              <w:t>3.2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ARIMA a ARIMAX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_Toc98146775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19787770" w14:textId="542F5FBE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6" w:history="1">
            <w:r w:rsidR="00C1320E" w:rsidRPr="002906DD">
              <w:rPr>
                <w:rStyle w:val="Hypertextovprepojenie"/>
                <w:noProof/>
              </w:rPr>
              <w:t>3.3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Decision Tree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_Toc98146776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7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3D8ACA7F" w14:textId="7FA335D2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7" w:history="1">
            <w:r w:rsidR="00C1320E" w:rsidRPr="002906DD">
              <w:rPr>
                <w:rStyle w:val="Hypertextovprepojenie"/>
                <w:noProof/>
              </w:rPr>
              <w:t>3.4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Random Forest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_Toc98146777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8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10873691" w14:textId="5785389D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8" w:history="1">
            <w:r w:rsidR="00C1320E" w:rsidRPr="002906DD">
              <w:rPr>
                <w:rStyle w:val="Hypertextovprepojenie"/>
                <w:noProof/>
              </w:rPr>
              <w:t>3.5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XGBoost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9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E4516A5" w14:textId="720A6E83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9" w:history="1">
            <w:r w:rsidR="00C1320E" w:rsidRPr="002906DD">
              <w:rPr>
                <w:rStyle w:val="Hypertextovprepojenie"/>
                <w:noProof/>
              </w:rPr>
              <w:t>3.6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Voting Ensemble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_Toc98146779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10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B8273BC" w14:textId="04DC554C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0" w:history="1">
            <w:r w:rsidR="00C1320E" w:rsidRPr="002906DD">
              <w:rPr>
                <w:rStyle w:val="Hypertextovprepojenie"/>
                <w:noProof/>
              </w:rPr>
              <w:t>3.7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Stacking Ensemble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_Toc98146780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469ECB30" w14:textId="393C7B17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1" w:history="1">
            <w:r w:rsidR="00C1320E" w:rsidRPr="002906DD">
              <w:rPr>
                <w:rStyle w:val="Hypertextovprepojenie"/>
                <w:noProof/>
              </w:rPr>
              <w:t>3.8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Elastic Net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_Toc98146781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4E5CCC0" w14:textId="1F3AF9AC" w:rsidR="00C1320E" w:rsidRDefault="00E42F03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2" w:history="1">
            <w:r w:rsidR="00C1320E" w:rsidRPr="002906DD">
              <w:rPr>
                <w:rStyle w:val="Hypertextovprepojenie"/>
                <w:noProof/>
              </w:rPr>
              <w:t>3.8.1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Support vector machine (SVM)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_Toc98146782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12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0EECB333" w14:textId="25AD50D0" w:rsidR="00C1320E" w:rsidRDefault="00E42F03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3" w:history="1">
            <w:r w:rsidR="00C1320E" w:rsidRPr="002906DD">
              <w:rPr>
                <w:rStyle w:val="Hypertextovprepojenie"/>
                <w:noProof/>
              </w:rPr>
              <w:t>3.8.2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Metric learning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_Toc98146783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9A37003" w14:textId="2AA460D4" w:rsidR="00C1320E" w:rsidRDefault="00E42F03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4" w:history="1">
            <w:r w:rsidR="00C1320E" w:rsidRPr="002906DD">
              <w:rPr>
                <w:rStyle w:val="Hypertextovprepojenie"/>
                <w:noProof/>
              </w:rPr>
              <w:t>3.8.3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Portfolio optimization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_Toc98146784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E0CFDAD" w14:textId="26761D59" w:rsidR="00C1320E" w:rsidRDefault="00E42F0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85" w:history="1">
            <w:r w:rsidR="00C1320E" w:rsidRPr="002906DD">
              <w:rPr>
                <w:rStyle w:val="Hypertextovprepojenie"/>
                <w:noProof/>
              </w:rPr>
              <w:t>4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prepojenie"/>
                <w:noProof/>
              </w:rPr>
              <w:t>Doterajšie výsledky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_Toc98146785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14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36CC6D7" w14:textId="43AC8B72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6" w:history="1">
            <w:r w:rsidR="00C1320E" w:rsidRPr="002906DD">
              <w:rPr>
                <w:rStyle w:val="Hypertextovprepojenie"/>
                <w:noProof/>
              </w:rPr>
              <w:t>4.1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pozitívnych PCR testov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_Toc98146786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14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0F14FCA7" w14:textId="18154490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7" w:history="1">
            <w:r w:rsidR="00C1320E" w:rsidRPr="002906DD">
              <w:rPr>
                <w:rStyle w:val="Hypertextovprepojenie"/>
                <w:noProof/>
              </w:rPr>
              <w:t>4.2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pozitívnych Ag testov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_Toc98146787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15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332D3E47" w14:textId="7D6981F8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8" w:history="1">
            <w:r w:rsidR="00C1320E" w:rsidRPr="002906DD">
              <w:rPr>
                <w:rStyle w:val="Hypertextovprepojenie"/>
                <w:noProof/>
              </w:rPr>
              <w:t>4.3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úmrtí z viacerých ukazovateľov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69BAF8B1" w14:textId="314C5055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9" w:history="1">
            <w:r w:rsidR="00C1320E" w:rsidRPr="002906DD">
              <w:rPr>
                <w:rStyle w:val="Hypertextovprepojenie"/>
                <w:noProof/>
              </w:rPr>
              <w:t>4.4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úmrtí z úmrtí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_Toc98146789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17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44E38268" w14:textId="0423AC08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0" w:history="1">
            <w:r w:rsidR="00C1320E" w:rsidRPr="002906DD">
              <w:rPr>
                <w:rStyle w:val="Hypertextovprepojenie"/>
                <w:noProof/>
              </w:rPr>
              <w:t>4.5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kompletne zaočkovaných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_Toc98146790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18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670E9D08" w14:textId="1FFBC9A9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1" w:history="1">
            <w:r w:rsidR="00C1320E" w:rsidRPr="002906DD">
              <w:rPr>
                <w:rStyle w:val="Hypertextovprepojenie"/>
                <w:noProof/>
              </w:rPr>
              <w:t>4.6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Graf celkových hospitalizácií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_Toc98146791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19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36AB2029" w14:textId="742BF254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2" w:history="1">
            <w:r w:rsidR="00C1320E" w:rsidRPr="002906DD">
              <w:rPr>
                <w:rStyle w:val="Hypertextovprepojenie"/>
                <w:noProof/>
              </w:rPr>
              <w:t>4.7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Graf celkových UPV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_Toc98146792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20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DFDA015" w14:textId="277E0E71" w:rsidR="00C1320E" w:rsidRDefault="00E42F0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3" w:history="1">
            <w:r w:rsidR="00C1320E" w:rsidRPr="002906DD">
              <w:rPr>
                <w:rStyle w:val="Hypertextovprepojenie"/>
                <w:noProof/>
              </w:rPr>
              <w:t>4.8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Tabuľka dosiahnutých výsledkov predikcií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_Toc98146793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20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65F321A4" w14:textId="7BB90F0D" w:rsidR="00C1320E" w:rsidRDefault="00E42F03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94" w:history="1">
            <w:r w:rsidR="00C1320E" w:rsidRPr="002906DD">
              <w:rPr>
                <w:rStyle w:val="Hypertextovprepojenie"/>
                <w:noProof/>
              </w:rPr>
              <w:t>Zoznam použitej literatúry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_Toc98146794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8C7F50F" w14:textId="07AF94F6" w:rsidR="00147150" w:rsidRDefault="008645FA" w:rsidP="00852872">
          <w:r>
            <w:rPr>
              <w:b/>
              <w:bCs/>
            </w:rPr>
            <w:lastRenderedPageBreak/>
            <w:fldChar w:fldCharType="end"/>
          </w:r>
        </w:p>
      </w:sdtContent>
    </w:sdt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2C16C9EB" w14:textId="7A26FF46" w:rsidR="009D4385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0246850" w:history="1">
        <w:r w:rsidR="009D4385" w:rsidRPr="00B424CE">
          <w:rPr>
            <w:rStyle w:val="Hypertextovprepojenie"/>
            <w:noProof/>
          </w:rPr>
          <w:t>Obrázok 1 Ukážka csv  formátu  datasetu IZA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_Toc100246850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2</w:t>
        </w:r>
        <w:r w:rsidR="009D4385">
          <w:rPr>
            <w:noProof/>
            <w:webHidden/>
          </w:rPr>
          <w:fldChar w:fldCharType="end"/>
        </w:r>
      </w:hyperlink>
    </w:p>
    <w:p w14:paraId="014D04E8" w14:textId="635A6E3A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100246851" w:history="1">
        <w:r w:rsidRPr="00B424CE">
          <w:rPr>
            <w:rStyle w:val="Hypertextovprepojenie"/>
            <w:noProof/>
          </w:rPr>
          <w:t xml:space="preserve">Obrázok 2 Služba Azure  Machine Learning </w:t>
        </w:r>
        <w:r w:rsidRPr="00B424CE">
          <w:rPr>
            <w:rStyle w:val="Hypertextovprepojenie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C1E52B" w14:textId="744BE7CD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100246852" w:history="1">
        <w:r w:rsidRPr="00B424CE">
          <w:rPr>
            <w:rStyle w:val="Hypertextovprepojenie"/>
            <w:noProof/>
          </w:rPr>
          <w:t xml:space="preserve">Obrázok 3 Životný cyklus projektu </w:t>
        </w:r>
        <w:r w:rsidRPr="00B424CE">
          <w:rPr>
            <w:rStyle w:val="Hypertextovprepojenie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814E87" w14:textId="4F184D1D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100246853" w:history="1">
        <w:r w:rsidRPr="00B424CE">
          <w:rPr>
            <w:rStyle w:val="Hypertextovprepojenie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AE8750" w14:textId="4199077D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100246854" w:history="1">
        <w:r w:rsidRPr="00B424CE">
          <w:rPr>
            <w:rStyle w:val="Hypertextovprepojenie"/>
            <w:noProof/>
          </w:rPr>
          <w:t xml:space="preserve">Obrázok 5 Použitie modelu Decision Tree pri klasifikácií do viacerých tried na vybranej množine dát. Prevzatý obrázok </w:t>
        </w:r>
        <w:r w:rsidRPr="00B424CE">
          <w:rPr>
            <w:rStyle w:val="Hypertextovprepojenie"/>
            <w:noProof/>
            <w:lang w:val="en-US"/>
          </w:rPr>
          <w:t>(scikit-learn,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89F9BB" w14:textId="0F0877A3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100246855" w:history="1">
        <w:r w:rsidRPr="00B424CE">
          <w:rPr>
            <w:rStyle w:val="Hypertextovprepojenie"/>
            <w:noProof/>
          </w:rPr>
          <w:t>Obrázok 6 Model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3E438A" w14:textId="4306289D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100246856" w:history="1">
        <w:r w:rsidRPr="00B424CE">
          <w:rPr>
            <w:rStyle w:val="Hypertextovprepojenie"/>
            <w:noProof/>
          </w:rPr>
          <w:t>Obrázok 7: Jednoduchá ukážka princípu gradient boosting metódy s využitím rozhodovacích stromov. V každej interacii sa do súboru pripočítava slabý klasifikátor, ktorý dokáže problém riešiť pre obmedzenú podmnožinu vstupov. Kombináciou týchto slabých klasifikátorov dokážeme problém riešiť s vysokou spoľahlivosťou pre ľubovoľný validný vstup. Prevzatý obrázok (Río,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B1DF59" w14:textId="748DB2B5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100246857" w:history="1">
        <w:r w:rsidRPr="00B424CE">
          <w:rPr>
            <w:rStyle w:val="Hypertextovprepojenie"/>
            <w:noProof/>
          </w:rPr>
          <w:t>Obrázok 8 Voting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D2277B" w14:textId="700718CE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100246858" w:history="1">
        <w:r w:rsidRPr="00B424CE">
          <w:rPr>
            <w:rStyle w:val="Hypertextovprepojenie"/>
            <w:noProof/>
          </w:rPr>
          <w:t>Obrázok 9: Grafické znázornenie –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4184D6" w14:textId="10E08A34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100246859" w:history="1">
        <w:r w:rsidRPr="00B424CE">
          <w:rPr>
            <w:rStyle w:val="Hypertextovprepojenie"/>
            <w:noProof/>
          </w:rPr>
          <w:t>Obrázok 10: Grafické znázornenie hlbokého - Metric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91AFA2" w14:textId="36D7B4F9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100246860" w:history="1">
        <w:r w:rsidRPr="00B424CE">
          <w:rPr>
            <w:rStyle w:val="Hypertextovprepojenie"/>
            <w:noProof/>
          </w:rPr>
          <w:t>Obrázok 11: Grafické znázornenie ukážky - Portgolio optimalization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0B7B92" w14:textId="4B110549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61" w:history="1">
        <w:r w:rsidRPr="00B424CE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905FD8" w14:textId="33675E26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100246862" w:history="1">
        <w:r w:rsidRPr="00B424CE">
          <w:rPr>
            <w:rStyle w:val="Hypertextovprepojenie"/>
            <w:noProof/>
          </w:rPr>
          <w:t>Obrázok 13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B996BE" w14:textId="4C4F017C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100246863" w:history="1">
        <w:r w:rsidRPr="00B424CE">
          <w:rPr>
            <w:rStyle w:val="Hypertextovprepojenie"/>
            <w:noProof/>
          </w:rPr>
          <w:t>Obrázok 14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D8D67C" w14:textId="54ABDB72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100246864" w:history="1">
        <w:r w:rsidRPr="00B424CE">
          <w:rPr>
            <w:rStyle w:val="Hypertextovprepojenie"/>
            <w:noProof/>
          </w:rPr>
          <w:t>Obrázok 15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A91641" w14:textId="64165827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100246865" w:history="1">
        <w:r w:rsidRPr="00B424CE">
          <w:rPr>
            <w:rStyle w:val="Hypertextovprepojenie"/>
            <w:noProof/>
          </w:rPr>
          <w:t>Obrázok 16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C7B932" w14:textId="3D3298D4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66" w:history="1">
        <w:r w:rsidRPr="00B424CE">
          <w:rPr>
            <w:rStyle w:val="Hypertextovprepojenie"/>
            <w:noProof/>
          </w:rPr>
          <w:t>Obrázok 17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187721" w14:textId="2D3E081B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100246867" w:history="1">
        <w:r w:rsidRPr="00B424CE">
          <w:rPr>
            <w:rStyle w:val="Hypertextovprepojenie"/>
            <w:noProof/>
          </w:rPr>
          <w:t>Obrázok 18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9ED6CC" w14:textId="1FC1AA4F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68" w:history="1">
        <w:r w:rsidRPr="00B424CE">
          <w:rPr>
            <w:rStyle w:val="Hypertextovprepojenie"/>
            <w:noProof/>
          </w:rPr>
          <w:t>Obrázok 19 Graf predikcie hospitalizácii z parametrov Ag, Ag%, PCR,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8A33795" w14:textId="78DEECEE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69" w:history="1">
        <w:r w:rsidRPr="00B424CE">
          <w:rPr>
            <w:rStyle w:val="Hypertextovprepojenie"/>
            <w:noProof/>
          </w:rPr>
          <w:t>Obrázok 20 Graf predikcie hospitalizácii z parametrov Ag%, PCR%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98496A" w14:textId="37A98FA8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70" w:history="1">
        <w:r w:rsidRPr="00B424CE">
          <w:rPr>
            <w:rStyle w:val="Hypertextovprepojenie"/>
            <w:noProof/>
          </w:rPr>
          <w:t>Obrázok 21 Graf predikcie hospitalizácií z parametrov Ag, PCR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452BC4" w14:textId="1DE23B44" w:rsidR="009D4385" w:rsidRDefault="009D4385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71" w:history="1">
        <w:r w:rsidRPr="00B424CE">
          <w:rPr>
            <w:rStyle w:val="Hypertextovprepojenie"/>
            <w:noProof/>
          </w:rPr>
          <w:t>Obrázok 22 Graf predikcie hospitalizácií z parametrov kumulatívne testy, kumulatívne testy%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_Toc100246871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C95694" w14:textId="79ACEA3F" w:rsidR="00111D48" w:rsidRDefault="009866BF" w:rsidP="00532982">
      <w:pPr>
        <w:pStyle w:val="Zakladny"/>
      </w:pPr>
      <w:r w:rsidRPr="00FB6410">
        <w:fldChar w:fldCharType="end"/>
      </w:r>
      <w:bookmarkStart w:id="0" w:name="_Toc97398616"/>
    </w:p>
    <w:p w14:paraId="07EC956E" w14:textId="0C79C6A6" w:rsidR="00532982" w:rsidRDefault="00532982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</w:p>
    <w:p w14:paraId="11FFEC66" w14:textId="4930D13B" w:rsidR="00871E4F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6" w:anchor="_Toc97399506" w:history="1">
        <w:r w:rsidR="00871E4F" w:rsidRPr="0035747A">
          <w:rPr>
            <w:rStyle w:val="Hypertextovprepojenie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E42F0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7" w:anchor="_Toc97399507" w:history="1">
        <w:r w:rsidR="00871E4F" w:rsidRPr="0035747A">
          <w:rPr>
            <w:rStyle w:val="Hypertextovprepojenie"/>
            <w:noProof/>
          </w:rPr>
          <w:t xml:space="preserve">Rovnica 2 Model ARIMA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E42F03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8" w:anchor="_Toc97399508" w:history="1">
        <w:r w:rsidR="00871E4F" w:rsidRPr="0035747A">
          <w:rPr>
            <w:rStyle w:val="Hypertextovprepojenie"/>
            <w:noProof/>
          </w:rPr>
          <w:t xml:space="preserve">Rovnica 3 Model ARIMAX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10183A1B" w14:textId="257444F4" w:rsidR="00532982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9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1" w:name="_Toc98146768"/>
    <w:p w14:paraId="37A6DC58" w14:textId="638C9739" w:rsidR="00F82A75" w:rsidRDefault="00E42F03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1"/>
    </w:p>
    <w:p w14:paraId="181E8D84" w14:textId="64A671B2" w:rsidR="00083B4B" w:rsidRPr="009F7E48" w:rsidRDefault="009F7E48" w:rsidP="009F7E48">
      <w:pPr>
        <w:pStyle w:val="Zakladny"/>
        <w:rPr>
          <w:i/>
          <w:iCs/>
        </w:rPr>
      </w:pPr>
      <w:bookmarkStart w:id="2" w:name="_Hlk97380279"/>
      <w:r>
        <w:rPr>
          <w:i/>
          <w:iCs/>
        </w:rPr>
        <w:t>(Spracoval</w:t>
      </w:r>
      <w:r w:rsidRPr="00083B4B">
        <w:rPr>
          <w:i/>
          <w:iCs/>
        </w:rPr>
        <w:t xml:space="preserve">: Marek </w:t>
      </w:r>
      <w:proofErr w:type="spellStart"/>
      <w:r w:rsidRPr="00083B4B">
        <w:rPr>
          <w:i/>
          <w:iCs/>
        </w:rPr>
        <w:t>Kačmár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2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 w:rsidRPr="00B158AB">
        <w:t xml:space="preserve"> </w:t>
      </w:r>
      <w:r w:rsidR="00C43CEA" w:rsidRPr="00C43CEA">
        <w:t>zavádzajú</w:t>
      </w:r>
      <w:r w:rsidR="00C43CEA" w:rsidRPr="00B158AB">
        <w:t xml:space="preserve"> </w:t>
      </w:r>
      <w:r w:rsidR="00C43CEA" w:rsidRPr="00C43CEA">
        <w:t>rôzne</w:t>
      </w:r>
      <w:r w:rsidR="00C43CEA" w:rsidRPr="00B158AB"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6D805790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 w:rsidRPr="00B158AB"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  <w:sdt>
        <w:sdtPr>
          <w:id w:val="-716736157"/>
          <w:citation/>
        </w:sdtPr>
        <w:sdtEndPr/>
        <w:sdtContent>
          <w:r w:rsidR="008E47B4">
            <w:fldChar w:fldCharType="begin"/>
          </w:r>
          <w:r w:rsidR="008E47B4" w:rsidRPr="00B158AB">
            <w:instrText xml:space="preserve"> CITATION Cio20 \l 1033 </w:instrText>
          </w:r>
          <w:r w:rsidR="008E47B4">
            <w:fldChar w:fldCharType="separate"/>
          </w:r>
          <w:r w:rsidR="00C10FD6">
            <w:rPr>
              <w:noProof/>
            </w:rPr>
            <w:t>(Ciotti, 2020)</w:t>
          </w:r>
          <w:r w:rsidR="008E47B4">
            <w:fldChar w:fldCharType="end"/>
          </w:r>
        </w:sdtContent>
      </w:sdt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3" w:name="_Toc98146769"/>
      <w:bookmarkStart w:id="4" w:name="_Toc378775589"/>
      <w:bookmarkStart w:id="5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3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30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4753884A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6" w:name="_Toc100246850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4753884A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7" w:name="_Toc100246850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1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8" w:name="_Toc98146770"/>
      <w:r>
        <w:lastRenderedPageBreak/>
        <w:t xml:space="preserve">Microsoft </w:t>
      </w:r>
      <w:proofErr w:type="spellStart"/>
      <w:r w:rsidR="00064EE2">
        <w:t>Azure</w:t>
      </w:r>
      <w:bookmarkEnd w:id="8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3A84AD71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04F67F5B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AC745E">
      <w:pPr>
        <w:pStyle w:val="Nadpis2urovne"/>
      </w:pPr>
      <w:bookmarkStart w:id="9" w:name="_Toc98146771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9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2B95985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3DB80D8C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316A8337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0" w:name="_Toc97398617"/>
                            <w:bookmarkStart w:id="11" w:name="_Toc98145997"/>
                            <w:bookmarkStart w:id="12" w:name="_Toc100246851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2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0"/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316A8337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3" w:name="_Toc97398617"/>
                      <w:bookmarkStart w:id="14" w:name="_Toc98145997"/>
                      <w:bookmarkStart w:id="15" w:name="_Toc100246851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2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3"/>
                      <w:bookmarkEnd w:id="14"/>
                      <w:bookmarkEnd w:id="1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AC745E">
      <w:pPr>
        <w:pStyle w:val="Nadpis2urovne"/>
      </w:pPr>
      <w:bookmarkStart w:id="16" w:name="_Toc981467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71AEF744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7" w:name="_Toc97398618"/>
                            <w:bookmarkStart w:id="18" w:name="_Toc98145998"/>
                            <w:bookmarkStart w:id="19" w:name="_Toc100246852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3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71AEF744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0" w:name="_Toc97398618"/>
                      <w:bookmarkStart w:id="21" w:name="_Toc98145998"/>
                      <w:bookmarkStart w:id="22" w:name="_Toc100246852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3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0"/>
                      <w:bookmarkEnd w:id="21"/>
                      <w:bookmarkEnd w:id="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6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3" w:name="_Toc98146773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3"/>
      <w:proofErr w:type="spellEnd"/>
    </w:p>
    <w:p w14:paraId="69D38071" w14:textId="14284A70" w:rsidR="001E5FE1" w:rsidRDefault="001E5FE1" w:rsidP="00AC745E">
      <w:pPr>
        <w:pStyle w:val="Nadpis2urovne"/>
        <w:numPr>
          <w:ilvl w:val="1"/>
          <w:numId w:val="5"/>
        </w:numPr>
      </w:pPr>
      <w:bookmarkStart w:id="24" w:name="_Toc98146774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4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61A6EF3E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 w:rsidRPr="00B158AB">
            <w:instrText xml:space="preserve">CITATION TBa15 \l 1033 </w:instrText>
          </w:r>
          <w:r>
            <w:fldChar w:fldCharType="separate"/>
          </w:r>
          <w:r w:rsidR="00C10FD6">
            <w:rPr>
              <w:noProof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5" w:name="_Toc97399506"/>
                            <w:r>
                              <w:t xml:space="preserve">Rovnica </w:t>
                            </w:r>
                            <w:r w:rsidR="00AC7909">
                              <w:fldChar w:fldCharType="begin"/>
                            </w:r>
                            <w:r w:rsidR="00AC7909">
                              <w:instrText xml:space="preserve"> SEQ Rovnica \* ARABIC </w:instrText>
                            </w:r>
                            <w:r w:rsidR="00AC7909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AC79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6" w:name="_Toc97399506"/>
                      <w:r>
                        <w:t xml:space="preserve">Rovnica </w:t>
                      </w:r>
                      <w:r w:rsidR="00AC7909">
                        <w:fldChar w:fldCharType="begin"/>
                      </w:r>
                      <w:r w:rsidR="00AC7909">
                        <w:instrText xml:space="preserve"> SEQ Rovnica \* ARABIC </w:instrText>
                      </w:r>
                      <w:r w:rsidR="00AC7909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AC7909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6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5BA68E0E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AC745E">
      <w:pPr>
        <w:pStyle w:val="Nadpis2urovne"/>
      </w:pPr>
      <w:bookmarkStart w:id="27" w:name="_Toc98146775"/>
      <w:r>
        <w:t>ARIMA a</w:t>
      </w:r>
      <w:r w:rsidR="00663C13">
        <w:t> </w:t>
      </w:r>
      <w:r>
        <w:t>ARIMAX</w:t>
      </w:r>
      <w:bookmarkEnd w:id="27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Puszter)</w:t>
      </w:r>
    </w:p>
    <w:p w14:paraId="557AB25B" w14:textId="2E61C0B0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46F931B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07169CD0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8" w:name="_Toc97399507"/>
                            <w:r>
                              <w:t xml:space="preserve">Rovnica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Rovnica \* ARABIC </w:instrText>
                            </w:r>
                            <w:r w:rsidR="00440FF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07169CD0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9" w:name="_Toc97399507"/>
                      <w:r>
                        <w:t xml:space="preserve">Rovnica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Rovnica \* ARABIC </w:instrText>
                      </w:r>
                      <w:r w:rsidR="00440FF9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7642AFF2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0F421658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Toc97399508"/>
                            <w:r>
                              <w:t xml:space="preserve">Rovnica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Rovnica \* ARABIC </w:instrText>
                            </w:r>
                            <w:r w:rsidR="00440FF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0F421658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1" w:name="_Toc97399508"/>
                      <w:r>
                        <w:t xml:space="preserve">Rovnica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Rovnica \* ARABIC </w:instrText>
                      </w:r>
                      <w:r w:rsidR="00440FF9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5A660F06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55107706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2" w:name="_Toc97398621"/>
                            <w:bookmarkStart w:id="33" w:name="_Toc98145999"/>
                            <w:bookmarkStart w:id="34" w:name="_Toc100246853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4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2"/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55107706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5" w:name="_Toc97398621"/>
                      <w:bookmarkStart w:id="36" w:name="_Toc98145999"/>
                      <w:bookmarkStart w:id="37" w:name="_Toc100246853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4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5"/>
                      <w:bookmarkEnd w:id="36"/>
                      <w:bookmarkEnd w:id="3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AC745E">
      <w:pPr>
        <w:pStyle w:val="Nadpis2urovne"/>
      </w:pPr>
      <w:bookmarkStart w:id="38" w:name="_Toc98146776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8"/>
      <w:proofErr w:type="spellEnd"/>
    </w:p>
    <w:p w14:paraId="03923B1E" w14:textId="60F93CAF" w:rsidR="00663C13" w:rsidRDefault="008E3575" w:rsidP="009F7E48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5499EC60" w14:textId="300E00CF" w:rsidR="00C10FD6" w:rsidRDefault="00C10FD6" w:rsidP="009F7E48">
      <w:pPr>
        <w:pStyle w:val="Zakladny"/>
        <w:rPr>
          <w:i/>
          <w:iCs/>
        </w:rPr>
      </w:pPr>
    </w:p>
    <w:p w14:paraId="373B98F1" w14:textId="7F6ABDF3" w:rsidR="00C10FD6" w:rsidRPr="00C10FD6" w:rsidRDefault="00C10FD6" w:rsidP="00C10FD6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</w:t>
      </w:r>
      <w:r>
        <w:lastRenderedPageBreak/>
        <w:t xml:space="preserve">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C10FD6">
      <w:pPr>
        <w:pStyle w:val="Zakladny"/>
      </w:pP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68FF608F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9" w:name="_Toc97398622"/>
                            <w:bookmarkStart w:id="40" w:name="_Toc98146000"/>
                            <w:bookmarkStart w:id="41" w:name="_Toc100246854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5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9"/>
                            <w:bookmarkEnd w:id="40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Prevza</w:t>
                            </w:r>
                            <w:r w:rsidR="00150F55">
                              <w:t>t</w:t>
                            </w:r>
                            <w:r w:rsidR="005726E3">
                              <w:t xml:space="preserve">ý obrázok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68FF608F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2" w:name="_Toc97398622"/>
                      <w:bookmarkStart w:id="43" w:name="_Toc98146000"/>
                      <w:bookmarkStart w:id="44" w:name="_Toc100246854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5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2"/>
                      <w:bookmarkEnd w:id="43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Prevza</w:t>
                      </w:r>
                      <w:r w:rsidR="00150F55">
                        <w:t>t</w:t>
                      </w:r>
                      <w:r w:rsidR="005726E3">
                        <w:t xml:space="preserve">ý obrázok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AC745E">
      <w:pPr>
        <w:pStyle w:val="Nadpis2urovne"/>
      </w:pPr>
      <w:bookmarkStart w:id="45" w:name="_Toc98146777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5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E7337A5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</w:t>
      </w:r>
      <w:r w:rsidR="007A7494">
        <w:lastRenderedPageBreak/>
        <w:t>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9F7E48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398589A9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6" w:name="_Toc97398623"/>
                            <w:bookmarkStart w:id="47" w:name="_Toc98146001"/>
                            <w:bookmarkStart w:id="48" w:name="_Toc100246855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6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6"/>
                            <w:bookmarkEnd w:id="47"/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398589A9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9" w:name="_Toc97398623"/>
                      <w:bookmarkStart w:id="50" w:name="_Toc98146001"/>
                      <w:bookmarkStart w:id="51" w:name="_Toc100246855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6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9"/>
                      <w:bookmarkEnd w:id="50"/>
                      <w:bookmarkEnd w:id="5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AC745E">
      <w:pPr>
        <w:pStyle w:val="Nadpis2urovne"/>
      </w:pPr>
      <w:bookmarkStart w:id="52" w:name="_Toc98146778"/>
      <w:proofErr w:type="spellStart"/>
      <w:r>
        <w:t>XGBoost</w:t>
      </w:r>
      <w:bookmarkEnd w:id="52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8336BF9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57DC836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3" w:name="_Toc97398624"/>
                            <w:bookmarkStart w:id="54" w:name="_Toc98146002"/>
                            <w:bookmarkStart w:id="55" w:name="_Toc100246856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7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3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57DC836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6" w:name="_Toc97398624"/>
                      <w:bookmarkStart w:id="57" w:name="_Toc98146002"/>
                      <w:bookmarkStart w:id="58" w:name="_Toc100246856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7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6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7"/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AC745E">
      <w:pPr>
        <w:pStyle w:val="Nadpis2urovne"/>
      </w:pPr>
      <w:bookmarkStart w:id="59" w:name="_Toc98146779"/>
      <w:proofErr w:type="spellStart"/>
      <w:r>
        <w:t>Voting</w:t>
      </w:r>
      <w:proofErr w:type="spellEnd"/>
      <w:r>
        <w:t xml:space="preserve"> Ensemble</w:t>
      </w:r>
      <w:bookmarkEnd w:id="59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6C3FA7">
      <w:pPr>
        <w:pStyle w:val="Zakladny"/>
        <w:ind w:firstLine="0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46DEA7B7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0" w:name="_Toc97398625"/>
                            <w:bookmarkStart w:id="61" w:name="_Toc98146003"/>
                            <w:bookmarkStart w:id="62" w:name="_Toc100246857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8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60"/>
                            <w:bookmarkEnd w:id="61"/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46DEA7B7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3" w:name="_Toc97398625"/>
                      <w:bookmarkStart w:id="64" w:name="_Toc98146003"/>
                      <w:bookmarkStart w:id="65" w:name="_Toc100246857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8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3"/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AC745E">
      <w:pPr>
        <w:pStyle w:val="Nadpis2urovne"/>
      </w:pPr>
      <w:bookmarkStart w:id="66" w:name="_Toc98146780"/>
      <w:proofErr w:type="spellStart"/>
      <w:r>
        <w:t>Stacking</w:t>
      </w:r>
      <w:proofErr w:type="spellEnd"/>
      <w:r>
        <w:t xml:space="preserve"> Ensemble</w:t>
      </w:r>
      <w:bookmarkEnd w:id="66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294EDBC8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AC745E">
      <w:pPr>
        <w:pStyle w:val="Nadpis2urovne"/>
      </w:pPr>
      <w:bookmarkStart w:id="67" w:name="_Toc98146781"/>
      <w:bookmarkEnd w:id="4"/>
      <w:bookmarkEnd w:id="5"/>
      <w:proofErr w:type="spellStart"/>
      <w:r>
        <w:t>Elastic</w:t>
      </w:r>
      <w:proofErr w:type="spellEnd"/>
      <w:r>
        <w:t xml:space="preserve"> Net</w:t>
      </w:r>
      <w:bookmarkEnd w:id="67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6576EC51" w14:textId="77777777" w:rsidR="008E333D" w:rsidRDefault="00B158AB" w:rsidP="00B158AB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B158AB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</w:t>
      </w:r>
      <w:r>
        <w:lastRenderedPageBreak/>
        <w:t xml:space="preserve">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B158AB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03F42BB3" w:rsidR="00B158AB" w:rsidRDefault="00B158AB" w:rsidP="00B158AB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 xml:space="preserve">) a využitie penalizačných funkcií (L1 a L2). Príkladov použitia </w:t>
      </w:r>
      <w:proofErr w:type="spellStart"/>
      <w:r>
        <w:t>ElasticNet</w:t>
      </w:r>
      <w:proofErr w:type="spellEnd"/>
      <w:r>
        <w:t xml:space="preserve"> je hneď niekoľko, uvedieme si niektoré v nasledujúcich podkapitolách</w:t>
      </w:r>
      <w:r w:rsidRPr="000D1359">
        <w:t>.</w:t>
      </w:r>
      <w:r w:rsidR="000D1359" w:rsidRPr="000D1359">
        <w:t xml:space="preserve"> (</w:t>
      </w:r>
      <w:proofErr w:type="spellStart"/>
      <w:r w:rsidR="000D1359" w:rsidRPr="000D1359">
        <w:rPr>
          <w:szCs w:val="24"/>
        </w:rPr>
        <w:t>Jason</w:t>
      </w:r>
      <w:proofErr w:type="spellEnd"/>
      <w:r w:rsidR="000D1359" w:rsidRPr="000D1359">
        <w:rPr>
          <w:szCs w:val="24"/>
        </w:rPr>
        <w:t xml:space="preserve"> </w:t>
      </w:r>
      <w:proofErr w:type="spellStart"/>
      <w:r w:rsidR="000D1359" w:rsidRPr="000D1359">
        <w:rPr>
          <w:szCs w:val="24"/>
        </w:rPr>
        <w:t>Brownle</w:t>
      </w:r>
      <w:proofErr w:type="spellEnd"/>
      <w:r w:rsidR="000D1359" w:rsidRPr="000D1359">
        <w:rPr>
          <w:szCs w:val="24"/>
        </w:rPr>
        <w:t>, 2020)</w:t>
      </w:r>
    </w:p>
    <w:p w14:paraId="0DCE5431" w14:textId="77777777" w:rsidR="00B158AB" w:rsidRDefault="00B158AB" w:rsidP="00B158AB">
      <w:pPr>
        <w:pStyle w:val="Zakladny"/>
      </w:pPr>
    </w:p>
    <w:p w14:paraId="3F80A0CF" w14:textId="77777777" w:rsidR="00B158AB" w:rsidRDefault="00B158AB" w:rsidP="00B158AB">
      <w:pPr>
        <w:pStyle w:val="Nadpis3urovne"/>
      </w:pPr>
      <w:bookmarkStart w:id="68" w:name="_Toc98105310"/>
      <w:bookmarkStart w:id="69" w:name="_Toc98146782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8"/>
      <w:bookmarkEnd w:id="69"/>
    </w:p>
    <w:p w14:paraId="428BBE22" w14:textId="40EF7D04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30E24109" w14:textId="27E8F701" w:rsidR="00B158AB" w:rsidRPr="00306E5E" w:rsidRDefault="00B158AB" w:rsidP="00D3509D">
      <w:pPr>
        <w:pStyle w:val="Zakladny"/>
        <w:ind w:firstLine="340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tried.</w:t>
      </w:r>
      <w:r w:rsidR="00D3509D">
        <w:rPr>
          <w:b/>
          <w:b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+ b=0</m:t>
        </m:r>
      </m:oMath>
      <w:r w:rsidR="008E333D">
        <w:rPr>
          <w:rFonts w:eastAsiaTheme="minorEastAsia"/>
        </w:rPr>
        <w:t xml:space="preserve"> (</w:t>
      </w:r>
      <w:proofErr w:type="spellStart"/>
      <w:r w:rsidR="008E333D" w:rsidRPr="006A6D37">
        <w:rPr>
          <w:szCs w:val="24"/>
          <w:lang w:eastAsia="sk-SK"/>
        </w:rPr>
        <w:t>sk.education</w:t>
      </w:r>
      <w:proofErr w:type="spellEnd"/>
      <w:r w:rsidR="008E333D" w:rsidRPr="006A6D37">
        <w:rPr>
          <w:szCs w:val="24"/>
          <w:lang w:eastAsia="sk-SK"/>
        </w:rPr>
        <w:t>-wiki</w:t>
      </w:r>
      <w:r w:rsidR="008E333D">
        <w:rPr>
          <w:szCs w:val="24"/>
          <w:lang w:eastAsia="sk-SK"/>
        </w:rPr>
        <w:t>, 2022)</w:t>
      </w:r>
    </w:p>
    <w:p w14:paraId="72E5CF6E" w14:textId="75A4502A" w:rsidR="00B158AB" w:rsidRDefault="00B158AB" w:rsidP="00B158AB">
      <w:pPr>
        <w:pStyle w:val="Zakladny"/>
        <w:ind w:left="1364" w:firstLine="0"/>
        <w:jc w:val="left"/>
      </w:pP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09E9FBB8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0" w:name="_Toc100246858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9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8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/rf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BXa/rfGgIAAEA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09E9FBB8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1" w:name="_Toc100246858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9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B158AB">
      <w:pPr>
        <w:pStyle w:val="Nadpis3urovne"/>
      </w:pPr>
      <w:bookmarkStart w:id="72" w:name="_Toc98105311"/>
      <w:bookmarkStart w:id="73" w:name="_Toc98146783"/>
      <w:r w:rsidRPr="00B3520B">
        <w:rPr>
          <w:lang w:val="en-US"/>
        </w:rPr>
        <w:lastRenderedPageBreak/>
        <w:t>Metric learning</w:t>
      </w:r>
      <w:bookmarkEnd w:id="72"/>
      <w:bookmarkEnd w:id="73"/>
    </w:p>
    <w:p w14:paraId="2F89D200" w14:textId="554A1168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D4A808E" w14:textId="78FC6CB8" w:rsidR="00B158AB" w:rsidRDefault="00B158AB" w:rsidP="000D1359">
      <w:pPr>
        <w:pStyle w:val="Zakladny"/>
        <w:ind w:firstLine="340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r w:rsidR="000D1359" w:rsidRPr="000D1359">
        <w:t>(</w:t>
      </w:r>
      <w:r w:rsidR="000D1359" w:rsidRPr="000D1359">
        <w:rPr>
          <w:szCs w:val="24"/>
          <w:lang w:val="en-US" w:eastAsia="sk-SK"/>
        </w:rPr>
        <w:t xml:space="preserve">CJ Carey, Yuan Tang, William de </w:t>
      </w:r>
      <w:proofErr w:type="spellStart"/>
      <w:r w:rsidR="000D1359" w:rsidRPr="000D1359">
        <w:rPr>
          <w:szCs w:val="24"/>
          <w:lang w:val="en-US" w:eastAsia="sk-SK"/>
        </w:rPr>
        <w:t>Vazelhes</w:t>
      </w:r>
      <w:proofErr w:type="spellEnd"/>
      <w:r w:rsidR="000D1359" w:rsidRPr="000D1359">
        <w:rPr>
          <w:szCs w:val="24"/>
          <w:lang w:val="en-US" w:eastAsia="sk-SK"/>
        </w:rPr>
        <w:t xml:space="preserve">, </w:t>
      </w:r>
      <w:proofErr w:type="spellStart"/>
      <w:r w:rsidR="000D1359" w:rsidRPr="000D1359">
        <w:rPr>
          <w:szCs w:val="24"/>
          <w:lang w:val="en-US" w:eastAsia="sk-SK"/>
        </w:rPr>
        <w:t>Aurélien</w:t>
      </w:r>
      <w:proofErr w:type="spellEnd"/>
      <w:r w:rsidR="000D1359" w:rsidRPr="000D1359">
        <w:rPr>
          <w:szCs w:val="24"/>
          <w:lang w:val="en-US" w:eastAsia="sk-SK"/>
        </w:rPr>
        <w:t xml:space="preserve"> </w:t>
      </w:r>
      <w:proofErr w:type="spellStart"/>
      <w:r w:rsidR="000D1359" w:rsidRPr="000D1359">
        <w:rPr>
          <w:szCs w:val="24"/>
          <w:lang w:val="en-US" w:eastAsia="sk-SK"/>
        </w:rPr>
        <w:t>Bellet</w:t>
      </w:r>
      <w:proofErr w:type="spellEnd"/>
      <w:r w:rsidR="000D1359" w:rsidRPr="000D1359">
        <w:rPr>
          <w:szCs w:val="24"/>
          <w:lang w:val="en-US" w:eastAsia="sk-SK"/>
        </w:rPr>
        <w:t xml:space="preserve"> and Nathalie </w:t>
      </w:r>
      <w:proofErr w:type="spellStart"/>
      <w:r w:rsidR="000D1359" w:rsidRPr="000D1359">
        <w:rPr>
          <w:szCs w:val="24"/>
          <w:lang w:val="en-US" w:eastAsia="sk-SK"/>
        </w:rPr>
        <w:t>Vauquier</w:t>
      </w:r>
      <w:proofErr w:type="spellEnd"/>
      <w:r w:rsidR="000D1359">
        <w:rPr>
          <w:szCs w:val="24"/>
          <w:lang w:val="en-US" w:eastAsia="sk-SK"/>
        </w:rPr>
        <w:t>,</w:t>
      </w:r>
      <w:r w:rsidR="000D1359" w:rsidRPr="000D1359">
        <w:rPr>
          <w:szCs w:val="24"/>
          <w:lang w:val="en-US" w:eastAsia="sk-SK"/>
        </w:rPr>
        <w:t xml:space="preserve"> 2015</w:t>
      </w:r>
      <w:r w:rsidR="000D1359" w:rsidRPr="000D1359">
        <w:t>)</w:t>
      </w:r>
    </w:p>
    <w:p w14:paraId="1E329477" w14:textId="57FE092C" w:rsidR="00B158AB" w:rsidRPr="00B3520B" w:rsidRDefault="00DF270C" w:rsidP="00B158AB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B158AB">
      <w:pPr>
        <w:pStyle w:val="Zakladny"/>
        <w:ind w:left="1364" w:firstLine="0"/>
      </w:pPr>
    </w:p>
    <w:p w14:paraId="7880355E" w14:textId="77777777" w:rsidR="00B158AB" w:rsidRDefault="00B158AB" w:rsidP="00B158AB">
      <w:pPr>
        <w:pStyle w:val="Zakladny"/>
        <w:ind w:left="1364" w:firstLine="0"/>
      </w:pPr>
    </w:p>
    <w:p w14:paraId="698C57A6" w14:textId="77777777" w:rsidR="00B158AB" w:rsidRDefault="00B158AB" w:rsidP="00B158AB">
      <w:pPr>
        <w:pStyle w:val="Zakladny"/>
        <w:ind w:left="1364" w:firstLine="0"/>
      </w:pPr>
    </w:p>
    <w:p w14:paraId="480B68ED" w14:textId="77777777" w:rsidR="00B158AB" w:rsidRDefault="00B158AB" w:rsidP="00B158AB">
      <w:pPr>
        <w:pStyle w:val="Zakladny"/>
        <w:ind w:left="1364" w:firstLine="0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68F06955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4" w:name="_Toc100246859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10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-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9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76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" stroked="f">
                <v:textbox style="mso-fit-shape-to-text:t" inset="0,0,0,0">
                  <w:txbxContent>
                    <w:p w14:paraId="21366F3C" w14:textId="68F06955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5" w:name="_Toc100246859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10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-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B158AB">
      <w:pPr>
        <w:pStyle w:val="Nadpis3urovne"/>
      </w:pPr>
      <w:bookmarkStart w:id="76" w:name="_Toc98105312"/>
      <w:bookmarkStart w:id="77" w:name="_Toc98146784"/>
      <w:r w:rsidRPr="001F7F42">
        <w:rPr>
          <w:lang w:val="en-US"/>
        </w:rPr>
        <w:t>Portfolio optimization</w:t>
      </w:r>
      <w:bookmarkEnd w:id="76"/>
      <w:bookmarkEnd w:id="77"/>
    </w:p>
    <w:p w14:paraId="618D2B48" w14:textId="7FC24132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05D7AE32" w14:textId="48576263" w:rsidR="00B158AB" w:rsidRPr="001F7F42" w:rsidRDefault="00B158AB" w:rsidP="00D3509D">
      <w:pPr>
        <w:pStyle w:val="Zakladny"/>
        <w:ind w:firstLine="340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r w:rsidR="00CE4569" w:rsidRPr="007D1FD5">
        <w:t>(</w:t>
      </w:r>
      <w:r w:rsidR="00CE4569" w:rsidRPr="007D1FD5">
        <w:rPr>
          <w:szCs w:val="24"/>
          <w:lang w:val="en-US" w:eastAsia="sk-SK"/>
        </w:rPr>
        <w:t>Bradford Lynch Levy, 2015)</w:t>
      </w:r>
    </w:p>
    <w:p w14:paraId="3E425D73" w14:textId="77777777" w:rsidR="00B158AB" w:rsidRPr="001F7F42" w:rsidRDefault="00B158AB" w:rsidP="00B158AB">
      <w:pPr>
        <w:pStyle w:val="Zakladny"/>
        <w:ind w:left="720" w:firstLine="0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B158AB">
      <w:pPr>
        <w:pStyle w:val="Zakladny"/>
        <w:ind w:left="1364" w:firstLine="0"/>
      </w:pPr>
    </w:p>
    <w:p w14:paraId="306FBF83" w14:textId="77777777" w:rsidR="00B158AB" w:rsidRDefault="00B158AB" w:rsidP="00B158AB">
      <w:pPr>
        <w:pStyle w:val="Zakladny"/>
      </w:pPr>
    </w:p>
    <w:p w14:paraId="4A12C63A" w14:textId="77777777" w:rsidR="00B158AB" w:rsidRDefault="00B158AB" w:rsidP="00B158AB">
      <w:pPr>
        <w:pStyle w:val="Zakladny"/>
      </w:pPr>
    </w:p>
    <w:p w14:paraId="4D4B7D68" w14:textId="77777777" w:rsidR="00B158AB" w:rsidRDefault="00B158AB" w:rsidP="00B158AB">
      <w:pPr>
        <w:pStyle w:val="Zakladny"/>
      </w:pPr>
    </w:p>
    <w:p w14:paraId="6416CC8E" w14:textId="77777777" w:rsidR="00B158AB" w:rsidRDefault="00B158AB" w:rsidP="00B158AB">
      <w:pPr>
        <w:pStyle w:val="Zakladny"/>
      </w:pPr>
    </w:p>
    <w:p w14:paraId="59B25241" w14:textId="77777777" w:rsidR="00B158AB" w:rsidRDefault="00B158AB" w:rsidP="00B158AB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473405F0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8" w:name="_Toc100246860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11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Portgolio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40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EBGgIAAEA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FG6IQE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473405F0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9" w:name="_Toc100246860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11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Portgolio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bookmarkEnd w:id="79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0" w:name="_Toc98146785"/>
      <w:r>
        <w:lastRenderedPageBreak/>
        <w:t>Doterajšie výsledky</w:t>
      </w:r>
      <w:bookmarkEnd w:id="80"/>
    </w:p>
    <w:p w14:paraId="46A8F6E1" w14:textId="7676E1DD" w:rsidR="00E90430" w:rsidRDefault="00E90430" w:rsidP="00AC745E">
      <w:pPr>
        <w:pStyle w:val="Nadpis2urovne"/>
        <w:numPr>
          <w:ilvl w:val="1"/>
          <w:numId w:val="11"/>
        </w:numPr>
      </w:pPr>
      <w:bookmarkStart w:id="81" w:name="_Toc98146786"/>
      <w:r>
        <w:t>Predikcia pozitívnych PCR</w:t>
      </w:r>
      <w:r w:rsidR="00363EA2">
        <w:t xml:space="preserve"> testov</w:t>
      </w:r>
      <w:bookmarkEnd w:id="81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D314CB9" w:rsidR="00C50F0E" w:rsidRDefault="00C50F0E" w:rsidP="00C50F0E">
      <w:pPr>
        <w:pStyle w:val="Popis"/>
        <w:jc w:val="center"/>
      </w:pPr>
      <w:bookmarkStart w:id="82" w:name="_Toc100246861"/>
      <w:r>
        <w:t xml:space="preserve">Obrázok </w:t>
      </w:r>
      <w:r w:rsidR="00440FF9">
        <w:fldChar w:fldCharType="begin"/>
      </w:r>
      <w:r w:rsidR="00440FF9">
        <w:instrText xml:space="preserve"> SEQ Obrázok \* ARABIC </w:instrText>
      </w:r>
      <w:r w:rsidR="00440FF9">
        <w:fldChar w:fldCharType="separate"/>
      </w:r>
      <w:r w:rsidR="006911B9">
        <w:rPr>
          <w:noProof/>
        </w:rPr>
        <w:t>12</w:t>
      </w:r>
      <w:r w:rsidR="00440FF9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2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AC745E">
      <w:pPr>
        <w:pStyle w:val="Nadpis2urovne"/>
        <w:numPr>
          <w:ilvl w:val="1"/>
          <w:numId w:val="11"/>
        </w:numPr>
      </w:pPr>
      <w:bookmarkStart w:id="83" w:name="_Toc98146787"/>
      <w:r>
        <w:t>Predikcia pozitívnych Ag</w:t>
      </w:r>
      <w:r w:rsidR="00363EA2">
        <w:t xml:space="preserve"> testov</w:t>
      </w:r>
      <w:bookmarkEnd w:id="83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3993405E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4" w:name="_Toc97398627"/>
                            <w:bookmarkStart w:id="85" w:name="_Toc98146005"/>
                            <w:bookmarkStart w:id="86" w:name="_Toc100246862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13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4"/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41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xGQ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" stroked="f">
                <v:textbox style="mso-fit-shape-to-text:t" inset="0,0,0,0">
                  <w:txbxContent>
                    <w:p w14:paraId="3D1C625B" w14:textId="3993405E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7" w:name="_Toc97398627"/>
                      <w:bookmarkStart w:id="88" w:name="_Toc98146005"/>
                      <w:bookmarkStart w:id="89" w:name="_Toc100246862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13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7"/>
                      <w:bookmarkEnd w:id="88"/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AC745E">
      <w:pPr>
        <w:pStyle w:val="Nadpis2urovne"/>
      </w:pPr>
      <w:bookmarkStart w:id="90" w:name="_Toc98146788"/>
      <w:r>
        <w:t>Predikcia úmrtí</w:t>
      </w:r>
      <w:r w:rsidR="00363EA2">
        <w:t xml:space="preserve"> z viacerých ukazovateľov</w:t>
      </w:r>
      <w:bookmarkEnd w:id="90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53A67CC6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1" w:name="_Toc97398628"/>
                            <w:bookmarkStart w:id="92" w:name="_Toc98146006"/>
                            <w:bookmarkStart w:id="93" w:name="_Toc100246863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14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1"/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42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fszGwIAAEAEAAAOAAAAZHJzL2Uyb0RvYy54bWysU8Fu2zAMvQ/YPwi6L066Ji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b6WR6ezflTFJs9nka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LXR+zM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53A67CC6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4" w:name="_Toc97398628"/>
                      <w:bookmarkStart w:id="95" w:name="_Toc98146006"/>
                      <w:bookmarkStart w:id="96" w:name="_Toc100246863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14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4"/>
                      <w:bookmarkEnd w:id="95"/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AC745E">
      <w:pPr>
        <w:pStyle w:val="Nadpis2urovne"/>
      </w:pPr>
      <w:bookmarkStart w:id="97" w:name="_Toc98146789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7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5F171FF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97398629"/>
                            <w:bookmarkStart w:id="99" w:name="_Toc98146007"/>
                            <w:bookmarkStart w:id="100" w:name="_Toc100246864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15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8"/>
                            <w:bookmarkEnd w:id="99"/>
                            <w:bookmarkEnd w:id="10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3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cS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09mn2Y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" stroked="f">
                <v:textbox style="mso-fit-shape-to-text:t" inset="0,0,0,0">
                  <w:txbxContent>
                    <w:p w14:paraId="72290BBF" w14:textId="45F171FF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1" w:name="_Toc97398629"/>
                      <w:bookmarkStart w:id="102" w:name="_Toc98146007"/>
                      <w:bookmarkStart w:id="103" w:name="_Toc100246864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15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1"/>
                      <w:bookmarkEnd w:id="102"/>
                      <w:bookmarkEnd w:id="10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AC745E">
      <w:pPr>
        <w:pStyle w:val="Nadpis2urovne"/>
      </w:pPr>
      <w:bookmarkStart w:id="104" w:name="_Toc98146790"/>
      <w:r>
        <w:t>Predikcia kompletne</w:t>
      </w:r>
      <w:r w:rsidR="00C836C5">
        <w:t xml:space="preserve"> </w:t>
      </w:r>
      <w:r>
        <w:t>zaočkovaných</w:t>
      </w:r>
      <w:bookmarkEnd w:id="104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5899E30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5" w:name="_Toc97398630"/>
                            <w:bookmarkStart w:id="106" w:name="_Toc98146008"/>
                            <w:bookmarkStart w:id="107" w:name="_Toc100246865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16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5"/>
                            <w:bookmarkEnd w:id="106"/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4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" stroked="f">
                <v:textbox style="mso-fit-shape-to-text:t" inset="0,0,0,0">
                  <w:txbxContent>
                    <w:p w14:paraId="435941F8" w14:textId="65899E30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8" w:name="_Toc97398630"/>
                      <w:bookmarkStart w:id="109" w:name="_Toc98146008"/>
                      <w:bookmarkStart w:id="110" w:name="_Toc100246865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16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08"/>
                      <w:bookmarkEnd w:id="109"/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AC745E">
      <w:pPr>
        <w:pStyle w:val="Nadpis2urovne"/>
      </w:pPr>
      <w:bookmarkStart w:id="111" w:name="_Toc98146791"/>
      <w:r>
        <w:t>Graf celkových hospitalizácií</w:t>
      </w:r>
      <w:bookmarkEnd w:id="111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118C2888" w:rsidR="00363EA2" w:rsidRDefault="00363EA2" w:rsidP="00363EA2">
      <w:pPr>
        <w:pStyle w:val="Popis"/>
        <w:jc w:val="center"/>
      </w:pPr>
      <w:bookmarkStart w:id="112" w:name="_Toc100246866"/>
      <w:r>
        <w:t xml:space="preserve">Obrázok </w:t>
      </w:r>
      <w:r w:rsidR="00440FF9">
        <w:fldChar w:fldCharType="begin"/>
      </w:r>
      <w:r w:rsidR="00440FF9">
        <w:instrText xml:space="preserve"> SEQ Obrázok \* ARABIC </w:instrText>
      </w:r>
      <w:r w:rsidR="00440FF9">
        <w:fldChar w:fldCharType="separate"/>
      </w:r>
      <w:r w:rsidR="006911B9">
        <w:rPr>
          <w:noProof/>
        </w:rPr>
        <w:t>17</w:t>
      </w:r>
      <w:r w:rsidR="00440FF9">
        <w:rPr>
          <w:noProof/>
        </w:rPr>
        <w:fldChar w:fldCharType="end"/>
      </w:r>
      <w:r>
        <w:t xml:space="preserve"> Graf celkových hospitalizácií</w:t>
      </w:r>
      <w:bookmarkEnd w:id="0"/>
      <w:bookmarkEnd w:id="112"/>
    </w:p>
    <w:p w14:paraId="3AAE1C08" w14:textId="77777777" w:rsidR="00363EA2" w:rsidRPr="00363EA2" w:rsidRDefault="00363EA2" w:rsidP="00363EA2"/>
    <w:p w14:paraId="2C7D715A" w14:textId="5813B4EA" w:rsidR="00F0585B" w:rsidRDefault="00F0585B" w:rsidP="00AC745E">
      <w:pPr>
        <w:pStyle w:val="Nadpis2urovne"/>
        <w:numPr>
          <w:ilvl w:val="1"/>
          <w:numId w:val="11"/>
        </w:numPr>
      </w:pPr>
      <w:bookmarkStart w:id="113" w:name="_Toc98146792"/>
      <w:r w:rsidRPr="00F04DDB">
        <w:lastRenderedPageBreak/>
        <w:t xml:space="preserve">Graf celkových </w:t>
      </w:r>
      <w:r w:rsidR="00125B44">
        <w:t>UPV</w:t>
      </w:r>
      <w:bookmarkEnd w:id="113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19CCB07D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4" w:name="_Toc100246735"/>
                            <w:bookmarkStart w:id="115" w:name="_Toc100246867"/>
                            <w:r>
                              <w:t xml:space="preserve">Obrázok </w:t>
                            </w:r>
                            <w:r w:rsidR="00440FF9">
                              <w:fldChar w:fldCharType="begin"/>
                            </w:r>
                            <w:r w:rsidR="00440FF9">
                              <w:instrText xml:space="preserve"> SEQ Obrázok \* ARABIC </w:instrText>
                            </w:r>
                            <w:r w:rsidR="00440FF9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18</w:t>
                            </w:r>
                            <w:r w:rsidR="00440F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4"/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5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" stroked="f">
                <v:textbox style="mso-fit-shape-to-text:t" inset="0,0,0,0">
                  <w:txbxContent>
                    <w:p w14:paraId="131EA83C" w14:textId="19CCB07D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6" w:name="_Toc100246735"/>
                      <w:bookmarkStart w:id="117" w:name="_Toc100246867"/>
                      <w:r>
                        <w:t xml:space="preserve">Obrázok </w:t>
                      </w:r>
                      <w:r w:rsidR="00440FF9">
                        <w:fldChar w:fldCharType="begin"/>
                      </w:r>
                      <w:r w:rsidR="00440FF9">
                        <w:instrText xml:space="preserve"> SEQ Obrázok \* ARABIC </w:instrText>
                      </w:r>
                      <w:r w:rsidR="00440FF9">
                        <w:fldChar w:fldCharType="separate"/>
                      </w:r>
                      <w:r w:rsidR="006911B9">
                        <w:rPr>
                          <w:noProof/>
                        </w:rPr>
                        <w:t>18</w:t>
                      </w:r>
                      <w:r w:rsidR="00440FF9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6"/>
                      <w:bookmarkEnd w:id="11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0B18A3A" w:rsidR="000770B0" w:rsidRDefault="000770B0" w:rsidP="00AC745E">
      <w:pPr>
        <w:pStyle w:val="Nadpis2urovne"/>
      </w:pPr>
      <w:bookmarkStart w:id="118" w:name="_Toc98146793"/>
      <w:r>
        <w:t>Tabuľka dosiahnutých výsledkov predikcií</w:t>
      </w:r>
      <w:bookmarkEnd w:id="118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29EDE6F8" w:rsidR="00F937F5" w:rsidRDefault="00F937F5" w:rsidP="009F7E48">
      <w:pPr>
        <w:pStyle w:val="Zakladny"/>
      </w:pPr>
    </w:p>
    <w:p w14:paraId="26C27BD5" w14:textId="29F2FB68" w:rsidR="00AC745E" w:rsidRDefault="00AC745E" w:rsidP="00AC745E">
      <w:pPr>
        <w:pStyle w:val="Nadpis1rovne"/>
      </w:pPr>
      <w:r>
        <w:lastRenderedPageBreak/>
        <w:t xml:space="preserve">Predikcie </w:t>
      </w:r>
      <w:r w:rsidR="00F525E9">
        <w:t>hospitalizácií</w:t>
      </w:r>
    </w:p>
    <w:p w14:paraId="0F1E1EA6" w14:textId="0515D75F" w:rsidR="00AC745E" w:rsidRDefault="00AC745E" w:rsidP="00AC745E">
      <w:pPr>
        <w:pStyle w:val="Nadpis2urovne"/>
        <w:numPr>
          <w:ilvl w:val="1"/>
          <w:numId w:val="32"/>
        </w:numPr>
      </w:pPr>
      <w:r>
        <w:t xml:space="preserve">Predikcie z dát </w:t>
      </w:r>
      <w:r w:rsidR="00F525E9">
        <w:t xml:space="preserve">od </w:t>
      </w:r>
      <w:r>
        <w:t xml:space="preserve">konca delty a začiatku </w:t>
      </w:r>
      <w:proofErr w:type="spellStart"/>
      <w:r>
        <w:t>omikronu</w:t>
      </w:r>
      <w:proofErr w:type="spellEnd"/>
    </w:p>
    <w:p w14:paraId="31F41A20" w14:textId="590E9F67" w:rsidR="00280E12" w:rsidRPr="007C7EE9" w:rsidRDefault="007C7EE9" w:rsidP="00280E12">
      <w:pPr>
        <w:pStyle w:val="Zakladny"/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Spracoval</w:t>
      </w:r>
      <w:proofErr w:type="spellEnd"/>
      <w:r>
        <w:rPr>
          <w:i/>
          <w:iCs/>
          <w:lang w:val="en-US"/>
        </w:rPr>
        <w:t xml:space="preserve">: Juraj Puszter, </w:t>
      </w:r>
      <w:r w:rsidR="007C3E2E">
        <w:rPr>
          <w:i/>
          <w:iCs/>
          <w:lang w:val="en-US"/>
        </w:rPr>
        <w:t xml:space="preserve">Adam </w:t>
      </w:r>
      <w:proofErr w:type="spellStart"/>
      <w:r w:rsidR="007C3E2E">
        <w:rPr>
          <w:i/>
          <w:iCs/>
          <w:lang w:val="en-US"/>
        </w:rPr>
        <w:t>Voz</w:t>
      </w:r>
      <w:proofErr w:type="spellEnd"/>
      <w:r w:rsidR="007C3E2E">
        <w:rPr>
          <w:i/>
          <w:iCs/>
        </w:rPr>
        <w:t xml:space="preserve">ár, Branislav </w:t>
      </w:r>
      <w:proofErr w:type="spellStart"/>
      <w:r w:rsidR="007C3E2E">
        <w:rPr>
          <w:i/>
          <w:iCs/>
        </w:rPr>
        <w:t>Šipula</w:t>
      </w:r>
      <w:proofErr w:type="spellEnd"/>
      <w:r w:rsidR="007C3E2E">
        <w:rPr>
          <w:i/>
          <w:iCs/>
        </w:rPr>
        <w:t xml:space="preserve">, Marek </w:t>
      </w:r>
      <w:proofErr w:type="spellStart"/>
      <w:r w:rsidR="007C3E2E">
        <w:rPr>
          <w:i/>
          <w:iCs/>
        </w:rPr>
        <w:t>Kačmár</w:t>
      </w:r>
      <w:proofErr w:type="spellEnd"/>
      <w:r>
        <w:rPr>
          <w:i/>
          <w:iCs/>
          <w:lang w:val="en-US"/>
        </w:rPr>
        <w:t>)</w:t>
      </w:r>
    </w:p>
    <w:p w14:paraId="285B8C18" w14:textId="1673AF64" w:rsidR="00AC745E" w:rsidRDefault="00F525E9" w:rsidP="00AC745E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Predikovali sme na 10 dní, od </w:t>
      </w:r>
      <w:r w:rsidR="007C3E2E" w:rsidRPr="007C3E2E">
        <w:t>11.3.</w:t>
      </w:r>
      <w:r w:rsidR="007C3E2E">
        <w:t xml:space="preserve">2022 do </w:t>
      </w:r>
      <w:r w:rsidR="007C3E2E" w:rsidRPr="007C3E2E">
        <w:t>20.3.2022</w:t>
      </w:r>
      <w:r w:rsidR="007C3E2E">
        <w:t>.</w:t>
      </w:r>
      <w:r w:rsidR="00CE7F62">
        <w:t xml:space="preserve"> Dáta sme pred predikciou upravili pomocou 7 dňového pohyblivého priemeru. Predikcie sme porovnali s reálnymi dátami a zobrazili na grafoch.</w:t>
      </w:r>
    </w:p>
    <w:p w14:paraId="6F1C5CF4" w14:textId="59696A7B" w:rsidR="00CE7F62" w:rsidRDefault="00CE7F62" w:rsidP="00AC745E">
      <w:pPr>
        <w:pStyle w:val="Zakladny"/>
      </w:pPr>
      <w:r>
        <w:t>Trénovanie a predikciu sme vykonávali na základe štyroch rôznych kombinácií parametrov</w:t>
      </w:r>
      <w:r w:rsidR="00734B12">
        <w:t xml:space="preserve"> a to:</w:t>
      </w:r>
    </w:p>
    <w:p w14:paraId="70020775" w14:textId="59790D1C" w:rsidR="009F71A9" w:rsidRDefault="009F71A9" w:rsidP="009F71A9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4ACF540E" w14:textId="6AE4112D" w:rsidR="009F71A9" w:rsidRDefault="009F71A9" w:rsidP="009F71A9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0B7B859D" w14:textId="320D502D" w:rsidR="009F71A9" w:rsidRDefault="009F71A9" w:rsidP="009F71A9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6F6B3C54" w14:textId="7F48825E" w:rsidR="009F71A9" w:rsidRDefault="009F71A9" w:rsidP="00734B12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 w:rsidR="00734B12">
        <w:t xml:space="preserve">, </w:t>
      </w:r>
      <w:r w:rsidR="00734B12" w:rsidRPr="009F71A9">
        <w:t>Kumulatívne</w:t>
      </w:r>
      <w:r w:rsidR="00734B12">
        <w:t xml:space="preserve"> </w:t>
      </w:r>
      <w:r w:rsidR="00734B12" w:rsidRPr="009F71A9">
        <w:t>testy</w:t>
      </w:r>
      <w:r w:rsidR="00734B12">
        <w:t xml:space="preserve"> v </w:t>
      </w:r>
      <w:r w:rsidR="00734B12" w:rsidRPr="009F71A9">
        <w:t>%</w:t>
      </w:r>
    </w:p>
    <w:p w14:paraId="1BBE5825" w14:textId="24D04AC8" w:rsidR="00734B12" w:rsidRDefault="00D56BFB" w:rsidP="00734B12">
      <w:pPr>
        <w:pStyle w:val="Zakladny"/>
        <w:ind w:left="284" w:firstLine="0"/>
      </w:pPr>
      <w:r>
        <w:tab/>
      </w:r>
      <w:r w:rsidR="00DF2A6B">
        <w:t>Dáta o Ag a PCR pozitívnych testoch sme získali priamo z </w:t>
      </w:r>
      <w:proofErr w:type="spellStart"/>
      <w:r w:rsidR="00DF2A6B">
        <w:t>datasetu</w:t>
      </w:r>
      <w:proofErr w:type="spellEnd"/>
      <w:r w:rsidR="00DF2A6B">
        <w:t xml:space="preserve">, zatiaľ čo dáta o Ag a PCR pozitívnych testoch v </w:t>
      </w:r>
      <w:r w:rsidR="00DF2A6B">
        <w:rPr>
          <w:lang w:val="en-US"/>
        </w:rPr>
        <w:t>%</w:t>
      </w:r>
      <w:r w:rsidR="00B772BB" w:rsidRPr="00B772BB">
        <w:t xml:space="preserve"> sme vyjadrili pomocou celkových počtoch Ag a PCR testo</w:t>
      </w:r>
      <w:r w:rsidR="00BB4FD1">
        <w:t>v</w:t>
      </w:r>
      <w:r w:rsidR="00B772BB" w:rsidRPr="00B772BB">
        <w:t>.</w:t>
      </w:r>
      <w:r w:rsidR="00B772BB">
        <w:t xml:space="preserve"> Kumulatívne testy sme vypočítali pomocou vzorca</w:t>
      </w:r>
      <w:r w:rsidR="00DA297F">
        <w:t xml:space="preserve"> </w:t>
      </w:r>
      <w:r w:rsidR="00DA297F" w:rsidRPr="00DA297F">
        <w:t>ku</w:t>
      </w:r>
      <w:r w:rsidR="00DA297F">
        <w:t>m</w:t>
      </w:r>
      <w:r w:rsidR="00DA297F" w:rsidRPr="00DA297F">
        <w:t>ulatívne testy = Ag</w:t>
      </w:r>
      <w:r w:rsidR="00DA297F">
        <w:t xml:space="preserve"> </w:t>
      </w:r>
      <w:r w:rsidR="00DA297F" w:rsidRPr="00DA297F">
        <w:t xml:space="preserve">pozitívne </w:t>
      </w:r>
      <w:r w:rsidR="00DA297F">
        <w:t xml:space="preserve">testy </w:t>
      </w:r>
      <w:r w:rsidR="00DA297F" w:rsidRPr="00DA297F">
        <w:t>*</w:t>
      </w:r>
      <w:r w:rsidR="00DA297F">
        <w:t xml:space="preserve"> </w:t>
      </w:r>
      <w:r w:rsidR="00DA297F" w:rsidRPr="00DA297F">
        <w:t>2.68 + PCR</w:t>
      </w:r>
      <w:r w:rsidR="00DA297F">
        <w:t xml:space="preserve"> pozitívne testy. Potom sme vypočítali pomocný výpočet pre celkový počet testov pomocou vzorca </w:t>
      </w:r>
      <w:r w:rsidR="00DA297F" w:rsidRPr="00DA297F">
        <w:t>celkový počet = Ag</w:t>
      </w:r>
      <w:r w:rsidR="00DA297F">
        <w:t xml:space="preserve"> celkových </w:t>
      </w:r>
      <w:r w:rsidR="00DA297F" w:rsidRPr="00DA297F">
        <w:t>testov * 2.68 + PCR</w:t>
      </w:r>
      <w:r w:rsidR="00DA297F">
        <w:t xml:space="preserve"> celkových testov. Tento pomocný výpočet sme využili a vypočítali kumulatívne testy v </w:t>
      </w:r>
      <w:r w:rsidR="00DA297F" w:rsidRPr="009F71A9">
        <w:t>%</w:t>
      </w:r>
      <w:r w:rsidR="00DA297F">
        <w:t xml:space="preserve"> vzorcom </w:t>
      </w:r>
      <w:r w:rsidR="00DA297F" w:rsidRPr="00DA297F">
        <w:t>kumulatívne testy</w:t>
      </w:r>
      <w:r w:rsidR="00DA297F">
        <w:t xml:space="preserve"> v </w:t>
      </w:r>
      <w:r w:rsidR="00DA297F" w:rsidRPr="00DA297F">
        <w:t xml:space="preserve">% = kumulatívne testy / </w:t>
      </w:r>
      <w:r w:rsidR="00BB4FD1" w:rsidRPr="00DA297F">
        <w:t>celkový</w:t>
      </w:r>
      <w:r w:rsidR="00DA297F" w:rsidRPr="00DA297F">
        <w:t xml:space="preserve"> počet</w:t>
      </w:r>
      <w:r w:rsidR="00DA297F">
        <w:t>.</w:t>
      </w:r>
    </w:p>
    <w:p w14:paraId="018BF8B7" w14:textId="54714DC0" w:rsidR="00D93FC8" w:rsidRDefault="00D93FC8" w:rsidP="00734B12">
      <w:pPr>
        <w:pStyle w:val="Zakladny"/>
        <w:ind w:left="284" w:firstLine="0"/>
      </w:pPr>
      <w:r>
        <w:t xml:space="preserve">Pre všetky 4 trénovania nám vyšiel najlepší model </w:t>
      </w:r>
      <w:proofErr w:type="spellStart"/>
      <w:r w:rsidRPr="00D93FC8">
        <w:t>VotingEnsemble</w:t>
      </w:r>
      <w:proofErr w:type="spellEnd"/>
      <w:r>
        <w:t>.</w:t>
      </w:r>
    </w:p>
    <w:p w14:paraId="3A383B8C" w14:textId="19C0ABB3" w:rsidR="004A71EF" w:rsidRDefault="00D56BFB" w:rsidP="00412DB8">
      <w:pPr>
        <w:pStyle w:val="Zakladny"/>
        <w:ind w:left="284" w:firstLine="0"/>
      </w:pPr>
      <w:r>
        <w:tab/>
      </w:r>
      <w:r w:rsidR="004A71EF"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77777777" w:rsidR="00D13B24" w:rsidRDefault="00D13B24" w:rsidP="00D13B24">
      <w:pPr>
        <w:pStyle w:val="Zakladny"/>
        <w:keepNext/>
        <w:ind w:left="284" w:firstLine="0"/>
      </w:pPr>
      <w:r>
        <w:rPr>
          <w:noProof/>
        </w:rPr>
        <w:lastRenderedPageBreak/>
        <w:drawing>
          <wp:inline distT="0" distB="0" distL="0" distR="0" wp14:anchorId="4C6CE3BE" wp14:editId="3593022E">
            <wp:extent cx="5579745" cy="2613025"/>
            <wp:effectExtent l="0" t="0" r="1905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717F" w14:textId="42C19C36" w:rsidR="00BB6EE4" w:rsidRDefault="00D13B24" w:rsidP="00D13B24">
      <w:pPr>
        <w:pStyle w:val="Popis"/>
        <w:jc w:val="center"/>
      </w:pPr>
      <w:bookmarkStart w:id="119" w:name="_Toc100246868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911B9">
        <w:rPr>
          <w:noProof/>
        </w:rPr>
        <w:t>19</w:t>
      </w:r>
      <w:r>
        <w:fldChar w:fldCharType="end"/>
      </w:r>
      <w:r>
        <w:t xml:space="preserve"> Graf predikcie hospitalizácii z parametrov Ag, Ag%, PCR, PCR%</w:t>
      </w:r>
      <w:bookmarkEnd w:id="119"/>
    </w:p>
    <w:p w14:paraId="171E36FF" w14:textId="77777777" w:rsidR="00D13B24" w:rsidRDefault="00D13B24" w:rsidP="00D13B24">
      <w:pPr>
        <w:pStyle w:val="Zakladny"/>
        <w:keepNext/>
        <w:ind w:left="284" w:firstLine="0"/>
      </w:pPr>
      <w:r>
        <w:rPr>
          <w:noProof/>
        </w:rPr>
        <w:drawing>
          <wp:inline distT="0" distB="0" distL="0" distR="0" wp14:anchorId="5C3E8215" wp14:editId="70F27D06">
            <wp:extent cx="5579745" cy="2619375"/>
            <wp:effectExtent l="0" t="0" r="1905" b="952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951C" w14:textId="0DE9EEB9" w:rsidR="00BB6EE4" w:rsidRDefault="00D13B24" w:rsidP="00D13B24">
      <w:pPr>
        <w:pStyle w:val="Popis"/>
        <w:jc w:val="center"/>
      </w:pPr>
      <w:bookmarkStart w:id="120" w:name="_Toc100246869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911B9">
        <w:rPr>
          <w:noProof/>
        </w:rPr>
        <w:t>20</w:t>
      </w:r>
      <w:r>
        <w:fldChar w:fldCharType="end"/>
      </w:r>
      <w:r w:rsidRPr="005C3028">
        <w:t xml:space="preserve"> Graf predikcie hospitalizácii z parametrov Ag%, PCR%</w:t>
      </w:r>
      <w:bookmarkEnd w:id="120"/>
    </w:p>
    <w:p w14:paraId="65E8EA6D" w14:textId="77777777" w:rsidR="006911B9" w:rsidRDefault="006911B9" w:rsidP="00D56B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ACC08D" wp14:editId="2BB52BB7">
            <wp:extent cx="5579745" cy="2582545"/>
            <wp:effectExtent l="0" t="0" r="1905" b="825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930A" w14:textId="4E1FFA5F" w:rsidR="006911B9" w:rsidRPr="006911B9" w:rsidRDefault="006911B9" w:rsidP="006911B9">
      <w:pPr>
        <w:pStyle w:val="Popis"/>
        <w:jc w:val="center"/>
      </w:pPr>
      <w:bookmarkStart w:id="121" w:name="_Toc100246870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Graf predikcie hospitalizácií z parametrov Ag, PCR</w:t>
      </w:r>
      <w:bookmarkEnd w:id="121"/>
    </w:p>
    <w:p w14:paraId="2A65DBA3" w14:textId="171D6EAF" w:rsidR="006911B9" w:rsidRDefault="006911B9" w:rsidP="006911B9">
      <w:pPr>
        <w:pStyle w:val="Zakladny"/>
        <w:keepNext/>
        <w:ind w:left="284" w:firstLine="0"/>
      </w:pPr>
      <w:r>
        <w:rPr>
          <w:noProof/>
        </w:rPr>
        <w:drawing>
          <wp:inline distT="0" distB="0" distL="0" distR="0" wp14:anchorId="24C3DFE0" wp14:editId="625AF7E6">
            <wp:extent cx="5579745" cy="2550795"/>
            <wp:effectExtent l="0" t="0" r="1905" b="1905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775E" w14:textId="2BA98D63" w:rsidR="00BB6EE4" w:rsidRDefault="006911B9" w:rsidP="006911B9">
      <w:pPr>
        <w:pStyle w:val="Popis"/>
        <w:jc w:val="center"/>
      </w:pPr>
      <w:bookmarkStart w:id="122" w:name="_Toc100246871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Graf predikcie hospitalizácií z parametrov kumulatívne testy, kumulatívne testy%</w:t>
      </w:r>
      <w:bookmarkEnd w:id="122"/>
    </w:p>
    <w:p w14:paraId="4E0D0D04" w14:textId="65B9355B" w:rsidR="00681856" w:rsidRDefault="00681856" w:rsidP="00412DB8">
      <w:pPr>
        <w:pStyle w:val="Zakladny"/>
        <w:ind w:left="284" w:firstLine="0"/>
      </w:pPr>
    </w:p>
    <w:p w14:paraId="1248999A" w14:textId="58681DA3" w:rsidR="00681856" w:rsidRDefault="00D56BFB" w:rsidP="00412DB8">
      <w:pPr>
        <w:pStyle w:val="Zakladny"/>
        <w:ind w:left="284" w:firstLine="0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3D46B7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1B0B941D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2487.26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0C3F317D" w:rsidR="003D46B7" w:rsidRDefault="003D46B7" w:rsidP="003D46B7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0587D8F5" w14:textId="59218333" w:rsidR="003D46B7" w:rsidRPr="00FD7647" w:rsidRDefault="003D46B7" w:rsidP="003D46B7">
            <w:pPr>
              <w:pStyle w:val="Zakladny"/>
              <w:ind w:firstLine="0"/>
              <w:jc w:val="center"/>
              <w:rPr>
                <w:lang w:val="en-US"/>
              </w:rPr>
            </w:pPr>
            <w:r w:rsidRPr="00422872">
              <w:rPr>
                <w:lang w:val="en-US"/>
              </w:rPr>
              <w:t>87.793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3D46B7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416D67C0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2484.44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0C7AF97" w14:textId="75B3222D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87.364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3D46B7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1715D879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2488</w:t>
            </w:r>
            <w:r>
              <w:t>.24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956C4BF" w14:textId="72741BE3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86.863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3D46B7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575BD0DA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2494.08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740497B" w14:textId="26B808D1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89.773</w:t>
            </w:r>
          </w:p>
        </w:tc>
      </w:tr>
    </w:tbl>
    <w:p w14:paraId="4FEDBA3A" w14:textId="6C921F10" w:rsidR="00AC745E" w:rsidRPr="00AC745E" w:rsidRDefault="00AC745E" w:rsidP="00B43E43">
      <w:pPr>
        <w:pStyle w:val="Zakladny"/>
      </w:pPr>
    </w:p>
    <w:bookmarkStart w:id="123" w:name="_Toc98146794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233E174E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2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530973F7" w14:textId="77777777" w:rsidR="00C10FD6" w:rsidRDefault="005712C4" w:rsidP="00C10FD6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10FD6">
            <w:rPr>
              <w:b/>
              <w:bCs/>
              <w:noProof/>
            </w:rPr>
            <w:t>—.</w:t>
          </w:r>
          <w:r w:rsidR="00C10FD6">
            <w:rPr>
              <w:noProof/>
            </w:rPr>
            <w:t xml:space="preserve"> </w:t>
          </w:r>
          <w:r w:rsidR="00C10FD6">
            <w:rPr>
              <w:i/>
              <w:iCs/>
              <w:noProof/>
            </w:rPr>
            <w:t xml:space="preserve">Decision Trees. </w:t>
          </w:r>
          <w:r w:rsidR="00C10FD6">
            <w:rPr>
              <w:noProof/>
            </w:rPr>
            <w:t>[Online] [Dátum: 13. 3 2022.] https://scikit-learn.org/stable/modules/tree.html.</w:t>
          </w:r>
        </w:p>
        <w:p w14:paraId="2CB2A206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Bigelow, Stephen J. 2020.</w:t>
          </w:r>
          <w:r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5BFE8B1B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4F2B7D3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526FDB8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846CD5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3F40A55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2E143541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584BC3F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6DAAEF1E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51A437C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3FD8E83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15105A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C532EF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0E3C816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423D52E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45A2B692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0E42D78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55343B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5A808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69009C5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6EBEF6A3" w14:textId="62B939BD" w:rsidR="008E333D" w:rsidRPr="00036A90" w:rsidRDefault="005712C4" w:rsidP="00C10FD6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8E333D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8E333D">
            <w:rPr>
              <w:b/>
              <w:bCs/>
              <w:sz w:val="24"/>
              <w:szCs w:val="24"/>
            </w:rPr>
            <w:t>.</w:t>
          </w:r>
          <w:r w:rsidR="008E333D" w:rsidRPr="003C2ABA">
            <w:rPr>
              <w:b/>
              <w:bCs/>
              <w:sz w:val="24"/>
              <w:szCs w:val="24"/>
            </w:rPr>
            <w:t xml:space="preserve"> 2020</w:t>
          </w:r>
          <w:r w:rsidR="008E333D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8E333D" w:rsidRPr="003C2ABA">
            <w:rPr>
              <w:sz w:val="24"/>
              <w:szCs w:val="24"/>
            </w:rPr>
            <w:t>How</w:t>
          </w:r>
          <w:proofErr w:type="spellEnd"/>
          <w:r w:rsidR="008E333D" w:rsidRPr="003C2ABA">
            <w:rPr>
              <w:sz w:val="24"/>
              <w:szCs w:val="24"/>
            </w:rPr>
            <w:t xml:space="preserve"> to </w:t>
          </w:r>
          <w:proofErr w:type="spellStart"/>
          <w:r w:rsidR="008E333D" w:rsidRPr="003C2ABA">
            <w:rPr>
              <w:sz w:val="24"/>
              <w:szCs w:val="24"/>
            </w:rPr>
            <w:t>Develop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Elastic</w:t>
          </w:r>
          <w:proofErr w:type="spellEnd"/>
          <w:r w:rsidR="008E333D" w:rsidRPr="003C2ABA">
            <w:rPr>
              <w:sz w:val="24"/>
              <w:szCs w:val="24"/>
            </w:rPr>
            <w:t xml:space="preserve"> Net </w:t>
          </w:r>
          <w:proofErr w:type="spellStart"/>
          <w:r w:rsidR="008E333D" w:rsidRPr="003C2ABA">
            <w:rPr>
              <w:sz w:val="24"/>
              <w:szCs w:val="24"/>
            </w:rPr>
            <w:t>Regression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Models</w:t>
          </w:r>
          <w:proofErr w:type="spellEnd"/>
          <w:r w:rsidR="008E333D" w:rsidRPr="003C2ABA">
            <w:rPr>
              <w:sz w:val="24"/>
              <w:szCs w:val="24"/>
            </w:rPr>
            <w:t xml:space="preserve"> in </w:t>
          </w:r>
          <w:proofErr w:type="spellStart"/>
          <w:r w:rsidR="008E333D" w:rsidRPr="003C2ABA">
            <w:rPr>
              <w:sz w:val="24"/>
              <w:szCs w:val="24"/>
            </w:rPr>
            <w:t>Python</w:t>
          </w:r>
          <w:proofErr w:type="spellEnd"/>
          <w:r w:rsidR="008E333D">
            <w:rPr>
              <w:sz w:val="24"/>
              <w:szCs w:val="24"/>
            </w:rPr>
            <w:t xml:space="preserve">. </w:t>
          </w:r>
          <w:r w:rsidR="008E333D">
            <w:rPr>
              <w:sz w:val="24"/>
              <w:szCs w:val="24"/>
              <w:lang w:val="en-US"/>
            </w:rPr>
            <w:t xml:space="preserve">[Online] 2020-2022 </w:t>
          </w:r>
          <w:r w:rsidR="008E333D" w:rsidRPr="00B97C02">
            <w:rPr>
              <w:sz w:val="24"/>
              <w:szCs w:val="24"/>
              <w:lang w:val="en-US" w:eastAsia="sk-SK"/>
            </w:rPr>
            <w:t>[</w:t>
          </w:r>
          <w:r w:rsidR="008E333D" w:rsidRPr="00B97C02">
            <w:rPr>
              <w:sz w:val="24"/>
              <w:szCs w:val="24"/>
              <w:lang w:eastAsia="sk-SK"/>
            </w:rPr>
            <w:t>Dátum: 13. 3. 2022</w:t>
          </w:r>
          <w:r w:rsidR="008E333D" w:rsidRPr="00B97C02">
            <w:rPr>
              <w:sz w:val="24"/>
              <w:szCs w:val="24"/>
              <w:lang w:val="en-US" w:eastAsia="sk-SK"/>
            </w:rPr>
            <w:t>]</w:t>
          </w:r>
          <w:r w:rsidR="008E333D">
            <w:rPr>
              <w:sz w:val="24"/>
              <w:szCs w:val="24"/>
            </w:rPr>
            <w:t xml:space="preserve"> </w:t>
          </w:r>
          <w:r w:rsidR="008E333D" w:rsidRPr="00036A90">
            <w:rPr>
              <w:sz w:val="24"/>
              <w:szCs w:val="24"/>
            </w:rPr>
            <w:t>https://machinelearningmastery.com/elastic-net-regression-in-python/</w:t>
          </w:r>
        </w:p>
        <w:p w14:paraId="2387927D" w14:textId="77777777" w:rsidR="008E333D" w:rsidRPr="006A6D37" w:rsidRDefault="008E333D" w:rsidP="008E333D">
          <w:pPr>
            <w:rPr>
              <w:sz w:val="24"/>
              <w:szCs w:val="24"/>
              <w:lang w:eastAsia="sk-SK"/>
            </w:rPr>
          </w:pPr>
          <w:r w:rsidRPr="006A6D37">
            <w:rPr>
              <w:b/>
              <w:bCs/>
              <w:noProof/>
              <w:sz w:val="24"/>
              <w:szCs w:val="24"/>
            </w:rPr>
            <w:t>2022 Algoritmus SVM.</w:t>
          </w:r>
          <w:r w:rsidRPr="006A6D37">
            <w:rPr>
              <w:sz w:val="24"/>
              <w:szCs w:val="24"/>
              <w:lang w:eastAsia="sk-SK"/>
            </w:rPr>
            <w:t xml:space="preserve"> [Dátum: 13. 3. 2022] https://sk.education-wiki.com/4245111-svm-algorithm</w:t>
          </w:r>
        </w:p>
        <w:p w14:paraId="230B8567" w14:textId="4D6DAC8B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CJ Carey, Yuan Tang, William de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Vazelhes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,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Aurélien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Bellet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and Nathalie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Vauquier</w:t>
          </w:r>
          <w:proofErr w:type="spellEnd"/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8E333D">
            <w:rPr>
              <w:sz w:val="24"/>
              <w:szCs w:val="24"/>
              <w:lang w:eastAsia="sk-SK"/>
            </w:rPr>
            <w:t>] http://contrib.scikit-learn.org/metric-learn/introduction.html</w:t>
          </w:r>
        </w:p>
        <w:p w14:paraId="0381361A" w14:textId="005616E9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proofErr w:type="spellStart"/>
          <w:r w:rsidRPr="008E333D">
            <w:rPr>
              <w:b/>
              <w:bCs/>
              <w:sz w:val="24"/>
              <w:szCs w:val="24"/>
              <w:lang w:eastAsia="sk-SK"/>
            </w:rPr>
            <w:t>Wikipedia</w:t>
          </w:r>
          <w:proofErr w:type="spellEnd"/>
          <w:r w:rsidRPr="008E333D">
            <w:rPr>
              <w:b/>
              <w:bCs/>
              <w:sz w:val="24"/>
              <w:szCs w:val="24"/>
              <w:lang w:eastAsia="sk-SK"/>
            </w:rPr>
            <w:t>.</w:t>
          </w:r>
          <w:r w:rsidRPr="008E333D">
            <w:rPr>
              <w:sz w:val="24"/>
              <w:szCs w:val="24"/>
              <w:lang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6A6D37">
            <w:rPr>
              <w:sz w:val="24"/>
              <w:szCs w:val="24"/>
              <w:lang w:eastAsia="sk-SK"/>
            </w:rPr>
            <w:t>] https://en.wikipedia.org/wiki/Portfolio_optimization</w:t>
          </w:r>
        </w:p>
        <w:p w14:paraId="60DE7646" w14:textId="0C09788B" w:rsidR="005712C4" w:rsidRDefault="008E333D" w:rsidP="008E333D"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57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E6846" w14:textId="77777777" w:rsidR="00E42F03" w:rsidRDefault="00E42F03" w:rsidP="00C546A9">
      <w:pPr>
        <w:spacing w:after="0" w:line="240" w:lineRule="auto"/>
      </w:pPr>
      <w:r>
        <w:separator/>
      </w:r>
    </w:p>
  </w:endnote>
  <w:endnote w:type="continuationSeparator" w:id="0">
    <w:p w14:paraId="4F46A6E1" w14:textId="77777777" w:rsidR="00E42F03" w:rsidRDefault="00E42F03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1154FBB6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Tomáš Singhofer</w:t>
                              </w:r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Branislav Šipula</w:t>
                              </w:r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Kurilová,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Tomáš Singhofer</w:t>
                        </w:r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Branislav Šipula</w:t>
                        </w:r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Kurilová,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B43E43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C042A" w14:textId="77777777" w:rsidR="00E42F03" w:rsidRDefault="00E42F03" w:rsidP="00C546A9">
      <w:pPr>
        <w:spacing w:after="0" w:line="240" w:lineRule="auto"/>
      </w:pPr>
      <w:r>
        <w:separator/>
      </w:r>
    </w:p>
  </w:footnote>
  <w:footnote w:type="continuationSeparator" w:id="0">
    <w:p w14:paraId="1245EFD8" w14:textId="77777777" w:rsidR="00E42F03" w:rsidRDefault="00E42F03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5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8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3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9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1"/>
  </w:num>
  <w:num w:numId="2" w16cid:durableId="1907835990">
    <w:abstractNumId w:val="17"/>
  </w:num>
  <w:num w:numId="3" w16cid:durableId="522474878">
    <w:abstractNumId w:val="10"/>
  </w:num>
  <w:num w:numId="4" w16cid:durableId="262035252">
    <w:abstractNumId w:val="29"/>
  </w:num>
  <w:num w:numId="5" w16cid:durableId="737096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4"/>
  </w:num>
  <w:num w:numId="7" w16cid:durableId="23092393">
    <w:abstractNumId w:val="7"/>
  </w:num>
  <w:num w:numId="8" w16cid:durableId="1877349421">
    <w:abstractNumId w:val="4"/>
  </w:num>
  <w:num w:numId="9" w16cid:durableId="1680960310">
    <w:abstractNumId w:val="22"/>
  </w:num>
  <w:num w:numId="10" w16cid:durableId="1460150620">
    <w:abstractNumId w:val="1"/>
  </w:num>
  <w:num w:numId="11" w16cid:durableId="372191283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7"/>
  </w:num>
  <w:num w:numId="13" w16cid:durableId="2090468279">
    <w:abstractNumId w:val="25"/>
  </w:num>
  <w:num w:numId="14" w16cid:durableId="2095590977">
    <w:abstractNumId w:val="2"/>
  </w:num>
  <w:num w:numId="15" w16cid:durableId="820536725">
    <w:abstractNumId w:val="3"/>
  </w:num>
  <w:num w:numId="16" w16cid:durableId="1366519579">
    <w:abstractNumId w:val="20"/>
  </w:num>
  <w:num w:numId="17" w16cid:durableId="1939556709">
    <w:abstractNumId w:val="23"/>
  </w:num>
  <w:num w:numId="18" w16cid:durableId="1335306702">
    <w:abstractNumId w:val="0"/>
  </w:num>
  <w:num w:numId="19" w16cid:durableId="842163613">
    <w:abstractNumId w:val="9"/>
  </w:num>
  <w:num w:numId="20" w16cid:durableId="312881027">
    <w:abstractNumId w:val="5"/>
  </w:num>
  <w:num w:numId="21" w16cid:durableId="455218716">
    <w:abstractNumId w:val="15"/>
  </w:num>
  <w:num w:numId="22" w16cid:durableId="1008214613">
    <w:abstractNumId w:val="28"/>
  </w:num>
  <w:num w:numId="23" w16cid:durableId="1165322999">
    <w:abstractNumId w:val="19"/>
  </w:num>
  <w:num w:numId="24" w16cid:durableId="1663855404">
    <w:abstractNumId w:val="6"/>
  </w:num>
  <w:num w:numId="25" w16cid:durableId="552927450">
    <w:abstractNumId w:val="18"/>
  </w:num>
  <w:num w:numId="26" w16cid:durableId="1430351134">
    <w:abstractNumId w:val="14"/>
  </w:num>
  <w:num w:numId="27" w16cid:durableId="965887131">
    <w:abstractNumId w:val="11"/>
  </w:num>
  <w:num w:numId="28" w16cid:durableId="1371027451">
    <w:abstractNumId w:val="8"/>
  </w:num>
  <w:num w:numId="29" w16cid:durableId="1481506900">
    <w:abstractNumId w:val="16"/>
  </w:num>
  <w:num w:numId="30" w16cid:durableId="1726248577">
    <w:abstractNumId w:val="26"/>
  </w:num>
  <w:num w:numId="31" w16cid:durableId="409616790">
    <w:abstractNumId w:val="13"/>
  </w:num>
  <w:num w:numId="32" w16cid:durableId="11874479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019A"/>
    <w:rsid w:val="00093BF6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27EF"/>
    <w:rsid w:val="000C4A3F"/>
    <w:rsid w:val="000C70AA"/>
    <w:rsid w:val="000D1359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1441A"/>
    <w:rsid w:val="00120F59"/>
    <w:rsid w:val="0012247C"/>
    <w:rsid w:val="00125B44"/>
    <w:rsid w:val="00127F9A"/>
    <w:rsid w:val="00131E05"/>
    <w:rsid w:val="0014279A"/>
    <w:rsid w:val="00147150"/>
    <w:rsid w:val="00150F55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7BA"/>
    <w:rsid w:val="001C7EA6"/>
    <w:rsid w:val="001D04CA"/>
    <w:rsid w:val="001D1981"/>
    <w:rsid w:val="001D6977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5120"/>
    <w:rsid w:val="003361AE"/>
    <w:rsid w:val="003415AA"/>
    <w:rsid w:val="003429F9"/>
    <w:rsid w:val="003445E5"/>
    <w:rsid w:val="00345011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6B7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12DB8"/>
    <w:rsid w:val="0041334F"/>
    <w:rsid w:val="00413BCC"/>
    <w:rsid w:val="00416686"/>
    <w:rsid w:val="00420B27"/>
    <w:rsid w:val="00421605"/>
    <w:rsid w:val="00421EEE"/>
    <w:rsid w:val="00422872"/>
    <w:rsid w:val="004242A0"/>
    <w:rsid w:val="00427D4C"/>
    <w:rsid w:val="00432D8B"/>
    <w:rsid w:val="00433213"/>
    <w:rsid w:val="004336C7"/>
    <w:rsid w:val="00433CFF"/>
    <w:rsid w:val="00436583"/>
    <w:rsid w:val="00436603"/>
    <w:rsid w:val="00437D90"/>
    <w:rsid w:val="00440FF9"/>
    <w:rsid w:val="00441A5F"/>
    <w:rsid w:val="00442754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4F6014"/>
    <w:rsid w:val="005017DA"/>
    <w:rsid w:val="005024A4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27DA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416F"/>
    <w:rsid w:val="00695D92"/>
    <w:rsid w:val="006A2A0D"/>
    <w:rsid w:val="006B57D5"/>
    <w:rsid w:val="006C3FA7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2872"/>
    <w:rsid w:val="00856760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5B3F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C745E"/>
    <w:rsid w:val="00AC7909"/>
    <w:rsid w:val="00AD3CFD"/>
    <w:rsid w:val="00AD4FD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3650"/>
    <w:rsid w:val="00B26F73"/>
    <w:rsid w:val="00B27C1E"/>
    <w:rsid w:val="00B35510"/>
    <w:rsid w:val="00B40CBA"/>
    <w:rsid w:val="00B43956"/>
    <w:rsid w:val="00B43E43"/>
    <w:rsid w:val="00B4442A"/>
    <w:rsid w:val="00B47C51"/>
    <w:rsid w:val="00B52D31"/>
    <w:rsid w:val="00B538CD"/>
    <w:rsid w:val="00B662F2"/>
    <w:rsid w:val="00B67185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4FD1"/>
    <w:rsid w:val="00BB6EE4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60A3"/>
    <w:rsid w:val="00C87A2B"/>
    <w:rsid w:val="00C87FEB"/>
    <w:rsid w:val="00C9774B"/>
    <w:rsid w:val="00CA27D8"/>
    <w:rsid w:val="00CA4B3C"/>
    <w:rsid w:val="00CA5BD3"/>
    <w:rsid w:val="00CB1A6F"/>
    <w:rsid w:val="00CB21BF"/>
    <w:rsid w:val="00CB2F4F"/>
    <w:rsid w:val="00CC3F91"/>
    <w:rsid w:val="00CC4045"/>
    <w:rsid w:val="00CC4DCB"/>
    <w:rsid w:val="00CC5664"/>
    <w:rsid w:val="00CC6679"/>
    <w:rsid w:val="00CD2B39"/>
    <w:rsid w:val="00CE4465"/>
    <w:rsid w:val="00CE4569"/>
    <w:rsid w:val="00CE7C16"/>
    <w:rsid w:val="00CE7F62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3B24"/>
    <w:rsid w:val="00D143F1"/>
    <w:rsid w:val="00D1653F"/>
    <w:rsid w:val="00D21509"/>
    <w:rsid w:val="00D22B83"/>
    <w:rsid w:val="00D25540"/>
    <w:rsid w:val="00D27962"/>
    <w:rsid w:val="00D34111"/>
    <w:rsid w:val="00D34BA5"/>
    <w:rsid w:val="00D3509D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56BFB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93FC8"/>
    <w:rsid w:val="00D9428E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270C"/>
    <w:rsid w:val="00DF2A6B"/>
    <w:rsid w:val="00DF39CE"/>
    <w:rsid w:val="00DF46D0"/>
    <w:rsid w:val="00DF782A"/>
    <w:rsid w:val="00E00549"/>
    <w:rsid w:val="00E03B22"/>
    <w:rsid w:val="00E078EB"/>
    <w:rsid w:val="00E12732"/>
    <w:rsid w:val="00E131C9"/>
    <w:rsid w:val="00E176B3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40CBE"/>
    <w:rsid w:val="00E42F03"/>
    <w:rsid w:val="00E44378"/>
    <w:rsid w:val="00E4644B"/>
    <w:rsid w:val="00E47838"/>
    <w:rsid w:val="00E50255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5E9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AC745E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AC745E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26" Type="http://schemas.openxmlformats.org/officeDocument/2006/relationships/hyperlink" Target="file:///C:\Users\Juraj\Desktop\tim_projekt.docx" TargetMode="External"/><Relationship Id="rId39" Type="http://schemas.openxmlformats.org/officeDocument/2006/relationships/image" Target="media/image9.svg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g"/><Relationship Id="rId55" Type="http://schemas.openxmlformats.org/officeDocument/2006/relationships/image" Target="media/image25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jpe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hyperlink" Target="file:///C:\Users\Juraj\Desktop\tim_projekt.docx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file:///C:\Users\Juraj\Desktop\tim_projekt.docx" TargetMode="External"/><Relationship Id="rId30" Type="http://schemas.openxmlformats.org/officeDocument/2006/relationships/hyperlink" Target="https://github.com/Institut-Zdravotnych-Analyz/covid19-data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jpe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glossaryDocument" Target="glossary/document.xml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hyperlink" Target="file:///C:\Users\Juraj\Desktop\tim_projekt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footer" Target="footer3.xm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95648"/>
    <w:rsid w:val="005B7795"/>
    <w:rsid w:val="005C7EBC"/>
    <w:rsid w:val="005E0A47"/>
    <w:rsid w:val="005F164E"/>
    <w:rsid w:val="00667686"/>
    <w:rsid w:val="00675BD4"/>
    <w:rsid w:val="006B55F7"/>
    <w:rsid w:val="006C3133"/>
    <w:rsid w:val="006C58E8"/>
    <w:rsid w:val="006E4F91"/>
    <w:rsid w:val="00744EC5"/>
    <w:rsid w:val="00755282"/>
    <w:rsid w:val="007E7A81"/>
    <w:rsid w:val="00807B28"/>
    <w:rsid w:val="00850E48"/>
    <w:rsid w:val="008A6AFC"/>
    <w:rsid w:val="008D3775"/>
    <w:rsid w:val="0091048B"/>
    <w:rsid w:val="009857EC"/>
    <w:rsid w:val="009E048F"/>
    <w:rsid w:val="009E3E86"/>
    <w:rsid w:val="00A40D1D"/>
    <w:rsid w:val="00AB2DB0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E37AC2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19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20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21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</b:Sourc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1FA94A6C-F1B7-4A8D-B4F4-8F00B5F9F4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148</TotalTime>
  <Pages>29</Pages>
  <Words>5356</Words>
  <Characters>30533</Characters>
  <Application>Microsoft Office Word</Application>
  <DocSecurity>0</DocSecurity>
  <Lines>254</Lines>
  <Paragraphs>71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35818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128</cp:revision>
  <cp:lastPrinted>2022-01-24T22:50:00Z</cp:lastPrinted>
  <dcterms:created xsi:type="dcterms:W3CDTF">2022-03-06T16:35:00Z</dcterms:created>
  <dcterms:modified xsi:type="dcterms:W3CDTF">2022-04-07T16:00:00Z</dcterms:modified>
</cp:coreProperties>
</file>