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9AAFE" w14:textId="77777777" w:rsidR="000830F5" w:rsidRPr="00642CC1" w:rsidRDefault="000830F5" w:rsidP="001517CE">
      <w:pPr>
        <w:pStyle w:val="Obal"/>
      </w:pPr>
      <w:r w:rsidRPr="00642CC1">
        <w:t>SLOVENSK</w:t>
      </w:r>
      <w:r w:rsidR="00642CC1" w:rsidRPr="00642CC1">
        <w:t>Á TECHNICKÁ</w:t>
      </w:r>
      <w:r w:rsidRPr="00642CC1">
        <w:t xml:space="preserve"> UNIVERZITA V BRATISLAVE</w:t>
      </w:r>
    </w:p>
    <w:p w14:paraId="33B1AFA3" w14:textId="77777777" w:rsidR="00DB41CC" w:rsidRDefault="000830F5" w:rsidP="001517CE">
      <w:pPr>
        <w:pStyle w:val="Obal"/>
      </w:pPr>
      <w:r w:rsidRPr="00642CC1">
        <w:t>FAKULTA ELEKTROTECHNIKY A</w:t>
      </w:r>
      <w:r w:rsidR="001517CE">
        <w:t> </w:t>
      </w:r>
      <w:r w:rsidRPr="00642CC1">
        <w:t>INFORMATIKY</w:t>
      </w:r>
    </w:p>
    <w:p w14:paraId="42ABC021" w14:textId="77777777" w:rsidR="001517CE" w:rsidRDefault="001517CE" w:rsidP="009F7E48">
      <w:pPr>
        <w:pStyle w:val="Zakladny"/>
      </w:pPr>
    </w:p>
    <w:p w14:paraId="51F68981" w14:textId="77777777" w:rsidR="00AD3CFD" w:rsidRDefault="00AD3CFD" w:rsidP="009F7E48">
      <w:pPr>
        <w:pStyle w:val="Zakladny"/>
      </w:pPr>
    </w:p>
    <w:p w14:paraId="7A05F9B1" w14:textId="5AC56B26" w:rsidR="001D6977" w:rsidRDefault="001D6977" w:rsidP="009F7E48">
      <w:pPr>
        <w:pStyle w:val="Zakladny"/>
      </w:pPr>
    </w:p>
    <w:p w14:paraId="524907B7" w14:textId="77777777" w:rsidR="001D6977" w:rsidRPr="001D6977" w:rsidRDefault="001D6977" w:rsidP="001D6977"/>
    <w:p w14:paraId="56B9E09B" w14:textId="77777777" w:rsidR="001D6977" w:rsidRPr="001D6977" w:rsidRDefault="001D6977" w:rsidP="001D6977"/>
    <w:p w14:paraId="33EA6E14" w14:textId="77777777" w:rsidR="001D6977" w:rsidRPr="001D6977" w:rsidRDefault="001D6977" w:rsidP="001D6977"/>
    <w:p w14:paraId="438DD1F4" w14:textId="77777777" w:rsidR="001D6977" w:rsidRPr="001D6977" w:rsidRDefault="001D6977" w:rsidP="001D6977"/>
    <w:p w14:paraId="32BC4B91" w14:textId="77777777" w:rsidR="001D6977" w:rsidRPr="001D6977" w:rsidRDefault="001D6977" w:rsidP="001D6977"/>
    <w:p w14:paraId="7CABCFEA" w14:textId="77777777" w:rsidR="001D6977" w:rsidRPr="001D6977" w:rsidRDefault="001D6977" w:rsidP="001D6977"/>
    <w:p w14:paraId="665446D5" w14:textId="77777777" w:rsidR="001D6977" w:rsidRPr="001D6977" w:rsidRDefault="001D6977" w:rsidP="001D6977"/>
    <w:p w14:paraId="4A2E38EA" w14:textId="77777777" w:rsidR="001D6977" w:rsidRPr="001D6977" w:rsidRDefault="001D6977" w:rsidP="001D6977"/>
    <w:p w14:paraId="6A4A332F" w14:textId="62AC8820" w:rsidR="001D6977" w:rsidRPr="001D6977" w:rsidRDefault="00270535" w:rsidP="001D6977">
      <w:r>
        <w:rPr>
          <w:noProof/>
          <w:lang w:eastAsia="sk-SK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186D602" wp14:editId="34F299EB">
                <wp:simplePos x="0" y="0"/>
                <wp:positionH relativeFrom="margin">
                  <wp:align>right</wp:align>
                </wp:positionH>
                <wp:positionV relativeFrom="margin">
                  <wp:posOffset>3786505</wp:posOffset>
                </wp:positionV>
                <wp:extent cx="5575935" cy="1414145"/>
                <wp:effectExtent l="0" t="0" r="571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5935" cy="14147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rStyle w:val="ObalChar"/>
                              </w:rPr>
                              <w:id w:val="-1366355780"/>
                            </w:sdtPr>
                            <w:sdtEndPr>
                              <w:rPr>
                                <w:rStyle w:val="Predvolenpsmoodseku"/>
                                <w:rFonts w:asciiTheme="minorHAnsi" w:hAnsiTheme="minorHAnsi" w:cstheme="minorBidi"/>
                                <w:b w:val="0"/>
                                <w:caps w:val="0"/>
                                <w:sz w:val="22"/>
                                <w:szCs w:val="22"/>
                              </w:rPr>
                            </w:sdtEndPr>
                            <w:sdtContent>
                              <w:p w14:paraId="5E1E5577" w14:textId="39CD78DC" w:rsidR="00870222" w:rsidRDefault="00270535" w:rsidP="00A555DC">
                                <w:pPr>
                                  <w:spacing w:after="0" w:line="240" w:lineRule="auto"/>
                                  <w:jc w:val="center"/>
                                </w:pPr>
                                <w:r>
                                  <w:rPr>
                                    <w:rStyle w:val="ObalChar"/>
                                  </w:rPr>
                                  <w:t>Predikcia epidemiologických dát v súvislosti s pandémiou COVId-19 metódami strojového učenia a neurónovými sieťami</w:t>
                                </w:r>
                              </w:p>
                            </w:sdtContent>
                          </w:sdt>
                          <w:p w14:paraId="1AA25AA1" w14:textId="77777777" w:rsidR="00A31091" w:rsidRPr="00A555DC" w:rsidRDefault="00A31091" w:rsidP="00A555D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aps/>
                                <w:sz w:val="32"/>
                                <w:szCs w:val="32"/>
                              </w:rPr>
                            </w:pPr>
                          </w:p>
                          <w:p w14:paraId="4CC19983" w14:textId="3A3F981E" w:rsidR="00870222" w:rsidRPr="004B2C4C" w:rsidRDefault="00FF472A" w:rsidP="004B2C4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aps/>
                                <w:color w:val="FF0000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rStyle w:val="obal2Char"/>
                                </w:rPr>
                                <w:alias w:val="Typ práce"/>
                                <w:tag w:val="Typ práce"/>
                                <w:id w:val="1081119552"/>
                                <w:dropDownList>
                                  <w:listItem w:value="Choose an item."/>
                                  <w:listItem w:displayText="Bakalárska práca" w:value="Bakalárska práca"/>
                                  <w:listItem w:displayText="Diplomová práca" w:value="Diplomová práca"/>
                                  <w:listItem w:displayText="Tímový projekt" w:value="Tímový projekt"/>
                                </w:dropDownList>
                              </w:sdtPr>
                              <w:sdtEndPr>
                                <w:rPr>
                                  <w:rStyle w:val="Predvolenpsmoodseku"/>
                                  <w:rFonts w:asciiTheme="minorHAnsi" w:hAnsiTheme="minorHAnsi" w:cstheme="minorBidi"/>
                                  <w:b w:val="0"/>
                                  <w:caps w:val="0"/>
                                  <w:sz w:val="22"/>
                                  <w:szCs w:val="22"/>
                                </w:rPr>
                              </w:sdtEndPr>
                              <w:sdtContent>
                                <w:r w:rsidR="009A60AB">
                                  <w:rPr>
                                    <w:rStyle w:val="obal2Char"/>
                                  </w:rPr>
                                  <w:t>Tímový projekt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86D60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87.85pt;margin-top:298.15pt;width:439.05pt;height:111.3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" stroked="f">
                <v:textbox>
                  <w:txbxContent>
                    <w:sdt>
                      <w:sdtPr>
                        <w:rPr>
                          <w:rStyle w:val="ObalChar"/>
                        </w:rPr>
                        <w:id w:val="-1366355780"/>
                      </w:sdtPr>
                      <w:sdtEndPr>
                        <w:rPr>
                          <w:rStyle w:val="Predvolenpsmoodseku"/>
                          <w:rFonts w:asciiTheme="minorHAnsi" w:hAnsiTheme="minorHAnsi" w:cstheme="minorBidi"/>
                          <w:b w:val="0"/>
                          <w:caps w:val="0"/>
                          <w:sz w:val="22"/>
                          <w:szCs w:val="22"/>
                        </w:rPr>
                      </w:sdtEndPr>
                      <w:sdtContent>
                        <w:p w14:paraId="5E1E5577" w14:textId="39CD78DC" w:rsidR="00870222" w:rsidRDefault="00270535" w:rsidP="00A555DC">
                          <w:pPr>
                            <w:spacing w:after="0" w:line="240" w:lineRule="auto"/>
                            <w:jc w:val="center"/>
                          </w:pPr>
                          <w:r>
                            <w:rPr>
                              <w:rStyle w:val="ObalChar"/>
                            </w:rPr>
                            <w:t>Predikcia epidemiologických dát v súvislosti s pandémiou COVId-19 metódami strojového učenia a neurónovými sieťami</w:t>
                          </w:r>
                        </w:p>
                      </w:sdtContent>
                    </w:sdt>
                    <w:p w14:paraId="1AA25AA1" w14:textId="77777777" w:rsidR="00A31091" w:rsidRPr="00A555DC" w:rsidRDefault="00A31091" w:rsidP="00A555D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aps/>
                          <w:sz w:val="32"/>
                          <w:szCs w:val="32"/>
                        </w:rPr>
                      </w:pPr>
                    </w:p>
                    <w:p w14:paraId="4CC19983" w14:textId="3A3F981E" w:rsidR="00870222" w:rsidRPr="004B2C4C" w:rsidRDefault="00FF472A" w:rsidP="004B2C4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aps/>
                          <w:color w:val="FF0000"/>
                          <w:sz w:val="32"/>
                          <w:szCs w:val="32"/>
                        </w:rPr>
                      </w:pPr>
                      <w:sdt>
                        <w:sdtPr>
                          <w:rPr>
                            <w:rStyle w:val="obal2Char"/>
                          </w:rPr>
                          <w:alias w:val="Typ práce"/>
                          <w:tag w:val="Typ práce"/>
                          <w:id w:val="1081119552"/>
                          <w:dropDownList>
                            <w:listItem w:value="Choose an item."/>
                            <w:listItem w:displayText="Bakalárska práca" w:value="Bakalárska práca"/>
                            <w:listItem w:displayText="Diplomová práca" w:value="Diplomová práca"/>
                            <w:listItem w:displayText="Tímový projekt" w:value="Tímový projekt"/>
                          </w:dropDownList>
                        </w:sdtPr>
                        <w:sdtEndPr>
                          <w:rPr>
                            <w:rStyle w:val="Predvolenpsmoodseku"/>
                            <w:rFonts w:asciiTheme="minorHAnsi" w:hAnsiTheme="minorHAnsi" w:cstheme="minorBidi"/>
                            <w:b w:val="0"/>
                            <w:caps w:val="0"/>
                            <w:sz w:val="22"/>
                            <w:szCs w:val="22"/>
                          </w:rPr>
                        </w:sdtEndPr>
                        <w:sdtContent>
                          <w:r w:rsidR="009A60AB">
                            <w:rPr>
                              <w:rStyle w:val="obal2Char"/>
                            </w:rPr>
                            <w:t>Tímový projekt</w:t>
                          </w:r>
                        </w:sdtContent>
                      </w:sdt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3B9A8B89" w14:textId="77777777" w:rsidR="001D6977" w:rsidRPr="001D6977" w:rsidRDefault="001D6977" w:rsidP="001D6977"/>
    <w:p w14:paraId="32E7CB1B" w14:textId="77777777" w:rsidR="001D6977" w:rsidRPr="001D6977" w:rsidRDefault="001D6977" w:rsidP="001D6977"/>
    <w:p w14:paraId="3A349474" w14:textId="2A3963E3" w:rsidR="001D6977" w:rsidRDefault="001D6977" w:rsidP="001D6977">
      <w:pPr>
        <w:tabs>
          <w:tab w:val="left" w:pos="3489"/>
        </w:tabs>
        <w:sectPr w:rsidR="001D6977" w:rsidSect="00642CC1">
          <w:footerReference w:type="default" r:id="rId9"/>
          <w:pgSz w:w="11906" w:h="16838"/>
          <w:pgMar w:top="1701" w:right="1418" w:bottom="1701" w:left="1701" w:header="709" w:footer="709" w:gutter="0"/>
          <w:cols w:space="708"/>
          <w:docGrid w:linePitch="360"/>
        </w:sectPr>
      </w:pPr>
    </w:p>
    <w:p w14:paraId="43F74FFA" w14:textId="77777777" w:rsidR="000F2AA3" w:rsidRDefault="000F2AA3" w:rsidP="001D6977"/>
    <w:sdt>
      <w:sdtPr>
        <w:id w:val="-1404914165"/>
        <w:lock w:val="sdtContentLocked"/>
        <w:placeholder>
          <w:docPart w:val="A7783CA88F4A47A2BD7820F01D357D5F"/>
        </w:placeholder>
        <w:showingPlcHdr/>
      </w:sdtPr>
      <w:sdtEndPr/>
      <w:sdtContent>
        <w:p w14:paraId="5C54679E" w14:textId="77777777" w:rsidR="00D004AE" w:rsidRDefault="00D004AE" w:rsidP="009F7E48">
          <w:pPr>
            <w:pStyle w:val="Zakladny"/>
          </w:pPr>
          <w:r w:rsidRPr="00D004AE">
            <w:rPr>
              <w:rStyle w:val="Nadpis1rovneChar"/>
            </w:rPr>
            <w:t>Obsah</w:t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sk-SK"/>
        </w:rPr>
        <w:id w:val="18980822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2E63E1" w14:textId="12D36FE3" w:rsidR="008645FA" w:rsidRDefault="008645FA" w:rsidP="00C1320E">
          <w:pPr>
            <w:pStyle w:val="Hlavikaobsahu"/>
            <w:numPr>
              <w:ilvl w:val="0"/>
              <w:numId w:val="0"/>
            </w:numPr>
            <w:spacing w:before="0"/>
          </w:pPr>
        </w:p>
        <w:p w14:paraId="18743BE2" w14:textId="68C04A12" w:rsidR="009A3AAC" w:rsidRDefault="008645FA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101479554" w:history="1">
            <w:r w:rsidR="009A3AAC" w:rsidRPr="000858C0">
              <w:rPr>
                <w:rStyle w:val="Hypertextovprepojenie"/>
                <w:noProof/>
              </w:rPr>
              <w:t>Zoznam rovníc</w:t>
            </w:r>
            <w:r w:rsidR="009A3AAC">
              <w:rPr>
                <w:noProof/>
                <w:webHidden/>
              </w:rPr>
              <w:tab/>
            </w:r>
            <w:r w:rsidR="009A3AAC">
              <w:rPr>
                <w:noProof/>
                <w:webHidden/>
              </w:rPr>
              <w:fldChar w:fldCharType="begin"/>
            </w:r>
            <w:r w:rsidR="009A3AAC">
              <w:rPr>
                <w:noProof/>
                <w:webHidden/>
              </w:rPr>
              <w:instrText xml:space="preserve"> PAGEREF _Toc101479554 \h </w:instrText>
            </w:r>
            <w:r w:rsidR="009A3AAC">
              <w:rPr>
                <w:noProof/>
                <w:webHidden/>
              </w:rPr>
            </w:r>
            <w:r w:rsidR="009A3AAC">
              <w:rPr>
                <w:noProof/>
                <w:webHidden/>
              </w:rPr>
              <w:fldChar w:fldCharType="separate"/>
            </w:r>
            <w:r w:rsidR="009A3AAC">
              <w:rPr>
                <w:noProof/>
                <w:webHidden/>
              </w:rPr>
              <w:t>5</w:t>
            </w:r>
            <w:r w:rsidR="009A3AAC">
              <w:rPr>
                <w:noProof/>
                <w:webHidden/>
              </w:rPr>
              <w:fldChar w:fldCharType="end"/>
            </w:r>
          </w:hyperlink>
        </w:p>
        <w:p w14:paraId="3E2A0D3E" w14:textId="21ADEE83" w:rsidR="009A3AAC" w:rsidRDefault="00FF472A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1479555" w:history="1">
            <w:r w:rsidR="009A3AAC" w:rsidRPr="000858C0">
              <w:rPr>
                <w:rStyle w:val="Hypertextovprepojenie"/>
                <w:noProof/>
              </w:rPr>
              <w:t>Zoznam tabuliek</w:t>
            </w:r>
            <w:r w:rsidR="009A3AAC">
              <w:rPr>
                <w:noProof/>
                <w:webHidden/>
              </w:rPr>
              <w:tab/>
            </w:r>
            <w:r w:rsidR="009A3AAC">
              <w:rPr>
                <w:noProof/>
                <w:webHidden/>
              </w:rPr>
              <w:fldChar w:fldCharType="begin"/>
            </w:r>
            <w:r w:rsidR="009A3AAC">
              <w:rPr>
                <w:noProof/>
                <w:webHidden/>
              </w:rPr>
              <w:instrText xml:space="preserve"> PAGEREF _Toc101479555 \h </w:instrText>
            </w:r>
            <w:r w:rsidR="009A3AAC">
              <w:rPr>
                <w:noProof/>
                <w:webHidden/>
              </w:rPr>
            </w:r>
            <w:r w:rsidR="009A3AAC">
              <w:rPr>
                <w:noProof/>
                <w:webHidden/>
              </w:rPr>
              <w:fldChar w:fldCharType="separate"/>
            </w:r>
            <w:r w:rsidR="009A3AAC">
              <w:rPr>
                <w:noProof/>
                <w:webHidden/>
              </w:rPr>
              <w:t>6</w:t>
            </w:r>
            <w:r w:rsidR="009A3AAC">
              <w:rPr>
                <w:noProof/>
                <w:webHidden/>
              </w:rPr>
              <w:fldChar w:fldCharType="end"/>
            </w:r>
          </w:hyperlink>
        </w:p>
        <w:p w14:paraId="6E4AC994" w14:textId="5126AA45" w:rsidR="009A3AAC" w:rsidRDefault="00FF472A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1479556" w:history="1">
            <w:r w:rsidR="009A3AAC" w:rsidRPr="000858C0">
              <w:rPr>
                <w:rStyle w:val="Hypertextovprepojenie"/>
                <w:noProof/>
              </w:rPr>
              <w:t>Úvod</w:t>
            </w:r>
            <w:r w:rsidR="009A3AAC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="009A3AAC">
              <w:rPr>
                <w:noProof/>
                <w:webHidden/>
              </w:rPr>
              <w:tab/>
            </w:r>
            <w:r w:rsidR="009A3AAC">
              <w:rPr>
                <w:noProof/>
                <w:webHidden/>
              </w:rPr>
              <w:fldChar w:fldCharType="begin"/>
            </w:r>
            <w:r w:rsidR="009A3AAC">
              <w:rPr>
                <w:noProof/>
                <w:webHidden/>
              </w:rPr>
              <w:instrText xml:space="preserve"> PAGEREF _Toc101479556 \h </w:instrText>
            </w:r>
            <w:r w:rsidR="009A3AAC">
              <w:rPr>
                <w:noProof/>
                <w:webHidden/>
              </w:rPr>
            </w:r>
            <w:r w:rsidR="009A3AAC">
              <w:rPr>
                <w:noProof/>
                <w:webHidden/>
              </w:rPr>
              <w:fldChar w:fldCharType="separate"/>
            </w:r>
            <w:r w:rsidR="009A3AAC">
              <w:rPr>
                <w:noProof/>
                <w:webHidden/>
              </w:rPr>
              <w:t>1</w:t>
            </w:r>
            <w:r w:rsidR="009A3AAC">
              <w:rPr>
                <w:noProof/>
                <w:webHidden/>
              </w:rPr>
              <w:fldChar w:fldCharType="end"/>
            </w:r>
          </w:hyperlink>
        </w:p>
        <w:p w14:paraId="46242C99" w14:textId="2E4CCD81" w:rsidR="009A3AAC" w:rsidRDefault="00FF472A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1479557" w:history="1">
            <w:r w:rsidR="009A3AAC" w:rsidRPr="000858C0">
              <w:rPr>
                <w:rStyle w:val="Hypertextovprepojenie"/>
                <w:noProof/>
              </w:rPr>
              <w:t>1</w:t>
            </w:r>
            <w:r w:rsidR="009A3AAC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="009A3AAC" w:rsidRPr="000858C0">
              <w:rPr>
                <w:rStyle w:val="Hypertextovprepojenie"/>
                <w:noProof/>
              </w:rPr>
              <w:t>Zbierané dáta na Slovensku v súvislosti COVID-19</w:t>
            </w:r>
            <w:r w:rsidR="009A3AAC">
              <w:rPr>
                <w:noProof/>
                <w:webHidden/>
              </w:rPr>
              <w:tab/>
            </w:r>
            <w:r w:rsidR="009A3AAC">
              <w:rPr>
                <w:noProof/>
                <w:webHidden/>
              </w:rPr>
              <w:fldChar w:fldCharType="begin"/>
            </w:r>
            <w:r w:rsidR="009A3AAC">
              <w:rPr>
                <w:noProof/>
                <w:webHidden/>
              </w:rPr>
              <w:instrText xml:space="preserve"> PAGEREF _Toc101479557 \h </w:instrText>
            </w:r>
            <w:r w:rsidR="009A3AAC">
              <w:rPr>
                <w:noProof/>
                <w:webHidden/>
              </w:rPr>
            </w:r>
            <w:r w:rsidR="009A3AAC">
              <w:rPr>
                <w:noProof/>
                <w:webHidden/>
              </w:rPr>
              <w:fldChar w:fldCharType="separate"/>
            </w:r>
            <w:r w:rsidR="009A3AAC">
              <w:rPr>
                <w:noProof/>
                <w:webHidden/>
              </w:rPr>
              <w:t>2</w:t>
            </w:r>
            <w:r w:rsidR="009A3AAC">
              <w:rPr>
                <w:noProof/>
                <w:webHidden/>
              </w:rPr>
              <w:fldChar w:fldCharType="end"/>
            </w:r>
          </w:hyperlink>
        </w:p>
        <w:p w14:paraId="74CFD0E8" w14:textId="31332647" w:rsidR="009A3AAC" w:rsidRDefault="00FF472A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1479558" w:history="1">
            <w:r w:rsidR="009A3AAC" w:rsidRPr="000858C0">
              <w:rPr>
                <w:rStyle w:val="Hypertextovprepojenie"/>
                <w:noProof/>
              </w:rPr>
              <w:t>2</w:t>
            </w:r>
            <w:r w:rsidR="009A3AAC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="009A3AAC" w:rsidRPr="000858C0">
              <w:rPr>
                <w:rStyle w:val="Hypertextovprepojenie"/>
                <w:noProof/>
              </w:rPr>
              <w:t>Microsoft Azure</w:t>
            </w:r>
            <w:r w:rsidR="009A3AAC">
              <w:rPr>
                <w:noProof/>
                <w:webHidden/>
              </w:rPr>
              <w:tab/>
            </w:r>
            <w:r w:rsidR="009A3AAC">
              <w:rPr>
                <w:noProof/>
                <w:webHidden/>
              </w:rPr>
              <w:fldChar w:fldCharType="begin"/>
            </w:r>
            <w:r w:rsidR="009A3AAC">
              <w:rPr>
                <w:noProof/>
                <w:webHidden/>
              </w:rPr>
              <w:instrText xml:space="preserve"> PAGEREF _Toc101479558 \h </w:instrText>
            </w:r>
            <w:r w:rsidR="009A3AAC">
              <w:rPr>
                <w:noProof/>
                <w:webHidden/>
              </w:rPr>
            </w:r>
            <w:r w:rsidR="009A3AAC">
              <w:rPr>
                <w:noProof/>
                <w:webHidden/>
              </w:rPr>
              <w:fldChar w:fldCharType="separate"/>
            </w:r>
            <w:r w:rsidR="009A3AAC">
              <w:rPr>
                <w:noProof/>
                <w:webHidden/>
              </w:rPr>
              <w:t>3</w:t>
            </w:r>
            <w:r w:rsidR="009A3AAC">
              <w:rPr>
                <w:noProof/>
                <w:webHidden/>
              </w:rPr>
              <w:fldChar w:fldCharType="end"/>
            </w:r>
          </w:hyperlink>
        </w:p>
        <w:p w14:paraId="638E40A0" w14:textId="36B8DD7E" w:rsidR="009A3AAC" w:rsidRDefault="00FF472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1479559" w:history="1">
            <w:r w:rsidR="009A3AAC" w:rsidRPr="000858C0">
              <w:rPr>
                <w:rStyle w:val="Hypertextovprepojenie"/>
                <w:noProof/>
              </w:rPr>
              <w:t>2.1</w:t>
            </w:r>
            <w:r w:rsidR="009A3AAC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9A3AAC" w:rsidRPr="000858C0">
              <w:rPr>
                <w:rStyle w:val="Hypertextovprepojenie"/>
                <w:noProof/>
              </w:rPr>
              <w:t>Azure Machine Learning</w:t>
            </w:r>
            <w:r w:rsidR="009A3AAC">
              <w:rPr>
                <w:noProof/>
                <w:webHidden/>
              </w:rPr>
              <w:tab/>
            </w:r>
            <w:r w:rsidR="009A3AAC">
              <w:rPr>
                <w:noProof/>
                <w:webHidden/>
              </w:rPr>
              <w:fldChar w:fldCharType="begin"/>
            </w:r>
            <w:r w:rsidR="009A3AAC">
              <w:rPr>
                <w:noProof/>
                <w:webHidden/>
              </w:rPr>
              <w:instrText xml:space="preserve"> PAGEREF _Toc101479559 \h </w:instrText>
            </w:r>
            <w:r w:rsidR="009A3AAC">
              <w:rPr>
                <w:noProof/>
                <w:webHidden/>
              </w:rPr>
            </w:r>
            <w:r w:rsidR="009A3AAC">
              <w:rPr>
                <w:noProof/>
                <w:webHidden/>
              </w:rPr>
              <w:fldChar w:fldCharType="separate"/>
            </w:r>
            <w:r w:rsidR="009A3AAC">
              <w:rPr>
                <w:noProof/>
                <w:webHidden/>
              </w:rPr>
              <w:t>3</w:t>
            </w:r>
            <w:r w:rsidR="009A3AAC">
              <w:rPr>
                <w:noProof/>
                <w:webHidden/>
              </w:rPr>
              <w:fldChar w:fldCharType="end"/>
            </w:r>
          </w:hyperlink>
        </w:p>
        <w:p w14:paraId="63522D23" w14:textId="6A2B6E6D" w:rsidR="009A3AAC" w:rsidRDefault="00FF472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1479560" w:history="1">
            <w:r w:rsidR="009A3AAC" w:rsidRPr="000858C0">
              <w:rPr>
                <w:rStyle w:val="Hypertextovprepojenie"/>
                <w:noProof/>
              </w:rPr>
              <w:t>2.2</w:t>
            </w:r>
            <w:r w:rsidR="009A3AAC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9A3AAC" w:rsidRPr="000858C0">
              <w:rPr>
                <w:rStyle w:val="Hypertextovprepojenie"/>
                <w:noProof/>
              </w:rPr>
              <w:t>Príprava dát pre trénovanie modelov pomocou AutoML</w:t>
            </w:r>
            <w:r w:rsidR="009A3AAC">
              <w:rPr>
                <w:noProof/>
                <w:webHidden/>
              </w:rPr>
              <w:tab/>
            </w:r>
            <w:r w:rsidR="009A3AAC">
              <w:rPr>
                <w:noProof/>
                <w:webHidden/>
              </w:rPr>
              <w:fldChar w:fldCharType="begin"/>
            </w:r>
            <w:r w:rsidR="009A3AAC">
              <w:rPr>
                <w:noProof/>
                <w:webHidden/>
              </w:rPr>
              <w:instrText xml:space="preserve"> PAGEREF _Toc101479560 \h </w:instrText>
            </w:r>
            <w:r w:rsidR="009A3AAC">
              <w:rPr>
                <w:noProof/>
                <w:webHidden/>
              </w:rPr>
            </w:r>
            <w:r w:rsidR="009A3AAC">
              <w:rPr>
                <w:noProof/>
                <w:webHidden/>
              </w:rPr>
              <w:fldChar w:fldCharType="separate"/>
            </w:r>
            <w:r w:rsidR="009A3AAC">
              <w:rPr>
                <w:noProof/>
                <w:webHidden/>
              </w:rPr>
              <w:t>5</w:t>
            </w:r>
            <w:r w:rsidR="009A3AAC">
              <w:rPr>
                <w:noProof/>
                <w:webHidden/>
              </w:rPr>
              <w:fldChar w:fldCharType="end"/>
            </w:r>
          </w:hyperlink>
        </w:p>
        <w:p w14:paraId="629A90F2" w14:textId="243E2CB3" w:rsidR="009A3AAC" w:rsidRDefault="00FF472A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1479561" w:history="1">
            <w:r w:rsidR="009A3AAC" w:rsidRPr="000858C0">
              <w:rPr>
                <w:rStyle w:val="Hypertextovprepojenie"/>
                <w:noProof/>
              </w:rPr>
              <w:t>3</w:t>
            </w:r>
            <w:r w:rsidR="009A3AAC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="009A3AAC" w:rsidRPr="000858C0">
              <w:rPr>
                <w:rStyle w:val="Hypertextovprepojenie"/>
                <w:noProof/>
              </w:rPr>
              <w:t>Modely strojového učenia trénované pomocou AutoML</w:t>
            </w:r>
            <w:r w:rsidR="009A3AAC">
              <w:rPr>
                <w:noProof/>
                <w:webHidden/>
              </w:rPr>
              <w:tab/>
            </w:r>
            <w:r w:rsidR="009A3AAC">
              <w:rPr>
                <w:noProof/>
                <w:webHidden/>
              </w:rPr>
              <w:fldChar w:fldCharType="begin"/>
            </w:r>
            <w:r w:rsidR="009A3AAC">
              <w:rPr>
                <w:noProof/>
                <w:webHidden/>
              </w:rPr>
              <w:instrText xml:space="preserve"> PAGEREF _Toc101479561 \h </w:instrText>
            </w:r>
            <w:r w:rsidR="009A3AAC">
              <w:rPr>
                <w:noProof/>
                <w:webHidden/>
              </w:rPr>
            </w:r>
            <w:r w:rsidR="009A3AAC">
              <w:rPr>
                <w:noProof/>
                <w:webHidden/>
              </w:rPr>
              <w:fldChar w:fldCharType="separate"/>
            </w:r>
            <w:r w:rsidR="009A3AAC">
              <w:rPr>
                <w:noProof/>
                <w:webHidden/>
              </w:rPr>
              <w:t>6</w:t>
            </w:r>
            <w:r w:rsidR="009A3AAC">
              <w:rPr>
                <w:noProof/>
                <w:webHidden/>
              </w:rPr>
              <w:fldChar w:fldCharType="end"/>
            </w:r>
          </w:hyperlink>
        </w:p>
        <w:p w14:paraId="5EB79012" w14:textId="454C1917" w:rsidR="009A3AAC" w:rsidRDefault="00FF472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1479562" w:history="1">
            <w:r w:rsidR="009A3AAC" w:rsidRPr="000858C0">
              <w:rPr>
                <w:rStyle w:val="Hypertextovprepojenie"/>
                <w:noProof/>
              </w:rPr>
              <w:t>3.1</w:t>
            </w:r>
            <w:r w:rsidR="009A3AAC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9A3AAC" w:rsidRPr="000858C0">
              <w:rPr>
                <w:rStyle w:val="Hypertextovprepojenie"/>
                <w:noProof/>
              </w:rPr>
              <w:t>Seasonal Naive</w:t>
            </w:r>
            <w:r w:rsidR="009A3AAC">
              <w:rPr>
                <w:noProof/>
                <w:webHidden/>
              </w:rPr>
              <w:tab/>
            </w:r>
            <w:r w:rsidR="009A3AAC">
              <w:rPr>
                <w:noProof/>
                <w:webHidden/>
              </w:rPr>
              <w:fldChar w:fldCharType="begin"/>
            </w:r>
            <w:r w:rsidR="009A3AAC">
              <w:rPr>
                <w:noProof/>
                <w:webHidden/>
              </w:rPr>
              <w:instrText xml:space="preserve"> PAGEREF _Toc101479562 \h </w:instrText>
            </w:r>
            <w:r w:rsidR="009A3AAC">
              <w:rPr>
                <w:noProof/>
                <w:webHidden/>
              </w:rPr>
            </w:r>
            <w:r w:rsidR="009A3AAC">
              <w:rPr>
                <w:noProof/>
                <w:webHidden/>
              </w:rPr>
              <w:fldChar w:fldCharType="separate"/>
            </w:r>
            <w:r w:rsidR="009A3AAC">
              <w:rPr>
                <w:noProof/>
                <w:webHidden/>
              </w:rPr>
              <w:t>6</w:t>
            </w:r>
            <w:r w:rsidR="009A3AAC">
              <w:rPr>
                <w:noProof/>
                <w:webHidden/>
              </w:rPr>
              <w:fldChar w:fldCharType="end"/>
            </w:r>
          </w:hyperlink>
        </w:p>
        <w:p w14:paraId="431EDB8E" w14:textId="0318C743" w:rsidR="009A3AAC" w:rsidRDefault="00FF472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1479563" w:history="1">
            <w:r w:rsidR="009A3AAC" w:rsidRPr="000858C0">
              <w:rPr>
                <w:rStyle w:val="Hypertextovprepojenie"/>
                <w:noProof/>
              </w:rPr>
              <w:t>3.2</w:t>
            </w:r>
            <w:r w:rsidR="009A3AAC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9A3AAC" w:rsidRPr="000858C0">
              <w:rPr>
                <w:rStyle w:val="Hypertextovprepojenie"/>
                <w:noProof/>
              </w:rPr>
              <w:t>ARIMA a ARIMAX</w:t>
            </w:r>
            <w:r w:rsidR="009A3AAC">
              <w:rPr>
                <w:noProof/>
                <w:webHidden/>
              </w:rPr>
              <w:tab/>
            </w:r>
            <w:r w:rsidR="009A3AAC">
              <w:rPr>
                <w:noProof/>
                <w:webHidden/>
              </w:rPr>
              <w:fldChar w:fldCharType="begin"/>
            </w:r>
            <w:r w:rsidR="009A3AAC">
              <w:rPr>
                <w:noProof/>
                <w:webHidden/>
              </w:rPr>
              <w:instrText xml:space="preserve"> PAGEREF _Toc101479563 \h </w:instrText>
            </w:r>
            <w:r w:rsidR="009A3AAC">
              <w:rPr>
                <w:noProof/>
                <w:webHidden/>
              </w:rPr>
            </w:r>
            <w:r w:rsidR="009A3AAC">
              <w:rPr>
                <w:noProof/>
                <w:webHidden/>
              </w:rPr>
              <w:fldChar w:fldCharType="separate"/>
            </w:r>
            <w:r w:rsidR="009A3AAC">
              <w:rPr>
                <w:noProof/>
                <w:webHidden/>
              </w:rPr>
              <w:t>6</w:t>
            </w:r>
            <w:r w:rsidR="009A3AAC">
              <w:rPr>
                <w:noProof/>
                <w:webHidden/>
              </w:rPr>
              <w:fldChar w:fldCharType="end"/>
            </w:r>
          </w:hyperlink>
        </w:p>
        <w:p w14:paraId="11D9A856" w14:textId="579F6C60" w:rsidR="009A3AAC" w:rsidRDefault="00FF472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1479564" w:history="1">
            <w:r w:rsidR="009A3AAC" w:rsidRPr="000858C0">
              <w:rPr>
                <w:rStyle w:val="Hypertextovprepojenie"/>
                <w:noProof/>
              </w:rPr>
              <w:t>3.3</w:t>
            </w:r>
            <w:r w:rsidR="009A3AAC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9A3AAC" w:rsidRPr="000858C0">
              <w:rPr>
                <w:rStyle w:val="Hypertextovprepojenie"/>
                <w:noProof/>
              </w:rPr>
              <w:t>Decision Tree</w:t>
            </w:r>
            <w:r w:rsidR="009A3AAC">
              <w:rPr>
                <w:noProof/>
                <w:webHidden/>
              </w:rPr>
              <w:tab/>
            </w:r>
            <w:r w:rsidR="009A3AAC">
              <w:rPr>
                <w:noProof/>
                <w:webHidden/>
              </w:rPr>
              <w:fldChar w:fldCharType="begin"/>
            </w:r>
            <w:r w:rsidR="009A3AAC">
              <w:rPr>
                <w:noProof/>
                <w:webHidden/>
              </w:rPr>
              <w:instrText xml:space="preserve"> PAGEREF _Toc101479564 \h </w:instrText>
            </w:r>
            <w:r w:rsidR="009A3AAC">
              <w:rPr>
                <w:noProof/>
                <w:webHidden/>
              </w:rPr>
            </w:r>
            <w:r w:rsidR="009A3AAC">
              <w:rPr>
                <w:noProof/>
                <w:webHidden/>
              </w:rPr>
              <w:fldChar w:fldCharType="separate"/>
            </w:r>
            <w:r w:rsidR="009A3AAC">
              <w:rPr>
                <w:noProof/>
                <w:webHidden/>
              </w:rPr>
              <w:t>7</w:t>
            </w:r>
            <w:r w:rsidR="009A3AAC">
              <w:rPr>
                <w:noProof/>
                <w:webHidden/>
              </w:rPr>
              <w:fldChar w:fldCharType="end"/>
            </w:r>
          </w:hyperlink>
        </w:p>
        <w:p w14:paraId="661BA53C" w14:textId="6376388B" w:rsidR="009A3AAC" w:rsidRDefault="00FF472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1479565" w:history="1">
            <w:r w:rsidR="009A3AAC" w:rsidRPr="000858C0">
              <w:rPr>
                <w:rStyle w:val="Hypertextovprepojenie"/>
                <w:noProof/>
              </w:rPr>
              <w:t>3.4</w:t>
            </w:r>
            <w:r w:rsidR="009A3AAC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9A3AAC" w:rsidRPr="000858C0">
              <w:rPr>
                <w:rStyle w:val="Hypertextovprepojenie"/>
                <w:noProof/>
              </w:rPr>
              <w:t>Random Forest</w:t>
            </w:r>
            <w:r w:rsidR="009A3AAC">
              <w:rPr>
                <w:noProof/>
                <w:webHidden/>
              </w:rPr>
              <w:tab/>
            </w:r>
            <w:r w:rsidR="009A3AAC">
              <w:rPr>
                <w:noProof/>
                <w:webHidden/>
              </w:rPr>
              <w:fldChar w:fldCharType="begin"/>
            </w:r>
            <w:r w:rsidR="009A3AAC">
              <w:rPr>
                <w:noProof/>
                <w:webHidden/>
              </w:rPr>
              <w:instrText xml:space="preserve"> PAGEREF _Toc101479565 \h </w:instrText>
            </w:r>
            <w:r w:rsidR="009A3AAC">
              <w:rPr>
                <w:noProof/>
                <w:webHidden/>
              </w:rPr>
            </w:r>
            <w:r w:rsidR="009A3AAC">
              <w:rPr>
                <w:noProof/>
                <w:webHidden/>
              </w:rPr>
              <w:fldChar w:fldCharType="separate"/>
            </w:r>
            <w:r w:rsidR="009A3AAC">
              <w:rPr>
                <w:noProof/>
                <w:webHidden/>
              </w:rPr>
              <w:t>8</w:t>
            </w:r>
            <w:r w:rsidR="009A3AAC">
              <w:rPr>
                <w:noProof/>
                <w:webHidden/>
              </w:rPr>
              <w:fldChar w:fldCharType="end"/>
            </w:r>
          </w:hyperlink>
        </w:p>
        <w:p w14:paraId="4D9EDF44" w14:textId="2388F5BD" w:rsidR="009A3AAC" w:rsidRDefault="00FF472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1479566" w:history="1">
            <w:r w:rsidR="009A3AAC" w:rsidRPr="000858C0">
              <w:rPr>
                <w:rStyle w:val="Hypertextovprepojenie"/>
                <w:noProof/>
              </w:rPr>
              <w:t>3.5</w:t>
            </w:r>
            <w:r w:rsidR="009A3AAC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9A3AAC" w:rsidRPr="000858C0">
              <w:rPr>
                <w:rStyle w:val="Hypertextovprepojenie"/>
                <w:noProof/>
              </w:rPr>
              <w:t>XGBoost</w:t>
            </w:r>
            <w:r w:rsidR="009A3AAC">
              <w:rPr>
                <w:noProof/>
                <w:webHidden/>
              </w:rPr>
              <w:tab/>
            </w:r>
            <w:r w:rsidR="009A3AAC">
              <w:rPr>
                <w:noProof/>
                <w:webHidden/>
              </w:rPr>
              <w:fldChar w:fldCharType="begin"/>
            </w:r>
            <w:r w:rsidR="009A3AAC">
              <w:rPr>
                <w:noProof/>
                <w:webHidden/>
              </w:rPr>
              <w:instrText xml:space="preserve"> PAGEREF _Toc101479566 \h </w:instrText>
            </w:r>
            <w:r w:rsidR="009A3AAC">
              <w:rPr>
                <w:noProof/>
                <w:webHidden/>
              </w:rPr>
            </w:r>
            <w:r w:rsidR="009A3AAC">
              <w:rPr>
                <w:noProof/>
                <w:webHidden/>
              </w:rPr>
              <w:fldChar w:fldCharType="separate"/>
            </w:r>
            <w:r w:rsidR="009A3AAC">
              <w:rPr>
                <w:noProof/>
                <w:webHidden/>
              </w:rPr>
              <w:t>9</w:t>
            </w:r>
            <w:r w:rsidR="009A3AAC">
              <w:rPr>
                <w:noProof/>
                <w:webHidden/>
              </w:rPr>
              <w:fldChar w:fldCharType="end"/>
            </w:r>
          </w:hyperlink>
        </w:p>
        <w:p w14:paraId="62E7FFD4" w14:textId="57B1DAC8" w:rsidR="009A3AAC" w:rsidRDefault="00FF472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1479567" w:history="1">
            <w:r w:rsidR="009A3AAC" w:rsidRPr="000858C0">
              <w:rPr>
                <w:rStyle w:val="Hypertextovprepojenie"/>
                <w:noProof/>
              </w:rPr>
              <w:t>3.6</w:t>
            </w:r>
            <w:r w:rsidR="009A3AAC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9A3AAC" w:rsidRPr="000858C0">
              <w:rPr>
                <w:rStyle w:val="Hypertextovprepojenie"/>
                <w:noProof/>
              </w:rPr>
              <w:t>Voting Ensemble</w:t>
            </w:r>
            <w:r w:rsidR="009A3AAC">
              <w:rPr>
                <w:noProof/>
                <w:webHidden/>
              </w:rPr>
              <w:tab/>
            </w:r>
            <w:r w:rsidR="009A3AAC">
              <w:rPr>
                <w:noProof/>
                <w:webHidden/>
              </w:rPr>
              <w:fldChar w:fldCharType="begin"/>
            </w:r>
            <w:r w:rsidR="009A3AAC">
              <w:rPr>
                <w:noProof/>
                <w:webHidden/>
              </w:rPr>
              <w:instrText xml:space="preserve"> PAGEREF _Toc101479567 \h </w:instrText>
            </w:r>
            <w:r w:rsidR="009A3AAC">
              <w:rPr>
                <w:noProof/>
                <w:webHidden/>
              </w:rPr>
            </w:r>
            <w:r w:rsidR="009A3AAC">
              <w:rPr>
                <w:noProof/>
                <w:webHidden/>
              </w:rPr>
              <w:fldChar w:fldCharType="separate"/>
            </w:r>
            <w:r w:rsidR="009A3AAC">
              <w:rPr>
                <w:noProof/>
                <w:webHidden/>
              </w:rPr>
              <w:t>10</w:t>
            </w:r>
            <w:r w:rsidR="009A3AAC">
              <w:rPr>
                <w:noProof/>
                <w:webHidden/>
              </w:rPr>
              <w:fldChar w:fldCharType="end"/>
            </w:r>
          </w:hyperlink>
        </w:p>
        <w:p w14:paraId="794E56D5" w14:textId="3E35AEAB" w:rsidR="009A3AAC" w:rsidRDefault="00FF472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1479568" w:history="1">
            <w:r w:rsidR="009A3AAC" w:rsidRPr="000858C0">
              <w:rPr>
                <w:rStyle w:val="Hypertextovprepojenie"/>
                <w:noProof/>
              </w:rPr>
              <w:t>3.7</w:t>
            </w:r>
            <w:r w:rsidR="009A3AAC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9A3AAC" w:rsidRPr="000858C0">
              <w:rPr>
                <w:rStyle w:val="Hypertextovprepojenie"/>
                <w:noProof/>
              </w:rPr>
              <w:t>Stacking Ensemble</w:t>
            </w:r>
            <w:r w:rsidR="009A3AAC">
              <w:rPr>
                <w:noProof/>
                <w:webHidden/>
              </w:rPr>
              <w:tab/>
            </w:r>
            <w:r w:rsidR="009A3AAC">
              <w:rPr>
                <w:noProof/>
                <w:webHidden/>
              </w:rPr>
              <w:fldChar w:fldCharType="begin"/>
            </w:r>
            <w:r w:rsidR="009A3AAC">
              <w:rPr>
                <w:noProof/>
                <w:webHidden/>
              </w:rPr>
              <w:instrText xml:space="preserve"> PAGEREF _Toc101479568 \h </w:instrText>
            </w:r>
            <w:r w:rsidR="009A3AAC">
              <w:rPr>
                <w:noProof/>
                <w:webHidden/>
              </w:rPr>
            </w:r>
            <w:r w:rsidR="009A3AAC">
              <w:rPr>
                <w:noProof/>
                <w:webHidden/>
              </w:rPr>
              <w:fldChar w:fldCharType="separate"/>
            </w:r>
            <w:r w:rsidR="009A3AAC">
              <w:rPr>
                <w:noProof/>
                <w:webHidden/>
              </w:rPr>
              <w:t>11</w:t>
            </w:r>
            <w:r w:rsidR="009A3AAC">
              <w:rPr>
                <w:noProof/>
                <w:webHidden/>
              </w:rPr>
              <w:fldChar w:fldCharType="end"/>
            </w:r>
          </w:hyperlink>
        </w:p>
        <w:p w14:paraId="4D661C05" w14:textId="0711EC94" w:rsidR="009A3AAC" w:rsidRDefault="00FF472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1479569" w:history="1">
            <w:r w:rsidR="009A3AAC" w:rsidRPr="000858C0">
              <w:rPr>
                <w:rStyle w:val="Hypertextovprepojenie"/>
                <w:noProof/>
              </w:rPr>
              <w:t>3.8</w:t>
            </w:r>
            <w:r w:rsidR="009A3AAC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9A3AAC" w:rsidRPr="000858C0">
              <w:rPr>
                <w:rStyle w:val="Hypertextovprepojenie"/>
                <w:noProof/>
              </w:rPr>
              <w:t>Elastic Net</w:t>
            </w:r>
            <w:r w:rsidR="009A3AAC">
              <w:rPr>
                <w:noProof/>
                <w:webHidden/>
              </w:rPr>
              <w:tab/>
            </w:r>
            <w:r w:rsidR="009A3AAC">
              <w:rPr>
                <w:noProof/>
                <w:webHidden/>
              </w:rPr>
              <w:fldChar w:fldCharType="begin"/>
            </w:r>
            <w:r w:rsidR="009A3AAC">
              <w:rPr>
                <w:noProof/>
                <w:webHidden/>
              </w:rPr>
              <w:instrText xml:space="preserve"> PAGEREF _Toc101479569 \h </w:instrText>
            </w:r>
            <w:r w:rsidR="009A3AAC">
              <w:rPr>
                <w:noProof/>
                <w:webHidden/>
              </w:rPr>
            </w:r>
            <w:r w:rsidR="009A3AAC">
              <w:rPr>
                <w:noProof/>
                <w:webHidden/>
              </w:rPr>
              <w:fldChar w:fldCharType="separate"/>
            </w:r>
            <w:r w:rsidR="009A3AAC">
              <w:rPr>
                <w:noProof/>
                <w:webHidden/>
              </w:rPr>
              <w:t>11</w:t>
            </w:r>
            <w:r w:rsidR="009A3AAC">
              <w:rPr>
                <w:noProof/>
                <w:webHidden/>
              </w:rPr>
              <w:fldChar w:fldCharType="end"/>
            </w:r>
          </w:hyperlink>
        </w:p>
        <w:p w14:paraId="614DC25B" w14:textId="398D3222" w:rsidR="009A3AAC" w:rsidRDefault="00FF472A">
          <w:pPr>
            <w:pStyle w:val="Obsah3"/>
            <w:tabs>
              <w:tab w:val="left" w:pos="1540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1479570" w:history="1">
            <w:r w:rsidR="009A3AAC" w:rsidRPr="000858C0">
              <w:rPr>
                <w:rStyle w:val="Hypertextovprepojenie"/>
                <w:noProof/>
              </w:rPr>
              <w:t>3.8.1</w:t>
            </w:r>
            <w:r w:rsidR="009A3AAC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9A3AAC" w:rsidRPr="000858C0">
              <w:rPr>
                <w:rStyle w:val="Hypertextovprepojenie"/>
                <w:noProof/>
              </w:rPr>
              <w:t>Support vector machine (SVM)</w:t>
            </w:r>
            <w:r w:rsidR="009A3AAC">
              <w:rPr>
                <w:noProof/>
                <w:webHidden/>
              </w:rPr>
              <w:tab/>
            </w:r>
            <w:r w:rsidR="009A3AAC">
              <w:rPr>
                <w:noProof/>
                <w:webHidden/>
              </w:rPr>
              <w:fldChar w:fldCharType="begin"/>
            </w:r>
            <w:r w:rsidR="009A3AAC">
              <w:rPr>
                <w:noProof/>
                <w:webHidden/>
              </w:rPr>
              <w:instrText xml:space="preserve"> PAGEREF _Toc101479570 \h </w:instrText>
            </w:r>
            <w:r w:rsidR="009A3AAC">
              <w:rPr>
                <w:noProof/>
                <w:webHidden/>
              </w:rPr>
            </w:r>
            <w:r w:rsidR="009A3AAC">
              <w:rPr>
                <w:noProof/>
                <w:webHidden/>
              </w:rPr>
              <w:fldChar w:fldCharType="separate"/>
            </w:r>
            <w:r w:rsidR="009A3AAC">
              <w:rPr>
                <w:noProof/>
                <w:webHidden/>
              </w:rPr>
              <w:t>12</w:t>
            </w:r>
            <w:r w:rsidR="009A3AAC">
              <w:rPr>
                <w:noProof/>
                <w:webHidden/>
              </w:rPr>
              <w:fldChar w:fldCharType="end"/>
            </w:r>
          </w:hyperlink>
        </w:p>
        <w:p w14:paraId="7F261564" w14:textId="0215F8EE" w:rsidR="009A3AAC" w:rsidRDefault="00FF472A">
          <w:pPr>
            <w:pStyle w:val="Obsah3"/>
            <w:tabs>
              <w:tab w:val="left" w:pos="1540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1479571" w:history="1">
            <w:r w:rsidR="009A3AAC" w:rsidRPr="000858C0">
              <w:rPr>
                <w:rStyle w:val="Hypertextovprepojenie"/>
                <w:noProof/>
              </w:rPr>
              <w:t>3.8.2</w:t>
            </w:r>
            <w:r w:rsidR="009A3AAC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9A3AAC" w:rsidRPr="000858C0">
              <w:rPr>
                <w:rStyle w:val="Hypertextovprepojenie"/>
                <w:noProof/>
              </w:rPr>
              <w:t>Metric learning</w:t>
            </w:r>
            <w:r w:rsidR="009A3AAC">
              <w:rPr>
                <w:noProof/>
                <w:webHidden/>
              </w:rPr>
              <w:tab/>
            </w:r>
            <w:r w:rsidR="009A3AAC">
              <w:rPr>
                <w:noProof/>
                <w:webHidden/>
              </w:rPr>
              <w:fldChar w:fldCharType="begin"/>
            </w:r>
            <w:r w:rsidR="009A3AAC">
              <w:rPr>
                <w:noProof/>
                <w:webHidden/>
              </w:rPr>
              <w:instrText xml:space="preserve"> PAGEREF _Toc101479571 \h </w:instrText>
            </w:r>
            <w:r w:rsidR="009A3AAC">
              <w:rPr>
                <w:noProof/>
                <w:webHidden/>
              </w:rPr>
            </w:r>
            <w:r w:rsidR="009A3AAC">
              <w:rPr>
                <w:noProof/>
                <w:webHidden/>
              </w:rPr>
              <w:fldChar w:fldCharType="separate"/>
            </w:r>
            <w:r w:rsidR="009A3AAC">
              <w:rPr>
                <w:noProof/>
                <w:webHidden/>
              </w:rPr>
              <w:t>13</w:t>
            </w:r>
            <w:r w:rsidR="009A3AAC">
              <w:rPr>
                <w:noProof/>
                <w:webHidden/>
              </w:rPr>
              <w:fldChar w:fldCharType="end"/>
            </w:r>
          </w:hyperlink>
        </w:p>
        <w:p w14:paraId="730F9297" w14:textId="07593447" w:rsidR="009A3AAC" w:rsidRDefault="00FF472A">
          <w:pPr>
            <w:pStyle w:val="Obsah3"/>
            <w:tabs>
              <w:tab w:val="left" w:pos="1540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1479572" w:history="1">
            <w:r w:rsidR="009A3AAC" w:rsidRPr="000858C0">
              <w:rPr>
                <w:rStyle w:val="Hypertextovprepojenie"/>
                <w:noProof/>
              </w:rPr>
              <w:t>3.8.3</w:t>
            </w:r>
            <w:r w:rsidR="009A3AAC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9A3AAC" w:rsidRPr="000858C0">
              <w:rPr>
                <w:rStyle w:val="Hypertextovprepojenie"/>
                <w:noProof/>
              </w:rPr>
              <w:t>Portfolio optimization</w:t>
            </w:r>
            <w:r w:rsidR="009A3AAC">
              <w:rPr>
                <w:noProof/>
                <w:webHidden/>
              </w:rPr>
              <w:tab/>
            </w:r>
            <w:r w:rsidR="009A3AAC">
              <w:rPr>
                <w:noProof/>
                <w:webHidden/>
              </w:rPr>
              <w:fldChar w:fldCharType="begin"/>
            </w:r>
            <w:r w:rsidR="009A3AAC">
              <w:rPr>
                <w:noProof/>
                <w:webHidden/>
              </w:rPr>
              <w:instrText xml:space="preserve"> PAGEREF _Toc101479572 \h </w:instrText>
            </w:r>
            <w:r w:rsidR="009A3AAC">
              <w:rPr>
                <w:noProof/>
                <w:webHidden/>
              </w:rPr>
            </w:r>
            <w:r w:rsidR="009A3AAC">
              <w:rPr>
                <w:noProof/>
                <w:webHidden/>
              </w:rPr>
              <w:fldChar w:fldCharType="separate"/>
            </w:r>
            <w:r w:rsidR="009A3AAC">
              <w:rPr>
                <w:noProof/>
                <w:webHidden/>
              </w:rPr>
              <w:t>13</w:t>
            </w:r>
            <w:r w:rsidR="009A3AAC">
              <w:rPr>
                <w:noProof/>
                <w:webHidden/>
              </w:rPr>
              <w:fldChar w:fldCharType="end"/>
            </w:r>
          </w:hyperlink>
        </w:p>
        <w:p w14:paraId="37778F09" w14:textId="40E06827" w:rsidR="009A3AAC" w:rsidRDefault="00FF472A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1479573" w:history="1">
            <w:r w:rsidR="009A3AAC" w:rsidRPr="000858C0">
              <w:rPr>
                <w:rStyle w:val="Hypertextovprepojenie"/>
                <w:noProof/>
              </w:rPr>
              <w:t>4</w:t>
            </w:r>
            <w:r w:rsidR="009A3AAC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="009A3AAC" w:rsidRPr="000858C0">
              <w:rPr>
                <w:rStyle w:val="Hypertextovprepojenie"/>
                <w:noProof/>
              </w:rPr>
              <w:t>Doterajšie výsledky</w:t>
            </w:r>
            <w:r w:rsidR="009A3AAC">
              <w:rPr>
                <w:noProof/>
                <w:webHidden/>
              </w:rPr>
              <w:tab/>
            </w:r>
            <w:r w:rsidR="009A3AAC">
              <w:rPr>
                <w:noProof/>
                <w:webHidden/>
              </w:rPr>
              <w:fldChar w:fldCharType="begin"/>
            </w:r>
            <w:r w:rsidR="009A3AAC">
              <w:rPr>
                <w:noProof/>
                <w:webHidden/>
              </w:rPr>
              <w:instrText xml:space="preserve"> PAGEREF _Toc101479573 \h </w:instrText>
            </w:r>
            <w:r w:rsidR="009A3AAC">
              <w:rPr>
                <w:noProof/>
                <w:webHidden/>
              </w:rPr>
            </w:r>
            <w:r w:rsidR="009A3AAC">
              <w:rPr>
                <w:noProof/>
                <w:webHidden/>
              </w:rPr>
              <w:fldChar w:fldCharType="separate"/>
            </w:r>
            <w:r w:rsidR="009A3AAC">
              <w:rPr>
                <w:noProof/>
                <w:webHidden/>
              </w:rPr>
              <w:t>14</w:t>
            </w:r>
            <w:r w:rsidR="009A3AAC">
              <w:rPr>
                <w:noProof/>
                <w:webHidden/>
              </w:rPr>
              <w:fldChar w:fldCharType="end"/>
            </w:r>
          </w:hyperlink>
        </w:p>
        <w:p w14:paraId="00B72091" w14:textId="4B3E2975" w:rsidR="009A3AAC" w:rsidRDefault="00FF472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1479574" w:history="1">
            <w:r w:rsidR="009A3AAC" w:rsidRPr="000858C0">
              <w:rPr>
                <w:rStyle w:val="Hypertextovprepojenie"/>
                <w:noProof/>
              </w:rPr>
              <w:t>4.1</w:t>
            </w:r>
            <w:r w:rsidR="009A3AAC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9A3AAC" w:rsidRPr="000858C0">
              <w:rPr>
                <w:rStyle w:val="Hypertextovprepojenie"/>
                <w:noProof/>
              </w:rPr>
              <w:t>Predikcia pozitívnych PCR testov</w:t>
            </w:r>
            <w:r w:rsidR="009A3AAC">
              <w:rPr>
                <w:noProof/>
                <w:webHidden/>
              </w:rPr>
              <w:tab/>
            </w:r>
            <w:r w:rsidR="009A3AAC">
              <w:rPr>
                <w:noProof/>
                <w:webHidden/>
              </w:rPr>
              <w:fldChar w:fldCharType="begin"/>
            </w:r>
            <w:r w:rsidR="009A3AAC">
              <w:rPr>
                <w:noProof/>
                <w:webHidden/>
              </w:rPr>
              <w:instrText xml:space="preserve"> PAGEREF _Toc101479574 \h </w:instrText>
            </w:r>
            <w:r w:rsidR="009A3AAC">
              <w:rPr>
                <w:noProof/>
                <w:webHidden/>
              </w:rPr>
            </w:r>
            <w:r w:rsidR="009A3AAC">
              <w:rPr>
                <w:noProof/>
                <w:webHidden/>
              </w:rPr>
              <w:fldChar w:fldCharType="separate"/>
            </w:r>
            <w:r w:rsidR="009A3AAC">
              <w:rPr>
                <w:noProof/>
                <w:webHidden/>
              </w:rPr>
              <w:t>14</w:t>
            </w:r>
            <w:r w:rsidR="009A3AAC">
              <w:rPr>
                <w:noProof/>
                <w:webHidden/>
              </w:rPr>
              <w:fldChar w:fldCharType="end"/>
            </w:r>
          </w:hyperlink>
        </w:p>
        <w:p w14:paraId="0C691B6B" w14:textId="777274A7" w:rsidR="009A3AAC" w:rsidRDefault="00FF472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1479575" w:history="1">
            <w:r w:rsidR="009A3AAC" w:rsidRPr="000858C0">
              <w:rPr>
                <w:rStyle w:val="Hypertextovprepojenie"/>
                <w:noProof/>
              </w:rPr>
              <w:t>4.2</w:t>
            </w:r>
            <w:r w:rsidR="009A3AAC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9A3AAC" w:rsidRPr="000858C0">
              <w:rPr>
                <w:rStyle w:val="Hypertextovprepojenie"/>
                <w:noProof/>
              </w:rPr>
              <w:t>Predikcia pozitívnych Ag testov</w:t>
            </w:r>
            <w:r w:rsidR="009A3AAC">
              <w:rPr>
                <w:noProof/>
                <w:webHidden/>
              </w:rPr>
              <w:tab/>
            </w:r>
            <w:r w:rsidR="009A3AAC">
              <w:rPr>
                <w:noProof/>
                <w:webHidden/>
              </w:rPr>
              <w:fldChar w:fldCharType="begin"/>
            </w:r>
            <w:r w:rsidR="009A3AAC">
              <w:rPr>
                <w:noProof/>
                <w:webHidden/>
              </w:rPr>
              <w:instrText xml:space="preserve"> PAGEREF _Toc101479575 \h </w:instrText>
            </w:r>
            <w:r w:rsidR="009A3AAC">
              <w:rPr>
                <w:noProof/>
                <w:webHidden/>
              </w:rPr>
            </w:r>
            <w:r w:rsidR="009A3AAC">
              <w:rPr>
                <w:noProof/>
                <w:webHidden/>
              </w:rPr>
              <w:fldChar w:fldCharType="separate"/>
            </w:r>
            <w:r w:rsidR="009A3AAC">
              <w:rPr>
                <w:noProof/>
                <w:webHidden/>
              </w:rPr>
              <w:t>15</w:t>
            </w:r>
            <w:r w:rsidR="009A3AAC">
              <w:rPr>
                <w:noProof/>
                <w:webHidden/>
              </w:rPr>
              <w:fldChar w:fldCharType="end"/>
            </w:r>
          </w:hyperlink>
        </w:p>
        <w:p w14:paraId="374D88F3" w14:textId="3BB10BE8" w:rsidR="009A3AAC" w:rsidRDefault="00FF472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1479576" w:history="1">
            <w:r w:rsidR="009A3AAC" w:rsidRPr="000858C0">
              <w:rPr>
                <w:rStyle w:val="Hypertextovprepojenie"/>
                <w:noProof/>
              </w:rPr>
              <w:t>4.3</w:t>
            </w:r>
            <w:r w:rsidR="009A3AAC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9A3AAC" w:rsidRPr="000858C0">
              <w:rPr>
                <w:rStyle w:val="Hypertextovprepojenie"/>
                <w:noProof/>
              </w:rPr>
              <w:t>Predikcia úmrtí z viacerých ukazovateľov</w:t>
            </w:r>
            <w:r w:rsidR="009A3AAC">
              <w:rPr>
                <w:noProof/>
                <w:webHidden/>
              </w:rPr>
              <w:tab/>
            </w:r>
            <w:r w:rsidR="009A3AAC">
              <w:rPr>
                <w:noProof/>
                <w:webHidden/>
              </w:rPr>
              <w:fldChar w:fldCharType="begin"/>
            </w:r>
            <w:r w:rsidR="009A3AAC">
              <w:rPr>
                <w:noProof/>
                <w:webHidden/>
              </w:rPr>
              <w:instrText xml:space="preserve"> PAGEREF _Toc101479576 \h </w:instrText>
            </w:r>
            <w:r w:rsidR="009A3AAC">
              <w:rPr>
                <w:noProof/>
                <w:webHidden/>
              </w:rPr>
            </w:r>
            <w:r w:rsidR="009A3AAC">
              <w:rPr>
                <w:noProof/>
                <w:webHidden/>
              </w:rPr>
              <w:fldChar w:fldCharType="separate"/>
            </w:r>
            <w:r w:rsidR="009A3AAC">
              <w:rPr>
                <w:noProof/>
                <w:webHidden/>
              </w:rPr>
              <w:t>16</w:t>
            </w:r>
            <w:r w:rsidR="009A3AAC">
              <w:rPr>
                <w:noProof/>
                <w:webHidden/>
              </w:rPr>
              <w:fldChar w:fldCharType="end"/>
            </w:r>
          </w:hyperlink>
        </w:p>
        <w:p w14:paraId="348BB6A5" w14:textId="182E4DD6" w:rsidR="009A3AAC" w:rsidRDefault="00FF472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1479577" w:history="1">
            <w:r w:rsidR="009A3AAC" w:rsidRPr="000858C0">
              <w:rPr>
                <w:rStyle w:val="Hypertextovprepojenie"/>
                <w:noProof/>
              </w:rPr>
              <w:t>4.4</w:t>
            </w:r>
            <w:r w:rsidR="009A3AAC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9A3AAC" w:rsidRPr="000858C0">
              <w:rPr>
                <w:rStyle w:val="Hypertextovprepojenie"/>
                <w:noProof/>
              </w:rPr>
              <w:t>Predikcia úmrtí z úmrtí</w:t>
            </w:r>
            <w:r w:rsidR="009A3AAC">
              <w:rPr>
                <w:noProof/>
                <w:webHidden/>
              </w:rPr>
              <w:tab/>
            </w:r>
            <w:r w:rsidR="009A3AAC">
              <w:rPr>
                <w:noProof/>
                <w:webHidden/>
              </w:rPr>
              <w:fldChar w:fldCharType="begin"/>
            </w:r>
            <w:r w:rsidR="009A3AAC">
              <w:rPr>
                <w:noProof/>
                <w:webHidden/>
              </w:rPr>
              <w:instrText xml:space="preserve"> PAGEREF _Toc101479577 \h </w:instrText>
            </w:r>
            <w:r w:rsidR="009A3AAC">
              <w:rPr>
                <w:noProof/>
                <w:webHidden/>
              </w:rPr>
            </w:r>
            <w:r w:rsidR="009A3AAC">
              <w:rPr>
                <w:noProof/>
                <w:webHidden/>
              </w:rPr>
              <w:fldChar w:fldCharType="separate"/>
            </w:r>
            <w:r w:rsidR="009A3AAC">
              <w:rPr>
                <w:noProof/>
                <w:webHidden/>
              </w:rPr>
              <w:t>17</w:t>
            </w:r>
            <w:r w:rsidR="009A3AAC">
              <w:rPr>
                <w:noProof/>
                <w:webHidden/>
              </w:rPr>
              <w:fldChar w:fldCharType="end"/>
            </w:r>
          </w:hyperlink>
        </w:p>
        <w:p w14:paraId="6EEAAA5C" w14:textId="72C3EA91" w:rsidR="009A3AAC" w:rsidRDefault="00FF472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1479578" w:history="1">
            <w:r w:rsidR="009A3AAC" w:rsidRPr="000858C0">
              <w:rPr>
                <w:rStyle w:val="Hypertextovprepojenie"/>
                <w:noProof/>
              </w:rPr>
              <w:t>4.5</w:t>
            </w:r>
            <w:r w:rsidR="009A3AAC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9A3AAC" w:rsidRPr="000858C0">
              <w:rPr>
                <w:rStyle w:val="Hypertextovprepojenie"/>
                <w:noProof/>
              </w:rPr>
              <w:t>Predikcia kompletne zaočkovaných</w:t>
            </w:r>
            <w:r w:rsidR="009A3AAC">
              <w:rPr>
                <w:noProof/>
                <w:webHidden/>
              </w:rPr>
              <w:tab/>
            </w:r>
            <w:r w:rsidR="009A3AAC">
              <w:rPr>
                <w:noProof/>
                <w:webHidden/>
              </w:rPr>
              <w:fldChar w:fldCharType="begin"/>
            </w:r>
            <w:r w:rsidR="009A3AAC">
              <w:rPr>
                <w:noProof/>
                <w:webHidden/>
              </w:rPr>
              <w:instrText xml:space="preserve"> PAGEREF _Toc101479578 \h </w:instrText>
            </w:r>
            <w:r w:rsidR="009A3AAC">
              <w:rPr>
                <w:noProof/>
                <w:webHidden/>
              </w:rPr>
            </w:r>
            <w:r w:rsidR="009A3AAC">
              <w:rPr>
                <w:noProof/>
                <w:webHidden/>
              </w:rPr>
              <w:fldChar w:fldCharType="separate"/>
            </w:r>
            <w:r w:rsidR="009A3AAC">
              <w:rPr>
                <w:noProof/>
                <w:webHidden/>
              </w:rPr>
              <w:t>18</w:t>
            </w:r>
            <w:r w:rsidR="009A3AAC">
              <w:rPr>
                <w:noProof/>
                <w:webHidden/>
              </w:rPr>
              <w:fldChar w:fldCharType="end"/>
            </w:r>
          </w:hyperlink>
        </w:p>
        <w:p w14:paraId="3B968422" w14:textId="45E01420" w:rsidR="009A3AAC" w:rsidRDefault="00FF472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1479579" w:history="1">
            <w:r w:rsidR="009A3AAC" w:rsidRPr="000858C0">
              <w:rPr>
                <w:rStyle w:val="Hypertextovprepojenie"/>
                <w:noProof/>
              </w:rPr>
              <w:t>4.6</w:t>
            </w:r>
            <w:r w:rsidR="009A3AAC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9A3AAC" w:rsidRPr="000858C0">
              <w:rPr>
                <w:rStyle w:val="Hypertextovprepojenie"/>
                <w:noProof/>
              </w:rPr>
              <w:t>Graf celkových hospitalizácií</w:t>
            </w:r>
            <w:r w:rsidR="009A3AAC">
              <w:rPr>
                <w:noProof/>
                <w:webHidden/>
              </w:rPr>
              <w:tab/>
            </w:r>
            <w:r w:rsidR="009A3AAC">
              <w:rPr>
                <w:noProof/>
                <w:webHidden/>
              </w:rPr>
              <w:fldChar w:fldCharType="begin"/>
            </w:r>
            <w:r w:rsidR="009A3AAC">
              <w:rPr>
                <w:noProof/>
                <w:webHidden/>
              </w:rPr>
              <w:instrText xml:space="preserve"> PAGEREF _Toc101479579 \h </w:instrText>
            </w:r>
            <w:r w:rsidR="009A3AAC">
              <w:rPr>
                <w:noProof/>
                <w:webHidden/>
              </w:rPr>
            </w:r>
            <w:r w:rsidR="009A3AAC">
              <w:rPr>
                <w:noProof/>
                <w:webHidden/>
              </w:rPr>
              <w:fldChar w:fldCharType="separate"/>
            </w:r>
            <w:r w:rsidR="009A3AAC">
              <w:rPr>
                <w:noProof/>
                <w:webHidden/>
              </w:rPr>
              <w:t>19</w:t>
            </w:r>
            <w:r w:rsidR="009A3AAC">
              <w:rPr>
                <w:noProof/>
                <w:webHidden/>
              </w:rPr>
              <w:fldChar w:fldCharType="end"/>
            </w:r>
          </w:hyperlink>
        </w:p>
        <w:p w14:paraId="1857D7CF" w14:textId="29600F39" w:rsidR="009A3AAC" w:rsidRDefault="00FF472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1479580" w:history="1">
            <w:r w:rsidR="009A3AAC" w:rsidRPr="000858C0">
              <w:rPr>
                <w:rStyle w:val="Hypertextovprepojenie"/>
                <w:noProof/>
              </w:rPr>
              <w:t>4.7</w:t>
            </w:r>
            <w:r w:rsidR="009A3AAC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9A3AAC" w:rsidRPr="000858C0">
              <w:rPr>
                <w:rStyle w:val="Hypertextovprepojenie"/>
                <w:noProof/>
              </w:rPr>
              <w:t>Graf celkových UPV</w:t>
            </w:r>
            <w:r w:rsidR="009A3AAC">
              <w:rPr>
                <w:noProof/>
                <w:webHidden/>
              </w:rPr>
              <w:tab/>
            </w:r>
            <w:r w:rsidR="009A3AAC">
              <w:rPr>
                <w:noProof/>
                <w:webHidden/>
              </w:rPr>
              <w:fldChar w:fldCharType="begin"/>
            </w:r>
            <w:r w:rsidR="009A3AAC">
              <w:rPr>
                <w:noProof/>
                <w:webHidden/>
              </w:rPr>
              <w:instrText xml:space="preserve"> PAGEREF _Toc101479580 \h </w:instrText>
            </w:r>
            <w:r w:rsidR="009A3AAC">
              <w:rPr>
                <w:noProof/>
                <w:webHidden/>
              </w:rPr>
            </w:r>
            <w:r w:rsidR="009A3AAC">
              <w:rPr>
                <w:noProof/>
                <w:webHidden/>
              </w:rPr>
              <w:fldChar w:fldCharType="separate"/>
            </w:r>
            <w:r w:rsidR="009A3AAC">
              <w:rPr>
                <w:noProof/>
                <w:webHidden/>
              </w:rPr>
              <w:t>20</w:t>
            </w:r>
            <w:r w:rsidR="009A3AAC">
              <w:rPr>
                <w:noProof/>
                <w:webHidden/>
              </w:rPr>
              <w:fldChar w:fldCharType="end"/>
            </w:r>
          </w:hyperlink>
        </w:p>
        <w:p w14:paraId="7CFED04D" w14:textId="4CDB2CD6" w:rsidR="009A3AAC" w:rsidRDefault="00FF472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1479581" w:history="1">
            <w:r w:rsidR="009A3AAC" w:rsidRPr="000858C0">
              <w:rPr>
                <w:rStyle w:val="Hypertextovprepojenie"/>
                <w:noProof/>
              </w:rPr>
              <w:t>4.8</w:t>
            </w:r>
            <w:r w:rsidR="009A3AAC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9A3AAC" w:rsidRPr="000858C0">
              <w:rPr>
                <w:rStyle w:val="Hypertextovprepojenie"/>
                <w:noProof/>
              </w:rPr>
              <w:t>Tabuľka dosiahnutých výsledkov predikcií</w:t>
            </w:r>
            <w:r w:rsidR="009A3AAC">
              <w:rPr>
                <w:noProof/>
                <w:webHidden/>
              </w:rPr>
              <w:tab/>
            </w:r>
            <w:r w:rsidR="009A3AAC">
              <w:rPr>
                <w:noProof/>
                <w:webHidden/>
              </w:rPr>
              <w:fldChar w:fldCharType="begin"/>
            </w:r>
            <w:r w:rsidR="009A3AAC">
              <w:rPr>
                <w:noProof/>
                <w:webHidden/>
              </w:rPr>
              <w:instrText xml:space="preserve"> PAGEREF _Toc101479581 \h </w:instrText>
            </w:r>
            <w:r w:rsidR="009A3AAC">
              <w:rPr>
                <w:noProof/>
                <w:webHidden/>
              </w:rPr>
            </w:r>
            <w:r w:rsidR="009A3AAC">
              <w:rPr>
                <w:noProof/>
                <w:webHidden/>
              </w:rPr>
              <w:fldChar w:fldCharType="separate"/>
            </w:r>
            <w:r w:rsidR="009A3AAC">
              <w:rPr>
                <w:noProof/>
                <w:webHidden/>
              </w:rPr>
              <w:t>20</w:t>
            </w:r>
            <w:r w:rsidR="009A3AAC">
              <w:rPr>
                <w:noProof/>
                <w:webHidden/>
              </w:rPr>
              <w:fldChar w:fldCharType="end"/>
            </w:r>
          </w:hyperlink>
        </w:p>
        <w:p w14:paraId="568A0B57" w14:textId="6118F8C2" w:rsidR="009A3AAC" w:rsidRDefault="00FF472A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1479582" w:history="1">
            <w:r w:rsidR="009A3AAC" w:rsidRPr="000858C0">
              <w:rPr>
                <w:rStyle w:val="Hypertextovprepojenie"/>
                <w:noProof/>
              </w:rPr>
              <w:t>5</w:t>
            </w:r>
            <w:r w:rsidR="009A3AAC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="009A3AAC" w:rsidRPr="000858C0">
              <w:rPr>
                <w:rStyle w:val="Hypertextovprepojenie"/>
                <w:noProof/>
              </w:rPr>
              <w:t>Predikcie hospitalizácií</w:t>
            </w:r>
            <w:r w:rsidR="009A3AAC">
              <w:rPr>
                <w:noProof/>
                <w:webHidden/>
              </w:rPr>
              <w:tab/>
            </w:r>
            <w:r w:rsidR="009A3AAC">
              <w:rPr>
                <w:noProof/>
                <w:webHidden/>
              </w:rPr>
              <w:fldChar w:fldCharType="begin"/>
            </w:r>
            <w:r w:rsidR="009A3AAC">
              <w:rPr>
                <w:noProof/>
                <w:webHidden/>
              </w:rPr>
              <w:instrText xml:space="preserve"> PAGEREF _Toc101479582 \h </w:instrText>
            </w:r>
            <w:r w:rsidR="009A3AAC">
              <w:rPr>
                <w:noProof/>
                <w:webHidden/>
              </w:rPr>
            </w:r>
            <w:r w:rsidR="009A3AAC">
              <w:rPr>
                <w:noProof/>
                <w:webHidden/>
              </w:rPr>
              <w:fldChar w:fldCharType="separate"/>
            </w:r>
            <w:r w:rsidR="009A3AAC">
              <w:rPr>
                <w:noProof/>
                <w:webHidden/>
              </w:rPr>
              <w:t>21</w:t>
            </w:r>
            <w:r w:rsidR="009A3AAC">
              <w:rPr>
                <w:noProof/>
                <w:webHidden/>
              </w:rPr>
              <w:fldChar w:fldCharType="end"/>
            </w:r>
          </w:hyperlink>
        </w:p>
        <w:p w14:paraId="08E1DBB4" w14:textId="57548CBA" w:rsidR="009A3AAC" w:rsidRDefault="00FF472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1479583" w:history="1">
            <w:r w:rsidR="009A3AAC" w:rsidRPr="000858C0">
              <w:rPr>
                <w:rStyle w:val="Hypertextovprepojenie"/>
                <w:noProof/>
              </w:rPr>
              <w:t>5.1</w:t>
            </w:r>
            <w:r w:rsidR="009A3AAC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9A3AAC" w:rsidRPr="000858C0">
              <w:rPr>
                <w:rStyle w:val="Hypertextovprepojenie"/>
                <w:noProof/>
              </w:rPr>
              <w:t>Predikcia z dát vĺn delta a omikron</w:t>
            </w:r>
            <w:r w:rsidR="009A3AAC">
              <w:rPr>
                <w:noProof/>
                <w:webHidden/>
              </w:rPr>
              <w:tab/>
            </w:r>
            <w:r w:rsidR="009A3AAC">
              <w:rPr>
                <w:noProof/>
                <w:webHidden/>
              </w:rPr>
              <w:fldChar w:fldCharType="begin"/>
            </w:r>
            <w:r w:rsidR="009A3AAC">
              <w:rPr>
                <w:noProof/>
                <w:webHidden/>
              </w:rPr>
              <w:instrText xml:space="preserve"> PAGEREF _Toc101479583 \h </w:instrText>
            </w:r>
            <w:r w:rsidR="009A3AAC">
              <w:rPr>
                <w:noProof/>
                <w:webHidden/>
              </w:rPr>
            </w:r>
            <w:r w:rsidR="009A3AAC">
              <w:rPr>
                <w:noProof/>
                <w:webHidden/>
              </w:rPr>
              <w:fldChar w:fldCharType="separate"/>
            </w:r>
            <w:r w:rsidR="009A3AAC">
              <w:rPr>
                <w:noProof/>
                <w:webHidden/>
              </w:rPr>
              <w:t>22</w:t>
            </w:r>
            <w:r w:rsidR="009A3AAC">
              <w:rPr>
                <w:noProof/>
                <w:webHidden/>
              </w:rPr>
              <w:fldChar w:fldCharType="end"/>
            </w:r>
          </w:hyperlink>
        </w:p>
        <w:p w14:paraId="5BB64CB9" w14:textId="0BA367C5" w:rsidR="009A3AAC" w:rsidRDefault="00FF472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1479584" w:history="1">
            <w:r w:rsidR="009A3AAC" w:rsidRPr="000858C0">
              <w:rPr>
                <w:rStyle w:val="Hypertextovprepojenie"/>
                <w:noProof/>
              </w:rPr>
              <w:t>5.2</w:t>
            </w:r>
            <w:r w:rsidR="009A3AAC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9A3AAC" w:rsidRPr="000858C0">
              <w:rPr>
                <w:rStyle w:val="Hypertextovprepojenie"/>
                <w:noProof/>
              </w:rPr>
              <w:t>Predikcie z dát od konca vlny delta s vlnou omikron</w:t>
            </w:r>
            <w:r w:rsidR="009A3AAC">
              <w:rPr>
                <w:noProof/>
                <w:webHidden/>
              </w:rPr>
              <w:tab/>
            </w:r>
            <w:r w:rsidR="009A3AAC">
              <w:rPr>
                <w:noProof/>
                <w:webHidden/>
              </w:rPr>
              <w:fldChar w:fldCharType="begin"/>
            </w:r>
            <w:r w:rsidR="009A3AAC">
              <w:rPr>
                <w:noProof/>
                <w:webHidden/>
              </w:rPr>
              <w:instrText xml:space="preserve"> PAGEREF _Toc101479584 \h </w:instrText>
            </w:r>
            <w:r w:rsidR="009A3AAC">
              <w:rPr>
                <w:noProof/>
                <w:webHidden/>
              </w:rPr>
            </w:r>
            <w:r w:rsidR="009A3AAC">
              <w:rPr>
                <w:noProof/>
                <w:webHidden/>
              </w:rPr>
              <w:fldChar w:fldCharType="separate"/>
            </w:r>
            <w:r w:rsidR="009A3AAC">
              <w:rPr>
                <w:noProof/>
                <w:webHidden/>
              </w:rPr>
              <w:t>24</w:t>
            </w:r>
            <w:r w:rsidR="009A3AAC">
              <w:rPr>
                <w:noProof/>
                <w:webHidden/>
              </w:rPr>
              <w:fldChar w:fldCharType="end"/>
            </w:r>
          </w:hyperlink>
        </w:p>
        <w:p w14:paraId="7BAA4838" w14:textId="0A27135C" w:rsidR="009A3AAC" w:rsidRDefault="00FF472A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1479585" w:history="1">
            <w:r w:rsidR="009A3AAC" w:rsidRPr="000858C0">
              <w:rPr>
                <w:rStyle w:val="Hypertextovprepojenie"/>
                <w:noProof/>
                <w:lang w:eastAsia="sk-SK"/>
              </w:rPr>
              <w:t>Informácie o členoch tímu</w:t>
            </w:r>
            <w:r w:rsidR="009A3AAC">
              <w:rPr>
                <w:noProof/>
                <w:webHidden/>
              </w:rPr>
              <w:tab/>
            </w:r>
            <w:r w:rsidR="009A3AAC">
              <w:rPr>
                <w:noProof/>
                <w:webHidden/>
              </w:rPr>
              <w:fldChar w:fldCharType="begin"/>
            </w:r>
            <w:r w:rsidR="009A3AAC">
              <w:rPr>
                <w:noProof/>
                <w:webHidden/>
              </w:rPr>
              <w:instrText xml:space="preserve"> PAGEREF _Toc101479585 \h </w:instrText>
            </w:r>
            <w:r w:rsidR="009A3AAC">
              <w:rPr>
                <w:noProof/>
                <w:webHidden/>
              </w:rPr>
            </w:r>
            <w:r w:rsidR="009A3AAC">
              <w:rPr>
                <w:noProof/>
                <w:webHidden/>
              </w:rPr>
              <w:fldChar w:fldCharType="separate"/>
            </w:r>
            <w:r w:rsidR="009A3AAC">
              <w:rPr>
                <w:noProof/>
                <w:webHidden/>
              </w:rPr>
              <w:t>27</w:t>
            </w:r>
            <w:r w:rsidR="009A3AAC">
              <w:rPr>
                <w:noProof/>
                <w:webHidden/>
              </w:rPr>
              <w:fldChar w:fldCharType="end"/>
            </w:r>
          </w:hyperlink>
        </w:p>
        <w:p w14:paraId="4EA18594" w14:textId="6E113A9A" w:rsidR="009A3AAC" w:rsidRDefault="00FF472A">
          <w:pPr>
            <w:pStyle w:val="Obsah1"/>
            <w:tabs>
              <w:tab w:val="left" w:pos="3135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1479586" w:history="1">
            <w:r w:rsidR="009A3AAC" w:rsidRPr="000858C0">
              <w:rPr>
                <w:rStyle w:val="Hypertextovprepojenie"/>
                <w:noProof/>
              </w:rPr>
              <w:t>Zoznam použitej literatúry</w:t>
            </w:r>
            <w:r w:rsidR="009A3AAC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="009A3AAC">
              <w:rPr>
                <w:noProof/>
                <w:webHidden/>
              </w:rPr>
              <w:tab/>
            </w:r>
            <w:r w:rsidR="009A3AAC">
              <w:rPr>
                <w:noProof/>
                <w:webHidden/>
              </w:rPr>
              <w:fldChar w:fldCharType="begin"/>
            </w:r>
            <w:r w:rsidR="009A3AAC">
              <w:rPr>
                <w:noProof/>
                <w:webHidden/>
              </w:rPr>
              <w:instrText xml:space="preserve"> PAGEREF _Toc101479586 \h </w:instrText>
            </w:r>
            <w:r w:rsidR="009A3AAC">
              <w:rPr>
                <w:noProof/>
                <w:webHidden/>
              </w:rPr>
            </w:r>
            <w:r w:rsidR="009A3AAC">
              <w:rPr>
                <w:noProof/>
                <w:webHidden/>
              </w:rPr>
              <w:fldChar w:fldCharType="separate"/>
            </w:r>
            <w:r w:rsidR="009A3AAC">
              <w:rPr>
                <w:noProof/>
                <w:webHidden/>
              </w:rPr>
              <w:t>28</w:t>
            </w:r>
            <w:r w:rsidR="009A3AAC">
              <w:rPr>
                <w:noProof/>
                <w:webHidden/>
              </w:rPr>
              <w:fldChar w:fldCharType="end"/>
            </w:r>
          </w:hyperlink>
        </w:p>
        <w:p w14:paraId="58C7F50F" w14:textId="66DAC6F9" w:rsidR="00147150" w:rsidRDefault="008645FA" w:rsidP="00852872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0813B2AB" w14:textId="70791DE1" w:rsidR="00721FB3" w:rsidRPr="00721FB3" w:rsidRDefault="00721FB3" w:rsidP="00852872">
      <w:pPr>
        <w:rPr>
          <w:b/>
          <w:bCs/>
        </w:rPr>
      </w:pPr>
      <w:r>
        <w:rPr>
          <w:b/>
          <w:bCs/>
        </w:rPr>
        <w:br w:type="page"/>
      </w:r>
    </w:p>
    <w:sdt>
      <w:sdtPr>
        <w:id w:val="-1508821853"/>
        <w:lock w:val="sdtContentLocked"/>
        <w:placeholder>
          <w:docPart w:val="E6569E52D2D840C19F39825989A857EC"/>
        </w:placeholder>
      </w:sdtPr>
      <w:sdtEndPr/>
      <w:sdtContent>
        <w:p w14:paraId="218DD964" w14:textId="2BE44C03" w:rsidR="00D004AE" w:rsidRDefault="0012247C" w:rsidP="009F7E48">
          <w:pPr>
            <w:pStyle w:val="Zakladny"/>
          </w:pPr>
          <w:r w:rsidRPr="0012247C">
            <w:rPr>
              <w:rStyle w:val="Nadpis1rovneChar"/>
            </w:rPr>
            <w:t>Zoznam obrázkov</w:t>
          </w:r>
          <w:r w:rsidR="00A31091">
            <w:t xml:space="preserve"> </w:t>
          </w:r>
        </w:p>
      </w:sdtContent>
    </w:sdt>
    <w:p w14:paraId="0D12B31C" w14:textId="77777777" w:rsidR="00533008" w:rsidRDefault="00533008">
      <w:pPr>
        <w:pStyle w:val="Zoznamobrzkov"/>
        <w:tabs>
          <w:tab w:val="right" w:leader="dot" w:pos="8777"/>
        </w:tabs>
        <w:rPr>
          <w:rFonts w:ascii="Times New Roman" w:hAnsi="Times New Roman" w:cs="Times New Roman"/>
          <w:sz w:val="24"/>
          <w:szCs w:val="24"/>
        </w:rPr>
      </w:pPr>
    </w:p>
    <w:p w14:paraId="408F82C3" w14:textId="390750B2" w:rsidR="004A39FA" w:rsidRDefault="009866BF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r w:rsidRPr="00FB6410">
        <w:rPr>
          <w:rFonts w:ascii="Times New Roman" w:hAnsi="Times New Roman" w:cs="Times New Roman"/>
          <w:sz w:val="24"/>
          <w:szCs w:val="24"/>
        </w:rPr>
        <w:fldChar w:fldCharType="begin"/>
      </w:r>
      <w:r w:rsidRPr="00FB6410">
        <w:rPr>
          <w:rFonts w:ascii="Times New Roman" w:hAnsi="Times New Roman" w:cs="Times New Roman"/>
          <w:sz w:val="24"/>
          <w:szCs w:val="24"/>
        </w:rPr>
        <w:instrText xml:space="preserve"> TOC \h \z \c "Obrázok" </w:instrText>
      </w:r>
      <w:r w:rsidRPr="00FB6410">
        <w:rPr>
          <w:rFonts w:ascii="Times New Roman" w:hAnsi="Times New Roman" w:cs="Times New Roman"/>
          <w:sz w:val="24"/>
          <w:szCs w:val="24"/>
        </w:rPr>
        <w:fldChar w:fldCharType="separate"/>
      </w:r>
      <w:hyperlink r:id="rId10" w:anchor="_Toc102557102" w:history="1">
        <w:r w:rsidR="004A39FA" w:rsidRPr="00421221">
          <w:rPr>
            <w:rStyle w:val="Hypertextovprepojenie"/>
            <w:noProof/>
          </w:rPr>
          <w:t>Obrázok 1 Ukážka csv  formátu  datasetu IZA</w:t>
        </w:r>
        <w:r w:rsidR="004A39FA">
          <w:rPr>
            <w:noProof/>
            <w:webHidden/>
          </w:rPr>
          <w:tab/>
        </w:r>
        <w:r w:rsidR="004A39FA">
          <w:rPr>
            <w:noProof/>
            <w:webHidden/>
          </w:rPr>
          <w:fldChar w:fldCharType="begin"/>
        </w:r>
        <w:r w:rsidR="004A39FA">
          <w:rPr>
            <w:noProof/>
            <w:webHidden/>
          </w:rPr>
          <w:instrText xml:space="preserve"> PAGEREF _Toc102557102 \h </w:instrText>
        </w:r>
        <w:r w:rsidR="004A39FA">
          <w:rPr>
            <w:noProof/>
            <w:webHidden/>
          </w:rPr>
        </w:r>
        <w:r w:rsidR="004A39FA">
          <w:rPr>
            <w:noProof/>
            <w:webHidden/>
          </w:rPr>
          <w:fldChar w:fldCharType="separate"/>
        </w:r>
        <w:r w:rsidR="004A39FA">
          <w:rPr>
            <w:noProof/>
            <w:webHidden/>
          </w:rPr>
          <w:t>2</w:t>
        </w:r>
        <w:r w:rsidR="004A39FA">
          <w:rPr>
            <w:noProof/>
            <w:webHidden/>
          </w:rPr>
          <w:fldChar w:fldCharType="end"/>
        </w:r>
      </w:hyperlink>
    </w:p>
    <w:p w14:paraId="5C985718" w14:textId="61BC0D09" w:rsidR="004A39FA" w:rsidRDefault="004A39FA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1" w:anchor="_Toc102557103" w:history="1">
        <w:r w:rsidRPr="00421221">
          <w:rPr>
            <w:rStyle w:val="Hypertextovprepojenie"/>
            <w:noProof/>
          </w:rPr>
          <w:t xml:space="preserve">Obrázok 2 Služba Azure  Machine Learning </w:t>
        </w:r>
        <w:r w:rsidRPr="00421221">
          <w:rPr>
            <w:rStyle w:val="Hypertextovprepojenie"/>
            <w:noProof/>
            <w:lang w:val="en-US"/>
          </w:rPr>
          <w:t>(Moreno,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_Toc102557103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B520EE8" w14:textId="7122C3BA" w:rsidR="004A39FA" w:rsidRDefault="004A39FA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2" w:anchor="_Toc102557104" w:history="1">
        <w:r w:rsidRPr="00421221">
          <w:rPr>
            <w:rStyle w:val="Hypertextovprepojenie"/>
            <w:noProof/>
          </w:rPr>
          <w:t xml:space="preserve">Obrázok 3 Životný cyklus projektu </w:t>
        </w:r>
        <w:r w:rsidRPr="00421221">
          <w:rPr>
            <w:rStyle w:val="Hypertextovprepojenie"/>
            <w:noProof/>
            <w:lang w:val="en-US"/>
          </w:rPr>
          <w:t>(Microsoft, 2021)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_Toc102557104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612B64A" w14:textId="4AD30240" w:rsidR="004A39FA" w:rsidRDefault="004A39FA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3" w:anchor="_Toc102557105" w:history="1">
        <w:r w:rsidRPr="00421221">
          <w:rPr>
            <w:rStyle w:val="Hypertextovprepojenie"/>
            <w:noProof/>
          </w:rPr>
          <w:t>Obrázok 4 Vytvorenie modelov ARIMAX a SARIMAX (Date)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_Toc102557105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6E8372F" w14:textId="3BC63A9E" w:rsidR="004A39FA" w:rsidRDefault="004A39FA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4" w:anchor="_Toc102557106" w:history="1">
        <w:r w:rsidRPr="00421221">
          <w:rPr>
            <w:rStyle w:val="Hypertextovprepojenie"/>
            <w:noProof/>
          </w:rPr>
          <w:t xml:space="preserve">Obrázok 5 Použitie modelu Decision Tree pri klasifikácií do viacerých tried na vybranej množine dát. Prevzatý obrázok </w:t>
        </w:r>
        <w:r w:rsidRPr="00421221">
          <w:rPr>
            <w:rStyle w:val="Hypertextovprepojenie"/>
            <w:noProof/>
            <w:lang w:val="en-US"/>
          </w:rPr>
          <w:t>(scikit-learn,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_Toc102557106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599DB1E" w14:textId="24C15E78" w:rsidR="004A39FA" w:rsidRDefault="004A39FA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5" w:anchor="_Toc102557107" w:history="1">
        <w:r w:rsidRPr="00421221">
          <w:rPr>
            <w:rStyle w:val="Hypertextovprepojenie"/>
            <w:noProof/>
          </w:rPr>
          <w:t>Obrázok 6 Model Random Forest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_Toc102557107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A77EDF6" w14:textId="4C535802" w:rsidR="004A39FA" w:rsidRDefault="004A39FA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6" w:anchor="_Toc102557108" w:history="1">
        <w:r w:rsidRPr="00421221">
          <w:rPr>
            <w:rStyle w:val="Hypertextovprepojenie"/>
            <w:noProof/>
          </w:rPr>
          <w:t>Obrázok 7: Jednoduchá ukážka princípu gradient boosting metódy s využitím rozhodovacích stromov. V každej interacii sa do súboru pripočítava slabý klasifikátor, ktorý dokáže problém riešiť pre obmedzenú podmnožinu vstupov. Kombináciou týchto slabých klasifikátorov dokážeme problém riešiť s vysokou spoľahlivosťou pre ľubovoľný validný vstup. Prevzatý obrázok (Río, 2018).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_Toc102557108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5F0A499" w14:textId="5FCF3864" w:rsidR="004A39FA" w:rsidRDefault="004A39FA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7" w:anchor="_Toc102557109" w:history="1">
        <w:r w:rsidRPr="00421221">
          <w:rPr>
            <w:rStyle w:val="Hypertextovprepojenie"/>
            <w:noProof/>
          </w:rPr>
          <w:t>Obrázok 8 Voting Ensemble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_Toc102557109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BE75E31" w14:textId="0A0BE01D" w:rsidR="004A39FA" w:rsidRDefault="004A39FA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8" w:anchor="_Toc102557110" w:history="1">
        <w:r w:rsidRPr="00421221">
          <w:rPr>
            <w:rStyle w:val="Hypertextovprepojenie"/>
            <w:noProof/>
          </w:rPr>
          <w:t>Obrázok 9: Grafické znázornenie – SVM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_Toc102557110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6156B20" w14:textId="2635DFC2" w:rsidR="004A39FA" w:rsidRDefault="004A39FA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9" w:anchor="_Toc102557111" w:history="1">
        <w:r w:rsidRPr="00421221">
          <w:rPr>
            <w:rStyle w:val="Hypertextovprepojenie"/>
            <w:noProof/>
          </w:rPr>
          <w:t>Obrázok 10: Grafické znázornenie hlbokého - Metric learning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_Toc102557111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EBB5EB4" w14:textId="07EA9255" w:rsidR="004A39FA" w:rsidRDefault="004A39FA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0" w:anchor="_Toc102557112" w:history="1">
        <w:r w:rsidRPr="00421221">
          <w:rPr>
            <w:rStyle w:val="Hypertextovprepojenie"/>
            <w:noProof/>
          </w:rPr>
          <w:t>Obrázok 11: Grafické znázornenie ukážky - Portgolio optimalization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_Toc102557112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52CDC16" w14:textId="273EFBDF" w:rsidR="004A39FA" w:rsidRDefault="004A39FA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102557113" w:history="1">
        <w:r w:rsidRPr="00421221">
          <w:rPr>
            <w:rStyle w:val="Hypertextovprepojenie"/>
            <w:noProof/>
          </w:rPr>
          <w:t>Obrázok 12: Graf časového vývoja počtu pozitívnych PCR testov (modrým) so 14-dňovou predikciou (červeným).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_Toc102557113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503F069" w14:textId="254D19BE" w:rsidR="004A39FA" w:rsidRDefault="004A39FA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1" w:anchor="_Toc102557114" w:history="1">
        <w:r w:rsidRPr="00421221">
          <w:rPr>
            <w:rStyle w:val="Hypertextovprepojenie"/>
            <w:noProof/>
          </w:rPr>
          <w:t>Obrázok 13 Graf predikcie Ag z PCR, PCR%, Ag, Ag%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_Toc102557114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32AE3BB" w14:textId="15C22891" w:rsidR="004A39FA" w:rsidRDefault="004A39FA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2" w:anchor="_Toc102557115" w:history="1">
        <w:r w:rsidRPr="00421221">
          <w:rPr>
            <w:rStyle w:val="Hypertextovprepojenie"/>
            <w:noProof/>
          </w:rPr>
          <w:t>Obrázok 14 Graf predikcie úmrtí z PCR, PCR%, Ag, Ag%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_Toc102557115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F6F52E1" w14:textId="2F0462F9" w:rsidR="004A39FA" w:rsidRDefault="004A39FA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3" w:anchor="_Toc102557116" w:history="1">
        <w:r w:rsidRPr="00421221">
          <w:rPr>
            <w:rStyle w:val="Hypertextovprepojenie"/>
            <w:noProof/>
          </w:rPr>
          <w:t>Obrázok 15 Graf predikcie úmrtí z úmrt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_Toc102557116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CCB4254" w14:textId="4A0B2B7D" w:rsidR="004A39FA" w:rsidRDefault="004A39FA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4" w:anchor="_Toc102557117" w:history="1">
        <w:r w:rsidRPr="00421221">
          <w:rPr>
            <w:rStyle w:val="Hypertextovprepojenie"/>
            <w:noProof/>
          </w:rPr>
          <w:t>Obrázok 16 Graf predikcie kompletne zaočkovaných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_Toc102557117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CBC5A05" w14:textId="64BB59F7" w:rsidR="004A39FA" w:rsidRDefault="004A39FA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102557118" w:history="1">
        <w:r w:rsidRPr="00421221">
          <w:rPr>
            <w:rStyle w:val="Hypertextovprepojenie"/>
            <w:noProof/>
          </w:rPr>
          <w:t>Obrázok 17 Graf celkových hospitalizácií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_Toc102557118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0D652EC" w14:textId="68209997" w:rsidR="004A39FA" w:rsidRDefault="004A39FA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5" w:anchor="_Toc102557119" w:history="1">
        <w:r w:rsidRPr="00421221">
          <w:rPr>
            <w:rStyle w:val="Hypertextovprepojenie"/>
            <w:noProof/>
          </w:rPr>
          <w:t>Obrázok 18 Graf časového vývoja UPV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_Toc102557119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9381128" w14:textId="7DCD78F4" w:rsidR="004A39FA" w:rsidRDefault="004A39FA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102557120" w:history="1">
        <w:r w:rsidRPr="00421221">
          <w:rPr>
            <w:rStyle w:val="Hypertextovprepojenie"/>
            <w:noProof/>
          </w:rPr>
          <w:t>Obrázok 19 Predikcia hospitalizácií z (PCR, PCR%, Ag, Ag%) – Červená krivka predstavuje predikované dáta a modrá krivka predstavuje reálne dáta, po aplikovaní 7-dňového kĺzavého priemeru (obdobne je to aj v ďalších grafoch).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_Toc102557120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6F71B2C" w14:textId="5CDEFA9A" w:rsidR="004A39FA" w:rsidRDefault="004A39FA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102557121" w:history="1">
        <w:r w:rsidRPr="00421221">
          <w:rPr>
            <w:rStyle w:val="Hypertextovprepojenie"/>
            <w:noProof/>
          </w:rPr>
          <w:t>Obrázok 20 Predikcia hospitalizácií z (PCR%, Ag%)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_Toc102557121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0DA59B4" w14:textId="12C42726" w:rsidR="004A39FA" w:rsidRDefault="004A39FA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102557122" w:history="1">
        <w:r w:rsidRPr="00421221">
          <w:rPr>
            <w:rStyle w:val="Hypertextovprepojenie"/>
            <w:noProof/>
          </w:rPr>
          <w:t>Obrázok 21 Predikcia hospitalizácií z (PCR, Ag)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_Toc102557122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3B00576" w14:textId="6DEF2DE5" w:rsidR="004A39FA" w:rsidRDefault="004A39FA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102557123" w:history="1">
        <w:r w:rsidRPr="00421221">
          <w:rPr>
            <w:rStyle w:val="Hypertextovprepojenie"/>
            <w:noProof/>
          </w:rPr>
          <w:t>Obrázok 22 Predikcia hospitalizácií z (kumulatívny testy, kumulatívny testy %)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_Toc102557123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2CE6D1E" w14:textId="3E1D0073" w:rsidR="004A39FA" w:rsidRDefault="004A39FA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102557124" w:history="1">
        <w:r w:rsidRPr="00421221">
          <w:rPr>
            <w:rStyle w:val="Hypertextovprepojenie"/>
            <w:noProof/>
          </w:rPr>
          <w:t>Obrázok 23 Graf predikcie hospitalizácii z parametrov Ag, Ag%, PCR, PCR%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_Toc102557124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43CD064" w14:textId="5588E3AC" w:rsidR="004A39FA" w:rsidRDefault="004A39FA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102557125" w:history="1">
        <w:r w:rsidRPr="00421221">
          <w:rPr>
            <w:rStyle w:val="Hypertextovprepojenie"/>
            <w:noProof/>
          </w:rPr>
          <w:t>Obrázok 24 Graf predikcie hospitalizácii z parametrov Ag%, PCR%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_Toc102557125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C138AE3" w14:textId="735AAAB6" w:rsidR="004A39FA" w:rsidRDefault="004A39FA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102557126" w:history="1">
        <w:r w:rsidRPr="00421221">
          <w:rPr>
            <w:rStyle w:val="Hypertextovprepojenie"/>
            <w:noProof/>
          </w:rPr>
          <w:t>Obrázok 25 Graf predikcie hospitalizácií z parametrov Ag, PCR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_Toc102557126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4C3D1EC" w14:textId="73D922FF" w:rsidR="004A39FA" w:rsidRDefault="004A39FA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102557127" w:history="1">
        <w:r w:rsidRPr="00421221">
          <w:rPr>
            <w:rStyle w:val="Hypertextovprepojenie"/>
            <w:noProof/>
          </w:rPr>
          <w:t>Obrázok 26 Graf predikcie hospitalizácií z parametrov kumulatívne testy, kumulatívne testy%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_Toc102557127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759320F" w14:textId="43059FF3" w:rsidR="004A39FA" w:rsidRDefault="004A39FA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102557128" w:history="1">
        <w:r w:rsidRPr="00421221">
          <w:rPr>
            <w:rStyle w:val="Hypertextovprepojenie"/>
            <w:noProof/>
          </w:rPr>
          <w:t>Obrázok 27 Porovnanie najlepších výsledkov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_Toc102557128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0E73B7B" w14:textId="43E255CC" w:rsidR="009924D5" w:rsidRPr="009924D5" w:rsidRDefault="009866BF" w:rsidP="009924D5">
      <w:pPr>
        <w:pStyle w:val="Nadpisneslovan"/>
      </w:pPr>
      <w:r w:rsidRPr="00FB6410">
        <w:lastRenderedPageBreak/>
        <w:fldChar w:fldCharType="end"/>
      </w:r>
      <w:bookmarkStart w:id="0" w:name="_Toc101479554"/>
      <w:bookmarkStart w:id="1" w:name="_Toc97398616"/>
      <w:r w:rsidR="009924D5">
        <w:t>Zoznam rovníc</w:t>
      </w:r>
      <w:bookmarkEnd w:id="0"/>
    </w:p>
    <w:p w14:paraId="0ED1C51C" w14:textId="73FB949E" w:rsidR="009A3AAC" w:rsidRDefault="005C3F7A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r>
        <w:rPr>
          <w:rFonts w:ascii="Times New Roman" w:hAnsi="Times New Roman" w:cs="Times New Roman"/>
          <w:sz w:val="24"/>
          <w:szCs w:val="32"/>
        </w:rPr>
        <w:fldChar w:fldCharType="begin"/>
      </w:r>
      <w:r>
        <w:rPr>
          <w:rFonts w:ascii="Times New Roman" w:hAnsi="Times New Roman" w:cs="Times New Roman"/>
          <w:sz w:val="24"/>
          <w:szCs w:val="32"/>
        </w:rPr>
        <w:instrText xml:space="preserve"> TOC \h \z \c "Rovnica" </w:instrText>
      </w:r>
      <w:r>
        <w:rPr>
          <w:rFonts w:ascii="Times New Roman" w:hAnsi="Times New Roman" w:cs="Times New Roman"/>
          <w:sz w:val="24"/>
          <w:szCs w:val="32"/>
        </w:rPr>
        <w:fldChar w:fldCharType="separate"/>
      </w:r>
      <w:hyperlink r:id="rId26" w:anchor="_Toc101479513" w:history="1">
        <w:r w:rsidR="009A3AAC" w:rsidRPr="00193572">
          <w:rPr>
            <w:rStyle w:val="Hypertextovprepojenie"/>
            <w:noProof/>
          </w:rPr>
          <w:t>Rovnica 1: Rovnica Seasonal Naive</w:t>
        </w:r>
        <w:r w:rsidR="009A3AAC">
          <w:rPr>
            <w:noProof/>
            <w:webHidden/>
          </w:rPr>
          <w:tab/>
        </w:r>
        <w:r w:rsidR="009A3AAC">
          <w:rPr>
            <w:noProof/>
            <w:webHidden/>
          </w:rPr>
          <w:fldChar w:fldCharType="begin"/>
        </w:r>
        <w:r w:rsidR="009A3AAC">
          <w:rPr>
            <w:noProof/>
            <w:webHidden/>
          </w:rPr>
          <w:instrText xml:space="preserve"> PAGEREF _Toc101479513 \h </w:instrText>
        </w:r>
        <w:r w:rsidR="009A3AAC">
          <w:rPr>
            <w:noProof/>
            <w:webHidden/>
          </w:rPr>
        </w:r>
        <w:r w:rsidR="009A3AAC">
          <w:rPr>
            <w:noProof/>
            <w:webHidden/>
          </w:rPr>
          <w:fldChar w:fldCharType="separate"/>
        </w:r>
        <w:r w:rsidR="009A3AAC">
          <w:rPr>
            <w:noProof/>
            <w:webHidden/>
          </w:rPr>
          <w:t>6</w:t>
        </w:r>
        <w:r w:rsidR="009A3AAC">
          <w:rPr>
            <w:noProof/>
            <w:webHidden/>
          </w:rPr>
          <w:fldChar w:fldCharType="end"/>
        </w:r>
      </w:hyperlink>
    </w:p>
    <w:p w14:paraId="20838004" w14:textId="4DA6A920" w:rsidR="009A3AAC" w:rsidRDefault="00FF472A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7" w:anchor="_Toc101479514" w:history="1">
        <w:r w:rsidR="009A3AAC" w:rsidRPr="00193572">
          <w:rPr>
            <w:rStyle w:val="Hypertextovprepojenie"/>
            <w:noProof/>
          </w:rPr>
          <w:t xml:space="preserve">Rovnica 2 Model ARIMA </w:t>
        </w:r>
        <w:r w:rsidR="009A3AAC" w:rsidRPr="00193572">
          <w:rPr>
            <w:rStyle w:val="Hypertextovprepojenie"/>
            <w:noProof/>
            <w:lang w:val="en-US"/>
          </w:rPr>
          <w:t>(PyFlux, 2016)</w:t>
        </w:r>
        <w:r w:rsidR="009A3AAC">
          <w:rPr>
            <w:noProof/>
            <w:webHidden/>
          </w:rPr>
          <w:tab/>
        </w:r>
        <w:r w:rsidR="009A3AAC">
          <w:rPr>
            <w:noProof/>
            <w:webHidden/>
          </w:rPr>
          <w:fldChar w:fldCharType="begin"/>
        </w:r>
        <w:r w:rsidR="009A3AAC">
          <w:rPr>
            <w:noProof/>
            <w:webHidden/>
          </w:rPr>
          <w:instrText xml:space="preserve"> PAGEREF _Toc101479514 \h </w:instrText>
        </w:r>
        <w:r w:rsidR="009A3AAC">
          <w:rPr>
            <w:noProof/>
            <w:webHidden/>
          </w:rPr>
        </w:r>
        <w:r w:rsidR="009A3AAC">
          <w:rPr>
            <w:noProof/>
            <w:webHidden/>
          </w:rPr>
          <w:fldChar w:fldCharType="separate"/>
        </w:r>
        <w:r w:rsidR="009A3AAC">
          <w:rPr>
            <w:noProof/>
            <w:webHidden/>
          </w:rPr>
          <w:t>7</w:t>
        </w:r>
        <w:r w:rsidR="009A3AAC">
          <w:rPr>
            <w:noProof/>
            <w:webHidden/>
          </w:rPr>
          <w:fldChar w:fldCharType="end"/>
        </w:r>
      </w:hyperlink>
    </w:p>
    <w:p w14:paraId="6FD2DFCF" w14:textId="6350AEA2" w:rsidR="009A3AAC" w:rsidRDefault="00FF472A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8" w:anchor="_Toc101479515" w:history="1">
        <w:r w:rsidR="009A3AAC" w:rsidRPr="00193572">
          <w:rPr>
            <w:rStyle w:val="Hypertextovprepojenie"/>
            <w:noProof/>
          </w:rPr>
          <w:t xml:space="preserve">Rovnica 3 Model ARIMAX </w:t>
        </w:r>
        <w:r w:rsidR="009A3AAC" w:rsidRPr="00193572">
          <w:rPr>
            <w:rStyle w:val="Hypertextovprepojenie"/>
            <w:noProof/>
            <w:lang w:val="en-US"/>
          </w:rPr>
          <w:t>(PyFlux, 2016)</w:t>
        </w:r>
        <w:r w:rsidR="009A3AAC">
          <w:rPr>
            <w:noProof/>
            <w:webHidden/>
          </w:rPr>
          <w:tab/>
        </w:r>
        <w:r w:rsidR="009A3AAC">
          <w:rPr>
            <w:noProof/>
            <w:webHidden/>
          </w:rPr>
          <w:fldChar w:fldCharType="begin"/>
        </w:r>
        <w:r w:rsidR="009A3AAC">
          <w:rPr>
            <w:noProof/>
            <w:webHidden/>
          </w:rPr>
          <w:instrText xml:space="preserve"> PAGEREF _Toc101479515 \h </w:instrText>
        </w:r>
        <w:r w:rsidR="009A3AAC">
          <w:rPr>
            <w:noProof/>
            <w:webHidden/>
          </w:rPr>
        </w:r>
        <w:r w:rsidR="009A3AAC">
          <w:rPr>
            <w:noProof/>
            <w:webHidden/>
          </w:rPr>
          <w:fldChar w:fldCharType="separate"/>
        </w:r>
        <w:r w:rsidR="009A3AAC">
          <w:rPr>
            <w:noProof/>
            <w:webHidden/>
          </w:rPr>
          <w:t>7</w:t>
        </w:r>
        <w:r w:rsidR="009A3AAC">
          <w:rPr>
            <w:noProof/>
            <w:webHidden/>
          </w:rPr>
          <w:fldChar w:fldCharType="end"/>
        </w:r>
      </w:hyperlink>
    </w:p>
    <w:p w14:paraId="07E0F78C" w14:textId="20F74DEE" w:rsidR="009A3AAC" w:rsidRDefault="00FF472A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101479516" w:history="1">
        <w:r w:rsidR="009A3AAC" w:rsidRPr="00193572">
          <w:rPr>
            <w:rStyle w:val="Hypertextovprepojenie"/>
            <w:noProof/>
          </w:rPr>
          <w:t>Rovnica 4 Výpočet kumulatívnych testov</w:t>
        </w:r>
        <w:r w:rsidR="009A3AAC">
          <w:rPr>
            <w:noProof/>
            <w:webHidden/>
          </w:rPr>
          <w:tab/>
        </w:r>
        <w:r w:rsidR="009A3AAC">
          <w:rPr>
            <w:noProof/>
            <w:webHidden/>
          </w:rPr>
          <w:fldChar w:fldCharType="begin"/>
        </w:r>
        <w:r w:rsidR="009A3AAC">
          <w:rPr>
            <w:noProof/>
            <w:webHidden/>
          </w:rPr>
          <w:instrText xml:space="preserve"> PAGEREF _Toc101479516 \h </w:instrText>
        </w:r>
        <w:r w:rsidR="009A3AAC">
          <w:rPr>
            <w:noProof/>
            <w:webHidden/>
          </w:rPr>
        </w:r>
        <w:r w:rsidR="009A3AAC">
          <w:rPr>
            <w:noProof/>
            <w:webHidden/>
          </w:rPr>
          <w:fldChar w:fldCharType="separate"/>
        </w:r>
        <w:r w:rsidR="009A3AAC">
          <w:rPr>
            <w:noProof/>
            <w:webHidden/>
          </w:rPr>
          <w:t>21</w:t>
        </w:r>
        <w:r w:rsidR="009A3AAC">
          <w:rPr>
            <w:noProof/>
            <w:webHidden/>
          </w:rPr>
          <w:fldChar w:fldCharType="end"/>
        </w:r>
      </w:hyperlink>
    </w:p>
    <w:p w14:paraId="5C856656" w14:textId="36E7FEC2" w:rsidR="009A3AAC" w:rsidRDefault="00FF472A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101479517" w:history="1">
        <w:r w:rsidR="009A3AAC" w:rsidRPr="00193572">
          <w:rPr>
            <w:rStyle w:val="Hypertextovprepojenie"/>
            <w:noProof/>
          </w:rPr>
          <w:t>Rovnica 5 Výpočet celkového počtu testovaných pre využitie vo výpočte percenta pozitívnych kumulatívnych testov</w:t>
        </w:r>
        <w:r w:rsidR="009A3AAC">
          <w:rPr>
            <w:noProof/>
            <w:webHidden/>
          </w:rPr>
          <w:tab/>
        </w:r>
        <w:r w:rsidR="009A3AAC">
          <w:rPr>
            <w:noProof/>
            <w:webHidden/>
          </w:rPr>
          <w:fldChar w:fldCharType="begin"/>
        </w:r>
        <w:r w:rsidR="009A3AAC">
          <w:rPr>
            <w:noProof/>
            <w:webHidden/>
          </w:rPr>
          <w:instrText xml:space="preserve"> PAGEREF _Toc101479517 \h </w:instrText>
        </w:r>
        <w:r w:rsidR="009A3AAC">
          <w:rPr>
            <w:noProof/>
            <w:webHidden/>
          </w:rPr>
        </w:r>
        <w:r w:rsidR="009A3AAC">
          <w:rPr>
            <w:noProof/>
            <w:webHidden/>
          </w:rPr>
          <w:fldChar w:fldCharType="separate"/>
        </w:r>
        <w:r w:rsidR="009A3AAC">
          <w:rPr>
            <w:noProof/>
            <w:webHidden/>
          </w:rPr>
          <w:t>21</w:t>
        </w:r>
        <w:r w:rsidR="009A3AAC">
          <w:rPr>
            <w:noProof/>
            <w:webHidden/>
          </w:rPr>
          <w:fldChar w:fldCharType="end"/>
        </w:r>
      </w:hyperlink>
    </w:p>
    <w:p w14:paraId="04B3DF17" w14:textId="70863F46" w:rsidR="009A3AAC" w:rsidRDefault="00FF472A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101479518" w:history="1">
        <w:r w:rsidR="009A3AAC" w:rsidRPr="00193572">
          <w:rPr>
            <w:rStyle w:val="Hypertextovprepojenie"/>
            <w:noProof/>
          </w:rPr>
          <w:t>Rovnica 6 Výpočet percenta pozitívnych kumulatívnych testov</w:t>
        </w:r>
        <w:r w:rsidR="009A3AAC">
          <w:rPr>
            <w:noProof/>
            <w:webHidden/>
          </w:rPr>
          <w:tab/>
        </w:r>
        <w:r w:rsidR="009A3AAC">
          <w:rPr>
            <w:noProof/>
            <w:webHidden/>
          </w:rPr>
          <w:fldChar w:fldCharType="begin"/>
        </w:r>
        <w:r w:rsidR="009A3AAC">
          <w:rPr>
            <w:noProof/>
            <w:webHidden/>
          </w:rPr>
          <w:instrText xml:space="preserve"> PAGEREF _Toc101479518 \h </w:instrText>
        </w:r>
        <w:r w:rsidR="009A3AAC">
          <w:rPr>
            <w:noProof/>
            <w:webHidden/>
          </w:rPr>
        </w:r>
        <w:r w:rsidR="009A3AAC">
          <w:rPr>
            <w:noProof/>
            <w:webHidden/>
          </w:rPr>
          <w:fldChar w:fldCharType="separate"/>
        </w:r>
        <w:r w:rsidR="009A3AAC">
          <w:rPr>
            <w:noProof/>
            <w:webHidden/>
          </w:rPr>
          <w:t>21</w:t>
        </w:r>
        <w:r w:rsidR="009A3AAC">
          <w:rPr>
            <w:noProof/>
            <w:webHidden/>
          </w:rPr>
          <w:fldChar w:fldCharType="end"/>
        </w:r>
      </w:hyperlink>
    </w:p>
    <w:p w14:paraId="69998A5B" w14:textId="038233C6" w:rsidR="009924D5" w:rsidRDefault="005C3F7A" w:rsidP="00532982">
      <w:pPr>
        <w:tabs>
          <w:tab w:val="left" w:pos="1166"/>
        </w:tabs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fldChar w:fldCharType="end"/>
      </w:r>
    </w:p>
    <w:p w14:paraId="7485E178" w14:textId="289FFB85" w:rsidR="00B201D8" w:rsidRDefault="00B201D8" w:rsidP="00B201D8">
      <w:pPr>
        <w:pStyle w:val="Nadpisneslovan"/>
      </w:pPr>
      <w:bookmarkStart w:id="2" w:name="_Toc101479555"/>
      <w:r>
        <w:lastRenderedPageBreak/>
        <w:t>Zoznam tabuliek</w:t>
      </w:r>
      <w:bookmarkEnd w:id="2"/>
    </w:p>
    <w:p w14:paraId="39E3BDCD" w14:textId="3079D4E3" w:rsidR="009A3AAC" w:rsidRDefault="00721FB3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r>
        <w:fldChar w:fldCharType="begin"/>
      </w:r>
      <w:r>
        <w:instrText xml:space="preserve"> TOC \h \z \c "Tabuľka" </w:instrText>
      </w:r>
      <w:r>
        <w:fldChar w:fldCharType="separate"/>
      </w:r>
      <w:hyperlink w:anchor="_Toc101479522" w:history="1">
        <w:r w:rsidR="009A3AAC" w:rsidRPr="00191E0C">
          <w:rPr>
            <w:rStyle w:val="Hypertextovprepojenie"/>
            <w:noProof/>
          </w:rPr>
          <w:t>Tabuľka 1 Dosiahnuté výsledky predikcií</w:t>
        </w:r>
        <w:r w:rsidR="009A3AAC">
          <w:rPr>
            <w:noProof/>
            <w:webHidden/>
          </w:rPr>
          <w:tab/>
        </w:r>
        <w:r w:rsidR="009A3AAC">
          <w:rPr>
            <w:noProof/>
            <w:webHidden/>
          </w:rPr>
          <w:fldChar w:fldCharType="begin"/>
        </w:r>
        <w:r w:rsidR="009A3AAC">
          <w:rPr>
            <w:noProof/>
            <w:webHidden/>
          </w:rPr>
          <w:instrText xml:space="preserve"> PAGEREF _Toc101479522 \h </w:instrText>
        </w:r>
        <w:r w:rsidR="009A3AAC">
          <w:rPr>
            <w:noProof/>
            <w:webHidden/>
          </w:rPr>
        </w:r>
        <w:r w:rsidR="009A3AAC">
          <w:rPr>
            <w:noProof/>
            <w:webHidden/>
          </w:rPr>
          <w:fldChar w:fldCharType="separate"/>
        </w:r>
        <w:r w:rsidR="009A3AAC">
          <w:rPr>
            <w:noProof/>
            <w:webHidden/>
          </w:rPr>
          <w:t>20</w:t>
        </w:r>
        <w:r w:rsidR="009A3AAC">
          <w:rPr>
            <w:noProof/>
            <w:webHidden/>
          </w:rPr>
          <w:fldChar w:fldCharType="end"/>
        </w:r>
      </w:hyperlink>
    </w:p>
    <w:p w14:paraId="70F54653" w14:textId="57EE7164" w:rsidR="009A3AAC" w:rsidRDefault="00FF472A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101479523" w:history="1">
        <w:r w:rsidR="009A3AAC" w:rsidRPr="00191E0C">
          <w:rPr>
            <w:rStyle w:val="Hypertextovprepojenie"/>
            <w:noProof/>
          </w:rPr>
          <w:t>Tabuľka 2 Vyhodnotenie predikcií z dát vĺn delta a omikron</w:t>
        </w:r>
        <w:r w:rsidR="009A3AAC">
          <w:rPr>
            <w:noProof/>
            <w:webHidden/>
          </w:rPr>
          <w:tab/>
        </w:r>
        <w:r w:rsidR="009A3AAC">
          <w:rPr>
            <w:noProof/>
            <w:webHidden/>
          </w:rPr>
          <w:fldChar w:fldCharType="begin"/>
        </w:r>
        <w:r w:rsidR="009A3AAC">
          <w:rPr>
            <w:noProof/>
            <w:webHidden/>
          </w:rPr>
          <w:instrText xml:space="preserve"> PAGEREF _Toc101479523 \h </w:instrText>
        </w:r>
        <w:r w:rsidR="009A3AAC">
          <w:rPr>
            <w:noProof/>
            <w:webHidden/>
          </w:rPr>
        </w:r>
        <w:r w:rsidR="009A3AAC">
          <w:rPr>
            <w:noProof/>
            <w:webHidden/>
          </w:rPr>
          <w:fldChar w:fldCharType="separate"/>
        </w:r>
        <w:r w:rsidR="009A3AAC">
          <w:rPr>
            <w:noProof/>
            <w:webHidden/>
          </w:rPr>
          <w:t>23</w:t>
        </w:r>
        <w:r w:rsidR="009A3AAC">
          <w:rPr>
            <w:noProof/>
            <w:webHidden/>
          </w:rPr>
          <w:fldChar w:fldCharType="end"/>
        </w:r>
      </w:hyperlink>
    </w:p>
    <w:p w14:paraId="0C97CABA" w14:textId="75F926B7" w:rsidR="009A3AAC" w:rsidRDefault="00FF472A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101479524" w:history="1">
        <w:r w:rsidR="009A3AAC" w:rsidRPr="00191E0C">
          <w:rPr>
            <w:rStyle w:val="Hypertextovprepojenie"/>
            <w:noProof/>
          </w:rPr>
          <w:t>Tabuľka 3 Vyhodnotenie predikcií z dát od konca vlny delta</w:t>
        </w:r>
        <w:r w:rsidR="009A3AAC">
          <w:rPr>
            <w:noProof/>
            <w:webHidden/>
          </w:rPr>
          <w:tab/>
        </w:r>
        <w:r w:rsidR="009A3AAC">
          <w:rPr>
            <w:noProof/>
            <w:webHidden/>
          </w:rPr>
          <w:fldChar w:fldCharType="begin"/>
        </w:r>
        <w:r w:rsidR="009A3AAC">
          <w:rPr>
            <w:noProof/>
            <w:webHidden/>
          </w:rPr>
          <w:instrText xml:space="preserve"> PAGEREF _Toc101479524 \h </w:instrText>
        </w:r>
        <w:r w:rsidR="009A3AAC">
          <w:rPr>
            <w:noProof/>
            <w:webHidden/>
          </w:rPr>
        </w:r>
        <w:r w:rsidR="009A3AAC">
          <w:rPr>
            <w:noProof/>
            <w:webHidden/>
          </w:rPr>
          <w:fldChar w:fldCharType="separate"/>
        </w:r>
        <w:r w:rsidR="009A3AAC">
          <w:rPr>
            <w:noProof/>
            <w:webHidden/>
          </w:rPr>
          <w:t>26</w:t>
        </w:r>
        <w:r w:rsidR="009A3AAC">
          <w:rPr>
            <w:noProof/>
            <w:webHidden/>
          </w:rPr>
          <w:fldChar w:fldCharType="end"/>
        </w:r>
      </w:hyperlink>
    </w:p>
    <w:p w14:paraId="696E28E5" w14:textId="3648FCB1" w:rsidR="00721FB3" w:rsidRPr="00721FB3" w:rsidRDefault="00721FB3" w:rsidP="00721FB3">
      <w:pPr>
        <w:pStyle w:val="Zakladny"/>
      </w:pPr>
      <w:r>
        <w:fldChar w:fldCharType="end"/>
      </w:r>
    </w:p>
    <w:p w14:paraId="702200E6" w14:textId="1A2D5EC0" w:rsidR="00532982" w:rsidRPr="00532982" w:rsidRDefault="00532982" w:rsidP="00532982">
      <w:pPr>
        <w:tabs>
          <w:tab w:val="left" w:pos="1166"/>
        </w:tabs>
        <w:sectPr w:rsidR="00532982" w:rsidRPr="00532982" w:rsidSect="00D004AE">
          <w:footerReference w:type="default" r:id="rId29"/>
          <w:pgSz w:w="11906" w:h="16838" w:code="9"/>
          <w:pgMar w:top="1701" w:right="1418" w:bottom="1701" w:left="1701" w:header="709" w:footer="709" w:gutter="0"/>
          <w:cols w:space="708"/>
          <w:docGrid w:linePitch="360"/>
        </w:sectPr>
      </w:pPr>
      <w:r>
        <w:tab/>
      </w:r>
    </w:p>
    <w:sdt>
      <w:sdtPr>
        <w:id w:val="1309202895"/>
        <w:lock w:val="sdtContentLocked"/>
        <w:placeholder>
          <w:docPart w:val="E6569E52D2D840C19F39825989A857EC"/>
        </w:placeholder>
      </w:sdtPr>
      <w:sdtEndPr/>
      <w:sdtContent>
        <w:p w14:paraId="63895A9C" w14:textId="77777777" w:rsidR="0012247C" w:rsidRDefault="00713E60" w:rsidP="0012247C">
          <w:r w:rsidRPr="00713E60">
            <w:rPr>
              <w:rStyle w:val="Nadpis1rovneChar"/>
            </w:rPr>
            <w:t>Zoznam skratiek a</w:t>
          </w:r>
          <w:r>
            <w:rPr>
              <w:rStyle w:val="Nadpis1rovneChar"/>
            </w:rPr>
            <w:t> </w:t>
          </w:r>
          <w:r w:rsidRPr="00713E60">
            <w:rPr>
              <w:rStyle w:val="Nadpis1rovneChar"/>
            </w:rPr>
            <w:t>značiek</w:t>
          </w:r>
        </w:p>
      </w:sdtContent>
    </w:sdt>
    <w:p w14:paraId="0D1CC9C4" w14:textId="77777777" w:rsidR="00A153EC" w:rsidRDefault="00A153EC" w:rsidP="00713E60"/>
    <w:p w14:paraId="1D510CC1" w14:textId="712CFECC" w:rsidR="00083B4B" w:rsidRDefault="00083B4B" w:rsidP="00713E60">
      <w:r>
        <w:t xml:space="preserve">Ag </w:t>
      </w:r>
      <w:r w:rsidR="002D0E78">
        <w:t>– Antigénový test</w:t>
      </w:r>
    </w:p>
    <w:p w14:paraId="6D4D66A5" w14:textId="6AFDF0DD" w:rsidR="00083B4B" w:rsidRDefault="00083B4B" w:rsidP="00713E60">
      <w:r>
        <w:t xml:space="preserve">CSV </w:t>
      </w:r>
      <w:r w:rsidR="002D0E78">
        <w:t>–</w:t>
      </w:r>
      <w:r>
        <w:t xml:space="preserve"> </w:t>
      </w:r>
      <w:proofErr w:type="spellStart"/>
      <w:r w:rsidR="002D0E78">
        <w:t>Comma</w:t>
      </w:r>
      <w:proofErr w:type="spellEnd"/>
      <w:r w:rsidR="002D0E78">
        <w:t xml:space="preserve"> </w:t>
      </w:r>
      <w:proofErr w:type="spellStart"/>
      <w:r w:rsidR="002D0E78">
        <w:t>Seperated</w:t>
      </w:r>
      <w:proofErr w:type="spellEnd"/>
      <w:r w:rsidR="002D0E78">
        <w:t xml:space="preserve"> </w:t>
      </w:r>
      <w:proofErr w:type="spellStart"/>
      <w:r w:rsidR="002D0E78">
        <w:t>Value</w:t>
      </w:r>
      <w:proofErr w:type="spellEnd"/>
    </w:p>
    <w:p w14:paraId="0DA40FB0" w14:textId="4A6B3134" w:rsidR="00083B4B" w:rsidRDefault="00083B4B" w:rsidP="00713E60">
      <w:r>
        <w:t xml:space="preserve">IZA </w:t>
      </w:r>
      <w:r w:rsidR="002D0E78">
        <w:t xml:space="preserve">– </w:t>
      </w:r>
      <w:r w:rsidR="002D0E78" w:rsidRPr="002D0E78">
        <w:t>Inštitút Zdravotných Analýz</w:t>
      </w:r>
    </w:p>
    <w:p w14:paraId="434E2C13" w14:textId="48B61DDA" w:rsidR="00125B44" w:rsidRDefault="00125B44" w:rsidP="00713E60">
      <w:r>
        <w:t>OTP</w:t>
      </w:r>
      <w:r w:rsidR="00F2284D">
        <w:t xml:space="preserve"> – režim očkovaní, testovaní, prekonaní</w:t>
      </w:r>
    </w:p>
    <w:p w14:paraId="04ED35D4" w14:textId="313EAA52" w:rsidR="00125B44" w:rsidRDefault="00125B44" w:rsidP="00713E60">
      <w:r>
        <w:t>PCR</w:t>
      </w:r>
      <w:r w:rsidR="00F2284D">
        <w:t xml:space="preserve"> - </w:t>
      </w:r>
      <w:r w:rsidR="00A31091" w:rsidRPr="00A31091">
        <w:t>polymerázo</w:t>
      </w:r>
      <w:r w:rsidR="00083B4B">
        <w:t>vá</w:t>
      </w:r>
      <w:r w:rsidR="00A31091" w:rsidRPr="00A31091">
        <w:t xml:space="preserve"> reťazov</w:t>
      </w:r>
      <w:r w:rsidR="00083B4B">
        <w:t>á</w:t>
      </w:r>
      <w:r w:rsidR="00A31091" w:rsidRPr="00A31091">
        <w:t xml:space="preserve"> reakciu s reverznou transkripciou</w:t>
      </w:r>
    </w:p>
    <w:p w14:paraId="6F9BE3EB" w14:textId="3F2DCA7E" w:rsidR="00E90430" w:rsidRPr="00606264" w:rsidRDefault="007D495B" w:rsidP="00713E60">
      <w:pPr>
        <w:sectPr w:rsidR="00E90430" w:rsidRPr="00606264" w:rsidSect="00D004AE">
          <w:pgSz w:w="11906" w:h="16838" w:code="9"/>
          <w:pgMar w:top="1701" w:right="1418" w:bottom="1701" w:left="1701" w:header="709" w:footer="709" w:gutter="0"/>
          <w:cols w:space="708"/>
          <w:docGrid w:linePitch="360"/>
        </w:sectPr>
      </w:pPr>
      <w:r>
        <w:t>UPV</w:t>
      </w:r>
      <w:r w:rsidR="00083B4B">
        <w:t xml:space="preserve"> - </w:t>
      </w:r>
      <w:r w:rsidR="002D0E78">
        <w:t>umelé pľúcne ventilácie</w:t>
      </w:r>
    </w:p>
    <w:bookmarkStart w:id="3" w:name="_Toc101479556"/>
    <w:p w14:paraId="37A6DC58" w14:textId="638C9739" w:rsidR="00F82A75" w:rsidRDefault="00FF472A" w:rsidP="00F82A75">
      <w:pPr>
        <w:pStyle w:val="Nadpisneslovan"/>
      </w:pPr>
      <w:sdt>
        <w:sdtPr>
          <w:id w:val="523750043"/>
          <w:placeholder>
            <w:docPart w:val="3140ECA900D84C29B014AEE29ED5968B"/>
          </w:placeholder>
          <w:temporary/>
          <w:showingPlcHdr/>
        </w:sdtPr>
        <w:sdtEndPr/>
        <w:sdtContent>
          <w:r w:rsidR="00C87A2B" w:rsidRPr="00C87A2B">
            <w:rPr>
              <w:rStyle w:val="NadpisneslovanChar"/>
              <w:b/>
            </w:rPr>
            <w:t>Úvod</w:t>
          </w:r>
          <w:r w:rsidR="008E34D8">
            <w:rPr>
              <w:rStyle w:val="NadpisneslovanChar"/>
              <w:b/>
            </w:rPr>
            <w:tab/>
          </w:r>
        </w:sdtContent>
      </w:sdt>
      <w:bookmarkEnd w:id="3"/>
    </w:p>
    <w:p w14:paraId="181E8D84" w14:textId="64A671B2" w:rsidR="00083B4B" w:rsidRPr="009F7E48" w:rsidRDefault="009F7E48" w:rsidP="009F7E48">
      <w:pPr>
        <w:pStyle w:val="Zakladny"/>
        <w:rPr>
          <w:i/>
          <w:iCs/>
        </w:rPr>
      </w:pPr>
      <w:bookmarkStart w:id="4" w:name="_Hlk97380279"/>
      <w:r>
        <w:rPr>
          <w:i/>
          <w:iCs/>
        </w:rPr>
        <w:t>(Spracoval</w:t>
      </w:r>
      <w:r w:rsidRPr="00083B4B">
        <w:rPr>
          <w:i/>
          <w:iCs/>
        </w:rPr>
        <w:t>: Marek Kačmár</w:t>
      </w:r>
      <w:r>
        <w:rPr>
          <w:i/>
          <w:iCs/>
        </w:rPr>
        <w:t>, u</w:t>
      </w:r>
      <w:r w:rsidRPr="00083B4B">
        <w:rPr>
          <w:i/>
          <w:iCs/>
        </w:rPr>
        <w:t>pravil: Filip Frank</w:t>
      </w:r>
      <w:bookmarkEnd w:id="4"/>
      <w:r>
        <w:rPr>
          <w:i/>
          <w:iCs/>
        </w:rPr>
        <w:t>)</w:t>
      </w:r>
    </w:p>
    <w:p w14:paraId="2AED0DE2" w14:textId="178CB75C" w:rsidR="00743999" w:rsidRDefault="00DC778D" w:rsidP="009F7E48">
      <w:pPr>
        <w:pStyle w:val="Zakladny"/>
      </w:pPr>
      <w:r>
        <w:t xml:space="preserve">Napriek zmierneniu </w:t>
      </w:r>
      <w:proofErr w:type="spellStart"/>
      <w:r w:rsidR="00580B15">
        <w:t>protipandemických</w:t>
      </w:r>
      <w:proofErr w:type="spellEnd"/>
      <w:r w:rsidR="00580B15">
        <w:t xml:space="preserve"> </w:t>
      </w:r>
      <w:r>
        <w:t>opatrení začiatkom roka 2022</w:t>
      </w:r>
      <w:r w:rsidR="00A32622">
        <w:t xml:space="preserve"> je ochoreni</w:t>
      </w:r>
      <w:r w:rsidR="00580B15">
        <w:t>e</w:t>
      </w:r>
      <w:r w:rsidR="00A32622">
        <w:t xml:space="preserve"> COVID-19 spôsoben</w:t>
      </w:r>
      <w:r w:rsidR="00580B15">
        <w:t>é</w:t>
      </w:r>
      <w:r w:rsidR="00A32622">
        <w:t xml:space="preserve"> vírusom SARS-CoV-2 </w:t>
      </w:r>
      <w:r w:rsidR="00A32622">
        <w:rPr>
          <w:lang w:val="en-US"/>
        </w:rPr>
        <w:t>(</w:t>
      </w:r>
      <w:proofErr w:type="spellStart"/>
      <w:r w:rsidR="00580B15">
        <w:rPr>
          <w:lang w:val="en-US"/>
        </w:rPr>
        <w:t>koronavírus</w:t>
      </w:r>
      <w:proofErr w:type="spellEnd"/>
      <w:r w:rsidR="00580B15">
        <w:rPr>
          <w:lang w:val="en-US"/>
        </w:rPr>
        <w:t xml:space="preserve"> 2 </w:t>
      </w:r>
      <w:proofErr w:type="spellStart"/>
      <w:r w:rsidR="00580B15">
        <w:rPr>
          <w:lang w:val="en-US"/>
        </w:rPr>
        <w:t>spôsobujúci</w:t>
      </w:r>
      <w:proofErr w:type="spellEnd"/>
      <w:r w:rsidR="00580B15">
        <w:rPr>
          <w:lang w:val="en-US"/>
        </w:rPr>
        <w:t xml:space="preserve"> </w:t>
      </w:r>
      <w:proofErr w:type="spellStart"/>
      <w:r w:rsidR="00580B15">
        <w:rPr>
          <w:lang w:val="en-US"/>
        </w:rPr>
        <w:t>ťažký</w:t>
      </w:r>
      <w:proofErr w:type="spellEnd"/>
      <w:r w:rsidR="00580B15">
        <w:rPr>
          <w:lang w:val="en-US"/>
        </w:rPr>
        <w:t xml:space="preserve"> </w:t>
      </w:r>
      <w:proofErr w:type="spellStart"/>
      <w:r w:rsidR="00580B15">
        <w:rPr>
          <w:lang w:val="en-US"/>
        </w:rPr>
        <w:t>akútny</w:t>
      </w:r>
      <w:proofErr w:type="spellEnd"/>
      <w:r w:rsidR="00580B15">
        <w:rPr>
          <w:lang w:val="en-US"/>
        </w:rPr>
        <w:t xml:space="preserve"> </w:t>
      </w:r>
      <w:proofErr w:type="spellStart"/>
      <w:r w:rsidR="00580B15">
        <w:rPr>
          <w:lang w:val="en-US"/>
        </w:rPr>
        <w:t>respiračný</w:t>
      </w:r>
      <w:proofErr w:type="spellEnd"/>
      <w:r w:rsidR="00580B15">
        <w:rPr>
          <w:lang w:val="en-US"/>
        </w:rPr>
        <w:t xml:space="preserve"> </w:t>
      </w:r>
      <w:proofErr w:type="spellStart"/>
      <w:r w:rsidR="00580B15">
        <w:rPr>
          <w:lang w:val="en-US"/>
        </w:rPr>
        <w:t>syndróm</w:t>
      </w:r>
      <w:proofErr w:type="spellEnd"/>
      <w:r w:rsidR="00580B15">
        <w:rPr>
          <w:lang w:val="en-US"/>
        </w:rPr>
        <w:t xml:space="preserve">) </w:t>
      </w:r>
      <w:proofErr w:type="spellStart"/>
      <w:r w:rsidR="00580B15">
        <w:rPr>
          <w:lang w:val="en-US"/>
        </w:rPr>
        <w:t>st</w:t>
      </w:r>
      <w:r w:rsidR="00580B15">
        <w:t>ále</w:t>
      </w:r>
      <w:proofErr w:type="spellEnd"/>
      <w:r w:rsidR="00580B15">
        <w:t xml:space="preserve"> aktuálnou témou</w:t>
      </w:r>
      <w:r w:rsidR="00D604C3">
        <w:t xml:space="preserve"> verejného života</w:t>
      </w:r>
      <w:r w:rsidR="00580B15">
        <w:t>.</w:t>
      </w:r>
      <w:r w:rsidR="00D604C3">
        <w:t xml:space="preserve"> </w:t>
      </w:r>
      <w:r w:rsidR="00997B40">
        <w:t>Zodpovedné štátne orgány rozhodujú o protiopatreniach najmä na základe m</w:t>
      </w:r>
      <w:r w:rsidR="00F25EDE">
        <w:t>onitor</w:t>
      </w:r>
      <w:r w:rsidR="00997B40">
        <w:t>ingu</w:t>
      </w:r>
      <w:r w:rsidR="00F25EDE">
        <w:t xml:space="preserve"> časového vývoja </w:t>
      </w:r>
      <w:r w:rsidR="00997B40">
        <w:t>epidemiologických</w:t>
      </w:r>
      <w:r w:rsidR="00F25EDE">
        <w:t xml:space="preserve"> parametrov</w:t>
      </w:r>
      <w:r w:rsidR="00EE5C1A">
        <w:t>,</w:t>
      </w:r>
      <w:r w:rsidR="007238D8">
        <w:t xml:space="preserve"> </w:t>
      </w:r>
      <w:r w:rsidR="00B560E1">
        <w:t xml:space="preserve">akými sú </w:t>
      </w:r>
      <w:r w:rsidR="001E5FE1">
        <w:t>poč</w:t>
      </w:r>
      <w:r w:rsidR="00BF0E4B">
        <w:t>et</w:t>
      </w:r>
      <w:r w:rsidR="00B560E1">
        <w:t xml:space="preserve"> a pozitivita</w:t>
      </w:r>
      <w:r w:rsidR="001E5FE1">
        <w:t xml:space="preserve"> vykonaných testov,</w:t>
      </w:r>
      <w:r w:rsidR="00B560E1">
        <w:t xml:space="preserve"> počet</w:t>
      </w:r>
      <w:r w:rsidR="001E5FE1">
        <w:t xml:space="preserve"> podanýc</w:t>
      </w:r>
      <w:r w:rsidR="00B560E1">
        <w:t>h</w:t>
      </w:r>
      <w:r w:rsidR="001E5FE1">
        <w:t xml:space="preserve"> vakcín </w:t>
      </w:r>
      <w:r w:rsidR="00BF0E4B">
        <w:t>či</w:t>
      </w:r>
      <w:r w:rsidR="001E5FE1">
        <w:t xml:space="preserve"> obsadenosť lôžok v</w:t>
      </w:r>
      <w:r w:rsidR="00EE5C1A">
        <w:t> </w:t>
      </w:r>
      <w:r w:rsidR="001E5FE1">
        <w:t>nemocniciach.</w:t>
      </w:r>
      <w:r w:rsidR="006767DB">
        <w:t xml:space="preserve"> </w:t>
      </w:r>
      <w:r w:rsidR="00743999">
        <w:t>M</w:t>
      </w:r>
      <w:r w:rsidR="007251C5">
        <w:t>etód</w:t>
      </w:r>
      <w:r w:rsidR="00743999">
        <w:t xml:space="preserve">y </w:t>
      </w:r>
      <w:r w:rsidR="007251C5">
        <w:t xml:space="preserve">strojového učenia </w:t>
      </w:r>
      <w:r w:rsidR="00743999">
        <w:t xml:space="preserve">majú potenciál krátkodobo predpovedať vývoj týchto </w:t>
      </w:r>
      <w:r w:rsidR="00EE5C1A">
        <w:t>parametrov</w:t>
      </w:r>
      <w:r w:rsidR="007238D8">
        <w:t>,</w:t>
      </w:r>
      <w:r w:rsidR="00743999">
        <w:t xml:space="preserve"> čo môže </w:t>
      </w:r>
      <w:r w:rsidR="00F37BFB">
        <w:t>v prípade</w:t>
      </w:r>
      <w:r w:rsidR="00997B40">
        <w:t xml:space="preserve"> dosiahnut</w:t>
      </w:r>
      <w:r w:rsidR="00F37BFB">
        <w:t>ia</w:t>
      </w:r>
      <w:r w:rsidR="00997B40">
        <w:t xml:space="preserve"> uspokojivej spoľahlivosti predpovedí </w:t>
      </w:r>
      <w:r w:rsidR="00743999">
        <w:t>uľahčiť</w:t>
      </w:r>
      <w:r w:rsidR="00EE5C1A">
        <w:t xml:space="preserve"> </w:t>
      </w:r>
      <w:r w:rsidR="00743999">
        <w:t>rozhodovanie pri riešení pandémie</w:t>
      </w:r>
      <w:r w:rsidR="007251C5">
        <w:t xml:space="preserve">. </w:t>
      </w:r>
    </w:p>
    <w:p w14:paraId="311FAA2C" w14:textId="4A7E54E1" w:rsidR="00F0585B" w:rsidRPr="00F0585B" w:rsidRDefault="00743999" w:rsidP="009F7E48">
      <w:pPr>
        <w:pStyle w:val="Zakladny"/>
      </w:pPr>
      <w:r>
        <w:t xml:space="preserve">V tomto tímovom projekte </w:t>
      </w:r>
      <w:r w:rsidR="0015508A">
        <w:t xml:space="preserve">skúmame možnosť využitia </w:t>
      </w:r>
      <w:proofErr w:type="spellStart"/>
      <w:r w:rsidR="001E5FE1">
        <w:t>cloud</w:t>
      </w:r>
      <w:proofErr w:type="spellEnd"/>
      <w:r w:rsidR="001E5FE1">
        <w:t xml:space="preserve"> </w:t>
      </w:r>
      <w:proofErr w:type="spellStart"/>
      <w:r w:rsidR="001E5FE1">
        <w:t>computing</w:t>
      </w:r>
      <w:proofErr w:type="spellEnd"/>
      <w:r w:rsidR="001E5FE1">
        <w:t xml:space="preserve"> platform</w:t>
      </w:r>
      <w:r w:rsidR="0015508A">
        <w:t>y</w:t>
      </w:r>
      <w:r w:rsidR="001E5FE1">
        <w:t xml:space="preserve"> Microsoft </w:t>
      </w:r>
      <w:proofErr w:type="spellStart"/>
      <w:r w:rsidR="001E5FE1">
        <w:t>Azure</w:t>
      </w:r>
      <w:proofErr w:type="spellEnd"/>
      <w:r w:rsidR="0015508A">
        <w:t xml:space="preserve"> na trénovanie a</w:t>
      </w:r>
      <w:r w:rsidR="001B05E3">
        <w:t> nasadenie regresných modelov pre predpoveď vývoja ukazovateľov pandémie ochorenia COVID-19 na Slovensku</w:t>
      </w:r>
      <w:r w:rsidR="00FD123B">
        <w:t xml:space="preserve">. Naším cieľom je zoznámiť sa s prostredím platformy Microsoft </w:t>
      </w:r>
      <w:proofErr w:type="spellStart"/>
      <w:r w:rsidR="00FD123B">
        <w:t>Azure</w:t>
      </w:r>
      <w:proofErr w:type="spellEnd"/>
      <w:r w:rsidR="00FD123B">
        <w:t xml:space="preserve"> a</w:t>
      </w:r>
      <w:r w:rsidR="002D0E78">
        <w:t> následne s využitím verejne dostupných dát Inštitútu Zdravotn</w:t>
      </w:r>
      <w:r w:rsidR="007238D8">
        <w:t>ý</w:t>
      </w:r>
      <w:r w:rsidR="002D0E78">
        <w:t xml:space="preserve">ch Analýz </w:t>
      </w:r>
      <w:r w:rsidR="00F37BFB">
        <w:t xml:space="preserve"> preskúmať možnosť </w:t>
      </w:r>
      <w:r w:rsidR="00284D9E">
        <w:t>trénova</w:t>
      </w:r>
      <w:r w:rsidR="00F37BFB">
        <w:t>nia</w:t>
      </w:r>
      <w:r w:rsidR="00284D9E">
        <w:t xml:space="preserve"> a nasad</w:t>
      </w:r>
      <w:r w:rsidR="00F37BFB">
        <w:t>enia</w:t>
      </w:r>
      <w:r w:rsidR="00284D9E">
        <w:t xml:space="preserve"> predikčn</w:t>
      </w:r>
      <w:r w:rsidR="00F37BFB">
        <w:t>ých</w:t>
      </w:r>
      <w:r w:rsidR="00284D9E">
        <w:t xml:space="preserve">  model</w:t>
      </w:r>
      <w:r w:rsidR="00F37BFB">
        <w:t>ov</w:t>
      </w:r>
      <w:r w:rsidR="007238D8">
        <w:t xml:space="preserve"> pre predpoveď vybraných </w:t>
      </w:r>
      <w:r w:rsidR="00F37BFB">
        <w:t>epidemiologických</w:t>
      </w:r>
      <w:r w:rsidR="007238D8">
        <w:t xml:space="preserve"> </w:t>
      </w:r>
      <w:r w:rsidR="00F37BFB">
        <w:t>parametrov</w:t>
      </w:r>
      <w:r w:rsidR="00284D9E">
        <w:t>.</w:t>
      </w:r>
    </w:p>
    <w:p w14:paraId="44A99A30" w14:textId="7477C2AE" w:rsidR="009C35CB" w:rsidRDefault="0053288F" w:rsidP="006849D6">
      <w:pPr>
        <w:pStyle w:val="Nadpis1rovne"/>
        <w:rPr>
          <w:rStyle w:val="ZakladnyChar"/>
          <w:sz w:val="44"/>
        </w:rPr>
      </w:pPr>
      <w:bookmarkStart w:id="5" w:name="_Toc101479557"/>
      <w:bookmarkStart w:id="6" w:name="_Toc378775589"/>
      <w:bookmarkStart w:id="7" w:name="_Toc378776129"/>
      <w:r>
        <w:rPr>
          <w:rStyle w:val="ZakladnyChar"/>
          <w:sz w:val="44"/>
        </w:rPr>
        <w:lastRenderedPageBreak/>
        <w:t>Zbierané dáta na Slovensku v súvislosti COVID-19</w:t>
      </w:r>
      <w:bookmarkEnd w:id="5"/>
    </w:p>
    <w:p w14:paraId="1C7FBFC4" w14:textId="783BF5A8" w:rsidR="00312577" w:rsidRDefault="00F36CA0" w:rsidP="009F7E48">
      <w:pPr>
        <w:pStyle w:val="Zakladny"/>
      </w:pPr>
      <w:r>
        <w:rPr>
          <w:i/>
          <w:iCs/>
        </w:rPr>
        <w:t>(Spracovali</w:t>
      </w:r>
      <w:r w:rsidRPr="00083B4B">
        <w:rPr>
          <w:i/>
          <w:iCs/>
        </w:rPr>
        <w:t xml:space="preserve">: Branislav Vozár a Adam </w:t>
      </w:r>
      <w:proofErr w:type="spellStart"/>
      <w:r w:rsidRPr="00083B4B">
        <w:rPr>
          <w:i/>
          <w:iCs/>
        </w:rPr>
        <w:t>Šipula</w:t>
      </w:r>
      <w:proofErr w:type="spellEnd"/>
      <w:r>
        <w:rPr>
          <w:i/>
          <w:iCs/>
        </w:rPr>
        <w:t>, u</w:t>
      </w:r>
      <w:r w:rsidRPr="00083B4B">
        <w:rPr>
          <w:i/>
          <w:iCs/>
        </w:rPr>
        <w:t>pravil: Filip Frank</w:t>
      </w:r>
      <w:r>
        <w:rPr>
          <w:i/>
          <w:iCs/>
        </w:rPr>
        <w:t>)</w:t>
      </w:r>
    </w:p>
    <w:p w14:paraId="3120719F" w14:textId="21D5A74B" w:rsidR="0053288F" w:rsidRDefault="00010DA4" w:rsidP="009F7E48">
      <w:pPr>
        <w:pStyle w:val="Zakladny"/>
      </w:pPr>
      <w:r>
        <w:t xml:space="preserve">Hlavným zdrojom dát pre trénovanie </w:t>
      </w:r>
      <w:r w:rsidR="00B96816">
        <w:t xml:space="preserve">našich regresných </w:t>
      </w:r>
      <w:r>
        <w:t>modelov</w:t>
      </w:r>
      <w:r w:rsidR="00B96816">
        <w:t xml:space="preserve"> je </w:t>
      </w:r>
      <w:r w:rsidR="0053288F">
        <w:t>Inštitút zdravotníckych analýz</w:t>
      </w:r>
      <w:r w:rsidR="00B96816">
        <w:t>, ktorý je</w:t>
      </w:r>
      <w:r w:rsidR="0053288F">
        <w:t xml:space="preserve"> </w:t>
      </w:r>
      <w:r w:rsidR="00B96816" w:rsidRPr="00B96816">
        <w:t>analytickým a poradným útvarom Ministerstva zdravotníctva SR</w:t>
      </w:r>
      <w:r w:rsidR="0053288F">
        <w:t xml:space="preserve">. </w:t>
      </w:r>
      <w:r w:rsidR="00B96816">
        <w:t xml:space="preserve">Ide </w:t>
      </w:r>
      <w:r w:rsidR="0053288F">
        <w:t>o</w:t>
      </w:r>
      <w:r w:rsidR="005751F8">
        <w:t> </w:t>
      </w:r>
      <w:r w:rsidR="0053288F">
        <w:t>dáta</w:t>
      </w:r>
      <w:r w:rsidR="005751F8">
        <w:t xml:space="preserve"> dokumentujúce časový priebeh pandémie</w:t>
      </w:r>
      <w:r w:rsidR="0053288F">
        <w:t xml:space="preserve"> </w:t>
      </w:r>
      <w:r w:rsidR="005751F8">
        <w:t xml:space="preserve">COVID-19 na Slovensku, ktoré sú </w:t>
      </w:r>
      <w:r w:rsidR="0053288F">
        <w:t xml:space="preserve">dostupné </w:t>
      </w:r>
      <w:r w:rsidR="00B96816">
        <w:t>na</w:t>
      </w:r>
      <w:r w:rsidR="0053288F">
        <w:t xml:space="preserve"> </w:t>
      </w:r>
      <w:hyperlink r:id="rId30" w:history="1">
        <w:r w:rsidR="00B96816" w:rsidRPr="00CF3291">
          <w:rPr>
            <w:rStyle w:val="Hypertextovprepojenie"/>
          </w:rPr>
          <w:t>https://github.com/Institut-Zdravotnych-Analyz/covid19-data</w:t>
        </w:r>
      </w:hyperlink>
    </w:p>
    <w:p w14:paraId="42418B77" w14:textId="051E4A14" w:rsidR="004F4D49" w:rsidRDefault="004F4D49" w:rsidP="009F7E48">
      <w:pPr>
        <w:pStyle w:val="Zakladny"/>
      </w:pPr>
      <w:r>
        <w:t xml:space="preserve">Dáta sú dostupné v tabuľkovom formáte, sledujeme v nich najmä časový vývoj týchto </w:t>
      </w:r>
      <w:proofErr w:type="spellStart"/>
      <w:r>
        <w:t>pandemických</w:t>
      </w:r>
      <w:proofErr w:type="spellEnd"/>
      <w:r>
        <w:t xml:space="preserve"> ukazovateľov:</w:t>
      </w:r>
    </w:p>
    <w:p w14:paraId="67903B08" w14:textId="70F7AE02" w:rsidR="004F4D49" w:rsidRDefault="004F4D49" w:rsidP="009F7E48">
      <w:pPr>
        <w:pStyle w:val="Zakladny"/>
        <w:numPr>
          <w:ilvl w:val="0"/>
          <w:numId w:val="16"/>
        </w:numPr>
      </w:pPr>
      <w:r>
        <w:t>denný počet pozitívnych PCR a antigénových testov</w:t>
      </w:r>
    </w:p>
    <w:p w14:paraId="233583D7" w14:textId="4BA53386" w:rsidR="004F4D49" w:rsidRDefault="004F4D49" w:rsidP="009F7E48">
      <w:pPr>
        <w:pStyle w:val="Zakladny"/>
        <w:numPr>
          <w:ilvl w:val="0"/>
          <w:numId w:val="16"/>
        </w:numPr>
      </w:pPr>
      <w:r>
        <w:t>denné percento pozitívnych PCR a antigénových testov</w:t>
      </w:r>
    </w:p>
    <w:p w14:paraId="570F9217" w14:textId="1BB66962" w:rsidR="004F4D49" w:rsidRDefault="004F4D49" w:rsidP="009F7E48">
      <w:pPr>
        <w:pStyle w:val="Zakladny"/>
        <w:numPr>
          <w:ilvl w:val="0"/>
          <w:numId w:val="16"/>
        </w:numPr>
      </w:pPr>
      <w:r>
        <w:t>denný počet úmrtí</w:t>
      </w:r>
    </w:p>
    <w:p w14:paraId="0B646509" w14:textId="3FF595F0" w:rsidR="004F4D49" w:rsidRDefault="004F4D49" w:rsidP="009F7E48">
      <w:pPr>
        <w:pStyle w:val="Zakladny"/>
        <w:numPr>
          <w:ilvl w:val="0"/>
          <w:numId w:val="16"/>
        </w:numPr>
      </w:pPr>
      <w:r>
        <w:t>počet hospitalizovaných pacientov</w:t>
      </w:r>
    </w:p>
    <w:p w14:paraId="33323E49" w14:textId="116EB97B" w:rsidR="0053288F" w:rsidRDefault="004F4D49" w:rsidP="009F7E48">
      <w:pPr>
        <w:pStyle w:val="Zakladny"/>
        <w:numPr>
          <w:ilvl w:val="0"/>
          <w:numId w:val="3"/>
        </w:numPr>
      </w:pPr>
      <w:r w:rsidRPr="00FB665D">
        <w:rPr>
          <w:rFonts w:cstheme="minorHAnsi"/>
          <w:noProof/>
          <w:szCs w:val="24"/>
        </w:rPr>
        <w:drawing>
          <wp:anchor distT="0" distB="0" distL="114300" distR="114300" simplePos="0" relativeHeight="251663360" behindDoc="0" locked="0" layoutInCell="1" allowOverlap="1" wp14:anchorId="03A19249" wp14:editId="58CE7CE5">
            <wp:simplePos x="0" y="0"/>
            <wp:positionH relativeFrom="column">
              <wp:posOffset>1496060</wp:posOffset>
            </wp:positionH>
            <wp:positionV relativeFrom="paragraph">
              <wp:posOffset>349250</wp:posOffset>
            </wp:positionV>
            <wp:extent cx="2545715" cy="3745865"/>
            <wp:effectExtent l="0" t="0" r="6985" b="6985"/>
            <wp:wrapTopAndBottom/>
            <wp:docPr id="6" name="Picture 6" descr="Table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715" cy="374586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0809AE" wp14:editId="5FC9E6EA">
                <wp:simplePos x="0" y="0"/>
                <wp:positionH relativeFrom="column">
                  <wp:posOffset>1416050</wp:posOffset>
                </wp:positionH>
                <wp:positionV relativeFrom="paragraph">
                  <wp:posOffset>4151786</wp:posOffset>
                </wp:positionV>
                <wp:extent cx="2630805" cy="635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0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883588" w14:textId="27877E3D" w:rsidR="0053288F" w:rsidRPr="00D47788" w:rsidRDefault="0053288F" w:rsidP="000B0358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theme="minorHAnsi"/>
                                <w:noProof/>
                              </w:rPr>
                            </w:pPr>
                            <w:bookmarkStart w:id="8" w:name="_Toc102557102"/>
                            <w:r>
                              <w:t xml:space="preserve">Obrázok </w:t>
                            </w:r>
                            <w:r w:rsidR="00FF472A">
                              <w:fldChar w:fldCharType="begin"/>
                            </w:r>
                            <w:r w:rsidR="00FF472A">
                              <w:instrText xml:space="preserve"> SEQ Obrázok \* ARABIC </w:instrText>
                            </w:r>
                            <w:r w:rsidR="00FF472A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1</w:t>
                            </w:r>
                            <w:r w:rsidR="00FF472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Ukážka</w:t>
                            </w:r>
                            <w:r w:rsidR="004F4D49">
                              <w:t xml:space="preserve"> </w:t>
                            </w:r>
                            <w:proofErr w:type="spellStart"/>
                            <w:r w:rsidR="004F4D49">
                              <w:t>csv</w:t>
                            </w:r>
                            <w:proofErr w:type="spellEnd"/>
                            <w:r w:rsidR="004F4D49">
                              <w:t xml:space="preserve"> </w:t>
                            </w:r>
                            <w:r>
                              <w:t xml:space="preserve"> </w:t>
                            </w:r>
                            <w:r w:rsidR="004F4D49">
                              <w:t xml:space="preserve">formátu  </w:t>
                            </w:r>
                            <w:proofErr w:type="spellStart"/>
                            <w:r w:rsidR="004F4D49">
                              <w:t>datasetu</w:t>
                            </w:r>
                            <w:proofErr w:type="spellEnd"/>
                            <w:r w:rsidR="004F4D49">
                              <w:t xml:space="preserve"> IZA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0809AE" id="Text Box 7" o:spid="_x0000_s1027" type="#_x0000_t202" style="position:absolute;left:0;text-align:left;margin-left:111.5pt;margin-top:326.9pt;width:207.15pt;height:.0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" stroked="f">
                <v:textbox style="mso-fit-shape-to-text:t" inset="0,0,0,0">
                  <w:txbxContent>
                    <w:p w14:paraId="05883588" w14:textId="27877E3D" w:rsidR="0053288F" w:rsidRPr="00D47788" w:rsidRDefault="0053288F" w:rsidP="000B0358">
                      <w:pPr>
                        <w:pStyle w:val="Popis"/>
                        <w:jc w:val="center"/>
                        <w:rPr>
                          <w:rFonts w:ascii="Times New Roman" w:hAnsi="Times New Roman" w:cstheme="minorHAnsi"/>
                          <w:noProof/>
                        </w:rPr>
                      </w:pPr>
                      <w:bookmarkStart w:id="9" w:name="_Toc102557102"/>
                      <w:r>
                        <w:t xml:space="preserve">Obrázok </w:t>
                      </w:r>
                      <w:r w:rsidR="00FF472A">
                        <w:fldChar w:fldCharType="begin"/>
                      </w:r>
                      <w:r w:rsidR="00FF472A">
                        <w:instrText xml:space="preserve"> SEQ Obrázok \* ARABIC </w:instrText>
                      </w:r>
                      <w:r w:rsidR="00FF472A">
                        <w:fldChar w:fldCharType="separate"/>
                      </w:r>
                      <w:r w:rsidR="00D40209">
                        <w:rPr>
                          <w:noProof/>
                        </w:rPr>
                        <w:t>1</w:t>
                      </w:r>
                      <w:r w:rsidR="00FF472A">
                        <w:rPr>
                          <w:noProof/>
                        </w:rPr>
                        <w:fldChar w:fldCharType="end"/>
                      </w:r>
                      <w:r>
                        <w:t xml:space="preserve"> Ukážka</w:t>
                      </w:r>
                      <w:r w:rsidR="004F4D49">
                        <w:t xml:space="preserve"> </w:t>
                      </w:r>
                      <w:proofErr w:type="spellStart"/>
                      <w:r w:rsidR="004F4D49">
                        <w:t>csv</w:t>
                      </w:r>
                      <w:proofErr w:type="spellEnd"/>
                      <w:r w:rsidR="004F4D49">
                        <w:t xml:space="preserve"> </w:t>
                      </w:r>
                      <w:r>
                        <w:t xml:space="preserve"> </w:t>
                      </w:r>
                      <w:r w:rsidR="004F4D49">
                        <w:t xml:space="preserve">formátu  </w:t>
                      </w:r>
                      <w:proofErr w:type="spellStart"/>
                      <w:r w:rsidR="004F4D49">
                        <w:t>datasetu</w:t>
                      </w:r>
                      <w:proofErr w:type="spellEnd"/>
                      <w:r w:rsidR="004F4D49">
                        <w:t xml:space="preserve"> IZA</w:t>
                      </w:r>
                      <w:bookmarkEnd w:id="9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počet pacientov na umelej pľúcnej ventilácii </w:t>
      </w:r>
    </w:p>
    <w:p w14:paraId="2F0AA21B" w14:textId="5F345B94" w:rsidR="0093529E" w:rsidRDefault="00DF39CE" w:rsidP="00064EE2">
      <w:pPr>
        <w:pStyle w:val="Nadpis1rovne"/>
      </w:pPr>
      <w:bookmarkStart w:id="10" w:name="_Toc101479558"/>
      <w:r>
        <w:lastRenderedPageBreak/>
        <w:t xml:space="preserve">Microsoft </w:t>
      </w:r>
      <w:proofErr w:type="spellStart"/>
      <w:r w:rsidR="00064EE2">
        <w:t>Azure</w:t>
      </w:r>
      <w:bookmarkEnd w:id="10"/>
      <w:proofErr w:type="spellEnd"/>
    </w:p>
    <w:p w14:paraId="7813A5A0" w14:textId="77777777" w:rsidR="00F36CA0" w:rsidRDefault="00F36CA0" w:rsidP="009F7E48">
      <w:pPr>
        <w:pStyle w:val="Zakladny"/>
      </w:pPr>
      <w:r>
        <w:rPr>
          <w:i/>
          <w:iCs/>
        </w:rPr>
        <w:t>(Spracoval</w:t>
      </w:r>
      <w:r w:rsidRPr="00083B4B">
        <w:rPr>
          <w:i/>
          <w:iCs/>
        </w:rPr>
        <w:t>: Juraj Puszte</w:t>
      </w:r>
      <w:r>
        <w:t>r)</w:t>
      </w:r>
    </w:p>
    <w:p w14:paraId="1B3FE7FD" w14:textId="3A84AD71" w:rsidR="00DF39CE" w:rsidRDefault="00DF39CE" w:rsidP="009F7E48">
      <w:pPr>
        <w:pStyle w:val="Zakladny"/>
      </w:pPr>
      <w:r>
        <w:t xml:space="preserve">Microsoft </w:t>
      </w:r>
      <w:proofErr w:type="spellStart"/>
      <w:r>
        <w:t>Azure</w:t>
      </w:r>
      <w:proofErr w:type="spellEnd"/>
      <w:r>
        <w:t xml:space="preserve"> je takzvaná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platforma. Poskytuje 4 rôzne formy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computingu</w:t>
      </w:r>
      <w:proofErr w:type="spellEnd"/>
      <w:r>
        <w:t xml:space="preserve"> a to </w:t>
      </w:r>
      <w:proofErr w:type="spellStart"/>
      <w:r>
        <w:t>Infrastructure</w:t>
      </w:r>
      <w:proofErr w:type="spellEnd"/>
      <w:r>
        <w:t xml:space="preserve"> as a Service (</w:t>
      </w:r>
      <w:proofErr w:type="spellStart"/>
      <w:r>
        <w:t>IaaS</w:t>
      </w:r>
      <w:proofErr w:type="spellEnd"/>
      <w:r>
        <w:t xml:space="preserve">), </w:t>
      </w:r>
      <w:proofErr w:type="spellStart"/>
      <w:r>
        <w:t>Platform</w:t>
      </w:r>
      <w:proofErr w:type="spellEnd"/>
      <w:r>
        <w:t xml:space="preserve"> as a Service (</w:t>
      </w:r>
      <w:proofErr w:type="spellStart"/>
      <w:r>
        <w:t>PaaS</w:t>
      </w:r>
      <w:proofErr w:type="spellEnd"/>
      <w:r>
        <w:t>), Software as a Service (</w:t>
      </w:r>
      <w:proofErr w:type="spellStart"/>
      <w:r>
        <w:t>SaaS</w:t>
      </w:r>
      <w:proofErr w:type="spellEnd"/>
      <w:r>
        <w:t xml:space="preserve">) a tiež </w:t>
      </w:r>
      <w:proofErr w:type="spellStart"/>
      <w:r>
        <w:t>serverless</w:t>
      </w:r>
      <w:proofErr w:type="spellEnd"/>
      <w:r w:rsidR="000365F7">
        <w:t xml:space="preserve"> </w:t>
      </w:r>
      <w:sdt>
        <w:sdtPr>
          <w:id w:val="-983310435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Ste20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(Bigelow, 2020)</w:t>
          </w:r>
          <w:r w:rsidR="000365F7">
            <w:fldChar w:fldCharType="end"/>
          </w:r>
        </w:sdtContent>
      </w:sdt>
      <w:r>
        <w:t>.</w:t>
      </w:r>
    </w:p>
    <w:p w14:paraId="7DB3A59B" w14:textId="206FCE85" w:rsidR="00DF39CE" w:rsidRDefault="00DF39CE" w:rsidP="009F7E48">
      <w:pPr>
        <w:pStyle w:val="Zakladny"/>
      </w:pPr>
      <w:r>
        <w:t xml:space="preserve">Microsoft rozdeľuje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služby do množstva kategórií, vrátane: </w:t>
      </w:r>
      <w:proofErr w:type="spellStart"/>
      <w:r>
        <w:t>Compute</w:t>
      </w:r>
      <w:proofErr w:type="spellEnd"/>
      <w:r>
        <w:t xml:space="preserve">, Mobile, Web, </w:t>
      </w:r>
      <w:proofErr w:type="spellStart"/>
      <w:r>
        <w:t>Storage</w:t>
      </w:r>
      <w:proofErr w:type="spellEnd"/>
      <w:r>
        <w:t xml:space="preserve">, </w:t>
      </w:r>
      <w:proofErr w:type="spellStart"/>
      <w:r>
        <w:t>Analytics</w:t>
      </w:r>
      <w:proofErr w:type="spellEnd"/>
      <w:r>
        <w:t xml:space="preserve">, </w:t>
      </w:r>
      <w:proofErr w:type="spellStart"/>
      <w:r>
        <w:t>Networking</w:t>
      </w:r>
      <w:proofErr w:type="spellEnd"/>
      <w:r>
        <w:t xml:space="preserve">, </w:t>
      </w:r>
      <w:proofErr w:type="spellStart"/>
      <w:r>
        <w:t>Media</w:t>
      </w:r>
      <w:proofErr w:type="spellEnd"/>
      <w:r>
        <w:t xml:space="preserve"> and </w:t>
      </w:r>
      <w:proofErr w:type="spellStart"/>
      <w:r>
        <w:t>content</w:t>
      </w:r>
      <w:proofErr w:type="spellEnd"/>
      <w:r>
        <w:t xml:space="preserve"> </w:t>
      </w:r>
      <w:proofErr w:type="spellStart"/>
      <w:r>
        <w:t>delivery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, </w:t>
      </w:r>
      <w:proofErr w:type="spellStart"/>
      <w:r>
        <w:t>Integration</w:t>
      </w:r>
      <w:proofErr w:type="spellEnd"/>
      <w:r>
        <w:t xml:space="preserve">, Identity, Internet of </w:t>
      </w:r>
      <w:proofErr w:type="spellStart"/>
      <w:r>
        <w:t>things</w:t>
      </w:r>
      <w:proofErr w:type="spellEnd"/>
      <w:r>
        <w:t xml:space="preserve">, </w:t>
      </w:r>
      <w:proofErr w:type="spellStart"/>
      <w:r>
        <w:t>DevOps</w:t>
      </w:r>
      <w:proofErr w:type="spellEnd"/>
      <w:r>
        <w:t xml:space="preserve">, </w:t>
      </w:r>
      <w:proofErr w:type="spellStart"/>
      <w:r>
        <w:t>Development</w:t>
      </w:r>
      <w:proofErr w:type="spellEnd"/>
      <w:r>
        <w:t xml:space="preserve">, </w:t>
      </w:r>
      <w:proofErr w:type="spellStart"/>
      <w:r>
        <w:t>Security</w:t>
      </w:r>
      <w:proofErr w:type="spellEnd"/>
      <w:r>
        <w:t xml:space="preserve">, </w:t>
      </w:r>
      <w:proofErr w:type="spellStart"/>
      <w:r>
        <w:t>Artificial</w:t>
      </w:r>
      <w:proofErr w:type="spellEnd"/>
      <w:r>
        <w:t xml:space="preserve"> </w:t>
      </w:r>
      <w:proofErr w:type="spellStart"/>
      <w:r>
        <w:t>intelligence</w:t>
      </w:r>
      <w:proofErr w:type="spellEnd"/>
      <w:r>
        <w:t xml:space="preserve"> and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, </w:t>
      </w:r>
      <w:proofErr w:type="spellStart"/>
      <w:r>
        <w:t>Containers</w:t>
      </w:r>
      <w:proofErr w:type="spellEnd"/>
      <w:r>
        <w:t xml:space="preserve">, </w:t>
      </w:r>
      <w:proofErr w:type="spellStart"/>
      <w:r>
        <w:t>Databases</w:t>
      </w:r>
      <w:proofErr w:type="spellEnd"/>
      <w:r>
        <w:t xml:space="preserve">, </w:t>
      </w:r>
      <w:proofErr w:type="spellStart"/>
      <w:r>
        <w:t>Migration</w:t>
      </w:r>
      <w:proofErr w:type="spellEnd"/>
      <w:r>
        <w:t xml:space="preserve">, Management and </w:t>
      </w:r>
      <w:proofErr w:type="spellStart"/>
      <w:r>
        <w:t>governance</w:t>
      </w:r>
      <w:proofErr w:type="spellEnd"/>
      <w:r>
        <w:t xml:space="preserve">, </w:t>
      </w:r>
      <w:proofErr w:type="spellStart"/>
      <w:r>
        <w:t>Mixed</w:t>
      </w:r>
      <w:proofErr w:type="spellEnd"/>
      <w:r>
        <w:t xml:space="preserve"> reality, </w:t>
      </w:r>
      <w:proofErr w:type="spellStart"/>
      <w:r>
        <w:t>Blockchain</w:t>
      </w:r>
      <w:proofErr w:type="spellEnd"/>
      <w:r>
        <w:t xml:space="preserve">, </w:t>
      </w:r>
      <w:proofErr w:type="spellStart"/>
      <w:r>
        <w:t>Intune</w:t>
      </w:r>
      <w:proofErr w:type="spellEnd"/>
      <w:r w:rsidR="000365F7">
        <w:t xml:space="preserve"> </w:t>
      </w:r>
      <w:sdt>
        <w:sdtPr>
          <w:id w:val="-1756737013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Ste20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(Bigelow, 2020)</w:t>
          </w:r>
          <w:r w:rsidR="000365F7">
            <w:fldChar w:fldCharType="end"/>
          </w:r>
        </w:sdtContent>
      </w:sdt>
      <w:r>
        <w:t>.</w:t>
      </w:r>
    </w:p>
    <w:p w14:paraId="6FE51D32" w14:textId="77777777" w:rsidR="00DF39CE" w:rsidRDefault="00DF39CE" w:rsidP="009F7E48">
      <w:pPr>
        <w:pStyle w:val="Zakladny"/>
      </w:pPr>
      <w:r>
        <w:t xml:space="preserve">Vlastnosti Microsoft </w:t>
      </w:r>
      <w:proofErr w:type="spellStart"/>
      <w:r>
        <w:t>Azure</w:t>
      </w:r>
      <w:proofErr w:type="spellEnd"/>
      <w:r>
        <w:t>:</w:t>
      </w:r>
    </w:p>
    <w:p w14:paraId="439E0AF7" w14:textId="7A51CE1F" w:rsidR="00DF39CE" w:rsidRDefault="00DF39CE" w:rsidP="009F7E48">
      <w:pPr>
        <w:pStyle w:val="Zakladny"/>
        <w:numPr>
          <w:ilvl w:val="0"/>
          <w:numId w:val="3"/>
        </w:numPr>
      </w:pPr>
      <w:proofErr w:type="spellStart"/>
      <w:r>
        <w:t>Flexible</w:t>
      </w:r>
      <w:proofErr w:type="spellEnd"/>
      <w:r>
        <w:t xml:space="preserve"> – ľubovoľné presúvanie výpočtových zdrojov</w:t>
      </w:r>
    </w:p>
    <w:p w14:paraId="21176CB1" w14:textId="4A494DFF" w:rsidR="00DF39CE" w:rsidRDefault="00DF39CE" w:rsidP="009F7E48">
      <w:pPr>
        <w:pStyle w:val="Zakladny"/>
        <w:numPr>
          <w:ilvl w:val="0"/>
          <w:numId w:val="3"/>
        </w:numPr>
      </w:pPr>
      <w:proofErr w:type="spellStart"/>
      <w:r>
        <w:t>Open</w:t>
      </w:r>
      <w:proofErr w:type="spellEnd"/>
      <w:r>
        <w:t xml:space="preserve"> – podporuje takmer akýkoľvek operačný systém, jazyk, nástroj alebo framework</w:t>
      </w:r>
    </w:p>
    <w:p w14:paraId="1AB1764E" w14:textId="15C2E939" w:rsidR="00DF39CE" w:rsidRDefault="00DF39CE" w:rsidP="009F7E48">
      <w:pPr>
        <w:pStyle w:val="Zakladny"/>
        <w:numPr>
          <w:ilvl w:val="0"/>
          <w:numId w:val="3"/>
        </w:numPr>
      </w:pPr>
      <w:proofErr w:type="spellStart"/>
      <w:r>
        <w:t>Reliable</w:t>
      </w:r>
      <w:proofErr w:type="spellEnd"/>
      <w:r>
        <w:t xml:space="preserve"> – 99.95% dostupnosť SLA a 24x7 technická podpora</w:t>
      </w:r>
    </w:p>
    <w:p w14:paraId="25144410" w14:textId="13257CB4" w:rsidR="00DF39CE" w:rsidRDefault="00DF39CE" w:rsidP="009F7E48">
      <w:pPr>
        <w:pStyle w:val="Zakladny"/>
        <w:numPr>
          <w:ilvl w:val="0"/>
          <w:numId w:val="3"/>
        </w:numPr>
      </w:pPr>
      <w:proofErr w:type="spellStart"/>
      <w:r>
        <w:t>Global</w:t>
      </w:r>
      <w:proofErr w:type="spellEnd"/>
      <w:r>
        <w:t xml:space="preserve"> – dáta sú uložené v </w:t>
      </w:r>
      <w:proofErr w:type="spellStart"/>
      <w:r>
        <w:t>geosynchrónnych</w:t>
      </w:r>
      <w:proofErr w:type="spellEnd"/>
      <w:r>
        <w:t xml:space="preserve"> dátových centrách</w:t>
      </w:r>
    </w:p>
    <w:p w14:paraId="47EA6915" w14:textId="04F67F5B" w:rsidR="00F04DDB" w:rsidRDefault="00DF39CE" w:rsidP="009F7E48">
      <w:pPr>
        <w:pStyle w:val="Zakladny"/>
        <w:numPr>
          <w:ilvl w:val="0"/>
          <w:numId w:val="3"/>
        </w:numPr>
      </w:pPr>
      <w:proofErr w:type="spellStart"/>
      <w:r>
        <w:t>Economical</w:t>
      </w:r>
      <w:proofErr w:type="spellEnd"/>
      <w:r>
        <w:t xml:space="preserve"> – platí sa iba za to, čo sa používa</w:t>
      </w:r>
      <w:r w:rsidR="000365F7">
        <w:t xml:space="preserve"> </w:t>
      </w:r>
      <w:sdt>
        <w:sdtPr>
          <w:id w:val="999853743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Log22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(Mccoy)</w:t>
          </w:r>
          <w:r w:rsidR="000365F7">
            <w:fldChar w:fldCharType="end"/>
          </w:r>
        </w:sdtContent>
      </w:sdt>
    </w:p>
    <w:p w14:paraId="73A73F54" w14:textId="3CA17A1D" w:rsidR="00DF39CE" w:rsidRDefault="00DF39CE" w:rsidP="00AC745E">
      <w:pPr>
        <w:pStyle w:val="Nadpis2urovne"/>
      </w:pPr>
      <w:bookmarkStart w:id="11" w:name="_Toc101479559"/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bookmarkEnd w:id="11"/>
      <w:proofErr w:type="spellEnd"/>
    </w:p>
    <w:p w14:paraId="19D66C53" w14:textId="36BDC8E1" w:rsidR="00D34BA5" w:rsidRPr="00D34BA5" w:rsidRDefault="00CB2F4F" w:rsidP="009F7E48">
      <w:pPr>
        <w:pStyle w:val="Zakladny"/>
      </w:pPr>
      <w:r>
        <w:rPr>
          <w:i/>
          <w:iCs/>
        </w:rPr>
        <w:t>(Spracoval</w:t>
      </w:r>
      <w:r w:rsidRPr="00083B4B">
        <w:rPr>
          <w:i/>
          <w:iCs/>
        </w:rPr>
        <w:t>: Juraj Puszt</w:t>
      </w:r>
      <w:r>
        <w:rPr>
          <w:i/>
          <w:iCs/>
        </w:rPr>
        <w:t>er)</w:t>
      </w:r>
    </w:p>
    <w:p w14:paraId="1496418D" w14:textId="2B95985D" w:rsidR="00DF39CE" w:rsidRDefault="00DF39CE" w:rsidP="009F7E48">
      <w:pPr>
        <w:pStyle w:val="Zakladny"/>
      </w:pPr>
      <w:proofErr w:type="spellStart"/>
      <w:r w:rsidRPr="00DF39CE">
        <w:rPr>
          <w:b/>
          <w:bCs/>
        </w:rPr>
        <w:t>Azure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</w:t>
      </w:r>
      <w:r>
        <w:t xml:space="preserve">je cloudová služba pre urýchlenie a správu životného cyklu projektov strojového učenia. Používa sa pre trénovanie, nasadzovanie modelov a správu </w:t>
      </w:r>
      <w:proofErr w:type="spellStart"/>
      <w:r>
        <w:t>MLOps</w:t>
      </w:r>
      <w:proofErr w:type="spellEnd"/>
      <w:r>
        <w:t xml:space="preserve">. V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je možné vytvoriť model alebo použiť model z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platformy, ako je napríklad </w:t>
      </w:r>
      <w:proofErr w:type="spellStart"/>
      <w:r>
        <w:t>Pytorch</w:t>
      </w:r>
      <w:proofErr w:type="spellEnd"/>
      <w:r>
        <w:t xml:space="preserve">, </w:t>
      </w:r>
      <w:proofErr w:type="spellStart"/>
      <w:r>
        <w:t>TensorFlow</w:t>
      </w:r>
      <w:proofErr w:type="spellEnd"/>
      <w:r>
        <w:t xml:space="preserve"> alebo </w:t>
      </w:r>
      <w:proofErr w:type="spellStart"/>
      <w:r>
        <w:t>scikit-learn</w:t>
      </w:r>
      <w:proofErr w:type="spellEnd"/>
      <w:r>
        <w:t xml:space="preserve">. </w:t>
      </w:r>
      <w:proofErr w:type="spellStart"/>
      <w:r>
        <w:t>MLOps</w:t>
      </w:r>
      <w:proofErr w:type="spellEnd"/>
      <w:r>
        <w:t xml:space="preserve"> nástroje pomáhajú s monitorovaním, pretrénovaním alebo znovu nasadením modelov</w:t>
      </w:r>
      <w:r w:rsidR="000365F7">
        <w:t xml:space="preserve"> </w:t>
      </w:r>
      <w:sdt>
        <w:sdtPr>
          <w:id w:val="-466123890"/>
          <w:citation/>
        </w:sdtPr>
        <w:sdtEndPr/>
        <w:sdtContent>
          <w:r w:rsidR="000365F7">
            <w:fldChar w:fldCharType="begin"/>
          </w:r>
          <w:r w:rsidR="00345011" w:rsidRPr="00B158AB">
            <w:instrText xml:space="preserve">CITATION mic21 \l 1033 </w:instrText>
          </w:r>
          <w:r w:rsidR="000365F7">
            <w:fldChar w:fldCharType="separate"/>
          </w:r>
          <w:r w:rsidR="00C10FD6">
            <w:rPr>
              <w:noProof/>
            </w:rPr>
            <w:t>(Microsoft, 2021)</w:t>
          </w:r>
          <w:r w:rsidR="000365F7">
            <w:fldChar w:fldCharType="end"/>
          </w:r>
        </w:sdtContent>
      </w:sdt>
      <w:r>
        <w:t>.</w:t>
      </w:r>
    </w:p>
    <w:p w14:paraId="635D8853" w14:textId="4F551FF7" w:rsidR="00DF39CE" w:rsidRDefault="00DF39CE" w:rsidP="009F7E48">
      <w:pPr>
        <w:pStyle w:val="Zakladny"/>
      </w:pPr>
      <w:proofErr w:type="spellStart"/>
      <w:r w:rsidRPr="00DF39CE">
        <w:rPr>
          <w:b/>
          <w:bCs/>
        </w:rPr>
        <w:t>Azure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Studio</w:t>
      </w:r>
      <w:proofErr w:type="spellEnd"/>
      <w:r>
        <w:t xml:space="preserve"> je web portál pre ľudí využívajúcich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. Tento web portál uľahčuje a poskytuje prácu s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priamo cez internetový prehliadač</w:t>
      </w:r>
      <w:r w:rsidR="000365F7">
        <w:t xml:space="preserve"> </w:t>
      </w:r>
      <w:sdt>
        <w:sdtPr>
          <w:id w:val="1041093683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mic22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(Microsoft, 2022)</w:t>
          </w:r>
          <w:r w:rsidR="000365F7">
            <w:fldChar w:fldCharType="end"/>
          </w:r>
        </w:sdtContent>
      </w:sdt>
      <w:r>
        <w:t>.</w:t>
      </w:r>
    </w:p>
    <w:p w14:paraId="1643CAA5" w14:textId="6616E3DD" w:rsidR="00DF39CE" w:rsidRDefault="00DF39CE" w:rsidP="009F7E48">
      <w:pPr>
        <w:pStyle w:val="Zakladny"/>
      </w:pPr>
      <w:proofErr w:type="spellStart"/>
      <w:r w:rsidRPr="00DF39CE">
        <w:rPr>
          <w:b/>
          <w:bCs/>
        </w:rPr>
        <w:t>Automated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(</w:t>
      </w:r>
      <w:proofErr w:type="spellStart"/>
      <w:r w:rsidRPr="00DF39CE">
        <w:rPr>
          <w:b/>
          <w:bCs/>
        </w:rPr>
        <w:t>AutoML</w:t>
      </w:r>
      <w:proofErr w:type="spellEnd"/>
      <w:r w:rsidRPr="00DF39CE">
        <w:rPr>
          <w:b/>
          <w:bCs/>
        </w:rPr>
        <w:t xml:space="preserve">) </w:t>
      </w:r>
      <w:r>
        <w:t>je proces automatizácie časovo náročných, opakujúcich sa úloh vývoja modelu strojového učenia</w:t>
      </w:r>
      <w:r w:rsidR="000365F7">
        <w:t xml:space="preserve"> </w:t>
      </w:r>
      <w:sdt>
        <w:sdtPr>
          <w:id w:val="-992489949"/>
          <w:citation/>
        </w:sdtPr>
        <w:sdtEndPr/>
        <w:sdtContent>
          <w:r w:rsidR="000365F7">
            <w:fldChar w:fldCharType="begin"/>
          </w:r>
          <w:r w:rsidR="000365F7" w:rsidRPr="00B158AB">
            <w:instrText xml:space="preserve"> CITATION mic2 \l 1033 </w:instrText>
          </w:r>
          <w:r w:rsidR="000365F7">
            <w:fldChar w:fldCharType="separate"/>
          </w:r>
          <w:r w:rsidR="00C10FD6">
            <w:rPr>
              <w:noProof/>
            </w:rPr>
            <w:t>(Microsoft, 2022)</w:t>
          </w:r>
          <w:r w:rsidR="000365F7">
            <w:fldChar w:fldCharType="end"/>
          </w:r>
        </w:sdtContent>
      </w:sdt>
      <w:r>
        <w:t xml:space="preserve">. </w:t>
      </w:r>
    </w:p>
    <w:p w14:paraId="4663E955" w14:textId="3F2B798C" w:rsidR="00DF39CE" w:rsidRDefault="00DF39CE" w:rsidP="009F7E48">
      <w:pPr>
        <w:pStyle w:val="Zakladny"/>
      </w:pPr>
      <w:proofErr w:type="spellStart"/>
      <w:r>
        <w:lastRenderedPageBreak/>
        <w:t>AutoML</w:t>
      </w:r>
      <w:proofErr w:type="spellEnd"/>
      <w:r>
        <w:t xml:space="preserve"> poskytuje 3 typy trénovania modelov. Sú to </w:t>
      </w:r>
      <w:proofErr w:type="spellStart"/>
      <w:r>
        <w:t>Classification</w:t>
      </w:r>
      <w:proofErr w:type="spellEnd"/>
      <w:r>
        <w:t xml:space="preserve">, </w:t>
      </w:r>
      <w:proofErr w:type="spellStart"/>
      <w:r>
        <w:t>Regression</w:t>
      </w:r>
      <w:proofErr w:type="spellEnd"/>
      <w:r>
        <w:t xml:space="preserve"> a </w:t>
      </w:r>
      <w:proofErr w:type="spellStart"/>
      <w:r>
        <w:t>Time-Series</w:t>
      </w:r>
      <w:proofErr w:type="spellEnd"/>
      <w:r>
        <w:t xml:space="preserve"> </w:t>
      </w:r>
      <w:proofErr w:type="spellStart"/>
      <w:r>
        <w:t>Forecasting</w:t>
      </w:r>
      <w:proofErr w:type="spellEnd"/>
      <w:r>
        <w:t>.</w:t>
      </w:r>
    </w:p>
    <w:p w14:paraId="01FB3846" w14:textId="781C1CD7" w:rsidR="00DF39CE" w:rsidRDefault="00DF39CE" w:rsidP="009F7E48">
      <w:pPr>
        <w:pStyle w:val="Zakladny"/>
        <w:numPr>
          <w:ilvl w:val="1"/>
          <w:numId w:val="13"/>
        </w:numPr>
      </w:pPr>
      <w:proofErr w:type="spellStart"/>
      <w:r>
        <w:t>Classification</w:t>
      </w:r>
      <w:proofErr w:type="spellEnd"/>
      <w:r>
        <w:t xml:space="preserve"> – rozdeľuje dáta do kategórií</w:t>
      </w:r>
    </w:p>
    <w:p w14:paraId="1DAA9978" w14:textId="50D2759D" w:rsidR="00DF39CE" w:rsidRDefault="00DF39CE" w:rsidP="009F7E48">
      <w:pPr>
        <w:pStyle w:val="Zakladny"/>
        <w:numPr>
          <w:ilvl w:val="1"/>
          <w:numId w:val="13"/>
        </w:numPr>
      </w:pPr>
      <w:proofErr w:type="spellStart"/>
      <w:r>
        <w:t>Regression</w:t>
      </w:r>
      <w:proofErr w:type="spellEnd"/>
      <w:r>
        <w:t xml:space="preserve"> – predvída numerickú hodnotu dát na základe nezávislých </w:t>
      </w:r>
      <w:proofErr w:type="spellStart"/>
      <w:r>
        <w:t>prediktorov</w:t>
      </w:r>
      <w:proofErr w:type="spellEnd"/>
    </w:p>
    <w:p w14:paraId="5748D54B" w14:textId="3DB80D8C" w:rsidR="003D775C" w:rsidRDefault="00DF39CE" w:rsidP="009F7E48">
      <w:pPr>
        <w:pStyle w:val="Zakladny"/>
        <w:numPr>
          <w:ilvl w:val="1"/>
          <w:numId w:val="13"/>
        </w:numPr>
      </w:pPr>
      <w:proofErr w:type="spellStart"/>
      <w:r>
        <w:t>Time-Series</w:t>
      </w:r>
      <w:proofErr w:type="spellEnd"/>
      <w:r>
        <w:t xml:space="preserve"> </w:t>
      </w:r>
      <w:proofErr w:type="spellStart"/>
      <w:r>
        <w:t>Forecasting</w:t>
      </w:r>
      <w:proofErr w:type="spellEnd"/>
      <w:r>
        <w:t xml:space="preserve"> – podobný ako regresia, ale dáta sú závislé na čase</w:t>
      </w:r>
      <w:r w:rsidR="000365F7">
        <w:t xml:space="preserve"> </w:t>
      </w:r>
      <w:sdt>
        <w:sdtPr>
          <w:id w:val="-1327973175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mic2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(Microsoft, 2022)</w:t>
          </w:r>
          <w:r w:rsidR="000365F7">
            <w:fldChar w:fldCharType="end"/>
          </w:r>
        </w:sdtContent>
      </w:sdt>
    </w:p>
    <w:p w14:paraId="48F36F75" w14:textId="77777777" w:rsidR="00F126A3" w:rsidRDefault="00F126A3" w:rsidP="009F7E48">
      <w:pPr>
        <w:pStyle w:val="Zakladny"/>
      </w:pPr>
    </w:p>
    <w:p w14:paraId="192F9FFA" w14:textId="78D4B5F4" w:rsidR="00F126A3" w:rsidRDefault="009C6AB3" w:rsidP="009F7E48">
      <w:pPr>
        <w:pStyle w:val="Zakladny"/>
      </w:pPr>
      <w:r>
        <w:t xml:space="preserve">Služba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podporuje okrem automatizovaného učenia pomocou </w:t>
      </w:r>
      <w:proofErr w:type="spellStart"/>
      <w:r>
        <w:t>AutoML</w:t>
      </w:r>
      <w:proofErr w:type="spellEnd"/>
      <w:r>
        <w:t xml:space="preserve"> aj </w:t>
      </w:r>
      <w:proofErr w:type="spellStart"/>
      <w:r w:rsidRPr="00310419">
        <w:rPr>
          <w:b/>
          <w:bCs/>
        </w:rPr>
        <w:t>code-first</w:t>
      </w:r>
      <w:proofErr w:type="spellEnd"/>
      <w:r>
        <w:t xml:space="preserve"> riešenia pre trénovanie modelov, ako aj návrh nasadenie modelov pomocou </w:t>
      </w:r>
      <w:proofErr w:type="spellStart"/>
      <w:r w:rsidRPr="00310419">
        <w:rPr>
          <w:b/>
          <w:bCs/>
        </w:rPr>
        <w:t>drag</w:t>
      </w:r>
      <w:proofErr w:type="spellEnd"/>
      <w:r w:rsidRPr="00310419">
        <w:rPr>
          <w:b/>
          <w:bCs/>
        </w:rPr>
        <w:t xml:space="preserve">-n-drop </w:t>
      </w:r>
      <w:proofErr w:type="spellStart"/>
      <w:r w:rsidRPr="00310419">
        <w:rPr>
          <w:b/>
          <w:bCs/>
        </w:rPr>
        <w:t>Azure</w:t>
      </w:r>
      <w:proofErr w:type="spellEnd"/>
      <w:r w:rsidRPr="00310419">
        <w:rPr>
          <w:b/>
          <w:bCs/>
        </w:rPr>
        <w:t xml:space="preserve"> </w:t>
      </w:r>
      <w:proofErr w:type="spellStart"/>
      <w:r w:rsidRPr="00310419">
        <w:rPr>
          <w:b/>
          <w:bCs/>
        </w:rPr>
        <w:t>Machine</w:t>
      </w:r>
      <w:proofErr w:type="spellEnd"/>
      <w:r w:rsidRPr="00310419">
        <w:rPr>
          <w:b/>
          <w:bCs/>
        </w:rPr>
        <w:t xml:space="preserve"> </w:t>
      </w:r>
      <w:proofErr w:type="spellStart"/>
      <w:r w:rsidRPr="00310419">
        <w:rPr>
          <w:b/>
          <w:bCs/>
        </w:rPr>
        <w:t>Learning</w:t>
      </w:r>
      <w:proofErr w:type="spellEnd"/>
      <w:r w:rsidRPr="00310419">
        <w:rPr>
          <w:b/>
          <w:bCs/>
        </w:rPr>
        <w:t xml:space="preserve"> </w:t>
      </w:r>
      <w:r>
        <w:rPr>
          <w:b/>
          <w:bCs/>
        </w:rPr>
        <w:t>dizajnéra</w:t>
      </w:r>
      <w:r w:rsidR="00910E3F">
        <w:rPr>
          <w:b/>
          <w:bCs/>
        </w:rPr>
        <w:t xml:space="preserve"> </w:t>
      </w:r>
      <w:r>
        <w:t>.</w:t>
      </w:r>
    </w:p>
    <w:p w14:paraId="2607BC28" w14:textId="77777777" w:rsidR="00283964" w:rsidRDefault="00283964" w:rsidP="009F7E48">
      <w:pPr>
        <w:pStyle w:val="Zakladny"/>
      </w:pPr>
    </w:p>
    <w:p w14:paraId="3766BAD5" w14:textId="5777B280" w:rsidR="00283964" w:rsidRDefault="009E487A" w:rsidP="009F7E48">
      <w:pPr>
        <w:pStyle w:val="Zakladny"/>
      </w:pPr>
      <w:r>
        <w:t xml:space="preserve">Na obrázku je uvedené, </w:t>
      </w:r>
      <w:r w:rsidR="00D515FF">
        <w:t xml:space="preserve">čo nám služba </w:t>
      </w:r>
      <w:proofErr w:type="spellStart"/>
      <w:r w:rsidR="00D515FF">
        <w:t>Azure</w:t>
      </w:r>
      <w:proofErr w:type="spellEnd"/>
      <w:r w:rsidR="00D515FF">
        <w:t xml:space="preserve"> </w:t>
      </w:r>
      <w:proofErr w:type="spellStart"/>
      <w:r w:rsidR="00D515FF">
        <w:t>Machine</w:t>
      </w:r>
      <w:proofErr w:type="spellEnd"/>
      <w:r w:rsidR="00D515FF">
        <w:t xml:space="preserve"> </w:t>
      </w:r>
      <w:proofErr w:type="spellStart"/>
      <w:r w:rsidR="00D515FF">
        <w:t>Learning</w:t>
      </w:r>
      <w:proofErr w:type="spellEnd"/>
      <w:r w:rsidR="00D515FF">
        <w:t xml:space="preserve"> umožňuje riadiť.</w:t>
      </w:r>
    </w:p>
    <w:p w14:paraId="4BD135D3" w14:textId="2972E277" w:rsidR="00D515FF" w:rsidRDefault="00D515FF" w:rsidP="009F7E48">
      <w:pPr>
        <w:pStyle w:val="Zakladny"/>
      </w:pPr>
      <w:r>
        <w:t>Sú to :</w:t>
      </w:r>
    </w:p>
    <w:p w14:paraId="63BB2904" w14:textId="44618C52" w:rsidR="00F835BD" w:rsidRDefault="00F835BD" w:rsidP="009F7E48">
      <w:pPr>
        <w:pStyle w:val="Zakladny"/>
        <w:numPr>
          <w:ilvl w:val="1"/>
          <w:numId w:val="13"/>
        </w:numPr>
      </w:pPr>
      <w:r w:rsidRPr="00F835BD">
        <w:t>Škálovateľné výpočty na požiadanie</w:t>
      </w:r>
    </w:p>
    <w:p w14:paraId="2702D426" w14:textId="71CB1DEB" w:rsidR="00D515FF" w:rsidRDefault="00F835BD" w:rsidP="009F7E48">
      <w:pPr>
        <w:pStyle w:val="Zakladny"/>
        <w:numPr>
          <w:ilvl w:val="1"/>
          <w:numId w:val="13"/>
        </w:numPr>
      </w:pPr>
      <w:r w:rsidRPr="00F835BD">
        <w:t>Dátové úložisk</w:t>
      </w:r>
      <w:r>
        <w:t>á</w:t>
      </w:r>
      <w:r w:rsidRPr="00F835BD">
        <w:t xml:space="preserve"> a</w:t>
      </w:r>
      <w:r>
        <w:t> </w:t>
      </w:r>
      <w:r w:rsidRPr="00F835BD">
        <w:t>konektivita</w:t>
      </w:r>
    </w:p>
    <w:p w14:paraId="15F22BE2" w14:textId="62E005FB" w:rsidR="00F835BD" w:rsidRDefault="00F835BD" w:rsidP="009F7E48">
      <w:pPr>
        <w:pStyle w:val="Zakladny"/>
        <w:numPr>
          <w:ilvl w:val="1"/>
          <w:numId w:val="13"/>
        </w:numPr>
      </w:pPr>
      <w:r w:rsidRPr="00F835BD">
        <w:t>Riadenie pracovného toku strojového učenia</w:t>
      </w:r>
    </w:p>
    <w:p w14:paraId="7898E56B" w14:textId="5EA02EAE" w:rsidR="00F835BD" w:rsidRDefault="00F835BD" w:rsidP="009F7E48">
      <w:pPr>
        <w:pStyle w:val="Zakladny"/>
        <w:numPr>
          <w:ilvl w:val="1"/>
          <w:numId w:val="13"/>
        </w:numPr>
      </w:pPr>
      <w:r w:rsidRPr="00F835BD">
        <w:t>Registrácia a správa modelov</w:t>
      </w:r>
    </w:p>
    <w:p w14:paraId="03F22692" w14:textId="26B1D660" w:rsidR="00F835BD" w:rsidRDefault="00F835BD" w:rsidP="009F7E48">
      <w:pPr>
        <w:pStyle w:val="Zakladny"/>
        <w:numPr>
          <w:ilvl w:val="1"/>
          <w:numId w:val="13"/>
        </w:numPr>
      </w:pPr>
      <w:r w:rsidRPr="00F835BD">
        <w:t>Metriky a</w:t>
      </w:r>
      <w:r>
        <w:t> </w:t>
      </w:r>
      <w:r w:rsidRPr="00F835BD">
        <w:t>monitorovanie</w:t>
      </w:r>
    </w:p>
    <w:p w14:paraId="7BA4BE82" w14:textId="4F23EFE6" w:rsidR="00F835BD" w:rsidRDefault="00F126A3" w:rsidP="009F7E48">
      <w:pPr>
        <w:pStyle w:val="Zakladny"/>
        <w:numPr>
          <w:ilvl w:val="1"/>
          <w:numId w:val="1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50BBA92" wp14:editId="06E315D4">
                <wp:simplePos x="0" y="0"/>
                <wp:positionH relativeFrom="page">
                  <wp:align>center</wp:align>
                </wp:positionH>
                <wp:positionV relativeFrom="paragraph">
                  <wp:posOffset>2471420</wp:posOffset>
                </wp:positionV>
                <wp:extent cx="3972560" cy="635"/>
                <wp:effectExtent l="0" t="0" r="8890" b="0"/>
                <wp:wrapTopAndBottom/>
                <wp:docPr id="4" name="Textové po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2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D6F4AA" w14:textId="6F5B0F99" w:rsidR="00AB494C" w:rsidRPr="00845BB0" w:rsidRDefault="00AB494C" w:rsidP="00AB494C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12" w:name="_Toc97398617"/>
                            <w:bookmarkStart w:id="13" w:name="_Toc98145997"/>
                            <w:bookmarkStart w:id="14" w:name="_Toc102557103"/>
                            <w:r>
                              <w:t xml:space="preserve">Obrázok </w:t>
                            </w:r>
                            <w:r w:rsidR="00FF472A">
                              <w:fldChar w:fldCharType="begin"/>
                            </w:r>
                            <w:r w:rsidR="00FF472A">
                              <w:instrText xml:space="preserve"> SEQ Obrázok \* ARABIC </w:instrText>
                            </w:r>
                            <w:r w:rsidR="00FF472A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2</w:t>
                            </w:r>
                            <w:r w:rsidR="00FF472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B27C1E">
                              <w:t xml:space="preserve">Služba </w:t>
                            </w:r>
                            <w:proofErr w:type="spellStart"/>
                            <w:r w:rsidR="00B27C1E">
                              <w:t>Azure</w:t>
                            </w:r>
                            <w:proofErr w:type="spellEnd"/>
                            <w:r w:rsidR="00B27C1E">
                              <w:t xml:space="preserve">  </w:t>
                            </w:r>
                            <w:proofErr w:type="spellStart"/>
                            <w:r w:rsidR="00B27C1E">
                              <w:t>Machine</w:t>
                            </w:r>
                            <w:proofErr w:type="spellEnd"/>
                            <w:r w:rsidR="00B27C1E">
                              <w:t xml:space="preserve"> </w:t>
                            </w:r>
                            <w:proofErr w:type="spellStart"/>
                            <w:r w:rsidR="00B27C1E">
                              <w:t>Learning</w:t>
                            </w:r>
                            <w:proofErr w:type="spellEnd"/>
                            <w:r w:rsidR="000365F7">
                              <w:t xml:space="preserve"> </w:t>
                            </w:r>
                            <w:sdt>
                              <w:sdtPr>
                                <w:id w:val="-1566093467"/>
                                <w:citation/>
                              </w:sdtPr>
                              <w:sdtEndPr/>
                              <w:sdtContent>
                                <w:r w:rsidR="000365F7">
                                  <w:fldChar w:fldCharType="begin"/>
                                </w:r>
                                <w:r w:rsidR="000365F7">
                                  <w:rPr>
                                    <w:lang w:val="en-US"/>
                                  </w:rPr>
                                  <w:instrText xml:space="preserve"> CITATION Cai20 \l 1033 </w:instrText>
                                </w:r>
                                <w:r w:rsidR="000365F7">
                                  <w:fldChar w:fldCharType="separate"/>
                                </w:r>
                                <w:r w:rsidR="00C10FD6" w:rsidRPr="00C10FD6">
                                  <w:rPr>
                                    <w:noProof/>
                                    <w:lang w:val="en-US"/>
                                  </w:rPr>
                                  <w:t>(Moreno, 2020)</w:t>
                                </w:r>
                                <w:r w:rsidR="000365F7">
                                  <w:fldChar w:fldCharType="end"/>
                                </w:r>
                              </w:sdtContent>
                            </w:sdt>
                            <w:bookmarkEnd w:id="12"/>
                            <w:bookmarkEnd w:id="13"/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0BBA92" id="Textové pole 4" o:spid="_x0000_s1028" type="#_x0000_t202" style="position:absolute;left:0;text-align:left;margin-left:0;margin-top:194.6pt;width:312.8pt;height:.05pt;z-index:25172787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pOnGgIAAD8EAAAOAAAAZHJzL2Uyb0RvYy54bWysU8Fu2zAMvQ/YPwi6L05SNFu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" stroked="f">
                <v:textbox style="mso-fit-shape-to-text:t" inset="0,0,0,0">
                  <w:txbxContent>
                    <w:p w14:paraId="6BD6F4AA" w14:textId="6F5B0F99" w:rsidR="00AB494C" w:rsidRPr="00845BB0" w:rsidRDefault="00AB494C" w:rsidP="00AB494C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15" w:name="_Toc97398617"/>
                      <w:bookmarkStart w:id="16" w:name="_Toc98145997"/>
                      <w:bookmarkStart w:id="17" w:name="_Toc102557103"/>
                      <w:r>
                        <w:t xml:space="preserve">Obrázok </w:t>
                      </w:r>
                      <w:r w:rsidR="00FF472A">
                        <w:fldChar w:fldCharType="begin"/>
                      </w:r>
                      <w:r w:rsidR="00FF472A">
                        <w:instrText xml:space="preserve"> SEQ Obrázok \* ARABIC </w:instrText>
                      </w:r>
                      <w:r w:rsidR="00FF472A">
                        <w:fldChar w:fldCharType="separate"/>
                      </w:r>
                      <w:r w:rsidR="00D40209">
                        <w:rPr>
                          <w:noProof/>
                        </w:rPr>
                        <w:t>2</w:t>
                      </w:r>
                      <w:r w:rsidR="00FF472A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B27C1E">
                        <w:t xml:space="preserve">Služba </w:t>
                      </w:r>
                      <w:proofErr w:type="spellStart"/>
                      <w:r w:rsidR="00B27C1E">
                        <w:t>Azure</w:t>
                      </w:r>
                      <w:proofErr w:type="spellEnd"/>
                      <w:r w:rsidR="00B27C1E">
                        <w:t xml:space="preserve">  </w:t>
                      </w:r>
                      <w:proofErr w:type="spellStart"/>
                      <w:r w:rsidR="00B27C1E">
                        <w:t>Machine</w:t>
                      </w:r>
                      <w:proofErr w:type="spellEnd"/>
                      <w:r w:rsidR="00B27C1E">
                        <w:t xml:space="preserve"> </w:t>
                      </w:r>
                      <w:proofErr w:type="spellStart"/>
                      <w:r w:rsidR="00B27C1E">
                        <w:t>Learning</w:t>
                      </w:r>
                      <w:proofErr w:type="spellEnd"/>
                      <w:r w:rsidR="000365F7">
                        <w:t xml:space="preserve"> </w:t>
                      </w:r>
                      <w:sdt>
                        <w:sdtPr>
                          <w:id w:val="-1566093467"/>
                          <w:citation/>
                        </w:sdtPr>
                        <w:sdtEndPr/>
                        <w:sdtContent>
                          <w:r w:rsidR="000365F7">
                            <w:fldChar w:fldCharType="begin"/>
                          </w:r>
                          <w:r w:rsidR="000365F7">
                            <w:rPr>
                              <w:lang w:val="en-US"/>
                            </w:rPr>
                            <w:instrText xml:space="preserve"> CITATION Cai20 \l 1033 </w:instrText>
                          </w:r>
                          <w:r w:rsidR="000365F7">
                            <w:fldChar w:fldCharType="separate"/>
                          </w:r>
                          <w:r w:rsidR="00C10FD6" w:rsidRPr="00C10FD6">
                            <w:rPr>
                              <w:noProof/>
                              <w:lang w:val="en-US"/>
                            </w:rPr>
                            <w:t>(Moreno, 2020)</w:t>
                          </w:r>
                          <w:r w:rsidR="000365F7">
                            <w:fldChar w:fldCharType="end"/>
                          </w:r>
                        </w:sdtContent>
                      </w:sdt>
                      <w:bookmarkEnd w:id="15"/>
                      <w:bookmarkEnd w:id="16"/>
                      <w:bookmarkEnd w:id="17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4F3A6D3F" wp14:editId="70ECB217">
            <wp:simplePos x="0" y="0"/>
            <wp:positionH relativeFrom="margin">
              <wp:align>center</wp:align>
            </wp:positionH>
            <wp:positionV relativeFrom="paragraph">
              <wp:posOffset>285750</wp:posOffset>
            </wp:positionV>
            <wp:extent cx="3972560" cy="2145030"/>
            <wp:effectExtent l="0" t="0" r="8890" b="7620"/>
            <wp:wrapTopAndBottom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5BD">
        <w:t>Nasadenie model</w:t>
      </w:r>
      <w:r w:rsidR="009C6AB3">
        <w:t>ov</w:t>
      </w:r>
      <w:r w:rsidR="000365F7">
        <w:t xml:space="preserve"> </w:t>
      </w:r>
      <w:sdt>
        <w:sdtPr>
          <w:id w:val="-646517391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Cai20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(Moreno, 2020)</w:t>
          </w:r>
          <w:r w:rsidR="000365F7">
            <w:fldChar w:fldCharType="end"/>
          </w:r>
        </w:sdtContent>
      </w:sdt>
    </w:p>
    <w:p w14:paraId="03AFDB4E" w14:textId="4F6D7974" w:rsidR="00AB494C" w:rsidRDefault="003D775C" w:rsidP="009F7E48">
      <w:pPr>
        <w:pStyle w:val="Zakladny"/>
      </w:pPr>
      <w:r w:rsidRPr="003D775C">
        <w:t>Životný cyklu</w:t>
      </w:r>
      <w:r w:rsidR="002131E9">
        <w:t>s</w:t>
      </w:r>
      <w:r w:rsidRPr="003D775C">
        <w:t xml:space="preserve"> každého projektu sa môže líšiť, ale zvyčajne bude vyzerať tak, ako je zobrazené na obrázku.</w:t>
      </w:r>
      <w:r w:rsidR="002131E9">
        <w:t xml:space="preserve"> Začína definovaním úlohy</w:t>
      </w:r>
      <w:r w:rsidR="003C5BA0">
        <w:t xml:space="preserve"> a pokračuje prípravou dát, trénovaním a valid</w:t>
      </w:r>
      <w:r w:rsidR="009C6AB3">
        <w:t>áciou</w:t>
      </w:r>
      <w:r w:rsidR="003C5BA0">
        <w:t xml:space="preserve"> modelu, nasadením modelu, monitorovaním a </w:t>
      </w:r>
      <w:r w:rsidR="009E487A">
        <w:t>riaden</w:t>
      </w:r>
      <w:r w:rsidR="00D515FF">
        <w:t>ím</w:t>
      </w:r>
      <w:r w:rsidR="003C5BA0">
        <w:t xml:space="preserve"> životného cyklu</w:t>
      </w:r>
      <w:r w:rsidR="001777D1">
        <w:t xml:space="preserve">. Nakoniec </w:t>
      </w:r>
      <w:r w:rsidR="003C5BA0">
        <w:t>sa znovu dostane do prípravy dát</w:t>
      </w:r>
      <w:r w:rsidR="001777D1">
        <w:t xml:space="preserve"> a celý cyklus pokračuje</w:t>
      </w:r>
      <w:r w:rsidR="00910E3F">
        <w:t xml:space="preserve"> </w:t>
      </w:r>
      <w:sdt>
        <w:sdtPr>
          <w:id w:val="-1047371087"/>
          <w:citation/>
        </w:sdtPr>
        <w:sdtEndPr/>
        <w:sdtContent>
          <w:r w:rsidR="00910E3F">
            <w:fldChar w:fldCharType="begin"/>
          </w:r>
          <w:r w:rsidR="00345011" w:rsidRPr="00B158AB">
            <w:rPr>
              <w:lang w:val="pl-PL"/>
            </w:rPr>
            <w:instrText xml:space="preserve">CITATION mic21 \l 1033 </w:instrText>
          </w:r>
          <w:r w:rsidR="00910E3F">
            <w:fldChar w:fldCharType="separate"/>
          </w:r>
          <w:r w:rsidR="00C10FD6" w:rsidRPr="00C10FD6">
            <w:rPr>
              <w:noProof/>
              <w:lang w:val="pl-PL"/>
            </w:rPr>
            <w:t>(Microsoft, 2021)</w:t>
          </w:r>
          <w:r w:rsidR="00910E3F">
            <w:fldChar w:fldCharType="end"/>
          </w:r>
        </w:sdtContent>
      </w:sdt>
      <w:r w:rsidR="003C5BA0">
        <w:t>.</w:t>
      </w:r>
    </w:p>
    <w:p w14:paraId="4A4F89E2" w14:textId="50857268" w:rsidR="00284D9E" w:rsidRDefault="00F126A3" w:rsidP="00AC745E">
      <w:pPr>
        <w:pStyle w:val="Nadpis2urovne"/>
      </w:pPr>
      <w:bookmarkStart w:id="18" w:name="_Toc10147956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C0CD2DD" wp14:editId="2A82E7C9">
                <wp:simplePos x="0" y="0"/>
                <wp:positionH relativeFrom="margin">
                  <wp:align>center</wp:align>
                </wp:positionH>
                <wp:positionV relativeFrom="paragraph">
                  <wp:posOffset>2194560</wp:posOffset>
                </wp:positionV>
                <wp:extent cx="3525520" cy="635"/>
                <wp:effectExtent l="0" t="0" r="0" b="0"/>
                <wp:wrapTopAndBottom/>
                <wp:docPr id="8" name="Textové po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5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6DBF00" w14:textId="46ECAB4C" w:rsidR="00AB494C" w:rsidRPr="002530B0" w:rsidRDefault="00AB494C" w:rsidP="00AB494C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19" w:name="_Toc97398618"/>
                            <w:bookmarkStart w:id="20" w:name="_Toc98145998"/>
                            <w:bookmarkStart w:id="21" w:name="_Toc102557104"/>
                            <w:r>
                              <w:t xml:space="preserve">Obrázok </w:t>
                            </w:r>
                            <w:r w:rsidR="00FF472A">
                              <w:fldChar w:fldCharType="begin"/>
                            </w:r>
                            <w:r w:rsidR="00FF472A">
                              <w:instrText xml:space="preserve"> SEQ Obrázok \* ARABIC </w:instrText>
                            </w:r>
                            <w:r w:rsidR="00FF472A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3</w:t>
                            </w:r>
                            <w:r w:rsidR="00FF472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Životný cyklus projektu</w:t>
                            </w:r>
                            <w:r w:rsidR="00910E3F">
                              <w:t xml:space="preserve"> </w:t>
                            </w:r>
                            <w:sdt>
                              <w:sdtPr>
                                <w:id w:val="1184321573"/>
                                <w:citation/>
                              </w:sdtPr>
                              <w:sdtEndPr/>
                              <w:sdtContent>
                                <w:r w:rsidR="00910E3F">
                                  <w:fldChar w:fldCharType="begin"/>
                                </w:r>
                                <w:r w:rsidR="00345011">
                                  <w:rPr>
                                    <w:lang w:val="en-US"/>
                                  </w:rPr>
                                  <w:instrText xml:space="preserve">CITATION mic21 \l 1033 </w:instrText>
                                </w:r>
                                <w:r w:rsidR="00910E3F">
                                  <w:fldChar w:fldCharType="separate"/>
                                </w:r>
                                <w:r w:rsidR="00C10FD6" w:rsidRPr="00C10FD6">
                                  <w:rPr>
                                    <w:noProof/>
                                    <w:lang w:val="en-US"/>
                                  </w:rPr>
                                  <w:t>(Microsoft, 2021)</w:t>
                                </w:r>
                                <w:r w:rsidR="00910E3F">
                                  <w:fldChar w:fldCharType="end"/>
                                </w:r>
                              </w:sdtContent>
                            </w:sdt>
                            <w:bookmarkEnd w:id="19"/>
                            <w:bookmarkEnd w:id="20"/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0CD2DD" id="Textové pole 8" o:spid="_x0000_s1029" type="#_x0000_t202" style="position:absolute;left:0;text-align:left;margin-left:0;margin-top:172.8pt;width:277.6pt;height:.05pt;z-index:2517309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" stroked="f">
                <v:textbox style="mso-fit-shape-to-text:t" inset="0,0,0,0">
                  <w:txbxContent>
                    <w:p w14:paraId="726DBF00" w14:textId="46ECAB4C" w:rsidR="00AB494C" w:rsidRPr="002530B0" w:rsidRDefault="00AB494C" w:rsidP="00AB494C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22" w:name="_Toc97398618"/>
                      <w:bookmarkStart w:id="23" w:name="_Toc98145998"/>
                      <w:bookmarkStart w:id="24" w:name="_Toc102557104"/>
                      <w:r>
                        <w:t xml:space="preserve">Obrázok </w:t>
                      </w:r>
                      <w:r w:rsidR="00FF472A">
                        <w:fldChar w:fldCharType="begin"/>
                      </w:r>
                      <w:r w:rsidR="00FF472A">
                        <w:instrText xml:space="preserve"> SEQ Obrázok \* ARABIC </w:instrText>
                      </w:r>
                      <w:r w:rsidR="00FF472A">
                        <w:fldChar w:fldCharType="separate"/>
                      </w:r>
                      <w:r w:rsidR="00D40209">
                        <w:rPr>
                          <w:noProof/>
                        </w:rPr>
                        <w:t>3</w:t>
                      </w:r>
                      <w:r w:rsidR="00FF472A">
                        <w:rPr>
                          <w:noProof/>
                        </w:rPr>
                        <w:fldChar w:fldCharType="end"/>
                      </w:r>
                      <w:r>
                        <w:t xml:space="preserve"> Životný cyklus projektu</w:t>
                      </w:r>
                      <w:r w:rsidR="00910E3F">
                        <w:t xml:space="preserve"> </w:t>
                      </w:r>
                      <w:sdt>
                        <w:sdtPr>
                          <w:id w:val="1184321573"/>
                          <w:citation/>
                        </w:sdtPr>
                        <w:sdtEndPr/>
                        <w:sdtContent>
                          <w:r w:rsidR="00910E3F">
                            <w:fldChar w:fldCharType="begin"/>
                          </w:r>
                          <w:r w:rsidR="00345011">
                            <w:rPr>
                              <w:lang w:val="en-US"/>
                            </w:rPr>
                            <w:instrText xml:space="preserve">CITATION mic21 \l 1033 </w:instrText>
                          </w:r>
                          <w:r w:rsidR="00910E3F">
                            <w:fldChar w:fldCharType="separate"/>
                          </w:r>
                          <w:r w:rsidR="00C10FD6" w:rsidRPr="00C10FD6">
                            <w:rPr>
                              <w:noProof/>
                              <w:lang w:val="en-US"/>
                            </w:rPr>
                            <w:t>(Microsoft, 2021)</w:t>
                          </w:r>
                          <w:r w:rsidR="00910E3F">
                            <w:fldChar w:fldCharType="end"/>
                          </w:r>
                        </w:sdtContent>
                      </w:sdt>
                      <w:bookmarkEnd w:id="22"/>
                      <w:bookmarkEnd w:id="23"/>
                      <w:bookmarkEnd w:id="24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32BBACDF" wp14:editId="1FAA34A0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972560" cy="2181860"/>
            <wp:effectExtent l="0" t="0" r="8890" b="8890"/>
            <wp:wrapTopAndBottom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4D9E" w:rsidRPr="00284D9E">
        <w:t xml:space="preserve">Príprava dát pre trénovanie modelov pomocou </w:t>
      </w:r>
      <w:proofErr w:type="spellStart"/>
      <w:r w:rsidR="00284D9E" w:rsidRPr="00284D9E">
        <w:t>AutoML</w:t>
      </w:r>
      <w:bookmarkEnd w:id="18"/>
      <w:proofErr w:type="spellEnd"/>
    </w:p>
    <w:p w14:paraId="6CB41D3A" w14:textId="5212A8B3" w:rsidR="004C5C6D" w:rsidRPr="004C5C6D" w:rsidRDefault="00CB2F4F" w:rsidP="009F7E48">
      <w:pPr>
        <w:pStyle w:val="Zakladny"/>
      </w:pPr>
      <w:r>
        <w:rPr>
          <w:i/>
          <w:iCs/>
        </w:rPr>
        <w:t>(Spracoval: Filip Frank)</w:t>
      </w:r>
    </w:p>
    <w:p w14:paraId="5D82EF94" w14:textId="09D9C472" w:rsidR="002B6D43" w:rsidRDefault="002B6D43" w:rsidP="009F7E48">
      <w:pPr>
        <w:pStyle w:val="Zakladny"/>
      </w:pPr>
      <w:r>
        <w:t xml:space="preserve">Vstupné dáta pre trénovania získavame z repozitára IZA pomocou vlastných jednoduchých skriptov písaných v jazyku </w:t>
      </w:r>
      <w:proofErr w:type="spellStart"/>
      <w:r>
        <w:t>Python</w:t>
      </w:r>
      <w:proofErr w:type="spellEnd"/>
      <w:r>
        <w:t>. Extrahované dáta majú formu CSV súborov a v porovnaní s pôvodnými dátami prešli týmito úpravami:</w:t>
      </w:r>
    </w:p>
    <w:p w14:paraId="32AF1B58" w14:textId="21B5F6B0" w:rsidR="002B6D43" w:rsidRDefault="002B6D43" w:rsidP="009F7E48">
      <w:pPr>
        <w:pStyle w:val="Zakladny"/>
        <w:numPr>
          <w:ilvl w:val="0"/>
          <w:numId w:val="18"/>
        </w:numPr>
      </w:pPr>
      <w:r>
        <w:t>odstránenie nerelevantných stĺpcov</w:t>
      </w:r>
    </w:p>
    <w:p w14:paraId="551D6F7A" w14:textId="5EC74D2C" w:rsidR="002B6D43" w:rsidRDefault="002B6D43" w:rsidP="009F7E48">
      <w:pPr>
        <w:pStyle w:val="Zakladny"/>
        <w:numPr>
          <w:ilvl w:val="0"/>
          <w:numId w:val="18"/>
        </w:numPr>
      </w:pPr>
      <w:r>
        <w:t>odstránenie riadkov obsahujúcich NA hodnoty</w:t>
      </w:r>
    </w:p>
    <w:p w14:paraId="3A26257E" w14:textId="661241B3" w:rsidR="002B6D43" w:rsidRDefault="002B6D43" w:rsidP="009F7E48">
      <w:pPr>
        <w:pStyle w:val="Zakladny"/>
        <w:numPr>
          <w:ilvl w:val="0"/>
          <w:numId w:val="18"/>
        </w:numPr>
      </w:pPr>
      <w:r>
        <w:t xml:space="preserve">aplikácia 7-dňového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na stĺpce tabuľky (okrem nezávislej premennej dátum).</w:t>
      </w:r>
    </w:p>
    <w:p w14:paraId="4CCD28D5" w14:textId="118AAEC7" w:rsidR="002B6D43" w:rsidRDefault="002B6D43" w:rsidP="009F7E48">
      <w:pPr>
        <w:pStyle w:val="Zakladny"/>
      </w:pPr>
    </w:p>
    <w:p w14:paraId="2A463E4E" w14:textId="7BAF0196" w:rsidR="002B6D43" w:rsidRDefault="002B6D43" w:rsidP="009F7E48">
      <w:pPr>
        <w:pStyle w:val="Zakladny"/>
      </w:pPr>
      <w:r>
        <w:t xml:space="preserve">Príklady vstupných </w:t>
      </w:r>
      <w:proofErr w:type="spellStart"/>
      <w:r>
        <w:t>datasetov</w:t>
      </w:r>
      <w:proofErr w:type="spellEnd"/>
      <w:r>
        <w:t xml:space="preserve"> (každý uvedený </w:t>
      </w:r>
      <w:proofErr w:type="spellStart"/>
      <w:r>
        <w:t>dataset</w:t>
      </w:r>
      <w:proofErr w:type="spellEnd"/>
      <w:r>
        <w:t xml:space="preserve"> obsahuje aj nezávislú premennú dátum):</w:t>
      </w:r>
    </w:p>
    <w:p w14:paraId="63D107C8" w14:textId="7C8AA414" w:rsidR="002B6D43" w:rsidRDefault="002B6D43" w:rsidP="009F7E48">
      <w:pPr>
        <w:pStyle w:val="Zakladny"/>
        <w:numPr>
          <w:ilvl w:val="0"/>
          <w:numId w:val="19"/>
        </w:numPr>
      </w:pPr>
      <w:r>
        <w:t>Ag, %Ag</w:t>
      </w:r>
    </w:p>
    <w:p w14:paraId="65246E81" w14:textId="0A35DC86" w:rsidR="002B6D43" w:rsidRDefault="002B6D43" w:rsidP="009F7E48">
      <w:pPr>
        <w:pStyle w:val="Zakladny"/>
        <w:numPr>
          <w:ilvl w:val="0"/>
          <w:numId w:val="19"/>
        </w:numPr>
      </w:pPr>
      <w:r>
        <w:t>PCR, %PCR</w:t>
      </w:r>
    </w:p>
    <w:p w14:paraId="41B02574" w14:textId="6FD5528A" w:rsidR="002B6D43" w:rsidRDefault="002B6D43" w:rsidP="009F7E48">
      <w:pPr>
        <w:pStyle w:val="Zakladny"/>
        <w:numPr>
          <w:ilvl w:val="0"/>
          <w:numId w:val="19"/>
        </w:numPr>
      </w:pPr>
      <w:r>
        <w:t>Ag, %Ag, PCR, %PCR</w:t>
      </w:r>
    </w:p>
    <w:p w14:paraId="1D999DC6" w14:textId="65CC75EF" w:rsidR="002B6D43" w:rsidRDefault="002B6D43" w:rsidP="009F7E48">
      <w:pPr>
        <w:pStyle w:val="Zakladny"/>
        <w:numPr>
          <w:ilvl w:val="0"/>
          <w:numId w:val="19"/>
        </w:numPr>
      </w:pPr>
      <w:r>
        <w:t>Ag, %Ag, PCR, %PCR, Úmrtia</w:t>
      </w:r>
    </w:p>
    <w:p w14:paraId="47826FA7" w14:textId="6FD55120" w:rsidR="00284D9E" w:rsidRPr="00284D9E" w:rsidRDefault="002B6D43" w:rsidP="009F7E48">
      <w:pPr>
        <w:pStyle w:val="Zakladny"/>
        <w:numPr>
          <w:ilvl w:val="0"/>
          <w:numId w:val="19"/>
        </w:numPr>
      </w:pPr>
      <w:r>
        <w:t>Úmrtia</w:t>
      </w:r>
    </w:p>
    <w:p w14:paraId="1F128E5B" w14:textId="1B729294" w:rsidR="00064EE2" w:rsidRDefault="001E5FE1" w:rsidP="00064EE2">
      <w:pPr>
        <w:pStyle w:val="Nadpis1rovne"/>
      </w:pPr>
      <w:bookmarkStart w:id="25" w:name="_Toc101479561"/>
      <w:r>
        <w:lastRenderedPageBreak/>
        <w:t>M</w:t>
      </w:r>
      <w:r w:rsidR="00064EE2">
        <w:t>odely</w:t>
      </w:r>
      <w:r w:rsidR="00663C13">
        <w:t xml:space="preserve"> strojového učenia trénované pomocou </w:t>
      </w:r>
      <w:proofErr w:type="spellStart"/>
      <w:r w:rsidR="00663C13">
        <w:t>AutoML</w:t>
      </w:r>
      <w:bookmarkEnd w:id="25"/>
      <w:proofErr w:type="spellEnd"/>
    </w:p>
    <w:p w14:paraId="69D38071" w14:textId="14284A70" w:rsidR="001E5FE1" w:rsidRDefault="001E5FE1" w:rsidP="00AC745E">
      <w:pPr>
        <w:pStyle w:val="Nadpis2urovne"/>
        <w:numPr>
          <w:ilvl w:val="1"/>
          <w:numId w:val="5"/>
        </w:numPr>
      </w:pPr>
      <w:bookmarkStart w:id="26" w:name="_Toc101479562"/>
      <w:proofErr w:type="spellStart"/>
      <w:r w:rsidRPr="00F04DDB">
        <w:t>Seasonal</w:t>
      </w:r>
      <w:proofErr w:type="spellEnd"/>
      <w:r w:rsidRPr="00F04DDB">
        <w:t xml:space="preserve"> </w:t>
      </w:r>
      <w:proofErr w:type="spellStart"/>
      <w:r w:rsidR="00125B44" w:rsidRPr="00F04DDB">
        <w:t>Naive</w:t>
      </w:r>
      <w:bookmarkEnd w:id="26"/>
      <w:proofErr w:type="spellEnd"/>
    </w:p>
    <w:p w14:paraId="68BC63DB" w14:textId="0058159B" w:rsidR="00663C13" w:rsidRPr="00663C13" w:rsidRDefault="00CB2F4F" w:rsidP="009F7E48">
      <w:pPr>
        <w:pStyle w:val="Zakladny"/>
      </w:pPr>
      <w:r>
        <w:rPr>
          <w:i/>
          <w:iCs/>
        </w:rPr>
        <w:t>(Spracoval: Marek Kačmár)</w:t>
      </w:r>
    </w:p>
    <w:p w14:paraId="6DCCA08E" w14:textId="1443E5CA" w:rsidR="001E5FE1" w:rsidRDefault="001E5FE1" w:rsidP="009F7E48">
      <w:pPr>
        <w:pStyle w:val="Zakladny"/>
      </w:pPr>
      <w:proofErr w:type="spellStart"/>
      <w:r>
        <w:t>Seasonal</w:t>
      </w:r>
      <w:proofErr w:type="spellEnd"/>
      <w:r>
        <w:t xml:space="preserve"> </w:t>
      </w:r>
      <w:proofErr w:type="spellStart"/>
      <w:r>
        <w:t>naive</w:t>
      </w:r>
      <w:proofErr w:type="spellEnd"/>
      <w:r>
        <w:t xml:space="preserve"> je jeden z </w:t>
      </w:r>
      <w:r w:rsidR="005024A4">
        <w:t>viacerých</w:t>
      </w:r>
      <w:r>
        <w:t xml:space="preserve"> modelov, ktoré používa Microsoft </w:t>
      </w:r>
      <w:proofErr w:type="spellStart"/>
      <w:r>
        <w:t>Azure</w:t>
      </w:r>
      <w:proofErr w:type="spellEnd"/>
      <w:r>
        <w:t xml:space="preserve"> pri predpovedi daného pripraveného datasetu. Tento model je veľmi jednoduchý, no napriek tomu efektívny. </w:t>
      </w:r>
    </w:p>
    <w:p w14:paraId="2809009D" w14:textId="61A6EF3E" w:rsidR="000735CB" w:rsidRDefault="000735CB" w:rsidP="009F7E48">
      <w:pPr>
        <w:pStyle w:val="Zakladny"/>
      </w:pPr>
      <w:r w:rsidRPr="00A9583F">
        <w:rPr>
          <w:noProof/>
          <w:szCs w:val="24"/>
        </w:rPr>
        <w:drawing>
          <wp:anchor distT="0" distB="0" distL="114300" distR="114300" simplePos="0" relativeHeight="251678720" behindDoc="0" locked="0" layoutInCell="1" allowOverlap="1" wp14:anchorId="2C9A3248" wp14:editId="7E35EE19">
            <wp:simplePos x="0" y="0"/>
            <wp:positionH relativeFrom="margin">
              <wp:align>center</wp:align>
            </wp:positionH>
            <wp:positionV relativeFrom="paragraph">
              <wp:posOffset>1287145</wp:posOffset>
            </wp:positionV>
            <wp:extent cx="2894881" cy="639810"/>
            <wp:effectExtent l="38100" t="38100" r="39370" b="46355"/>
            <wp:wrapTopAndBottom/>
            <wp:docPr id="16" name="Obrázok 6" descr="Obrázok, na ktorom je text&#10;&#10;Automaticky generovaný popis">
              <a:extLst xmlns:a="http://schemas.openxmlformats.org/drawingml/2006/main">
                <a:ext uri="{FF2B5EF4-FFF2-40B4-BE49-F238E27FC236}">
                  <a16:creationId xmlns:a16="http://schemas.microsoft.com/office/drawing/2014/main" id="{E1AD683E-7F5F-40A9-B766-D2412DBC1A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ok 6" descr="Obrázok, na ktorom je text&#10;&#10;Automaticky generovaný popis">
                      <a:extLst>
                        <a:ext uri="{FF2B5EF4-FFF2-40B4-BE49-F238E27FC236}">
                          <a16:creationId xmlns:a16="http://schemas.microsoft.com/office/drawing/2014/main" id="{E1AD683E-7F5F-40A9-B766-D2412DBC1A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881" cy="639810"/>
                    </a:xfrm>
                    <a:prstGeom prst="rect">
                      <a:avLst/>
                    </a:prstGeom>
                    <a:ln w="38100"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5FE1">
        <w:t>Používa sa hlavne pri sezónnych dátach, t. j. každá predpoveď je rovná poslednej pozorovanej hodnote v rovnakej „sezóne“ v danom roku (napr. pri predpovedaní hodnôt z mesiaca Február si model bude brať hodnoty z Februára minulého roku).</w:t>
      </w:r>
      <w:r>
        <w:t xml:space="preserve"> </w:t>
      </w:r>
      <w:sdt>
        <w:sdtPr>
          <w:id w:val="-1803677852"/>
          <w:citation/>
        </w:sdtPr>
        <w:sdtEndPr/>
        <w:sdtContent>
          <w:r>
            <w:fldChar w:fldCharType="begin"/>
          </w:r>
          <w:r w:rsidR="00AC465F" w:rsidRPr="00B158AB">
            <w:instrText xml:space="preserve">CITATION TBa15 \l 1033 </w:instrText>
          </w:r>
          <w:r>
            <w:fldChar w:fldCharType="separate"/>
          </w:r>
          <w:r w:rsidR="00C10FD6">
            <w:rPr>
              <w:noProof/>
            </w:rPr>
            <w:t>(T. Baldigara, 2015)</w:t>
          </w:r>
          <w:r>
            <w:fldChar w:fldCharType="end"/>
          </w:r>
        </w:sdtContent>
      </w:sdt>
    </w:p>
    <w:p w14:paraId="167A9EDE" w14:textId="69D83748" w:rsidR="00E03B22" w:rsidRDefault="000735CB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1768168" wp14:editId="080D10FB">
                <wp:simplePos x="0" y="0"/>
                <wp:positionH relativeFrom="page">
                  <wp:align>center</wp:align>
                </wp:positionH>
                <wp:positionV relativeFrom="paragraph">
                  <wp:posOffset>816610</wp:posOffset>
                </wp:positionV>
                <wp:extent cx="2894330" cy="175895"/>
                <wp:effectExtent l="0" t="0" r="1270" b="0"/>
                <wp:wrapTopAndBottom/>
                <wp:docPr id="11" name="Textové po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4330" cy="1758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161E37" w14:textId="1D4C0818" w:rsidR="00287240" w:rsidRPr="00153696" w:rsidRDefault="00287240" w:rsidP="00287240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27" w:name="_Toc101479513"/>
                            <w:r>
                              <w:t xml:space="preserve">Rovnica </w:t>
                            </w:r>
                            <w:r w:rsidR="00FF472A">
                              <w:fldChar w:fldCharType="begin"/>
                            </w:r>
                            <w:r w:rsidR="00FF472A">
                              <w:instrText xml:space="preserve"> SEQ Rovnica \* ARABIC </w:instrText>
                            </w:r>
                            <w:r w:rsidR="00FF472A">
                              <w:fldChar w:fldCharType="separate"/>
                            </w:r>
                            <w:r w:rsidR="005552F2">
                              <w:rPr>
                                <w:noProof/>
                              </w:rPr>
                              <w:t>1</w:t>
                            </w:r>
                            <w:r w:rsidR="00FF472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Rovnica </w:t>
                            </w:r>
                            <w:proofErr w:type="spellStart"/>
                            <w:r>
                              <w:t>Seasonal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Naive</w:t>
                            </w:r>
                            <w:bookmarkEnd w:id="2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68168" id="Textové pole 11" o:spid="_x0000_s1030" type="#_x0000_t202" style="position:absolute;left:0;text-align:left;margin-left:0;margin-top:64.3pt;width:227.9pt;height:13.85pt;z-index:251732992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" stroked="f">
                <v:textbox inset="0,0,0,0">
                  <w:txbxContent>
                    <w:p w14:paraId="30161E37" w14:textId="1D4C0818" w:rsidR="00287240" w:rsidRPr="00153696" w:rsidRDefault="00287240" w:rsidP="00287240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28" w:name="_Toc101479513"/>
                      <w:r>
                        <w:t xml:space="preserve">Rovnica </w:t>
                      </w:r>
                      <w:r w:rsidR="00FF472A">
                        <w:fldChar w:fldCharType="begin"/>
                      </w:r>
                      <w:r w:rsidR="00FF472A">
                        <w:instrText xml:space="preserve"> SEQ Rovnica \* ARABIC </w:instrText>
                      </w:r>
                      <w:r w:rsidR="00FF472A">
                        <w:fldChar w:fldCharType="separate"/>
                      </w:r>
                      <w:r w:rsidR="005552F2">
                        <w:rPr>
                          <w:noProof/>
                        </w:rPr>
                        <w:t>1</w:t>
                      </w:r>
                      <w:r w:rsidR="00FF472A">
                        <w:rPr>
                          <w:noProof/>
                        </w:rPr>
                        <w:fldChar w:fldCharType="end"/>
                      </w:r>
                      <w:r>
                        <w:t xml:space="preserve">: Rovnica </w:t>
                      </w:r>
                      <w:proofErr w:type="spellStart"/>
                      <w:r>
                        <w:t>Seasonal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Naive</w:t>
                      </w:r>
                      <w:bookmarkEnd w:id="28"/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1E5FE1">
        <w:t>Jeho rovnica vyzerá nasledovne:</w:t>
      </w:r>
    </w:p>
    <w:p w14:paraId="6C323FAE" w14:textId="5BA68E0E" w:rsidR="00BC1815" w:rsidRDefault="001E5FE1" w:rsidP="009F7E48">
      <w:pPr>
        <w:pStyle w:val="Zakladny"/>
      </w:pPr>
      <w:r w:rsidRPr="001E5FE1">
        <w:t>kde m predstavuje hodnotu sezónnej periódy a k je výsledné číslo výpočtu (h-1)/m – počtu kompletných rokov v predpovedi pred stanoveným časom T + h. Model má najlepšiu efektivitu, keď je použitý pri ekonomických alebo finančných predpovediach.</w:t>
      </w:r>
      <w:sdt>
        <w:sdtPr>
          <w:id w:val="782230496"/>
          <w:citation/>
        </w:sdtPr>
        <w:sdtEndPr/>
        <w:sdtContent>
          <w:r w:rsidR="00AC465F">
            <w:fldChar w:fldCharType="begin"/>
          </w:r>
          <w:r w:rsidR="00AC465F" w:rsidRPr="00B158AB">
            <w:instrText xml:space="preserve">CITATION Hyn18 \l 1033 </w:instrText>
          </w:r>
          <w:r w:rsidR="00AC465F">
            <w:fldChar w:fldCharType="separate"/>
          </w:r>
          <w:r w:rsidR="00C10FD6">
            <w:rPr>
              <w:noProof/>
            </w:rPr>
            <w:t xml:space="preserve"> (Hyndman, 2018)</w:t>
          </w:r>
          <w:r w:rsidR="00AC465F">
            <w:fldChar w:fldCharType="end"/>
          </w:r>
        </w:sdtContent>
      </w:sdt>
    </w:p>
    <w:p w14:paraId="2FDB9D72" w14:textId="2798A2F4" w:rsidR="00FE2497" w:rsidRDefault="00FE2497" w:rsidP="00AC745E">
      <w:pPr>
        <w:pStyle w:val="Nadpis2urovne"/>
      </w:pPr>
      <w:bookmarkStart w:id="29" w:name="_Toc101479563"/>
      <w:r>
        <w:t>ARIMA a</w:t>
      </w:r>
      <w:r w:rsidR="00663C13">
        <w:t> </w:t>
      </w:r>
      <w:r>
        <w:t>ARIMAX</w:t>
      </w:r>
      <w:bookmarkEnd w:id="29"/>
    </w:p>
    <w:p w14:paraId="2749FB47" w14:textId="4B531A4A" w:rsidR="00663C13" w:rsidRPr="00663C13" w:rsidRDefault="008E3575" w:rsidP="009F7E48">
      <w:pPr>
        <w:pStyle w:val="Zakladny"/>
      </w:pPr>
      <w:r>
        <w:rPr>
          <w:i/>
          <w:iCs/>
        </w:rPr>
        <w:t>(Spracoval: Juraj Puszter)</w:t>
      </w:r>
    </w:p>
    <w:p w14:paraId="557AB25B" w14:textId="2E61C0B0" w:rsidR="00FE2497" w:rsidRDefault="00FE2497" w:rsidP="009F7E48">
      <w:pPr>
        <w:pStyle w:val="Zakladny"/>
      </w:pPr>
      <w:r w:rsidRPr="00FE2497">
        <w:t xml:space="preserve">ARIMA je skratka pre Auto </w:t>
      </w:r>
      <w:proofErr w:type="spellStart"/>
      <w:r w:rsidRPr="00FE2497">
        <w:t>Regressive</w:t>
      </w:r>
      <w:proofErr w:type="spellEnd"/>
      <w:r w:rsidRPr="00FE2497">
        <w:t xml:space="preserve"> </w:t>
      </w:r>
      <w:proofErr w:type="spellStart"/>
      <w:r w:rsidRPr="00FE2497">
        <w:t>Integrated</w:t>
      </w:r>
      <w:proofErr w:type="spellEnd"/>
      <w:r w:rsidRPr="00FE2497">
        <w:t xml:space="preserve"> </w:t>
      </w:r>
      <w:proofErr w:type="spellStart"/>
      <w:r w:rsidRPr="00FE2497">
        <w:t>Moving</w:t>
      </w:r>
      <w:proofErr w:type="spellEnd"/>
      <w:r w:rsidRPr="00FE2497">
        <w:t xml:space="preserve"> </w:t>
      </w:r>
      <w:proofErr w:type="spellStart"/>
      <w:r w:rsidRPr="00FE2497">
        <w:t>Average</w:t>
      </w:r>
      <w:proofErr w:type="spellEnd"/>
      <w:r w:rsidRPr="00FE2497">
        <w:t>. Je to trieda modelov ktorá predpovedá zadané časové rady (</w:t>
      </w:r>
      <w:proofErr w:type="spellStart"/>
      <w:r w:rsidRPr="00FE2497">
        <w:t>time</w:t>
      </w:r>
      <w:proofErr w:type="spellEnd"/>
      <w:r w:rsidRPr="00FE2497">
        <w:t xml:space="preserve"> </w:t>
      </w:r>
      <w:proofErr w:type="spellStart"/>
      <w:r w:rsidRPr="00FE2497">
        <w:t>series</w:t>
      </w:r>
      <w:proofErr w:type="spellEnd"/>
      <w:r w:rsidRPr="00FE2497">
        <w:t xml:space="preserve">) na základe svojich vlastných minulých hodnôt. Auto </w:t>
      </w:r>
      <w:proofErr w:type="spellStart"/>
      <w:r w:rsidRPr="00FE2497">
        <w:t>regresive</w:t>
      </w:r>
      <w:proofErr w:type="spellEnd"/>
      <w:r w:rsidRPr="00FE2497">
        <w:t xml:space="preserve"> v názve znamená, že je to lineárny regresný model</w:t>
      </w:r>
      <w:r w:rsidR="00CC3F91">
        <w:t xml:space="preserve"> </w:t>
      </w:r>
      <w:sdt>
        <w:sdtPr>
          <w:id w:val="1297643297"/>
          <w:citation/>
        </w:sdtPr>
        <w:sdtEndPr/>
        <w:sdtContent>
          <w:r w:rsidR="00CC3F91">
            <w:fldChar w:fldCharType="begin"/>
          </w:r>
          <w:r w:rsidR="00CC3F91">
            <w:instrText xml:space="preserve"> CITATION Kos17 \l 1051 </w:instrText>
          </w:r>
          <w:r w:rsidR="00CC3F91">
            <w:fldChar w:fldCharType="separate"/>
          </w:r>
          <w:r w:rsidR="00C10FD6">
            <w:rPr>
              <w:noProof/>
            </w:rPr>
            <w:t>(Kravchuk, 2017)</w:t>
          </w:r>
          <w:r w:rsidR="00CC3F91">
            <w:fldChar w:fldCharType="end"/>
          </w:r>
        </w:sdtContent>
      </w:sdt>
      <w:r w:rsidRPr="00FE2497">
        <w:t>.</w:t>
      </w:r>
    </w:p>
    <w:p w14:paraId="45F3B68B" w14:textId="381F35B5" w:rsidR="00FE2497" w:rsidRDefault="00FE2497" w:rsidP="009F7E48">
      <w:pPr>
        <w:pStyle w:val="Zakladny"/>
      </w:pPr>
      <w:r w:rsidRPr="00FE2497">
        <w:t>Model je charakterizovaný 3 výrazmi p, d, q.</w:t>
      </w:r>
    </w:p>
    <w:p w14:paraId="3BB00C6B" w14:textId="5CBD6F9D" w:rsidR="00FE2497" w:rsidRDefault="00FE2497" w:rsidP="009F7E48">
      <w:pPr>
        <w:pStyle w:val="Zakladny"/>
        <w:numPr>
          <w:ilvl w:val="0"/>
          <w:numId w:val="3"/>
        </w:numPr>
      </w:pPr>
      <w:r>
        <w:t>p - Odkazuje na počet oneskorení (</w:t>
      </w:r>
      <w:proofErr w:type="spellStart"/>
      <w:r>
        <w:t>lags</w:t>
      </w:r>
      <w:proofErr w:type="spellEnd"/>
      <w:r>
        <w:t xml:space="preserve">) Y ktoré sa majú použiť ako predikáty. </w:t>
      </w:r>
    </w:p>
    <w:p w14:paraId="6BD932DE" w14:textId="12CDB1F1" w:rsidR="00FE2497" w:rsidRDefault="00FE2497" w:rsidP="009F7E48">
      <w:pPr>
        <w:pStyle w:val="Zakladny"/>
        <w:numPr>
          <w:ilvl w:val="0"/>
          <w:numId w:val="3"/>
        </w:numPr>
      </w:pPr>
      <w:r>
        <w:t>q - Odkazuje na počet oneskorených chýb predpovede (</w:t>
      </w:r>
      <w:proofErr w:type="spellStart"/>
      <w:r>
        <w:t>lagged</w:t>
      </w:r>
      <w:proofErr w:type="spellEnd"/>
      <w:r>
        <w:t xml:space="preserve"> </w:t>
      </w:r>
      <w:proofErr w:type="spellStart"/>
      <w:r>
        <w:t>forecast</w:t>
      </w:r>
      <w:proofErr w:type="spellEnd"/>
      <w:r>
        <w:t xml:space="preserve"> </w:t>
      </w:r>
      <w:proofErr w:type="spellStart"/>
      <w:r>
        <w:t>errors</w:t>
      </w:r>
      <w:proofErr w:type="spellEnd"/>
      <w:r>
        <w:t xml:space="preserve">), ktoré by mali ísť do ARIMA modelu. </w:t>
      </w:r>
    </w:p>
    <w:p w14:paraId="6B6F0CF6" w14:textId="46F931B6" w:rsidR="00FE2497" w:rsidRDefault="001B55CA" w:rsidP="009F7E48">
      <w:pPr>
        <w:pStyle w:val="Zakladny"/>
        <w:numPr>
          <w:ilvl w:val="0"/>
          <w:numId w:val="3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15D5AE1" wp14:editId="3F918DAC">
                <wp:simplePos x="0" y="0"/>
                <wp:positionH relativeFrom="page">
                  <wp:align>center</wp:align>
                </wp:positionH>
                <wp:positionV relativeFrom="paragraph">
                  <wp:posOffset>1390469</wp:posOffset>
                </wp:positionV>
                <wp:extent cx="2468880" cy="201295"/>
                <wp:effectExtent l="0" t="0" r="7620" b="8255"/>
                <wp:wrapTopAndBottom/>
                <wp:docPr id="12" name="Textové po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8880" cy="2012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66B59D" w14:textId="61CB3955" w:rsidR="001B55CA" w:rsidRPr="008B0169" w:rsidRDefault="001B55CA" w:rsidP="001B55CA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30" w:name="_Toc101479514"/>
                            <w:r>
                              <w:t xml:space="preserve">Rovnica </w:t>
                            </w:r>
                            <w:r w:rsidR="00FF472A">
                              <w:fldChar w:fldCharType="begin"/>
                            </w:r>
                            <w:r w:rsidR="00FF472A">
                              <w:instrText xml:space="preserve"> SEQ Rovnica \* ARABIC </w:instrText>
                            </w:r>
                            <w:r w:rsidR="00FF472A">
                              <w:fldChar w:fldCharType="separate"/>
                            </w:r>
                            <w:r w:rsidR="005552F2">
                              <w:rPr>
                                <w:noProof/>
                              </w:rPr>
                              <w:t>2</w:t>
                            </w:r>
                            <w:r w:rsidR="00FF472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M</w:t>
                            </w:r>
                            <w:r w:rsidRPr="00AB1380">
                              <w:t>odel ARIMA</w:t>
                            </w:r>
                            <w:r>
                              <w:t xml:space="preserve"> </w:t>
                            </w:r>
                            <w:sdt>
                              <w:sdtPr>
                                <w:id w:val="993759290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>
                                  <w:rPr>
                                    <w:lang w:val="en-US"/>
                                  </w:rPr>
                                  <w:instrText xml:space="preserve"> CITATION PyF16 \l 1033 </w:instrText>
                                </w:r>
                                <w:r>
                                  <w:fldChar w:fldCharType="separate"/>
                                </w:r>
                                <w:r w:rsidR="00C10FD6" w:rsidRPr="00C10FD6">
                                  <w:rPr>
                                    <w:noProof/>
                                    <w:lang w:val="en-US"/>
                                  </w:rPr>
                                  <w:t>(PyFlux, 2016)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D5AE1" id="Textové pole 12" o:spid="_x0000_s1031" type="#_x0000_t202" style="position:absolute;left:0;text-align:left;margin-left:0;margin-top:109.5pt;width:194.4pt;height:15.85pt;z-index:251735040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" stroked="f">
                <v:textbox inset="0,0,0,0">
                  <w:txbxContent>
                    <w:p w14:paraId="6466B59D" w14:textId="61CB3955" w:rsidR="001B55CA" w:rsidRPr="008B0169" w:rsidRDefault="001B55CA" w:rsidP="001B55CA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31" w:name="_Toc101479514"/>
                      <w:r>
                        <w:t xml:space="preserve">Rovnica </w:t>
                      </w:r>
                      <w:r w:rsidR="00FF472A">
                        <w:fldChar w:fldCharType="begin"/>
                      </w:r>
                      <w:r w:rsidR="00FF472A">
                        <w:instrText xml:space="preserve"> SEQ Rovnica \* ARABIC </w:instrText>
                      </w:r>
                      <w:r w:rsidR="00FF472A">
                        <w:fldChar w:fldCharType="separate"/>
                      </w:r>
                      <w:r w:rsidR="005552F2">
                        <w:rPr>
                          <w:noProof/>
                        </w:rPr>
                        <w:t>2</w:t>
                      </w:r>
                      <w:r w:rsidR="00FF472A">
                        <w:rPr>
                          <w:noProof/>
                        </w:rPr>
                        <w:fldChar w:fldCharType="end"/>
                      </w:r>
                      <w:r>
                        <w:t xml:space="preserve"> M</w:t>
                      </w:r>
                      <w:r w:rsidRPr="00AB1380">
                        <w:t>odel ARIMA</w:t>
                      </w:r>
                      <w:r>
                        <w:t xml:space="preserve"> </w:t>
                      </w:r>
                      <w:sdt>
                        <w:sdtPr>
                          <w:id w:val="993759290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>
                            <w:rPr>
                              <w:lang w:val="en-US"/>
                            </w:rPr>
                            <w:instrText xml:space="preserve"> CITATION PyF16 \l 1033 </w:instrText>
                          </w:r>
                          <w:r>
                            <w:fldChar w:fldCharType="separate"/>
                          </w:r>
                          <w:r w:rsidR="00C10FD6" w:rsidRPr="00C10FD6">
                            <w:rPr>
                              <w:noProof/>
                              <w:lang w:val="en-US"/>
                            </w:rPr>
                            <w:t>(PyFlux, 2016)</w:t>
                          </w:r>
                          <w:r>
                            <w:fldChar w:fldCharType="end"/>
                          </w:r>
                        </w:sdtContent>
                      </w:sdt>
                      <w:bookmarkEnd w:id="31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CC3F91" w:rsidRPr="00015F27">
        <w:rPr>
          <w:noProof/>
        </w:rPr>
        <w:drawing>
          <wp:anchor distT="0" distB="0" distL="114300" distR="114300" simplePos="0" relativeHeight="251697152" behindDoc="0" locked="0" layoutInCell="1" allowOverlap="1" wp14:anchorId="0232B442" wp14:editId="66B7B8A1">
            <wp:simplePos x="0" y="0"/>
            <wp:positionH relativeFrom="page">
              <wp:align>center</wp:align>
            </wp:positionH>
            <wp:positionV relativeFrom="paragraph">
              <wp:posOffset>498475</wp:posOffset>
            </wp:positionV>
            <wp:extent cx="2468880" cy="817245"/>
            <wp:effectExtent l="0" t="0" r="7620" b="1905"/>
            <wp:wrapTopAndBottom/>
            <wp:docPr id="33" name="Obrázok 1" descr="Obrázok, na ktorom je text, hodin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 descr="Obrázok, na ktorom je text, hodinky&#10;&#10;Automaticky generovaný popis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497">
        <w:t>d – Minimálny počet rozdielov potrebných na to, aby séria bola stacionárna</w:t>
      </w:r>
      <w:r w:rsidR="00CC3F91">
        <w:t xml:space="preserve"> </w:t>
      </w:r>
      <w:sdt>
        <w:sdtPr>
          <w:id w:val="1672226248"/>
          <w:citation/>
        </w:sdtPr>
        <w:sdtEndPr/>
        <w:sdtContent>
          <w:r w:rsidR="00CC3F91">
            <w:fldChar w:fldCharType="begin"/>
          </w:r>
          <w:r w:rsidR="00CC3F91">
            <w:instrText xml:space="preserve"> CITATION Sel21 \l 1051 </w:instrText>
          </w:r>
          <w:r w:rsidR="00CC3F91">
            <w:fldChar w:fldCharType="separate"/>
          </w:r>
          <w:r w:rsidR="00C10FD6">
            <w:rPr>
              <w:noProof/>
            </w:rPr>
            <w:t>(Prabhakaran, 2021)</w:t>
          </w:r>
          <w:r w:rsidR="00CC3F91">
            <w:fldChar w:fldCharType="end"/>
          </w:r>
        </w:sdtContent>
      </w:sdt>
      <w:r w:rsidR="00FE2497">
        <w:t>.</w:t>
      </w:r>
    </w:p>
    <w:p w14:paraId="07DBBEF7" w14:textId="7642AFF2" w:rsidR="00FE2497" w:rsidRDefault="001B55CA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41EF68C" wp14:editId="6F8B7FDB">
                <wp:simplePos x="0" y="0"/>
                <wp:positionH relativeFrom="margin">
                  <wp:align>center</wp:align>
                </wp:positionH>
                <wp:positionV relativeFrom="paragraph">
                  <wp:posOffset>2677160</wp:posOffset>
                </wp:positionV>
                <wp:extent cx="3230880" cy="206375"/>
                <wp:effectExtent l="0" t="0" r="7620" b="3175"/>
                <wp:wrapTopAndBottom/>
                <wp:docPr id="13" name="Textové po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0880" cy="2063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1BC8A2" w14:textId="3F5EC1A4" w:rsidR="001B55CA" w:rsidRPr="00FF6847" w:rsidRDefault="001B55CA" w:rsidP="001B55CA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32" w:name="_Toc101479515"/>
                            <w:r>
                              <w:t xml:space="preserve">Rovnica </w:t>
                            </w:r>
                            <w:r w:rsidR="00FF472A">
                              <w:fldChar w:fldCharType="begin"/>
                            </w:r>
                            <w:r w:rsidR="00FF472A">
                              <w:instrText xml:space="preserve"> SEQ Rovnica \* ARABIC </w:instrText>
                            </w:r>
                            <w:r w:rsidR="00FF472A">
                              <w:fldChar w:fldCharType="separate"/>
                            </w:r>
                            <w:r w:rsidR="005552F2">
                              <w:rPr>
                                <w:noProof/>
                              </w:rPr>
                              <w:t>3</w:t>
                            </w:r>
                            <w:r w:rsidR="00FF472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M</w:t>
                            </w:r>
                            <w:r w:rsidRPr="00380068">
                              <w:t>odel ARIMAX</w:t>
                            </w:r>
                            <w:r>
                              <w:t xml:space="preserve"> </w:t>
                            </w:r>
                            <w:sdt>
                              <w:sdtPr>
                                <w:id w:val="-1804838196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>
                                  <w:rPr>
                                    <w:lang w:val="en-US"/>
                                  </w:rPr>
                                  <w:instrText xml:space="preserve"> CITATION PyF161 \l 1033 </w:instrText>
                                </w:r>
                                <w:r>
                                  <w:fldChar w:fldCharType="separate"/>
                                </w:r>
                                <w:r w:rsidR="00C10FD6" w:rsidRPr="00C10FD6">
                                  <w:rPr>
                                    <w:noProof/>
                                    <w:lang w:val="en-US"/>
                                  </w:rPr>
                                  <w:t>(PyFlux, 2016)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EF68C" id="Textové pole 13" o:spid="_x0000_s1032" type="#_x0000_t202" style="position:absolute;left:0;text-align:left;margin-left:0;margin-top:210.8pt;width:254.4pt;height:16.25pt;z-index:2517370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" stroked="f">
                <v:textbox inset="0,0,0,0">
                  <w:txbxContent>
                    <w:p w14:paraId="1E1BC8A2" w14:textId="3F5EC1A4" w:rsidR="001B55CA" w:rsidRPr="00FF6847" w:rsidRDefault="001B55CA" w:rsidP="001B55CA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33" w:name="_Toc101479515"/>
                      <w:r>
                        <w:t xml:space="preserve">Rovnica </w:t>
                      </w:r>
                      <w:r w:rsidR="00FF472A">
                        <w:fldChar w:fldCharType="begin"/>
                      </w:r>
                      <w:r w:rsidR="00FF472A">
                        <w:instrText xml:space="preserve"> SEQ Rovnica \* ARABIC </w:instrText>
                      </w:r>
                      <w:r w:rsidR="00FF472A">
                        <w:fldChar w:fldCharType="separate"/>
                      </w:r>
                      <w:r w:rsidR="005552F2">
                        <w:rPr>
                          <w:noProof/>
                        </w:rPr>
                        <w:t>3</w:t>
                      </w:r>
                      <w:r w:rsidR="00FF472A">
                        <w:rPr>
                          <w:noProof/>
                        </w:rPr>
                        <w:fldChar w:fldCharType="end"/>
                      </w:r>
                      <w:r>
                        <w:t xml:space="preserve"> M</w:t>
                      </w:r>
                      <w:r w:rsidRPr="00380068">
                        <w:t>odel ARIMAX</w:t>
                      </w:r>
                      <w:r>
                        <w:t xml:space="preserve"> </w:t>
                      </w:r>
                      <w:sdt>
                        <w:sdtPr>
                          <w:id w:val="-1804838196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>
                            <w:rPr>
                              <w:lang w:val="en-US"/>
                            </w:rPr>
                            <w:instrText xml:space="preserve"> CITATION PyF161 \l 1033 </w:instrText>
                          </w:r>
                          <w:r>
                            <w:fldChar w:fldCharType="separate"/>
                          </w:r>
                          <w:r w:rsidR="00C10FD6" w:rsidRPr="00C10FD6">
                            <w:rPr>
                              <w:noProof/>
                              <w:lang w:val="en-US"/>
                            </w:rPr>
                            <w:t>(PyFlux, 2016)</w:t>
                          </w:r>
                          <w:r>
                            <w:fldChar w:fldCharType="end"/>
                          </w:r>
                        </w:sdtContent>
                      </w:sdt>
                      <w:bookmarkEnd w:id="3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C3F91" w:rsidRPr="006719F6">
        <w:rPr>
          <w:noProof/>
          <w:szCs w:val="24"/>
        </w:rPr>
        <w:drawing>
          <wp:anchor distT="0" distB="0" distL="114300" distR="114300" simplePos="0" relativeHeight="251700224" behindDoc="0" locked="0" layoutInCell="1" allowOverlap="1" wp14:anchorId="4419355C" wp14:editId="797E600F">
            <wp:simplePos x="0" y="0"/>
            <wp:positionH relativeFrom="margin">
              <wp:align>center</wp:align>
            </wp:positionH>
            <wp:positionV relativeFrom="paragraph">
              <wp:posOffset>1856105</wp:posOffset>
            </wp:positionV>
            <wp:extent cx="3230880" cy="770255"/>
            <wp:effectExtent l="0" t="0" r="7620" b="0"/>
            <wp:wrapTopAndBottom/>
            <wp:docPr id="35" name="Obrázok 2" descr="Obrázok, na ktorom je text, hodin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 descr="Obrázok, na ktorom je text, hodinky&#10;&#10;Automaticky generovaný popis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497" w:rsidRPr="00FE2497">
        <w:t>Model ARIMAX je rozšírený model ARIMA. Obsahuje ďalšie nezávislé premenné (</w:t>
      </w:r>
      <w:proofErr w:type="spellStart"/>
      <w:r w:rsidR="00FE2497" w:rsidRPr="00FE2497">
        <w:t>prediktory</w:t>
      </w:r>
      <w:proofErr w:type="spellEnd"/>
      <w:r w:rsidR="00FE2497" w:rsidRPr="00FE2497">
        <w:t>). Model sa tiež uvádza ako vektor ARIMA alebo dynamický regresný model</w:t>
      </w:r>
      <w:r w:rsidR="004874C3">
        <w:t xml:space="preserve"> </w:t>
      </w:r>
      <w:sdt>
        <w:sdtPr>
          <w:id w:val="1525670887"/>
          <w:citation/>
        </w:sdtPr>
        <w:sdtEndPr/>
        <w:sdtContent>
          <w:r w:rsidR="004874C3">
            <w:fldChar w:fldCharType="begin"/>
          </w:r>
          <w:r w:rsidR="004874C3">
            <w:instrText xml:space="preserve"> CITATION Kos17 \l 1051 </w:instrText>
          </w:r>
          <w:r w:rsidR="004874C3">
            <w:fldChar w:fldCharType="separate"/>
          </w:r>
          <w:r w:rsidR="00C10FD6">
            <w:rPr>
              <w:noProof/>
            </w:rPr>
            <w:t>(Kravchuk, 2017)</w:t>
          </w:r>
          <w:r w:rsidR="004874C3">
            <w:fldChar w:fldCharType="end"/>
          </w:r>
        </w:sdtContent>
      </w:sdt>
      <w:r w:rsidR="00FE2497" w:rsidRPr="00FE2497">
        <w:t>.</w:t>
      </w:r>
    </w:p>
    <w:p w14:paraId="681EC6BE" w14:textId="5A660F06" w:rsidR="00FE2497" w:rsidRDefault="00CA5BD3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3E0DF3F" wp14:editId="07308C6E">
                <wp:simplePos x="0" y="0"/>
                <wp:positionH relativeFrom="margin">
                  <wp:align>center</wp:align>
                </wp:positionH>
                <wp:positionV relativeFrom="paragraph">
                  <wp:posOffset>3743960</wp:posOffset>
                </wp:positionV>
                <wp:extent cx="3687445" cy="635"/>
                <wp:effectExtent l="0" t="0" r="8255" b="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7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A57373" w14:textId="2F41F302" w:rsidR="00FE2497" w:rsidRPr="00AD1CD7" w:rsidRDefault="00FE2497" w:rsidP="000E4E0E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34" w:name="_Toc97398621"/>
                            <w:bookmarkStart w:id="35" w:name="_Toc98145999"/>
                            <w:bookmarkStart w:id="36" w:name="_Toc102557105"/>
                            <w:r>
                              <w:t xml:space="preserve">Obrázok </w:t>
                            </w:r>
                            <w:r w:rsidR="00FF472A">
                              <w:fldChar w:fldCharType="begin"/>
                            </w:r>
                            <w:r w:rsidR="00FF472A">
                              <w:instrText xml:space="preserve"> SEQ Obrázok \* ARABIC </w:instrText>
                            </w:r>
                            <w:r w:rsidR="00FF472A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4</w:t>
                            </w:r>
                            <w:r w:rsidR="00FF472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Vytvorenie modelov ARIMAX a</w:t>
                            </w:r>
                            <w:r w:rsidR="004874C3">
                              <w:t> </w:t>
                            </w:r>
                            <w:r>
                              <w:t>SARIMAX</w:t>
                            </w:r>
                            <w:r w:rsidR="004874C3">
                              <w:t xml:space="preserve"> </w:t>
                            </w:r>
                            <w:sdt>
                              <w:sdtPr>
                                <w:id w:val="-1394501814"/>
                                <w:citation/>
                              </w:sdtPr>
                              <w:sdtEndPr/>
                              <w:sdtContent>
                                <w:r w:rsidR="004874C3">
                                  <w:fldChar w:fldCharType="begin"/>
                                </w:r>
                                <w:r w:rsidR="00345011">
                                  <w:instrText xml:space="preserve">CITATION Sac22 \l 1051 </w:instrText>
                                </w:r>
                                <w:r w:rsidR="004874C3">
                                  <w:fldChar w:fldCharType="separate"/>
                                </w:r>
                                <w:r w:rsidR="00C10FD6">
                                  <w:rPr>
                                    <w:noProof/>
                                  </w:rPr>
                                  <w:t>(Date)</w:t>
                                </w:r>
                                <w:r w:rsidR="004874C3">
                                  <w:fldChar w:fldCharType="end"/>
                                </w:r>
                              </w:sdtContent>
                            </w:sdt>
                            <w:bookmarkEnd w:id="34"/>
                            <w:bookmarkEnd w:id="35"/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E0DF3F" id="Text Box 37" o:spid="_x0000_s1033" type="#_x0000_t202" style="position:absolute;left:0;text-align:left;margin-left:0;margin-top:294.8pt;width:290.35pt;height:.05pt;z-index:2517053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" stroked="f">
                <v:textbox style="mso-fit-shape-to-text:t" inset="0,0,0,0">
                  <w:txbxContent>
                    <w:p w14:paraId="53A57373" w14:textId="2F41F302" w:rsidR="00FE2497" w:rsidRPr="00AD1CD7" w:rsidRDefault="00FE2497" w:rsidP="000E4E0E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37" w:name="_Toc97398621"/>
                      <w:bookmarkStart w:id="38" w:name="_Toc98145999"/>
                      <w:bookmarkStart w:id="39" w:name="_Toc102557105"/>
                      <w:r>
                        <w:t xml:space="preserve">Obrázok </w:t>
                      </w:r>
                      <w:r w:rsidR="00FF472A">
                        <w:fldChar w:fldCharType="begin"/>
                      </w:r>
                      <w:r w:rsidR="00FF472A">
                        <w:instrText xml:space="preserve"> SEQ Obrázok \* ARABIC </w:instrText>
                      </w:r>
                      <w:r w:rsidR="00FF472A">
                        <w:fldChar w:fldCharType="separate"/>
                      </w:r>
                      <w:r w:rsidR="00D40209">
                        <w:rPr>
                          <w:noProof/>
                        </w:rPr>
                        <w:t>4</w:t>
                      </w:r>
                      <w:r w:rsidR="00FF472A">
                        <w:rPr>
                          <w:noProof/>
                        </w:rPr>
                        <w:fldChar w:fldCharType="end"/>
                      </w:r>
                      <w:r>
                        <w:t xml:space="preserve"> Vytvorenie modelov ARIMAX a</w:t>
                      </w:r>
                      <w:r w:rsidR="004874C3">
                        <w:t> </w:t>
                      </w:r>
                      <w:r>
                        <w:t>SARIMAX</w:t>
                      </w:r>
                      <w:r w:rsidR="004874C3">
                        <w:t xml:space="preserve"> </w:t>
                      </w:r>
                      <w:sdt>
                        <w:sdtPr>
                          <w:id w:val="-1394501814"/>
                          <w:citation/>
                        </w:sdtPr>
                        <w:sdtEndPr/>
                        <w:sdtContent>
                          <w:r w:rsidR="004874C3">
                            <w:fldChar w:fldCharType="begin"/>
                          </w:r>
                          <w:r w:rsidR="00345011">
                            <w:instrText xml:space="preserve">CITATION Sac22 \l 1051 </w:instrText>
                          </w:r>
                          <w:r w:rsidR="004874C3">
                            <w:fldChar w:fldCharType="separate"/>
                          </w:r>
                          <w:r w:rsidR="00C10FD6">
                            <w:rPr>
                              <w:noProof/>
                            </w:rPr>
                            <w:t>(Date)</w:t>
                          </w:r>
                          <w:r w:rsidR="004874C3">
                            <w:fldChar w:fldCharType="end"/>
                          </w:r>
                        </w:sdtContent>
                      </w:sdt>
                      <w:bookmarkEnd w:id="37"/>
                      <w:bookmarkEnd w:id="38"/>
                      <w:bookmarkEnd w:id="3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2F03A410" wp14:editId="671832CA">
            <wp:simplePos x="0" y="0"/>
            <wp:positionH relativeFrom="margin">
              <wp:align>center</wp:align>
            </wp:positionH>
            <wp:positionV relativeFrom="page">
              <wp:posOffset>5030470</wp:posOffset>
            </wp:positionV>
            <wp:extent cx="3687445" cy="2153920"/>
            <wp:effectExtent l="0" t="0" r="8255" b="0"/>
            <wp:wrapTopAndBottom/>
            <wp:docPr id="3" name="Obrázok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 3" descr="Diagram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44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497" w:rsidRPr="00FE2497">
        <w:t>Nasledujúci obrázok znázorňuje, ako je kombinovaná lineárna regresia, ARIMA a SARIMA pre vytvorenie modelov ARIMAX a</w:t>
      </w:r>
      <w:r w:rsidR="004874C3">
        <w:t> </w:t>
      </w:r>
      <w:r w:rsidR="00FE2497" w:rsidRPr="00FE2497">
        <w:t>SARIMAX</w:t>
      </w:r>
      <w:r w:rsidR="004874C3">
        <w:t xml:space="preserve"> </w:t>
      </w:r>
      <w:sdt>
        <w:sdtPr>
          <w:id w:val="1910507319"/>
          <w:citation/>
        </w:sdtPr>
        <w:sdtEndPr/>
        <w:sdtContent>
          <w:r w:rsidR="004874C3">
            <w:fldChar w:fldCharType="begin"/>
          </w:r>
          <w:r w:rsidR="00345011">
            <w:instrText xml:space="preserve">CITATION Sac22 \l 1051 </w:instrText>
          </w:r>
          <w:r w:rsidR="004874C3">
            <w:fldChar w:fldCharType="separate"/>
          </w:r>
          <w:r w:rsidR="00C10FD6">
            <w:rPr>
              <w:noProof/>
            </w:rPr>
            <w:t>(Date)</w:t>
          </w:r>
          <w:r w:rsidR="004874C3">
            <w:fldChar w:fldCharType="end"/>
          </w:r>
        </w:sdtContent>
      </w:sdt>
      <w:r w:rsidR="00FE2497" w:rsidRPr="00FE2497">
        <w:t>.</w:t>
      </w:r>
    </w:p>
    <w:p w14:paraId="0CE71727" w14:textId="5E82A3E4" w:rsidR="00064EE2" w:rsidRDefault="00064EE2" w:rsidP="00AC745E">
      <w:pPr>
        <w:pStyle w:val="Nadpis2urovne"/>
      </w:pPr>
      <w:bookmarkStart w:id="40" w:name="_Toc101479564"/>
      <w:proofErr w:type="spellStart"/>
      <w:r w:rsidRPr="00F04DDB">
        <w:t>Decision</w:t>
      </w:r>
      <w:proofErr w:type="spellEnd"/>
      <w:r w:rsidRPr="00F04DDB">
        <w:t xml:space="preserve"> </w:t>
      </w:r>
      <w:proofErr w:type="spellStart"/>
      <w:r w:rsidRPr="00F04DDB">
        <w:t>Tree</w:t>
      </w:r>
      <w:bookmarkEnd w:id="40"/>
      <w:proofErr w:type="spellEnd"/>
    </w:p>
    <w:p w14:paraId="03923B1E" w14:textId="60F93CAF" w:rsidR="00663C13" w:rsidRDefault="008E3575" w:rsidP="009F7E48">
      <w:pPr>
        <w:pStyle w:val="Zakladny"/>
        <w:rPr>
          <w:i/>
          <w:iCs/>
        </w:rPr>
      </w:pPr>
      <w:r>
        <w:rPr>
          <w:i/>
          <w:iCs/>
        </w:rPr>
        <w:t>(Spracoval: Adam Vozár)</w:t>
      </w:r>
    </w:p>
    <w:p w14:paraId="5499EC60" w14:textId="300E00CF" w:rsidR="00C10FD6" w:rsidRDefault="00C10FD6" w:rsidP="009F7E48">
      <w:pPr>
        <w:pStyle w:val="Zakladny"/>
        <w:rPr>
          <w:i/>
          <w:iCs/>
        </w:rPr>
      </w:pPr>
    </w:p>
    <w:p w14:paraId="373B98F1" w14:textId="7F6ABDF3" w:rsidR="00C10FD6" w:rsidRPr="00C10FD6" w:rsidRDefault="00C10FD6" w:rsidP="00C10FD6">
      <w:pPr>
        <w:pStyle w:val="Zakladny"/>
      </w:pPr>
      <w:r>
        <w:t>Rozhodovací strom (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) je model na podporu rozhodovania, ktorý sa využíva na klasifikáciu a regresiu. Patrí medzi učenie s učiteľom. Jeho cieľom je vytvorenie modelu, ktorý predpovedá hodnotu premennej pomocou jednoduchých </w:t>
      </w:r>
      <w:proofErr w:type="spellStart"/>
      <w:r>
        <w:t>if-else</w:t>
      </w:r>
      <w:proofErr w:type="spellEnd"/>
      <w:r>
        <w:t xml:space="preserve"> pravidiel. Vďaka jeho jednoduchej interpretácii a možnej vizualizácii je veľmi ľahký na pochopenie.</w:t>
      </w:r>
      <w:r w:rsidRPr="00C10FD6">
        <w:t xml:space="preserve"> </w:t>
      </w:r>
      <w:r>
        <w:t xml:space="preserve">V porovnaní </w:t>
      </w:r>
      <w:r>
        <w:lastRenderedPageBreak/>
        <w:t xml:space="preserve">s inými modelmi, vyžaduje iba minimálne zásahy do sledovaných dát. Dáta nie je potrebné normalizovať, pre plnú funkčnosť je však nutné odstrániť chýbajúce hodnoty. </w:t>
      </w:r>
      <w:sdt>
        <w:sdtPr>
          <w:id w:val="-1074118781"/>
          <w:citation/>
        </w:sdtPr>
        <w:sdtEndPr/>
        <w:sdtContent>
          <w:r>
            <w:fldChar w:fldCharType="begin"/>
          </w:r>
          <w:r w:rsidR="005726E3">
            <w:rPr>
              <w:lang w:val="en-US"/>
            </w:rPr>
            <w:instrText xml:space="preserve">CITATION sci22 \l 1033 </w:instrText>
          </w:r>
          <w:r>
            <w:fldChar w:fldCharType="separate"/>
          </w:r>
          <w:r w:rsidR="005726E3" w:rsidRPr="005726E3">
            <w:rPr>
              <w:noProof/>
              <w:lang w:val="en-US"/>
            </w:rPr>
            <w:t>(scikit-learn, 2020)</w:t>
          </w:r>
          <w:r>
            <w:fldChar w:fldCharType="end"/>
          </w:r>
        </w:sdtContent>
      </w:sdt>
    </w:p>
    <w:p w14:paraId="2441C830" w14:textId="046720A2" w:rsidR="00C10FD6" w:rsidRPr="00C10FD6" w:rsidRDefault="00C10FD6" w:rsidP="00C10FD6">
      <w:pPr>
        <w:pStyle w:val="Zakladny"/>
      </w:pPr>
    </w:p>
    <w:p w14:paraId="48662770" w14:textId="2ECCD5D0" w:rsidR="00064EE2" w:rsidRPr="00064EE2" w:rsidRDefault="007A7494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16CF7B" wp14:editId="2C84E2C4">
                <wp:simplePos x="0" y="0"/>
                <wp:positionH relativeFrom="column">
                  <wp:posOffset>1352843</wp:posOffset>
                </wp:positionH>
                <wp:positionV relativeFrom="paragraph">
                  <wp:posOffset>4362841</wp:posOffset>
                </wp:positionV>
                <wp:extent cx="2820035" cy="635"/>
                <wp:effectExtent l="0" t="0" r="0" b="12065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0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7A72C9" w14:textId="377B1827" w:rsidR="00064EE2" w:rsidRPr="001D1981" w:rsidRDefault="00064EE2" w:rsidP="00064EE2">
                            <w:pPr>
                              <w:pStyle w:val="Popis"/>
                              <w:jc w:val="center"/>
                            </w:pPr>
                            <w:bookmarkStart w:id="41" w:name="_Toc97398622"/>
                            <w:bookmarkStart w:id="42" w:name="_Toc98146000"/>
                            <w:bookmarkStart w:id="43" w:name="_Toc102557106"/>
                            <w:r>
                              <w:t xml:space="preserve">Obrázok </w:t>
                            </w:r>
                            <w:r w:rsidR="00FF472A">
                              <w:fldChar w:fldCharType="begin"/>
                            </w:r>
                            <w:r w:rsidR="00FF472A">
                              <w:instrText xml:space="preserve"> SEQ Obrázok \* ARABIC </w:instrText>
                            </w:r>
                            <w:r w:rsidR="00FF472A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5</w:t>
                            </w:r>
                            <w:r w:rsidR="00FF472A">
                              <w:rPr>
                                <w:noProof/>
                              </w:rPr>
                              <w:fldChar w:fldCharType="end"/>
                            </w:r>
                            <w:r w:rsidR="005726E3">
                              <w:rPr>
                                <w:noProof/>
                              </w:rPr>
                              <w:t xml:space="preserve"> </w:t>
                            </w:r>
                            <w:r w:rsidR="004242A0">
                              <w:rPr>
                                <w:noProof/>
                              </w:rPr>
                              <w:t>P</w:t>
                            </w:r>
                            <w:r w:rsidR="001D1981">
                              <w:rPr>
                                <w:noProof/>
                              </w:rPr>
                              <w:t>oužitie</w:t>
                            </w:r>
                            <w:r>
                              <w:t xml:space="preserve"> modelu </w:t>
                            </w:r>
                            <w:proofErr w:type="spellStart"/>
                            <w:r w:rsidR="00F0585B">
                              <w:t>Decision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Tree</w:t>
                            </w:r>
                            <w:bookmarkEnd w:id="41"/>
                            <w:bookmarkEnd w:id="42"/>
                            <w:proofErr w:type="spellEnd"/>
                            <w:r w:rsidR="001D1981">
                              <w:t xml:space="preserve"> pri klasif</w:t>
                            </w:r>
                            <w:r w:rsidR="004242A0">
                              <w:t>ikácií do viacerých tried na vybranej množine dát</w:t>
                            </w:r>
                            <w:r w:rsidR="001D1981">
                              <w:t>.</w:t>
                            </w:r>
                            <w:r w:rsidR="005726E3">
                              <w:t xml:space="preserve"> Prevza</w:t>
                            </w:r>
                            <w:r w:rsidR="00150F55">
                              <w:t>t</w:t>
                            </w:r>
                            <w:r w:rsidR="005726E3">
                              <w:t xml:space="preserve">ý obrázok </w:t>
                            </w:r>
                            <w:sdt>
                              <w:sdtPr>
                                <w:id w:val="333807236"/>
                                <w:citation/>
                              </w:sdtPr>
                              <w:sdtEndPr/>
                              <w:sdtContent>
                                <w:r w:rsidR="005726E3">
                                  <w:fldChar w:fldCharType="begin"/>
                                </w:r>
                                <w:r w:rsidR="005726E3">
                                  <w:rPr>
                                    <w:lang w:val="en-US"/>
                                  </w:rPr>
                                  <w:instrText xml:space="preserve"> CITATION sci22 \l 1033 </w:instrText>
                                </w:r>
                                <w:r w:rsidR="005726E3">
                                  <w:fldChar w:fldCharType="separate"/>
                                </w:r>
                                <w:r w:rsidR="005726E3" w:rsidRPr="005726E3">
                                  <w:rPr>
                                    <w:noProof/>
                                    <w:lang w:val="en-US"/>
                                  </w:rPr>
                                  <w:t>(scikit-learn, 2020)</w:t>
                                </w:r>
                                <w:r w:rsidR="005726E3">
                                  <w:fldChar w:fldCharType="end"/>
                                </w:r>
                              </w:sdtContent>
                            </w:sdt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16CF7B" id="Text Box 10" o:spid="_x0000_s1034" type="#_x0000_t202" style="position:absolute;left:0;text-align:left;margin-left:106.5pt;margin-top:343.55pt;width:222.0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" stroked="f">
                <v:textbox style="mso-fit-shape-to-text:t" inset="0,0,0,0">
                  <w:txbxContent>
                    <w:p w14:paraId="577A72C9" w14:textId="377B1827" w:rsidR="00064EE2" w:rsidRPr="001D1981" w:rsidRDefault="00064EE2" w:rsidP="00064EE2">
                      <w:pPr>
                        <w:pStyle w:val="Popis"/>
                        <w:jc w:val="center"/>
                      </w:pPr>
                      <w:bookmarkStart w:id="44" w:name="_Toc97398622"/>
                      <w:bookmarkStart w:id="45" w:name="_Toc98146000"/>
                      <w:bookmarkStart w:id="46" w:name="_Toc102557106"/>
                      <w:r>
                        <w:t xml:space="preserve">Obrázok </w:t>
                      </w:r>
                      <w:r w:rsidR="00FF472A">
                        <w:fldChar w:fldCharType="begin"/>
                      </w:r>
                      <w:r w:rsidR="00FF472A">
                        <w:instrText xml:space="preserve"> SEQ Obrázok \* ARABIC </w:instrText>
                      </w:r>
                      <w:r w:rsidR="00FF472A">
                        <w:fldChar w:fldCharType="separate"/>
                      </w:r>
                      <w:r w:rsidR="00D40209">
                        <w:rPr>
                          <w:noProof/>
                        </w:rPr>
                        <w:t>5</w:t>
                      </w:r>
                      <w:r w:rsidR="00FF472A">
                        <w:rPr>
                          <w:noProof/>
                        </w:rPr>
                        <w:fldChar w:fldCharType="end"/>
                      </w:r>
                      <w:r w:rsidR="005726E3">
                        <w:rPr>
                          <w:noProof/>
                        </w:rPr>
                        <w:t xml:space="preserve"> </w:t>
                      </w:r>
                      <w:r w:rsidR="004242A0">
                        <w:rPr>
                          <w:noProof/>
                        </w:rPr>
                        <w:t>P</w:t>
                      </w:r>
                      <w:r w:rsidR="001D1981">
                        <w:rPr>
                          <w:noProof/>
                        </w:rPr>
                        <w:t>oužitie</w:t>
                      </w:r>
                      <w:r>
                        <w:t xml:space="preserve"> modelu </w:t>
                      </w:r>
                      <w:proofErr w:type="spellStart"/>
                      <w:r w:rsidR="00F0585B">
                        <w:t>Decision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Tree</w:t>
                      </w:r>
                      <w:bookmarkEnd w:id="44"/>
                      <w:bookmarkEnd w:id="45"/>
                      <w:proofErr w:type="spellEnd"/>
                      <w:r w:rsidR="001D1981">
                        <w:t xml:space="preserve"> pri klasif</w:t>
                      </w:r>
                      <w:r w:rsidR="004242A0">
                        <w:t>ikácií do viacerých tried na vybranej množine dát</w:t>
                      </w:r>
                      <w:r w:rsidR="001D1981">
                        <w:t>.</w:t>
                      </w:r>
                      <w:r w:rsidR="005726E3">
                        <w:t xml:space="preserve"> Prevza</w:t>
                      </w:r>
                      <w:r w:rsidR="00150F55">
                        <w:t>t</w:t>
                      </w:r>
                      <w:r w:rsidR="005726E3">
                        <w:t xml:space="preserve">ý obrázok </w:t>
                      </w:r>
                      <w:sdt>
                        <w:sdtPr>
                          <w:id w:val="333807236"/>
                          <w:citation/>
                        </w:sdtPr>
                        <w:sdtEndPr/>
                        <w:sdtContent>
                          <w:r w:rsidR="005726E3">
                            <w:fldChar w:fldCharType="begin"/>
                          </w:r>
                          <w:r w:rsidR="005726E3">
                            <w:rPr>
                              <w:lang w:val="en-US"/>
                            </w:rPr>
                            <w:instrText xml:space="preserve"> CITATION sci22 \l 1033 </w:instrText>
                          </w:r>
                          <w:r w:rsidR="005726E3">
                            <w:fldChar w:fldCharType="separate"/>
                          </w:r>
                          <w:r w:rsidR="005726E3" w:rsidRPr="005726E3">
                            <w:rPr>
                              <w:noProof/>
                              <w:lang w:val="en-US"/>
                            </w:rPr>
                            <w:t>(scikit-learn, 2020)</w:t>
                          </w:r>
                          <w:r w:rsidR="005726E3">
                            <w:fldChar w:fldCharType="end"/>
                          </w:r>
                        </w:sdtContent>
                      </w:sdt>
                      <w:bookmarkEnd w:id="4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25B44" w:rsidRPr="00A536F1">
        <w:rPr>
          <w:noProof/>
          <w:szCs w:val="24"/>
        </w:rPr>
        <w:drawing>
          <wp:anchor distT="0" distB="0" distL="114300" distR="114300" simplePos="0" relativeHeight="251669504" behindDoc="0" locked="0" layoutInCell="1" allowOverlap="1" wp14:anchorId="37F33A14" wp14:editId="76C85D68">
            <wp:simplePos x="0" y="0"/>
            <wp:positionH relativeFrom="column">
              <wp:posOffset>38100</wp:posOffset>
            </wp:positionH>
            <wp:positionV relativeFrom="paragraph">
              <wp:posOffset>2540</wp:posOffset>
            </wp:positionV>
            <wp:extent cx="5295900" cy="4131310"/>
            <wp:effectExtent l="0" t="0" r="0" b="0"/>
            <wp:wrapTopAndBottom/>
            <wp:docPr id="9" name="Grafický objekt 4">
              <a:extLst xmlns:a="http://schemas.openxmlformats.org/drawingml/2006/main">
                <a:ext uri="{FF2B5EF4-FFF2-40B4-BE49-F238E27FC236}">
                  <a16:creationId xmlns:a16="http://schemas.microsoft.com/office/drawing/2014/main" id="{AD713675-58FC-4E6E-AC76-4A3CD74D10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cký objekt 4">
                      <a:extLst>
                        <a:ext uri="{FF2B5EF4-FFF2-40B4-BE49-F238E27FC236}">
                          <a16:creationId xmlns:a16="http://schemas.microsoft.com/office/drawing/2014/main" id="{AD713675-58FC-4E6E-AC76-4A3CD74D10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244329" w14:textId="700E93FF" w:rsidR="008A7F4C" w:rsidRDefault="00064EE2" w:rsidP="00AC745E">
      <w:pPr>
        <w:pStyle w:val="Nadpis2urovne"/>
      </w:pPr>
      <w:bookmarkStart w:id="47" w:name="_Toc101479565"/>
      <w:proofErr w:type="spellStart"/>
      <w:r w:rsidRPr="00F04DDB">
        <w:t>Random</w:t>
      </w:r>
      <w:proofErr w:type="spellEnd"/>
      <w:r w:rsidRPr="00F04DDB">
        <w:t xml:space="preserve"> </w:t>
      </w:r>
      <w:proofErr w:type="spellStart"/>
      <w:r w:rsidRPr="00F04DDB">
        <w:t>Forest</w:t>
      </w:r>
      <w:bookmarkEnd w:id="47"/>
      <w:proofErr w:type="spellEnd"/>
    </w:p>
    <w:p w14:paraId="7A509119" w14:textId="4E7AA375" w:rsidR="00663C13" w:rsidRPr="00663C13" w:rsidRDefault="008E3575" w:rsidP="009F7E48">
      <w:pPr>
        <w:pStyle w:val="Zakladny"/>
      </w:pPr>
      <w:r>
        <w:rPr>
          <w:i/>
          <w:iCs/>
        </w:rPr>
        <w:t>(Spracoval: Viet Quoc Le)</w:t>
      </w:r>
    </w:p>
    <w:p w14:paraId="7056987B" w14:textId="4E7337A5" w:rsidR="00BA44DD" w:rsidRDefault="00E700EC" w:rsidP="009F7E48">
      <w:pPr>
        <w:pStyle w:val="Zakladny"/>
      </w:pPr>
      <w:r w:rsidRPr="00E700EC">
        <w:t>Náhodný les, anglick</w:t>
      </w:r>
      <w:r w:rsidR="007A7494">
        <w:t>ý</w:t>
      </w:r>
      <w:r w:rsidRPr="00E700EC">
        <w:t xml:space="preserve"> </w:t>
      </w:r>
      <w:proofErr w:type="spellStart"/>
      <w:r w:rsidRPr="00E700EC">
        <w:t>Random</w:t>
      </w:r>
      <w:proofErr w:type="spellEnd"/>
      <w:r w:rsidRPr="00E700EC">
        <w:t xml:space="preserve"> </w:t>
      </w:r>
      <w:proofErr w:type="spellStart"/>
      <w:r w:rsidRPr="00E700EC">
        <w:t>Forest</w:t>
      </w:r>
      <w:proofErr w:type="spellEnd"/>
      <w:r w:rsidRPr="00E700EC">
        <w:t xml:space="preserve"> sa skladá z mnohých rozhodovacích stromov (</w:t>
      </w:r>
      <w:proofErr w:type="spellStart"/>
      <w:r w:rsidRPr="00E700EC">
        <w:t>Decision</w:t>
      </w:r>
      <w:proofErr w:type="spellEnd"/>
      <w:r w:rsidRPr="00E700EC">
        <w:t xml:space="preserve"> </w:t>
      </w:r>
      <w:proofErr w:type="spellStart"/>
      <w:r w:rsidRPr="00E700EC">
        <w:t>tree</w:t>
      </w:r>
      <w:proofErr w:type="spellEnd"/>
      <w:r w:rsidRPr="00E700EC">
        <w:t>) preto sa volá les.</w:t>
      </w:r>
      <w:r>
        <w:t xml:space="preserve"> </w:t>
      </w:r>
      <w:r w:rsidRPr="00E700EC">
        <w:t>Tento model sa dá používať na klasifikáciu aj regresiu. Každý strom spraví svoju predpoveď,</w:t>
      </w:r>
      <w:r>
        <w:t xml:space="preserve"> môžeme to prirovnať k hlasovaniu. Každý strom má jeden hlas. Pri klasifikácií výsledná trieda lesu je tá, ktorá mala najviac hlasov</w:t>
      </w:r>
      <w:r w:rsidR="0075355E">
        <w:t>. Regresia nepredpovedá triedu, ale číselne vyjadrený predpoklad, ktorý nemusí byť celé čísl</w:t>
      </w:r>
      <w:r w:rsidR="00BA44DD">
        <w:t>o.</w:t>
      </w:r>
      <w:r w:rsidR="007A7494">
        <w:t xml:space="preserve"> </w:t>
      </w:r>
      <w:r w:rsidR="007A7494">
        <w:lastRenderedPageBreak/>
        <w:t>Výsledný výsledok lesu pri regresií je priemerná hodnota výsledkov stromov</w:t>
      </w:r>
      <w:r w:rsidR="00230B10">
        <w:t xml:space="preserve"> </w:t>
      </w:r>
      <w:sdt>
        <w:sdtPr>
          <w:id w:val="-1848086983"/>
          <w:citation/>
        </w:sdtPr>
        <w:sdtEndPr/>
        <w:sdtContent>
          <w:r w:rsidR="00230B10">
            <w:fldChar w:fldCharType="begin"/>
          </w:r>
          <w:r w:rsidR="00230B10" w:rsidRPr="00B158AB">
            <w:instrText xml:space="preserve"> CITATION Nik21 \l 2057 </w:instrText>
          </w:r>
          <w:r w:rsidR="00230B10">
            <w:fldChar w:fldCharType="separate"/>
          </w:r>
          <w:r w:rsidR="00C10FD6" w:rsidRPr="00C10FD6">
            <w:rPr>
              <w:noProof/>
            </w:rPr>
            <w:t>(Donges, 2021)</w:t>
          </w:r>
          <w:r w:rsidR="00230B10">
            <w:fldChar w:fldCharType="end"/>
          </w:r>
        </w:sdtContent>
      </w:sdt>
      <w:r w:rsidR="0056350A">
        <w:t>.</w:t>
      </w:r>
    </w:p>
    <w:p w14:paraId="725F78C1" w14:textId="0F7C38F0" w:rsidR="00057703" w:rsidRPr="003273AF" w:rsidRDefault="00BA44DD" w:rsidP="009F7E48">
      <w:pPr>
        <w:pStyle w:val="Zakladny"/>
      </w:pPr>
      <w:r>
        <w:t xml:space="preserve">Dôležité pre náhodný lesy je zabezpečiť variáciu a nezávislosť. Toto dosiahneme použitím </w:t>
      </w:r>
      <w:proofErr w:type="spellStart"/>
      <w:r>
        <w:t>Bagging</w:t>
      </w:r>
      <w:proofErr w:type="spellEnd"/>
      <w:r w:rsidR="00950640">
        <w:t xml:space="preserve"> metódy</w:t>
      </w:r>
      <w:r>
        <w:t xml:space="preserve">. </w:t>
      </w:r>
      <w:proofErr w:type="spellStart"/>
      <w:r w:rsidR="00950640">
        <w:t>Bagging</w:t>
      </w:r>
      <w:proofErr w:type="spellEnd"/>
      <w:r>
        <w:t xml:space="preserve"> rozdelí </w:t>
      </w:r>
      <w:proofErr w:type="spellStart"/>
      <w:r w:rsidR="00950640">
        <w:t>trénovací</w:t>
      </w:r>
      <w:proofErr w:type="spellEnd"/>
      <w:r w:rsidR="00950640">
        <w:t xml:space="preserve"> </w:t>
      </w:r>
      <w:proofErr w:type="spellStart"/>
      <w:r w:rsidR="00950640">
        <w:t>dataset</w:t>
      </w:r>
      <w:proofErr w:type="spellEnd"/>
      <w:r w:rsidR="00950640">
        <w:t xml:space="preserve"> na menšie náhodne </w:t>
      </w:r>
      <w:proofErr w:type="spellStart"/>
      <w:r w:rsidR="00950640">
        <w:t>datasety</w:t>
      </w:r>
      <w:proofErr w:type="spellEnd"/>
      <w:r w:rsidR="00950640">
        <w:t xml:space="preserve">, ktoré sa pridelia stromom, každý strom preto bude mať náhody </w:t>
      </w:r>
      <w:proofErr w:type="spellStart"/>
      <w:r w:rsidR="00950640">
        <w:t>dataset</w:t>
      </w:r>
      <w:proofErr w:type="spellEnd"/>
      <w:r w:rsidR="007A7494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7B07819" wp14:editId="1F576F35">
                <wp:simplePos x="0" y="0"/>
                <wp:positionH relativeFrom="column">
                  <wp:posOffset>628650</wp:posOffset>
                </wp:positionH>
                <wp:positionV relativeFrom="paragraph">
                  <wp:posOffset>2894330</wp:posOffset>
                </wp:positionV>
                <wp:extent cx="4072255" cy="635"/>
                <wp:effectExtent l="0" t="0" r="4445" b="12065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2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A61CFD" w14:textId="15B0E4F6" w:rsidR="007A7494" w:rsidRPr="005E6D08" w:rsidRDefault="007A7494" w:rsidP="007A7494">
                            <w:pPr>
                              <w:pStyle w:val="Popis"/>
                              <w:jc w:val="center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bookmarkStart w:id="48" w:name="_Toc97398623"/>
                            <w:bookmarkStart w:id="49" w:name="_Toc98146001"/>
                            <w:bookmarkStart w:id="50" w:name="_Toc102557107"/>
                            <w:r>
                              <w:t xml:space="preserve">Obrázok </w:t>
                            </w:r>
                            <w:r w:rsidR="00FF472A">
                              <w:fldChar w:fldCharType="begin"/>
                            </w:r>
                            <w:r w:rsidR="00FF472A">
                              <w:instrText xml:space="preserve"> SEQ Obrázok \* ARABIC </w:instrText>
                            </w:r>
                            <w:r w:rsidR="00FF472A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6</w:t>
                            </w:r>
                            <w:r w:rsidR="00FF472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Model </w:t>
                            </w:r>
                            <w:proofErr w:type="spellStart"/>
                            <w:r w:rsidR="00F6357F">
                              <w:t>Random</w:t>
                            </w:r>
                            <w:proofErr w:type="spellEnd"/>
                            <w:r w:rsidR="00F6357F">
                              <w:t xml:space="preserve"> </w:t>
                            </w:r>
                            <w:proofErr w:type="spellStart"/>
                            <w:r w:rsidR="00F6357F">
                              <w:t>Forest</w:t>
                            </w:r>
                            <w:bookmarkEnd w:id="48"/>
                            <w:bookmarkEnd w:id="49"/>
                            <w:bookmarkEnd w:id="5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B07819" id="Text Box 21" o:spid="_x0000_s1035" type="#_x0000_t202" style="position:absolute;left:0;text-align:left;margin-left:49.5pt;margin-top:227.9pt;width:320.6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" stroked="f">
                <v:textbox style="mso-fit-shape-to-text:t" inset="0,0,0,0">
                  <w:txbxContent>
                    <w:p w14:paraId="58A61CFD" w14:textId="15B0E4F6" w:rsidR="007A7494" w:rsidRPr="005E6D08" w:rsidRDefault="007A7494" w:rsidP="007A7494">
                      <w:pPr>
                        <w:pStyle w:val="Popis"/>
                        <w:jc w:val="center"/>
                        <w:rPr>
                          <w:rFonts w:ascii="Times New Roman" w:eastAsia="Times New Roman" w:hAnsi="Times New Roman" w:cs="Times New Roman"/>
                        </w:rPr>
                      </w:pPr>
                      <w:bookmarkStart w:id="51" w:name="_Toc97398623"/>
                      <w:bookmarkStart w:id="52" w:name="_Toc98146001"/>
                      <w:bookmarkStart w:id="53" w:name="_Toc102557107"/>
                      <w:r>
                        <w:t xml:space="preserve">Obrázok </w:t>
                      </w:r>
                      <w:r w:rsidR="00FF472A">
                        <w:fldChar w:fldCharType="begin"/>
                      </w:r>
                      <w:r w:rsidR="00FF472A">
                        <w:instrText xml:space="preserve"> SEQ Obrázok \* ARABIC </w:instrText>
                      </w:r>
                      <w:r w:rsidR="00FF472A">
                        <w:fldChar w:fldCharType="separate"/>
                      </w:r>
                      <w:r w:rsidR="00D40209">
                        <w:rPr>
                          <w:noProof/>
                        </w:rPr>
                        <w:t>6</w:t>
                      </w:r>
                      <w:r w:rsidR="00FF472A">
                        <w:rPr>
                          <w:noProof/>
                        </w:rPr>
                        <w:fldChar w:fldCharType="end"/>
                      </w:r>
                      <w:r>
                        <w:t xml:space="preserve"> Model </w:t>
                      </w:r>
                      <w:proofErr w:type="spellStart"/>
                      <w:r w:rsidR="00F6357F">
                        <w:t>Random</w:t>
                      </w:r>
                      <w:proofErr w:type="spellEnd"/>
                      <w:r w:rsidR="00F6357F">
                        <w:t xml:space="preserve"> </w:t>
                      </w:r>
                      <w:proofErr w:type="spellStart"/>
                      <w:r w:rsidR="00F6357F">
                        <w:t>Forest</w:t>
                      </w:r>
                      <w:bookmarkEnd w:id="51"/>
                      <w:bookmarkEnd w:id="52"/>
                      <w:bookmarkEnd w:id="53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A7494" w:rsidRPr="007A7494">
        <w:rPr>
          <w:rFonts w:eastAsia="Times New Roman"/>
          <w:noProof/>
          <w:szCs w:val="24"/>
          <w:lang w:eastAsia="en-GB"/>
        </w:rPr>
        <w:drawing>
          <wp:anchor distT="0" distB="0" distL="114300" distR="114300" simplePos="0" relativeHeight="251681792" behindDoc="0" locked="0" layoutInCell="1" allowOverlap="1" wp14:anchorId="25640B0B" wp14:editId="23954124">
            <wp:simplePos x="0" y="0"/>
            <wp:positionH relativeFrom="column">
              <wp:posOffset>628797</wp:posOffset>
            </wp:positionH>
            <wp:positionV relativeFrom="paragraph">
              <wp:posOffset>6350</wp:posOffset>
            </wp:positionV>
            <wp:extent cx="4072255" cy="2830830"/>
            <wp:effectExtent l="0" t="0" r="4445" b="1270"/>
            <wp:wrapTopAndBottom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0B10">
        <w:t xml:space="preserve"> </w:t>
      </w:r>
      <w:sdt>
        <w:sdtPr>
          <w:id w:val="1296259758"/>
          <w:citation/>
        </w:sdtPr>
        <w:sdtEndPr/>
        <w:sdtContent>
          <w:r w:rsidR="0056350A">
            <w:fldChar w:fldCharType="begin"/>
          </w:r>
          <w:r w:rsidR="0056350A" w:rsidRPr="00B158AB">
            <w:instrText xml:space="preserve"> CITATION Tom \l 2057 </w:instrText>
          </w:r>
          <w:r w:rsidR="0056350A">
            <w:fldChar w:fldCharType="separate"/>
          </w:r>
          <w:r w:rsidR="00C10FD6" w:rsidRPr="00C10FD6">
            <w:rPr>
              <w:noProof/>
            </w:rPr>
            <w:t>(Patro, 2017)</w:t>
          </w:r>
          <w:r w:rsidR="0056350A">
            <w:fldChar w:fldCharType="end"/>
          </w:r>
        </w:sdtContent>
      </w:sdt>
      <w:r w:rsidR="0056350A">
        <w:t>.</w:t>
      </w:r>
    </w:p>
    <w:p w14:paraId="135109D3" w14:textId="27E4A6E1" w:rsidR="000A1DD5" w:rsidRDefault="000A1DD5" w:rsidP="00AC745E">
      <w:pPr>
        <w:pStyle w:val="Nadpis2urovne"/>
      </w:pPr>
      <w:bookmarkStart w:id="54" w:name="_Toc101479566"/>
      <w:proofErr w:type="spellStart"/>
      <w:r>
        <w:t>XGBoost</w:t>
      </w:r>
      <w:bookmarkEnd w:id="54"/>
      <w:proofErr w:type="spellEnd"/>
    </w:p>
    <w:p w14:paraId="09E2D7CA" w14:textId="79395583" w:rsidR="00663C13" w:rsidRPr="00663C13" w:rsidRDefault="008E3575" w:rsidP="009F7E48">
      <w:pPr>
        <w:pStyle w:val="Zakladny"/>
      </w:pPr>
      <w:r>
        <w:rPr>
          <w:i/>
          <w:iCs/>
        </w:rPr>
        <w:t>(Spracoval: Filip Frank)</w:t>
      </w:r>
    </w:p>
    <w:p w14:paraId="3AA81EA4" w14:textId="28336BF9" w:rsidR="000A1DD5" w:rsidRDefault="000A1DD5" w:rsidP="009F7E48">
      <w:pPr>
        <w:pStyle w:val="Zakladny"/>
      </w:pPr>
      <w:proofErr w:type="spellStart"/>
      <w:r w:rsidRPr="00BC1815">
        <w:t>XGBoost</w:t>
      </w:r>
      <w:proofErr w:type="spellEnd"/>
      <w:r w:rsidRPr="00BC1815">
        <w:t xml:space="preserve"> (skratka pre </w:t>
      </w:r>
      <w:proofErr w:type="spellStart"/>
      <w:r w:rsidRPr="00BC1815">
        <w:t>Extreme</w:t>
      </w:r>
      <w:proofErr w:type="spellEnd"/>
      <w:r w:rsidRPr="00BC1815">
        <w:t xml:space="preserve"> Gradient </w:t>
      </w:r>
      <w:proofErr w:type="spellStart"/>
      <w:r w:rsidRPr="00BC1815">
        <w:t>Boosting</w:t>
      </w:r>
      <w:proofErr w:type="spellEnd"/>
      <w:r w:rsidRPr="00BC1815">
        <w:t xml:space="preserve">) je implementácia gradient </w:t>
      </w:r>
      <w:proofErr w:type="spellStart"/>
      <w:r w:rsidRPr="00BC1815">
        <w:t>boosting</w:t>
      </w:r>
      <w:proofErr w:type="spellEnd"/>
      <w:r w:rsidRPr="00BC1815">
        <w:t xml:space="preserve"> metódy súborového strojového učenia s učiteľom vytvorená pre efektívne riešenie klasifikačných a regresných problémov. Gradient </w:t>
      </w:r>
      <w:proofErr w:type="spellStart"/>
      <w:r w:rsidRPr="00BC1815">
        <w:t>boosting</w:t>
      </w:r>
      <w:proofErr w:type="spellEnd"/>
      <w:r w:rsidRPr="00BC1815">
        <w:t xml:space="preserve"> využíva ako slabý </w:t>
      </w:r>
      <w:proofErr w:type="spellStart"/>
      <w:r w:rsidRPr="00BC1815">
        <w:t>klasifikátor</w:t>
      </w:r>
      <w:proofErr w:type="spellEnd"/>
      <w:r w:rsidRPr="00BC1815">
        <w:t xml:space="preserve"> (</w:t>
      </w:r>
      <w:proofErr w:type="spellStart"/>
      <w:r w:rsidRPr="00BC1815">
        <w:t>regresor</w:t>
      </w:r>
      <w:proofErr w:type="spellEnd"/>
      <w:r w:rsidRPr="00BC1815">
        <w:t xml:space="preserve">) rozhodovacie stromy, ktoré sú jeden za druhým kombinované do silného </w:t>
      </w:r>
      <w:proofErr w:type="spellStart"/>
      <w:r w:rsidRPr="00BC1815">
        <w:t>klasifikátora</w:t>
      </w:r>
      <w:proofErr w:type="spellEnd"/>
      <w:r w:rsidRPr="00BC1815">
        <w:t xml:space="preserve"> (</w:t>
      </w:r>
      <w:proofErr w:type="spellStart"/>
      <w:r w:rsidRPr="00BC1815">
        <w:t>regresora</w:t>
      </w:r>
      <w:proofErr w:type="spellEnd"/>
      <w:r w:rsidRPr="00BC1815">
        <w:t>) za účelom minimalizácie chybovej (</w:t>
      </w:r>
      <w:proofErr w:type="spellStart"/>
      <w:r w:rsidRPr="00BC1815">
        <w:t>loss</w:t>
      </w:r>
      <w:proofErr w:type="spellEnd"/>
      <w:r w:rsidRPr="00BC1815">
        <w:t xml:space="preserve">) funkcie. Aby sa zabránilo pretrénovaniu silného </w:t>
      </w:r>
      <w:proofErr w:type="spellStart"/>
      <w:r w:rsidRPr="00BC1815">
        <w:t>regresora</w:t>
      </w:r>
      <w:proofErr w:type="spellEnd"/>
      <w:r w:rsidRPr="00BC1815">
        <w:t xml:space="preserve">, využívajú sa metódy </w:t>
      </w:r>
      <w:proofErr w:type="spellStart"/>
      <w:r w:rsidRPr="00BC1815">
        <w:t>regularizácie</w:t>
      </w:r>
      <w:proofErr w:type="spellEnd"/>
      <w:r w:rsidRPr="00BC1815">
        <w:t xml:space="preserve"> pre udržanie rozhodovacích stromov na úrovni slabých </w:t>
      </w:r>
      <w:proofErr w:type="spellStart"/>
      <w:r w:rsidRPr="00BC1815">
        <w:t>klasifikátorov</w:t>
      </w:r>
      <w:proofErr w:type="spellEnd"/>
      <w:r w:rsidRPr="00BC1815">
        <w:t xml:space="preserve"> (stromy majú obmedzenú hĺbku, počet listov, využívajú sa L1/L2 </w:t>
      </w:r>
      <w:proofErr w:type="spellStart"/>
      <w:r w:rsidRPr="00BC1815">
        <w:t>regularizácie</w:t>
      </w:r>
      <w:proofErr w:type="spellEnd"/>
      <w:r w:rsidRPr="00BC1815">
        <w:t xml:space="preserve"> pre váhy listov, atď.). Hlavnou výhodou </w:t>
      </w:r>
      <w:proofErr w:type="spellStart"/>
      <w:r w:rsidRPr="00BC1815">
        <w:t>XGBoost</w:t>
      </w:r>
      <w:proofErr w:type="spellEnd"/>
      <w:r w:rsidRPr="00BC1815">
        <w:t xml:space="preserve"> implementácie je jej škálovateľnosť: </w:t>
      </w:r>
      <w:proofErr w:type="spellStart"/>
      <w:r w:rsidRPr="00BC1815">
        <w:t>XGBoost</w:t>
      </w:r>
      <w:proofErr w:type="spellEnd"/>
      <w:r w:rsidRPr="00BC1815">
        <w:t xml:space="preserve"> vylepšuje gradient </w:t>
      </w:r>
      <w:proofErr w:type="spellStart"/>
      <w:r w:rsidRPr="00BC1815">
        <w:t>boosting</w:t>
      </w:r>
      <w:proofErr w:type="spellEnd"/>
      <w:r w:rsidRPr="00BC1815">
        <w:t xml:space="preserve"> </w:t>
      </w:r>
      <w:r w:rsidRPr="00BC1815">
        <w:lastRenderedPageBreak/>
        <w:t xml:space="preserve">metódu o optimalizačné algoritmy, ktoré zabezpečujú komparatívne rýchlejší priebeh trénovania a minimalizujú nároky na potrebné výpočtové zdroje.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2D367B7" wp14:editId="433E9E70">
                <wp:simplePos x="0" y="0"/>
                <wp:positionH relativeFrom="column">
                  <wp:posOffset>-66675</wp:posOffset>
                </wp:positionH>
                <wp:positionV relativeFrom="paragraph">
                  <wp:posOffset>5354320</wp:posOffset>
                </wp:positionV>
                <wp:extent cx="5702300" cy="635"/>
                <wp:effectExtent l="0" t="0" r="0" b="635"/>
                <wp:wrapTopAndBottom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2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AC4E9F" w14:textId="7B1C2BB9" w:rsidR="000A1DD5" w:rsidRPr="00DC396B" w:rsidRDefault="000A1DD5" w:rsidP="000A1DD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szCs w:val="32"/>
                              </w:rPr>
                            </w:pPr>
                            <w:bookmarkStart w:id="55" w:name="_Toc97398624"/>
                            <w:bookmarkStart w:id="56" w:name="_Toc98146002"/>
                            <w:bookmarkStart w:id="57" w:name="_Toc102557108"/>
                            <w:r>
                              <w:t xml:space="preserve">Obrázok </w:t>
                            </w:r>
                            <w:r w:rsidR="00FF472A">
                              <w:fldChar w:fldCharType="begin"/>
                            </w:r>
                            <w:r w:rsidR="00FF472A">
                              <w:instrText xml:space="preserve"> SEQ Obrázok \* ARABIC </w:instrText>
                            </w:r>
                            <w:r w:rsidR="00FF472A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7</w:t>
                            </w:r>
                            <w:r w:rsidR="00FF472A">
                              <w:rPr>
                                <w:noProof/>
                              </w:rPr>
                              <w:fldChar w:fldCharType="end"/>
                            </w:r>
                            <w:r w:rsidR="007A5496">
                              <w:rPr>
                                <w:noProof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Pr="00846E14">
                              <w:t xml:space="preserve">Jednoduchá ukážka princípu gradient </w:t>
                            </w:r>
                            <w:proofErr w:type="spellStart"/>
                            <w:r w:rsidRPr="00846E14">
                              <w:t>boosting</w:t>
                            </w:r>
                            <w:proofErr w:type="spellEnd"/>
                            <w:r w:rsidRPr="00846E14">
                              <w:t xml:space="preserve"> metódy s využitím rozhodovacích stromov.</w:t>
                            </w:r>
                            <w:bookmarkEnd w:id="55"/>
                            <w:r w:rsidR="007A5496">
                              <w:t xml:space="preserve"> V každej </w:t>
                            </w:r>
                            <w:proofErr w:type="spellStart"/>
                            <w:r w:rsidR="007A5496">
                              <w:t>interacii</w:t>
                            </w:r>
                            <w:proofErr w:type="spellEnd"/>
                            <w:r w:rsidR="007A5496">
                              <w:t xml:space="preserve"> sa do súboru pripočítava slabý </w:t>
                            </w:r>
                            <w:proofErr w:type="spellStart"/>
                            <w:r w:rsidR="007A5496">
                              <w:t>klasifikátor</w:t>
                            </w:r>
                            <w:proofErr w:type="spellEnd"/>
                            <w:r w:rsidR="007A5496">
                              <w:t xml:space="preserve">, ktorý dokáže problém riešiť pre obmedzenú podmnožinu vstupov. Kombináciou týchto slabých </w:t>
                            </w:r>
                            <w:proofErr w:type="spellStart"/>
                            <w:r w:rsidR="007A5496">
                              <w:t>klasifikátorov</w:t>
                            </w:r>
                            <w:proofErr w:type="spellEnd"/>
                            <w:r w:rsidR="007A5496">
                              <w:t xml:space="preserve"> dokážeme problém riešiť s vysokou spoľahlivosťou pre ľubovoľný </w:t>
                            </w:r>
                            <w:proofErr w:type="spellStart"/>
                            <w:r w:rsidR="007A5496">
                              <w:t>validný</w:t>
                            </w:r>
                            <w:proofErr w:type="spellEnd"/>
                            <w:r w:rsidR="007A5496">
                              <w:t xml:space="preserve"> vstup. </w:t>
                            </w:r>
                            <w:r w:rsidR="008650C5">
                              <w:t>Prevzatý obrázok</w:t>
                            </w:r>
                            <w:r w:rsidR="007A5496">
                              <w:t xml:space="preserve"> </w:t>
                            </w:r>
                            <w:sdt>
                              <w:sdtPr>
                                <w:id w:val="-170107639"/>
                                <w:citation/>
                              </w:sdtPr>
                              <w:sdtEndPr/>
                              <w:sdtContent>
                                <w:r w:rsidR="007A5496">
                                  <w:fldChar w:fldCharType="begin"/>
                                </w:r>
                                <w:r w:rsidR="00CA27D8">
                                  <w:instrText xml:space="preserve">CITATION Raf18 \l 1051 </w:instrText>
                                </w:r>
                                <w:r w:rsidR="007A5496">
                                  <w:fldChar w:fldCharType="separate"/>
                                </w:r>
                                <w:r w:rsidR="00C10FD6">
                                  <w:rPr>
                                    <w:noProof/>
                                  </w:rPr>
                                  <w:t>(Río, 2018)</w:t>
                                </w:r>
                                <w:r w:rsidR="007A5496">
                                  <w:fldChar w:fldCharType="end"/>
                                </w:r>
                              </w:sdtContent>
                            </w:sdt>
                            <w:r w:rsidR="00CA27D8">
                              <w:t>.</w:t>
                            </w:r>
                            <w:bookmarkEnd w:id="56"/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D367B7" id="Text Box 41" o:spid="_x0000_s1036" type="#_x0000_t202" style="position:absolute;left:0;text-align:left;margin-left:-5.25pt;margin-top:421.6pt;width:449pt;height:.05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" stroked="f">
                <v:textbox style="mso-fit-shape-to-text:t" inset="0,0,0,0">
                  <w:txbxContent>
                    <w:p w14:paraId="5EAC4E9F" w14:textId="7B1C2BB9" w:rsidR="000A1DD5" w:rsidRPr="00DC396B" w:rsidRDefault="000A1DD5" w:rsidP="000A1DD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szCs w:val="32"/>
                        </w:rPr>
                      </w:pPr>
                      <w:bookmarkStart w:id="58" w:name="_Toc97398624"/>
                      <w:bookmarkStart w:id="59" w:name="_Toc98146002"/>
                      <w:bookmarkStart w:id="60" w:name="_Toc102557108"/>
                      <w:r>
                        <w:t xml:space="preserve">Obrázok </w:t>
                      </w:r>
                      <w:r w:rsidR="00FF472A">
                        <w:fldChar w:fldCharType="begin"/>
                      </w:r>
                      <w:r w:rsidR="00FF472A">
                        <w:instrText xml:space="preserve"> SEQ Obrázok \* ARABIC </w:instrText>
                      </w:r>
                      <w:r w:rsidR="00FF472A">
                        <w:fldChar w:fldCharType="separate"/>
                      </w:r>
                      <w:r w:rsidR="00D40209">
                        <w:rPr>
                          <w:noProof/>
                        </w:rPr>
                        <w:t>7</w:t>
                      </w:r>
                      <w:r w:rsidR="00FF472A">
                        <w:rPr>
                          <w:noProof/>
                        </w:rPr>
                        <w:fldChar w:fldCharType="end"/>
                      </w:r>
                      <w:r w:rsidR="007A5496">
                        <w:rPr>
                          <w:noProof/>
                        </w:rPr>
                        <w:t>:</w:t>
                      </w:r>
                      <w:r>
                        <w:t xml:space="preserve"> </w:t>
                      </w:r>
                      <w:r w:rsidRPr="00846E14">
                        <w:t xml:space="preserve">Jednoduchá ukážka princípu gradient </w:t>
                      </w:r>
                      <w:proofErr w:type="spellStart"/>
                      <w:r w:rsidRPr="00846E14">
                        <w:t>boosting</w:t>
                      </w:r>
                      <w:proofErr w:type="spellEnd"/>
                      <w:r w:rsidRPr="00846E14">
                        <w:t xml:space="preserve"> metódy s využitím rozhodovacích stromov.</w:t>
                      </w:r>
                      <w:bookmarkEnd w:id="58"/>
                      <w:r w:rsidR="007A5496">
                        <w:t xml:space="preserve"> V každej </w:t>
                      </w:r>
                      <w:proofErr w:type="spellStart"/>
                      <w:r w:rsidR="007A5496">
                        <w:t>interacii</w:t>
                      </w:r>
                      <w:proofErr w:type="spellEnd"/>
                      <w:r w:rsidR="007A5496">
                        <w:t xml:space="preserve"> sa do súboru pripočítava slabý </w:t>
                      </w:r>
                      <w:proofErr w:type="spellStart"/>
                      <w:r w:rsidR="007A5496">
                        <w:t>klasifikátor</w:t>
                      </w:r>
                      <w:proofErr w:type="spellEnd"/>
                      <w:r w:rsidR="007A5496">
                        <w:t xml:space="preserve">, ktorý dokáže problém riešiť pre obmedzenú podmnožinu vstupov. Kombináciou týchto slabých </w:t>
                      </w:r>
                      <w:proofErr w:type="spellStart"/>
                      <w:r w:rsidR="007A5496">
                        <w:t>klasifikátorov</w:t>
                      </w:r>
                      <w:proofErr w:type="spellEnd"/>
                      <w:r w:rsidR="007A5496">
                        <w:t xml:space="preserve"> dokážeme problém riešiť s vysokou spoľahlivosťou pre ľubovoľný </w:t>
                      </w:r>
                      <w:proofErr w:type="spellStart"/>
                      <w:r w:rsidR="007A5496">
                        <w:t>validný</w:t>
                      </w:r>
                      <w:proofErr w:type="spellEnd"/>
                      <w:r w:rsidR="007A5496">
                        <w:t xml:space="preserve"> vstup. </w:t>
                      </w:r>
                      <w:r w:rsidR="008650C5">
                        <w:t>Prevzatý obrázok</w:t>
                      </w:r>
                      <w:r w:rsidR="007A5496">
                        <w:t xml:space="preserve"> </w:t>
                      </w:r>
                      <w:sdt>
                        <w:sdtPr>
                          <w:id w:val="-170107639"/>
                          <w:citation/>
                        </w:sdtPr>
                        <w:sdtEndPr/>
                        <w:sdtContent>
                          <w:r w:rsidR="007A5496">
                            <w:fldChar w:fldCharType="begin"/>
                          </w:r>
                          <w:r w:rsidR="00CA27D8">
                            <w:instrText xml:space="preserve">CITATION Raf18 \l 1051 </w:instrText>
                          </w:r>
                          <w:r w:rsidR="007A5496">
                            <w:fldChar w:fldCharType="separate"/>
                          </w:r>
                          <w:r w:rsidR="00C10FD6">
                            <w:rPr>
                              <w:noProof/>
                            </w:rPr>
                            <w:t>(Río, 2018)</w:t>
                          </w:r>
                          <w:r w:rsidR="007A5496">
                            <w:fldChar w:fldCharType="end"/>
                          </w:r>
                        </w:sdtContent>
                      </w:sdt>
                      <w:r w:rsidR="00CA27D8">
                        <w:t>.</w:t>
                      </w:r>
                      <w:bookmarkEnd w:id="59"/>
                      <w:bookmarkEnd w:id="60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5451090D" wp14:editId="43D513CF">
            <wp:simplePos x="0" y="0"/>
            <wp:positionH relativeFrom="column">
              <wp:posOffset>834390</wp:posOffset>
            </wp:positionH>
            <wp:positionV relativeFrom="paragraph">
              <wp:posOffset>586740</wp:posOffset>
            </wp:positionV>
            <wp:extent cx="3943350" cy="4582795"/>
            <wp:effectExtent l="0" t="0" r="0" b="8255"/>
            <wp:wrapTopAndBottom/>
            <wp:docPr id="40" name="Obrázok 1" descr="A simple example of visualizing gradient boosting.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imple example of visualizing gradient boosting. 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sdt>
        <w:sdtPr>
          <w:id w:val="-245419028"/>
          <w:citation/>
        </w:sdtPr>
        <w:sdtEndPr/>
        <w:sdtContent>
          <w:r w:rsidR="007A5496">
            <w:fldChar w:fldCharType="begin"/>
          </w:r>
          <w:r w:rsidR="00CA27D8" w:rsidRPr="00B158AB">
            <w:instrText xml:space="preserve">CITATION Tia161 \l 1033 </w:instrText>
          </w:r>
          <w:r w:rsidR="007A5496">
            <w:fldChar w:fldCharType="separate"/>
          </w:r>
          <w:r w:rsidR="00C10FD6">
            <w:rPr>
              <w:noProof/>
            </w:rPr>
            <w:t xml:space="preserve"> (Tianqi Chen, 2016)</w:t>
          </w:r>
          <w:r w:rsidR="007A5496">
            <w:fldChar w:fldCharType="end"/>
          </w:r>
        </w:sdtContent>
      </w:sdt>
    </w:p>
    <w:p w14:paraId="0C21DBA6" w14:textId="46DB4055" w:rsidR="00057703" w:rsidRDefault="00057703" w:rsidP="00AC745E">
      <w:pPr>
        <w:pStyle w:val="Nadpis2urovne"/>
      </w:pPr>
      <w:bookmarkStart w:id="61" w:name="_Toc101479567"/>
      <w:proofErr w:type="spellStart"/>
      <w:r>
        <w:t>Voting</w:t>
      </w:r>
      <w:proofErr w:type="spellEnd"/>
      <w:r>
        <w:t xml:space="preserve"> Ensemble</w:t>
      </w:r>
      <w:bookmarkEnd w:id="61"/>
    </w:p>
    <w:p w14:paraId="643FE2EE" w14:textId="1F44F1F9" w:rsidR="00663C13" w:rsidRPr="00663C13" w:rsidRDefault="008E3575" w:rsidP="009F7E48">
      <w:pPr>
        <w:pStyle w:val="Zakladny"/>
      </w:pPr>
      <w:r>
        <w:rPr>
          <w:i/>
          <w:iCs/>
        </w:rPr>
        <w:t xml:space="preserve">(Spracoval: Tomáš </w:t>
      </w:r>
      <w:proofErr w:type="spellStart"/>
      <w:r>
        <w:rPr>
          <w:i/>
          <w:iCs/>
        </w:rPr>
        <w:t>Singhofer</w:t>
      </w:r>
      <w:proofErr w:type="spellEnd"/>
      <w:r>
        <w:rPr>
          <w:i/>
          <w:iCs/>
        </w:rPr>
        <w:t>)</w:t>
      </w:r>
    </w:p>
    <w:p w14:paraId="7229A7FB" w14:textId="5AF02FFC" w:rsidR="00057703" w:rsidRDefault="00057703" w:rsidP="009F7E48">
      <w:pPr>
        <w:pStyle w:val="Zakladny"/>
      </w:pPr>
      <w:r w:rsidRPr="00057703">
        <w:t xml:space="preserve">Model </w:t>
      </w:r>
      <w:proofErr w:type="spellStart"/>
      <w:r w:rsidRPr="00057703">
        <w:t>Voting</w:t>
      </w:r>
      <w:proofErr w:type="spellEnd"/>
      <w:r w:rsidRPr="00057703">
        <w:t xml:space="preserve"> Ensemble je model</w:t>
      </w:r>
      <w:r w:rsidR="00433213">
        <w:t>,</w:t>
      </w:r>
      <w:r w:rsidRPr="00057703">
        <w:t xml:space="preserve"> ktorý predikuje odpoveď na základe viacerých predpoved</w:t>
      </w:r>
      <w:r w:rsidR="00C8338D">
        <w:t>í</w:t>
      </w:r>
      <w:r w:rsidRPr="00057703">
        <w:t xml:space="preserve"> z iných modelov. Môže byť použitý ako na regresiu tak aj na klasifikáciu</w:t>
      </w:r>
    </w:p>
    <w:p w14:paraId="17A21B25" w14:textId="6425A85A" w:rsidR="00057703" w:rsidRDefault="00057703" w:rsidP="009F7E48">
      <w:pPr>
        <w:pStyle w:val="Zakladny"/>
      </w:pPr>
      <w:r w:rsidRPr="00057703">
        <w:t xml:space="preserve">V prípade regresie model vytvorí predpoveď, ktorá je priemerom viacerých iných regresných modelov. </w:t>
      </w:r>
    </w:p>
    <w:p w14:paraId="07F2B9C5" w14:textId="5EC8A0AB" w:rsidR="00057703" w:rsidRDefault="00057703" w:rsidP="009F7E48">
      <w:pPr>
        <w:pStyle w:val="Zakladny"/>
      </w:pPr>
      <w:r w:rsidRPr="00057703">
        <w:t xml:space="preserve">Klasifikácia sa delí na dve hlavné metódy a to </w:t>
      </w:r>
      <w:proofErr w:type="spellStart"/>
      <w:r w:rsidRPr="00057703">
        <w:t>hard</w:t>
      </w:r>
      <w:proofErr w:type="spellEnd"/>
      <w:r w:rsidRPr="00057703">
        <w:t xml:space="preserve"> a soft </w:t>
      </w:r>
      <w:proofErr w:type="spellStart"/>
      <w:r w:rsidRPr="00057703">
        <w:t>voting</w:t>
      </w:r>
      <w:proofErr w:type="spellEnd"/>
      <w:r w:rsidRPr="00057703">
        <w:t>.</w:t>
      </w:r>
      <w:r>
        <w:t xml:space="preserve"> </w:t>
      </w:r>
      <w:r w:rsidRPr="00057703">
        <w:t xml:space="preserve">Pri metóde </w:t>
      </w:r>
      <w:proofErr w:type="spellStart"/>
      <w:r w:rsidRPr="00057703">
        <w:t>hard</w:t>
      </w:r>
      <w:proofErr w:type="spellEnd"/>
      <w:r w:rsidRPr="00057703">
        <w:t xml:space="preserve"> </w:t>
      </w:r>
      <w:proofErr w:type="spellStart"/>
      <w:r w:rsidRPr="00057703">
        <w:t>voting</w:t>
      </w:r>
      <w:proofErr w:type="spellEnd"/>
      <w:r w:rsidRPr="00057703">
        <w:t xml:space="preserve"> model sčíta hlasy z viacerých modelov a vyberie sa trieda s najväčším počtom hlasov. Pri </w:t>
      </w:r>
      <w:r w:rsidRPr="00057703">
        <w:lastRenderedPageBreak/>
        <w:t xml:space="preserve">soft </w:t>
      </w:r>
      <w:proofErr w:type="spellStart"/>
      <w:r w:rsidRPr="00057703">
        <w:t>votingu</w:t>
      </w:r>
      <w:proofErr w:type="spellEnd"/>
      <w:r w:rsidRPr="00057703">
        <w:t xml:space="preserve"> sa sčítajú pravdepodobnosti a vyberie sa trieda s najväčšou pravdepodobnosťou</w:t>
      </w:r>
      <w:r w:rsidR="00CA27D8">
        <w:t>.</w:t>
      </w:r>
      <w:r w:rsidR="00001012" w:rsidRPr="00001012">
        <w:t xml:space="preserve"> </w:t>
      </w:r>
      <w:sdt>
        <w:sdtPr>
          <w:id w:val="-525950121"/>
          <w:citation/>
        </w:sdtPr>
        <w:sdtEndPr/>
        <w:sdtContent>
          <w:r w:rsidR="00001012">
            <w:fldChar w:fldCharType="begin"/>
          </w:r>
          <w:r w:rsidR="00001012">
            <w:instrText xml:space="preserve"> CITATION Jas20 \l 1051 </w:instrText>
          </w:r>
          <w:r w:rsidR="00001012">
            <w:fldChar w:fldCharType="separate"/>
          </w:r>
          <w:r w:rsidR="00C10FD6">
            <w:rPr>
              <w:noProof/>
            </w:rPr>
            <w:t>(Brownlee, 2020)</w:t>
          </w:r>
          <w:r w:rsidR="00001012">
            <w:fldChar w:fldCharType="end"/>
          </w:r>
        </w:sdtContent>
      </w:sdt>
      <w:r w:rsidR="00001012" w:rsidRPr="00001012">
        <w:t xml:space="preserve"> </w:t>
      </w:r>
    </w:p>
    <w:p w14:paraId="0C5F6D27" w14:textId="6B01287F" w:rsidR="00057703" w:rsidRPr="00057703" w:rsidRDefault="00232E6F" w:rsidP="006C3FA7">
      <w:pPr>
        <w:pStyle w:val="Zakladny"/>
        <w:ind w:firstLine="0"/>
      </w:pPr>
      <w:r w:rsidRPr="00BC2426">
        <w:rPr>
          <w:noProof/>
          <w:szCs w:val="24"/>
        </w:rPr>
        <w:drawing>
          <wp:anchor distT="0" distB="0" distL="114300" distR="114300" simplePos="0" relativeHeight="251688960" behindDoc="0" locked="0" layoutInCell="1" allowOverlap="1" wp14:anchorId="2CE716C4" wp14:editId="267B8BD8">
            <wp:simplePos x="0" y="0"/>
            <wp:positionH relativeFrom="column">
              <wp:posOffset>929640</wp:posOffset>
            </wp:positionH>
            <wp:positionV relativeFrom="paragraph">
              <wp:posOffset>0</wp:posOffset>
            </wp:positionV>
            <wp:extent cx="3672840" cy="2000250"/>
            <wp:effectExtent l="0" t="0" r="3810" b="0"/>
            <wp:wrapTopAndBottom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3AAD7989-E991-4564-A706-C54010F1DC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3AAD7989-E991-4564-A706-C54010F1DC7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" r="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7703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28DF6E6" wp14:editId="66D34DB7">
                <wp:simplePos x="0" y="0"/>
                <wp:positionH relativeFrom="column">
                  <wp:posOffset>930910</wp:posOffset>
                </wp:positionH>
                <wp:positionV relativeFrom="paragraph">
                  <wp:posOffset>2057400</wp:posOffset>
                </wp:positionV>
                <wp:extent cx="3672840" cy="635"/>
                <wp:effectExtent l="0" t="0" r="0" b="12065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A1612D" w14:textId="59435DE9" w:rsidR="00057703" w:rsidRPr="009D4E90" w:rsidRDefault="00057703" w:rsidP="00057703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62" w:name="_Toc97398625"/>
                            <w:bookmarkStart w:id="63" w:name="_Toc98146003"/>
                            <w:bookmarkStart w:id="64" w:name="_Toc102557109"/>
                            <w:r>
                              <w:t xml:space="preserve">Obrázok </w:t>
                            </w:r>
                            <w:r w:rsidR="00FF472A">
                              <w:fldChar w:fldCharType="begin"/>
                            </w:r>
                            <w:r w:rsidR="00FF472A">
                              <w:instrText xml:space="preserve"> SEQ O</w:instrText>
                            </w:r>
                            <w:r w:rsidR="00FF472A">
                              <w:instrText xml:space="preserve">brázok \* ARABIC </w:instrText>
                            </w:r>
                            <w:r w:rsidR="00FF472A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8</w:t>
                            </w:r>
                            <w:r w:rsidR="00FF472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Voting</w:t>
                            </w:r>
                            <w:proofErr w:type="spellEnd"/>
                            <w:r>
                              <w:t xml:space="preserve"> Ensemble</w:t>
                            </w:r>
                            <w:bookmarkEnd w:id="62"/>
                            <w:bookmarkEnd w:id="63"/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8DF6E6" id="Text Box 29" o:spid="_x0000_s1037" type="#_x0000_t202" style="position:absolute;left:0;text-align:left;margin-left:73.3pt;margin-top:162pt;width:289.2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" stroked="f">
                <v:textbox style="mso-fit-shape-to-text:t" inset="0,0,0,0">
                  <w:txbxContent>
                    <w:p w14:paraId="06A1612D" w14:textId="59435DE9" w:rsidR="00057703" w:rsidRPr="009D4E90" w:rsidRDefault="00057703" w:rsidP="00057703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65" w:name="_Toc97398625"/>
                      <w:bookmarkStart w:id="66" w:name="_Toc98146003"/>
                      <w:bookmarkStart w:id="67" w:name="_Toc102557109"/>
                      <w:r>
                        <w:t xml:space="preserve">Obrázok </w:t>
                      </w:r>
                      <w:r w:rsidR="00FF472A">
                        <w:fldChar w:fldCharType="begin"/>
                      </w:r>
                      <w:r w:rsidR="00FF472A">
                        <w:instrText xml:space="preserve"> SEQ O</w:instrText>
                      </w:r>
                      <w:r w:rsidR="00FF472A">
                        <w:instrText xml:space="preserve">brázok \* ARABIC </w:instrText>
                      </w:r>
                      <w:r w:rsidR="00FF472A">
                        <w:fldChar w:fldCharType="separate"/>
                      </w:r>
                      <w:r w:rsidR="00D40209">
                        <w:rPr>
                          <w:noProof/>
                        </w:rPr>
                        <w:t>8</w:t>
                      </w:r>
                      <w:r w:rsidR="00FF472A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Voting</w:t>
                      </w:r>
                      <w:proofErr w:type="spellEnd"/>
                      <w:r>
                        <w:t xml:space="preserve"> Ensemble</w:t>
                      </w:r>
                      <w:bookmarkEnd w:id="65"/>
                      <w:bookmarkEnd w:id="66"/>
                      <w:bookmarkEnd w:id="67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0E32D59" w14:textId="4BF8173B" w:rsidR="00433213" w:rsidRDefault="00433213" w:rsidP="00AC745E">
      <w:pPr>
        <w:pStyle w:val="Nadpis2urovne"/>
      </w:pPr>
      <w:bookmarkStart w:id="68" w:name="_Toc101479568"/>
      <w:proofErr w:type="spellStart"/>
      <w:r>
        <w:t>Stacking</w:t>
      </w:r>
      <w:proofErr w:type="spellEnd"/>
      <w:r>
        <w:t xml:space="preserve"> Ensemble</w:t>
      </w:r>
      <w:bookmarkEnd w:id="68"/>
    </w:p>
    <w:p w14:paraId="07A01006" w14:textId="47CD4FDB" w:rsidR="00663C13" w:rsidRPr="00663C13" w:rsidRDefault="00B26F73" w:rsidP="009F7E48">
      <w:pPr>
        <w:pStyle w:val="Zakladny"/>
      </w:pPr>
      <w:r>
        <w:rPr>
          <w:i/>
          <w:iCs/>
        </w:rPr>
        <w:t>(Spracoval: Filip Frank)</w:t>
      </w:r>
    </w:p>
    <w:p w14:paraId="29F7000E" w14:textId="294EDBC8" w:rsidR="00987F6A" w:rsidRDefault="00987F6A" w:rsidP="009F7E48">
      <w:pPr>
        <w:pStyle w:val="Zakladny"/>
      </w:pPr>
      <w:proofErr w:type="spellStart"/>
      <w:r>
        <w:t>Stacking</w:t>
      </w:r>
      <w:proofErr w:type="spellEnd"/>
      <w:r>
        <w:t xml:space="preserve"> je technika súborového strojového učenia, pre ktorú sú typické dve úrovne trénovania modelu</w:t>
      </w:r>
      <w:r w:rsidR="00CA27D8">
        <w:t xml:space="preserve"> </w:t>
      </w:r>
      <w:sdt>
        <w:sdtPr>
          <w:id w:val="1339273683"/>
          <w:citation/>
        </w:sdtPr>
        <w:sdtEndPr/>
        <w:sdtContent>
          <w:r w:rsidR="00CA27D8">
            <w:fldChar w:fldCharType="begin"/>
          </w:r>
          <w:r w:rsidR="00CA27D8">
            <w:instrText xml:space="preserve"> CITATION Jas18 \l 1051 </w:instrText>
          </w:r>
          <w:r w:rsidR="00CA27D8">
            <w:fldChar w:fldCharType="separate"/>
          </w:r>
          <w:r w:rsidR="00C10FD6">
            <w:rPr>
              <w:noProof/>
            </w:rPr>
            <w:t>(Brownlee, 2018)</w:t>
          </w:r>
          <w:r w:rsidR="00CA27D8">
            <w:fldChar w:fldCharType="end"/>
          </w:r>
        </w:sdtContent>
      </w:sdt>
      <w:r>
        <w:t>:</w:t>
      </w:r>
    </w:p>
    <w:p w14:paraId="704EE44F" w14:textId="669D6E3D" w:rsidR="00987F6A" w:rsidRDefault="00987F6A" w:rsidP="009F7E48">
      <w:pPr>
        <w:pStyle w:val="Zakladny"/>
        <w:numPr>
          <w:ilvl w:val="0"/>
          <w:numId w:val="14"/>
        </w:numPr>
      </w:pPr>
      <w:r>
        <w:t xml:space="preserve">Trénovanie jednotlivých </w:t>
      </w:r>
      <w:proofErr w:type="spellStart"/>
      <w:r>
        <w:t>podmodelov</w:t>
      </w:r>
      <w:proofErr w:type="spellEnd"/>
      <w:r>
        <w:t xml:space="preserve"> (môžu to byť slabé i silné </w:t>
      </w:r>
      <w:proofErr w:type="spellStart"/>
      <w:r>
        <w:t>klasifikátory</w:t>
      </w:r>
      <w:proofErr w:type="spellEnd"/>
      <w:r>
        <w:t>/</w:t>
      </w:r>
      <w:proofErr w:type="spellStart"/>
      <w:r>
        <w:t>regresory</w:t>
      </w:r>
      <w:proofErr w:type="spellEnd"/>
      <w:r>
        <w:t>)</w:t>
      </w:r>
    </w:p>
    <w:p w14:paraId="6DD74D6D" w14:textId="77777777" w:rsidR="00745A54" w:rsidRDefault="00745A54" w:rsidP="009F7E48">
      <w:pPr>
        <w:pStyle w:val="Zakladny"/>
        <w:numPr>
          <w:ilvl w:val="0"/>
          <w:numId w:val="14"/>
        </w:numPr>
      </w:pPr>
      <w:r w:rsidRPr="00745A54">
        <w:t xml:space="preserve">Trénovanie druhej úrovne, v ktorej sa model učí predikcie týchto </w:t>
      </w:r>
      <w:proofErr w:type="spellStart"/>
      <w:r w:rsidRPr="00745A54">
        <w:t>podmodelov</w:t>
      </w:r>
      <w:proofErr w:type="spellEnd"/>
      <w:r w:rsidRPr="00745A54">
        <w:t xml:space="preserve"> nakombinovať tak, aby poskytol optimálnu odpoveď</w:t>
      </w:r>
    </w:p>
    <w:p w14:paraId="280B4665" w14:textId="040EBC11" w:rsidR="00F53104" w:rsidRDefault="00F53104" w:rsidP="00AC745E">
      <w:pPr>
        <w:pStyle w:val="Nadpis2urovne"/>
      </w:pPr>
      <w:bookmarkStart w:id="69" w:name="_Toc101479569"/>
      <w:bookmarkEnd w:id="6"/>
      <w:bookmarkEnd w:id="7"/>
      <w:proofErr w:type="spellStart"/>
      <w:r>
        <w:t>Elastic</w:t>
      </w:r>
      <w:proofErr w:type="spellEnd"/>
      <w:r>
        <w:t xml:space="preserve"> Net</w:t>
      </w:r>
      <w:bookmarkEnd w:id="69"/>
    </w:p>
    <w:p w14:paraId="68B4B022" w14:textId="6EE7AC8B" w:rsidR="00663C13" w:rsidRPr="00663C13" w:rsidRDefault="00B26F73" w:rsidP="009F7E48">
      <w:pPr>
        <w:pStyle w:val="Zakladny"/>
      </w:pPr>
      <w:r>
        <w:rPr>
          <w:i/>
          <w:iCs/>
        </w:rPr>
        <w:t xml:space="preserve">(Spracoval: Branislav </w:t>
      </w:r>
      <w:proofErr w:type="spellStart"/>
      <w:r>
        <w:rPr>
          <w:i/>
          <w:iCs/>
        </w:rPr>
        <w:t>Šipula</w:t>
      </w:r>
      <w:proofErr w:type="spellEnd"/>
      <w:r>
        <w:rPr>
          <w:i/>
          <w:iCs/>
        </w:rPr>
        <w:t>)</w:t>
      </w:r>
    </w:p>
    <w:p w14:paraId="6576EC51" w14:textId="77777777" w:rsidR="008E333D" w:rsidRDefault="00B158AB" w:rsidP="00B158AB">
      <w:pPr>
        <w:pStyle w:val="Zakladny"/>
      </w:pPr>
      <w:proofErr w:type="spellStart"/>
      <w:r w:rsidRPr="00F53104">
        <w:t>ElasticNet</w:t>
      </w:r>
      <w:proofErr w:type="spellEnd"/>
      <w:r w:rsidRPr="00F53104">
        <w:t xml:space="preserve"> je </w:t>
      </w:r>
      <w:r>
        <w:t xml:space="preserve">penalizačný regresný model </w:t>
      </w:r>
      <w:r w:rsidRPr="00F53104">
        <w:t>rozšírením lineárnej regresie, ktorá pridáva regulačné sankcie k</w:t>
      </w:r>
      <w:r>
        <w:t> </w:t>
      </w:r>
      <w:r w:rsidRPr="00F53104">
        <w:t>funkcii</w:t>
      </w:r>
      <w:r>
        <w:t>,</w:t>
      </w:r>
      <w:r w:rsidRPr="00F53104">
        <w:t xml:space="preserve"> straty počas tréningu. Ako vyhodnotiť model elastickej siete a použiť konečný model na predpovedanie nových údajov</w:t>
      </w:r>
      <w:r>
        <w:t xml:space="preserve">. </w:t>
      </w:r>
      <w:r w:rsidRPr="00F53104">
        <w:t xml:space="preserve">Ako nakonfigurovať model </w:t>
      </w:r>
      <w:proofErr w:type="spellStart"/>
      <w:r w:rsidRPr="00F53104">
        <w:t>ElasticNet</w:t>
      </w:r>
      <w:proofErr w:type="spellEnd"/>
      <w:r w:rsidRPr="00F53104">
        <w:t xml:space="preserve"> pre nový súbor údajov pomocou vyhľadávania v mriežke a automaticky.</w:t>
      </w:r>
      <w:r>
        <w:t xml:space="preserve"> </w:t>
      </w:r>
    </w:p>
    <w:p w14:paraId="7C49CC63" w14:textId="5CE042C4" w:rsidR="00B158AB" w:rsidRDefault="00B158AB" w:rsidP="00B158AB">
      <w:pPr>
        <w:pStyle w:val="Zakladny"/>
      </w:pPr>
      <w:r w:rsidRPr="00EC3BF7">
        <w:t>Lineárna regresia označuje model, ktorý predpokladá lineárny vzťah medzi vstupnými premennými a cieľovou premennou. Pri jedinej vstupnej premennej je tento vzťah čiarou a pri vyšších rozmeroch si tento vzťah možno predstaviť ako</w:t>
      </w:r>
      <w:r>
        <w:t xml:space="preserve"> tzv.</w:t>
      </w:r>
      <w:r w:rsidRPr="00EC3BF7">
        <w:t xml:space="preserve"> </w:t>
      </w:r>
      <w:r>
        <w:t>„</w:t>
      </w:r>
      <w:proofErr w:type="spellStart"/>
      <w:r w:rsidR="00B871D7">
        <w:t>hyper</w:t>
      </w:r>
      <w:proofErr w:type="spellEnd"/>
      <w:r w:rsidR="00B871D7">
        <w:t>-rovinu</w:t>
      </w:r>
      <w:r>
        <w:t>“</w:t>
      </w:r>
      <w:r w:rsidRPr="00EC3BF7">
        <w:t xml:space="preserve">, ktorá spája vstupné premenné s cieľovou premennou. </w:t>
      </w:r>
      <w:r>
        <w:t xml:space="preserve">Jedným z populárnych trestov je penalizácia </w:t>
      </w:r>
      <w:r>
        <w:lastRenderedPageBreak/>
        <w:t xml:space="preserve">modelu na základe súčtu hodnôt štvorcových koeficientov. Toto sa nazýva trest L2. Pokuta L2 minimalizuje veľkosť všetkých koeficientov, aj keď zabraňuje odstráneniu akýchkoľvek koeficientov z modelu. </w:t>
      </w:r>
    </w:p>
    <w:p w14:paraId="3632E97A" w14:textId="77777777" w:rsidR="00B158AB" w:rsidRPr="00F53104" w:rsidRDefault="00B158AB" w:rsidP="00B158AB">
      <w:pPr>
        <w:pStyle w:val="Zakladny"/>
      </w:pPr>
      <w:r>
        <w:t>Ďalšou populárnou penalizáciou je penalizácia modelu na základe súčtu hodnôt absolútnych koeficientov. Toto sa nazýva trest L1. Pokuta L1 minimalizuje veľkosť všetkých koeficientov a umožňuje, aby sa niektoré koeficienty minimalizovali na hodnotu nula, čím sa z modelu odstráni predikujúci ukazovateľ (</w:t>
      </w:r>
      <w:r w:rsidRPr="0027514F">
        <w:t>ukaz</w:t>
      </w:r>
      <w:r>
        <w:t>ov</w:t>
      </w:r>
      <w:r w:rsidRPr="0027514F">
        <w:t>ate</w:t>
      </w:r>
      <w:r>
        <w:t>ľ</w:t>
      </w:r>
      <w:r w:rsidRPr="0027514F">
        <w:t xml:space="preserve"> úspešnosti </w:t>
      </w:r>
      <w:r>
        <w:t>alebo</w:t>
      </w:r>
      <w:r w:rsidRPr="0027514F">
        <w:t xml:space="preserve"> neúspešnosti</w:t>
      </w:r>
      <w:r>
        <w:t>).</w:t>
      </w:r>
    </w:p>
    <w:p w14:paraId="5A33BC5E" w14:textId="03F42BB3" w:rsidR="00B158AB" w:rsidRDefault="00B158AB" w:rsidP="00B158AB">
      <w:pPr>
        <w:pStyle w:val="Zakladny"/>
      </w:pPr>
      <w:r>
        <w:t>Táto technika kombinuje LASSO (</w:t>
      </w:r>
      <w:r w:rsidRPr="00B3520B">
        <w:t>operátor najmenšieho absolútneho zmrštenia/výberu</w:t>
      </w:r>
      <w:r>
        <w:t xml:space="preserve">) a využitie penalizačných funkcií (L1 a L2). Príkladov použitia </w:t>
      </w:r>
      <w:proofErr w:type="spellStart"/>
      <w:r>
        <w:t>ElasticNet</w:t>
      </w:r>
      <w:proofErr w:type="spellEnd"/>
      <w:r>
        <w:t xml:space="preserve"> je hneď niekoľko, uvedieme si niektoré v nasledujúcich podkapitolách</w:t>
      </w:r>
      <w:r w:rsidRPr="000D1359">
        <w:t>.</w:t>
      </w:r>
      <w:r w:rsidR="000D1359" w:rsidRPr="000D1359">
        <w:t xml:space="preserve"> (</w:t>
      </w:r>
      <w:proofErr w:type="spellStart"/>
      <w:r w:rsidR="000D1359" w:rsidRPr="000D1359">
        <w:rPr>
          <w:szCs w:val="24"/>
        </w:rPr>
        <w:t>Jason</w:t>
      </w:r>
      <w:proofErr w:type="spellEnd"/>
      <w:r w:rsidR="000D1359" w:rsidRPr="000D1359">
        <w:rPr>
          <w:szCs w:val="24"/>
        </w:rPr>
        <w:t xml:space="preserve"> </w:t>
      </w:r>
      <w:proofErr w:type="spellStart"/>
      <w:r w:rsidR="000D1359" w:rsidRPr="000D1359">
        <w:rPr>
          <w:szCs w:val="24"/>
        </w:rPr>
        <w:t>Brownle</w:t>
      </w:r>
      <w:proofErr w:type="spellEnd"/>
      <w:r w:rsidR="000D1359" w:rsidRPr="000D1359">
        <w:rPr>
          <w:szCs w:val="24"/>
        </w:rPr>
        <w:t>, 2020)</w:t>
      </w:r>
    </w:p>
    <w:p w14:paraId="0DCE5431" w14:textId="77777777" w:rsidR="00B158AB" w:rsidRDefault="00B158AB" w:rsidP="00B158AB">
      <w:pPr>
        <w:pStyle w:val="Zakladny"/>
      </w:pPr>
    </w:p>
    <w:p w14:paraId="3F80A0CF" w14:textId="77777777" w:rsidR="00B158AB" w:rsidRDefault="00B158AB" w:rsidP="00B158AB">
      <w:pPr>
        <w:pStyle w:val="Nadpis3urovne"/>
      </w:pPr>
      <w:bookmarkStart w:id="70" w:name="_Toc98105310"/>
      <w:bookmarkStart w:id="71" w:name="_Toc101479570"/>
      <w:r w:rsidRPr="00CE4FC3">
        <w:rPr>
          <w:lang w:val="en-US"/>
        </w:rPr>
        <w:t>Support vector machine</w:t>
      </w:r>
      <w:r w:rsidRPr="00CE4FC3">
        <w:t xml:space="preserve"> (SVM)</w:t>
      </w:r>
      <w:bookmarkEnd w:id="70"/>
      <w:bookmarkEnd w:id="71"/>
    </w:p>
    <w:p w14:paraId="428BBE22" w14:textId="40EF7D04" w:rsidR="00D3509D" w:rsidRDefault="00D3509D" w:rsidP="00D3509D">
      <w:pPr>
        <w:pStyle w:val="Zakladny"/>
        <w:ind w:firstLine="340"/>
      </w:pPr>
      <w:r>
        <w:rPr>
          <w:i/>
          <w:iCs/>
        </w:rPr>
        <w:t xml:space="preserve">(Spracoval: Branislav </w:t>
      </w:r>
      <w:proofErr w:type="spellStart"/>
      <w:r>
        <w:rPr>
          <w:i/>
          <w:iCs/>
        </w:rPr>
        <w:t>Šipula</w:t>
      </w:r>
      <w:proofErr w:type="spellEnd"/>
      <w:r>
        <w:rPr>
          <w:i/>
          <w:iCs/>
        </w:rPr>
        <w:t>)</w:t>
      </w:r>
    </w:p>
    <w:p w14:paraId="30E24109" w14:textId="27E8F701" w:rsidR="00B158AB" w:rsidRPr="00306E5E" w:rsidRDefault="00B158AB" w:rsidP="00D3509D">
      <w:pPr>
        <w:pStyle w:val="Zakladny"/>
        <w:ind w:firstLine="340"/>
        <w:rPr>
          <w:rFonts w:eastAsiaTheme="minorEastAsia"/>
        </w:rPr>
      </w:pPr>
      <w:r>
        <w:t xml:space="preserve">SVM v preklade znamená </w:t>
      </w:r>
      <w:r w:rsidRPr="008B6778">
        <w:rPr>
          <w:i/>
          <w:iCs/>
        </w:rPr>
        <w:t xml:space="preserve">metóda podporných vektorov </w:t>
      </w:r>
      <w:r>
        <w:t>a používa sa lineárnu klasifikáciu alebo regresnú analýzu problému. Jej cieľom je nájsť tzv. „</w:t>
      </w:r>
      <w:proofErr w:type="spellStart"/>
      <w:r w:rsidR="00B871D7">
        <w:t>hyper</w:t>
      </w:r>
      <w:proofErr w:type="spellEnd"/>
      <w:r w:rsidR="00B871D7">
        <w:t>-rovinu</w:t>
      </w:r>
      <w:r>
        <w:t>“ teda opti</w:t>
      </w:r>
      <w:r w:rsidR="00B871D7">
        <w:t>m</w:t>
      </w:r>
      <w:r>
        <w:t>álne rozdelenie priestoru do dvoch tried.</w:t>
      </w:r>
      <w:r w:rsidR="00D3509D">
        <w:rPr>
          <w:b/>
          <w:bCs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  <m:r>
          <w:rPr>
            <w:rFonts w:ascii="Cambria Math" w:hAnsi="Cambria Math"/>
          </w:rPr>
          <m:t>∙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 xml:space="preserve"> + b=0</m:t>
        </m:r>
      </m:oMath>
      <w:r w:rsidR="008E333D">
        <w:rPr>
          <w:rFonts w:eastAsiaTheme="minorEastAsia"/>
        </w:rPr>
        <w:t xml:space="preserve"> (</w:t>
      </w:r>
      <w:proofErr w:type="spellStart"/>
      <w:r w:rsidR="008E333D" w:rsidRPr="006A6D37">
        <w:rPr>
          <w:szCs w:val="24"/>
          <w:lang w:eastAsia="sk-SK"/>
        </w:rPr>
        <w:t>sk.education</w:t>
      </w:r>
      <w:proofErr w:type="spellEnd"/>
      <w:r w:rsidR="008E333D" w:rsidRPr="006A6D37">
        <w:rPr>
          <w:szCs w:val="24"/>
          <w:lang w:eastAsia="sk-SK"/>
        </w:rPr>
        <w:t>-wiki</w:t>
      </w:r>
      <w:r w:rsidR="008E333D">
        <w:rPr>
          <w:szCs w:val="24"/>
          <w:lang w:eastAsia="sk-SK"/>
        </w:rPr>
        <w:t>, 2022)</w:t>
      </w:r>
    </w:p>
    <w:p w14:paraId="72E5CF6E" w14:textId="75A4502A" w:rsidR="00B158AB" w:rsidRDefault="00B158AB" w:rsidP="00B158AB">
      <w:pPr>
        <w:pStyle w:val="Zakladny"/>
        <w:ind w:left="1364" w:firstLine="0"/>
        <w:jc w:val="left"/>
      </w:pPr>
    </w:p>
    <w:p w14:paraId="7553B501" w14:textId="3BA456E4" w:rsidR="00B158AB" w:rsidRDefault="008E333D" w:rsidP="00B158AB">
      <w:pPr>
        <w:pStyle w:val="Popis"/>
        <w:jc w:val="center"/>
      </w:pPr>
      <w:r w:rsidRPr="00EC3BF7">
        <w:rPr>
          <w:noProof/>
        </w:rPr>
        <w:drawing>
          <wp:anchor distT="0" distB="0" distL="114300" distR="114300" simplePos="0" relativeHeight="251739136" behindDoc="0" locked="0" layoutInCell="1" allowOverlap="1" wp14:anchorId="60593044" wp14:editId="2AA63794">
            <wp:simplePos x="0" y="0"/>
            <wp:positionH relativeFrom="margin">
              <wp:align>center</wp:align>
            </wp:positionH>
            <wp:positionV relativeFrom="paragraph">
              <wp:posOffset>31115</wp:posOffset>
            </wp:positionV>
            <wp:extent cx="2995295" cy="2183130"/>
            <wp:effectExtent l="19050" t="19050" r="14605" b="26670"/>
            <wp:wrapSquare wrapText="bothSides"/>
            <wp:docPr id="14" name="Picture 4" descr="SVM | Support Vector Machine Algorithm in Machine Learning">
              <a:extLst xmlns:a="http://schemas.openxmlformats.org/drawingml/2006/main">
                <a:ext uri="{FF2B5EF4-FFF2-40B4-BE49-F238E27FC236}">
                  <a16:creationId xmlns:a16="http://schemas.microsoft.com/office/drawing/2014/main" id="{5BB1B50B-CE8A-4B71-B36F-4B899B8F3F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SVM | Support Vector Machine Algorithm in Machine Learning">
                      <a:extLst>
                        <a:ext uri="{FF2B5EF4-FFF2-40B4-BE49-F238E27FC236}">
                          <a16:creationId xmlns:a16="http://schemas.microsoft.com/office/drawing/2014/main" id="{5BB1B50B-CE8A-4B71-B36F-4B899B8F3FF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2183130"/>
                    </a:xfrm>
                    <a:prstGeom prst="rect">
                      <a:avLst/>
                    </a:prstGeom>
                    <a:noFill/>
                    <a:ln cap="flat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53E5EB" w14:textId="77777777" w:rsidR="00B158AB" w:rsidRDefault="00B158AB" w:rsidP="00B158AB">
      <w:pPr>
        <w:pStyle w:val="Popis"/>
        <w:jc w:val="center"/>
      </w:pPr>
    </w:p>
    <w:p w14:paraId="58A83A44" w14:textId="77777777" w:rsidR="00B158AB" w:rsidRDefault="00B158AB" w:rsidP="00B158AB">
      <w:pPr>
        <w:pStyle w:val="Popis"/>
        <w:jc w:val="center"/>
      </w:pPr>
    </w:p>
    <w:p w14:paraId="48D030FF" w14:textId="77777777" w:rsidR="00B158AB" w:rsidRDefault="00B158AB" w:rsidP="00B158AB">
      <w:pPr>
        <w:pStyle w:val="Popis"/>
        <w:jc w:val="center"/>
      </w:pPr>
    </w:p>
    <w:p w14:paraId="75F48EDC" w14:textId="77777777" w:rsidR="00B158AB" w:rsidRDefault="00B158AB" w:rsidP="00B158AB">
      <w:pPr>
        <w:pStyle w:val="Popis"/>
        <w:jc w:val="center"/>
      </w:pPr>
    </w:p>
    <w:p w14:paraId="42198129" w14:textId="77777777" w:rsidR="00B158AB" w:rsidRDefault="00B158AB" w:rsidP="00B158AB">
      <w:pPr>
        <w:pStyle w:val="Popis"/>
        <w:jc w:val="center"/>
      </w:pPr>
    </w:p>
    <w:p w14:paraId="677CE9D1" w14:textId="77777777" w:rsidR="00B158AB" w:rsidRDefault="00B158AB" w:rsidP="00B158AB">
      <w:pPr>
        <w:pStyle w:val="Popis"/>
        <w:jc w:val="center"/>
      </w:pPr>
    </w:p>
    <w:p w14:paraId="3E22F4A8" w14:textId="77777777" w:rsidR="00B158AB" w:rsidRDefault="00B158AB" w:rsidP="00B158AB">
      <w:pPr>
        <w:pStyle w:val="Popis"/>
        <w:jc w:val="center"/>
      </w:pPr>
    </w:p>
    <w:p w14:paraId="549E8E54" w14:textId="61C70BF9" w:rsidR="006327DA" w:rsidRDefault="006327DA" w:rsidP="006327DA">
      <w:pPr>
        <w:pStyle w:val="Popis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C7ED7EE" wp14:editId="61BC0111">
                <wp:simplePos x="0" y="0"/>
                <wp:positionH relativeFrom="page">
                  <wp:posOffset>1951355</wp:posOffset>
                </wp:positionH>
                <wp:positionV relativeFrom="paragraph">
                  <wp:posOffset>180975</wp:posOffset>
                </wp:positionV>
                <wp:extent cx="3672840" cy="635"/>
                <wp:effectExtent l="0" t="0" r="381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12B90E" w14:textId="22B0D889" w:rsidR="006327DA" w:rsidRPr="009D4E90" w:rsidRDefault="006327DA" w:rsidP="006327DA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72" w:name="_Toc102557110"/>
                            <w:r>
                              <w:t xml:space="preserve">Obrázok </w:t>
                            </w:r>
                            <w:r w:rsidR="00FF472A">
                              <w:fldChar w:fldCharType="begin"/>
                            </w:r>
                            <w:r w:rsidR="00FF472A">
                              <w:instrText xml:space="preserve"> SEQ Obrázok \* ARABIC </w:instrText>
                            </w:r>
                            <w:r w:rsidR="00FF472A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9</w:t>
                            </w:r>
                            <w:r w:rsidR="00FF472A">
                              <w:rPr>
                                <w:noProof/>
                              </w:rPr>
                              <w:fldChar w:fldCharType="end"/>
                            </w:r>
                            <w:r w:rsidR="00005800">
                              <w:t>:</w:t>
                            </w:r>
                            <w:r>
                              <w:t xml:space="preserve"> Grafické znázornenie – SVM</w:t>
                            </w:r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ED7EE" id="Text Box 17" o:spid="_x0000_s1038" type="#_x0000_t202" style="position:absolute;left:0;text-align:left;margin-left:153.65pt;margin-top:14.25pt;width:289.2pt;height:.05pt;z-index:2517432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" stroked="f">
                <v:textbox style="mso-fit-shape-to-text:t" inset="0,0,0,0">
                  <w:txbxContent>
                    <w:p w14:paraId="4312B90E" w14:textId="22B0D889" w:rsidR="006327DA" w:rsidRPr="009D4E90" w:rsidRDefault="006327DA" w:rsidP="006327DA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73" w:name="_Toc102557110"/>
                      <w:r>
                        <w:t xml:space="preserve">Obrázok </w:t>
                      </w:r>
                      <w:r w:rsidR="00FF472A">
                        <w:fldChar w:fldCharType="begin"/>
                      </w:r>
                      <w:r w:rsidR="00FF472A">
                        <w:instrText xml:space="preserve"> SEQ Obrázok \* ARABIC </w:instrText>
                      </w:r>
                      <w:r w:rsidR="00FF472A">
                        <w:fldChar w:fldCharType="separate"/>
                      </w:r>
                      <w:r w:rsidR="00D40209">
                        <w:rPr>
                          <w:noProof/>
                        </w:rPr>
                        <w:t>9</w:t>
                      </w:r>
                      <w:r w:rsidR="00FF472A">
                        <w:rPr>
                          <w:noProof/>
                        </w:rPr>
                        <w:fldChar w:fldCharType="end"/>
                      </w:r>
                      <w:r w:rsidR="00005800">
                        <w:t>:</w:t>
                      </w:r>
                      <w:r>
                        <w:t xml:space="preserve"> Grafické znázornenie – SVM</w:t>
                      </w:r>
                      <w:bookmarkEnd w:id="73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9E15C4C" w14:textId="77777777" w:rsidR="008E333D" w:rsidRPr="008E333D" w:rsidRDefault="008E333D" w:rsidP="008E333D"/>
    <w:p w14:paraId="3F474C64" w14:textId="77777777" w:rsidR="00B158AB" w:rsidRPr="008B6778" w:rsidRDefault="00B158AB" w:rsidP="00B158AB">
      <w:pPr>
        <w:pStyle w:val="Nadpis3urovne"/>
      </w:pPr>
      <w:bookmarkStart w:id="74" w:name="_Toc98105311"/>
      <w:bookmarkStart w:id="75" w:name="_Toc101479571"/>
      <w:r w:rsidRPr="00B3520B">
        <w:rPr>
          <w:lang w:val="en-US"/>
        </w:rPr>
        <w:lastRenderedPageBreak/>
        <w:t>Metric learning</w:t>
      </w:r>
      <w:bookmarkEnd w:id="74"/>
      <w:bookmarkEnd w:id="75"/>
    </w:p>
    <w:p w14:paraId="2F89D200" w14:textId="554A1168" w:rsidR="00D3509D" w:rsidRDefault="00D3509D" w:rsidP="00D3509D">
      <w:pPr>
        <w:pStyle w:val="Zakladny"/>
        <w:ind w:firstLine="340"/>
      </w:pPr>
      <w:r>
        <w:rPr>
          <w:i/>
          <w:iCs/>
        </w:rPr>
        <w:t xml:space="preserve">(Spracoval: Branislav </w:t>
      </w:r>
      <w:proofErr w:type="spellStart"/>
      <w:r>
        <w:rPr>
          <w:i/>
          <w:iCs/>
        </w:rPr>
        <w:t>Šipula</w:t>
      </w:r>
      <w:proofErr w:type="spellEnd"/>
      <w:r>
        <w:rPr>
          <w:i/>
          <w:iCs/>
        </w:rPr>
        <w:t>)</w:t>
      </w:r>
    </w:p>
    <w:p w14:paraId="2D4A808E" w14:textId="78FC6CB8" w:rsidR="00B158AB" w:rsidRDefault="00B158AB" w:rsidP="000D1359">
      <w:pPr>
        <w:pStyle w:val="Zakladny"/>
        <w:ind w:firstLine="340"/>
      </w:pPr>
      <w:r>
        <w:t>Jedná sa o u</w:t>
      </w:r>
      <w:r w:rsidRPr="00B3520B">
        <w:t>čenie pomocou funkcie vzdialenosti medzi objektami, detekcia</w:t>
      </w:r>
      <w:r>
        <w:t xml:space="preserve"> </w:t>
      </w:r>
      <w:r w:rsidRPr="00B3520B">
        <w:t>bodov</w:t>
      </w:r>
      <w:r>
        <w:t>. V</w:t>
      </w:r>
      <w:r w:rsidRPr="00B3520B">
        <w:t>yužitie</w:t>
      </w:r>
      <w:r>
        <w:t xml:space="preserve"> má</w:t>
      </w:r>
      <w:r w:rsidRPr="00B3520B">
        <w:t xml:space="preserve"> v k-NN klasifikácií,</w:t>
      </w:r>
      <w:r>
        <w:t xml:space="preserve"> klasifikácií obrázkov,</w:t>
      </w:r>
      <w:r w:rsidRPr="00B3520B">
        <w:t xml:space="preserve"> zhlukovaní, získavaní informácií</w:t>
      </w:r>
      <w:r>
        <w:t xml:space="preserve"> a na riešenie problémov ako </w:t>
      </w:r>
      <w:r w:rsidR="000D1359">
        <w:t>„u</w:t>
      </w:r>
      <w:r w:rsidRPr="00B3520B">
        <w:t>čenie pod dohľadom</w:t>
      </w:r>
      <w:r w:rsidR="000D1359">
        <w:t>“</w:t>
      </w:r>
      <w:r>
        <w:t xml:space="preserve"> a</w:t>
      </w:r>
      <w:r w:rsidR="000D1359">
        <w:t>lebo</w:t>
      </w:r>
      <w:r>
        <w:t xml:space="preserve"> </w:t>
      </w:r>
      <w:r w:rsidR="000D1359">
        <w:t>„</w:t>
      </w:r>
      <w:r w:rsidRPr="00B3520B">
        <w:t>učenie pod slabým dohľadom</w:t>
      </w:r>
      <w:r w:rsidR="000D1359">
        <w:t>“</w:t>
      </w:r>
      <w:r>
        <w:t>.</w:t>
      </w:r>
      <w:r w:rsidR="000D1359">
        <w:t xml:space="preserve"> </w:t>
      </w:r>
      <w:r w:rsidR="000D1359" w:rsidRPr="000D1359">
        <w:t>(</w:t>
      </w:r>
      <w:r w:rsidR="000D1359" w:rsidRPr="000D1359">
        <w:rPr>
          <w:szCs w:val="24"/>
          <w:lang w:val="en-US" w:eastAsia="sk-SK"/>
        </w:rPr>
        <w:t xml:space="preserve">CJ Carey, Yuan Tang, William de </w:t>
      </w:r>
      <w:proofErr w:type="spellStart"/>
      <w:r w:rsidR="000D1359" w:rsidRPr="000D1359">
        <w:rPr>
          <w:szCs w:val="24"/>
          <w:lang w:val="en-US" w:eastAsia="sk-SK"/>
        </w:rPr>
        <w:t>Vazelhes</w:t>
      </w:r>
      <w:proofErr w:type="spellEnd"/>
      <w:r w:rsidR="000D1359" w:rsidRPr="000D1359">
        <w:rPr>
          <w:szCs w:val="24"/>
          <w:lang w:val="en-US" w:eastAsia="sk-SK"/>
        </w:rPr>
        <w:t xml:space="preserve">, </w:t>
      </w:r>
      <w:proofErr w:type="spellStart"/>
      <w:r w:rsidR="000D1359" w:rsidRPr="000D1359">
        <w:rPr>
          <w:szCs w:val="24"/>
          <w:lang w:val="en-US" w:eastAsia="sk-SK"/>
        </w:rPr>
        <w:t>Aurélien</w:t>
      </w:r>
      <w:proofErr w:type="spellEnd"/>
      <w:r w:rsidR="000D1359" w:rsidRPr="000D1359">
        <w:rPr>
          <w:szCs w:val="24"/>
          <w:lang w:val="en-US" w:eastAsia="sk-SK"/>
        </w:rPr>
        <w:t xml:space="preserve"> </w:t>
      </w:r>
      <w:proofErr w:type="spellStart"/>
      <w:r w:rsidR="000D1359" w:rsidRPr="000D1359">
        <w:rPr>
          <w:szCs w:val="24"/>
          <w:lang w:val="en-US" w:eastAsia="sk-SK"/>
        </w:rPr>
        <w:t>Bellet</w:t>
      </w:r>
      <w:proofErr w:type="spellEnd"/>
      <w:r w:rsidR="000D1359" w:rsidRPr="000D1359">
        <w:rPr>
          <w:szCs w:val="24"/>
          <w:lang w:val="en-US" w:eastAsia="sk-SK"/>
        </w:rPr>
        <w:t xml:space="preserve"> and Nathalie </w:t>
      </w:r>
      <w:proofErr w:type="spellStart"/>
      <w:r w:rsidR="000D1359" w:rsidRPr="000D1359">
        <w:rPr>
          <w:szCs w:val="24"/>
          <w:lang w:val="en-US" w:eastAsia="sk-SK"/>
        </w:rPr>
        <w:t>Vauquier</w:t>
      </w:r>
      <w:proofErr w:type="spellEnd"/>
      <w:r w:rsidR="000D1359">
        <w:rPr>
          <w:szCs w:val="24"/>
          <w:lang w:val="en-US" w:eastAsia="sk-SK"/>
        </w:rPr>
        <w:t>,</w:t>
      </w:r>
      <w:r w:rsidR="000D1359" w:rsidRPr="000D1359">
        <w:rPr>
          <w:szCs w:val="24"/>
          <w:lang w:val="en-US" w:eastAsia="sk-SK"/>
        </w:rPr>
        <w:t xml:space="preserve"> 2015</w:t>
      </w:r>
      <w:r w:rsidR="000D1359" w:rsidRPr="000D1359">
        <w:t>)</w:t>
      </w:r>
    </w:p>
    <w:p w14:paraId="1E329477" w14:textId="57FE092C" w:rsidR="00B158AB" w:rsidRPr="00B3520B" w:rsidRDefault="00DF270C" w:rsidP="00B158AB">
      <w:pPr>
        <w:pStyle w:val="Zakladny"/>
        <w:ind w:left="708" w:firstLine="656"/>
        <w:rPr>
          <w:b/>
          <w:bCs/>
        </w:rPr>
      </w:pPr>
      <w:r w:rsidRPr="006644B9">
        <w:rPr>
          <w:b/>
          <w:bCs/>
          <w:noProof/>
        </w:rPr>
        <w:drawing>
          <wp:anchor distT="0" distB="0" distL="114300" distR="114300" simplePos="0" relativeHeight="251741184" behindDoc="0" locked="0" layoutInCell="1" allowOverlap="1" wp14:anchorId="2E4D42D5" wp14:editId="6FFFFCDC">
            <wp:simplePos x="0" y="0"/>
            <wp:positionH relativeFrom="page">
              <wp:align>center</wp:align>
            </wp:positionH>
            <wp:positionV relativeFrom="paragraph">
              <wp:posOffset>209550</wp:posOffset>
            </wp:positionV>
            <wp:extent cx="3843667" cy="1178427"/>
            <wp:effectExtent l="0" t="0" r="4445" b="3175"/>
            <wp:wrapSquare wrapText="bothSides"/>
            <wp:docPr id="19" name="Picture 19" descr="PDF] Deep Distance Metric Learning with Data Summarization | Semantic  Scholar">
              <a:extLst xmlns:a="http://schemas.openxmlformats.org/drawingml/2006/main">
                <a:ext uri="{FF2B5EF4-FFF2-40B4-BE49-F238E27FC236}">
                  <a16:creationId xmlns:a16="http://schemas.microsoft.com/office/drawing/2014/main" id="{0F26083D-6723-4404-93AC-67B3F1EB7C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PDF] Deep Distance Metric Learning with Data Summarization | Semantic  Scholar">
                      <a:extLst>
                        <a:ext uri="{FF2B5EF4-FFF2-40B4-BE49-F238E27FC236}">
                          <a16:creationId xmlns:a16="http://schemas.microsoft.com/office/drawing/2014/main" id="{0F26083D-6723-4404-93AC-67B3F1EB7C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3667" cy="1178427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anchor>
        </w:drawing>
      </w:r>
    </w:p>
    <w:p w14:paraId="15765AA5" w14:textId="2FAB418A" w:rsidR="00B158AB" w:rsidRDefault="00B158AB" w:rsidP="00B158AB">
      <w:pPr>
        <w:pStyle w:val="Zakladny"/>
        <w:ind w:left="1364" w:firstLine="0"/>
      </w:pPr>
    </w:p>
    <w:p w14:paraId="7880355E" w14:textId="77777777" w:rsidR="00B158AB" w:rsidRDefault="00B158AB" w:rsidP="00B158AB">
      <w:pPr>
        <w:pStyle w:val="Zakladny"/>
        <w:ind w:left="1364" w:firstLine="0"/>
      </w:pPr>
    </w:p>
    <w:p w14:paraId="698C57A6" w14:textId="77777777" w:rsidR="00B158AB" w:rsidRDefault="00B158AB" w:rsidP="00B158AB">
      <w:pPr>
        <w:pStyle w:val="Zakladny"/>
        <w:ind w:left="1364" w:firstLine="0"/>
      </w:pPr>
    </w:p>
    <w:p w14:paraId="480B68ED" w14:textId="77777777" w:rsidR="00B158AB" w:rsidRDefault="00B158AB" w:rsidP="00B158AB">
      <w:pPr>
        <w:pStyle w:val="Zakladny"/>
        <w:ind w:left="1364" w:firstLine="0"/>
      </w:pPr>
    </w:p>
    <w:p w14:paraId="7E7174C3" w14:textId="5867CAD2" w:rsidR="00D3509D" w:rsidRDefault="00DF270C" w:rsidP="00B158AB">
      <w:pPr>
        <w:pStyle w:val="Popis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D5EF77B" wp14:editId="57ABB1E0">
                <wp:simplePos x="0" y="0"/>
                <wp:positionH relativeFrom="margin">
                  <wp:align>center</wp:align>
                </wp:positionH>
                <wp:positionV relativeFrom="paragraph">
                  <wp:posOffset>189865</wp:posOffset>
                </wp:positionV>
                <wp:extent cx="3672840" cy="635"/>
                <wp:effectExtent l="0" t="0" r="3810" b="0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366F3C" w14:textId="59632EC7" w:rsidR="00DF270C" w:rsidRPr="00DF270C" w:rsidRDefault="00DF270C" w:rsidP="00DF270C">
                            <w:pPr>
                              <w:pStyle w:val="Popis"/>
                              <w:jc w:val="center"/>
                            </w:pPr>
                            <w:bookmarkStart w:id="76" w:name="_Toc102557111"/>
                            <w:r>
                              <w:t xml:space="preserve">Obrázok </w:t>
                            </w:r>
                            <w:r w:rsidR="00FF472A">
                              <w:fldChar w:fldCharType="begin"/>
                            </w:r>
                            <w:r w:rsidR="00FF472A">
                              <w:instrText xml:space="preserve"> SEQ O</w:instrText>
                            </w:r>
                            <w:r w:rsidR="00FF472A">
                              <w:instrText xml:space="preserve">brázok \* ARABIC </w:instrText>
                            </w:r>
                            <w:r w:rsidR="00FF472A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10</w:t>
                            </w:r>
                            <w:r w:rsidR="00FF472A">
                              <w:rPr>
                                <w:noProof/>
                              </w:rPr>
                              <w:fldChar w:fldCharType="end"/>
                            </w:r>
                            <w:r w:rsidR="00005800">
                              <w:t>:</w:t>
                            </w:r>
                            <w:r w:rsidR="00CC4045">
                              <w:t xml:space="preserve"> </w:t>
                            </w:r>
                            <w:r>
                              <w:t xml:space="preserve">Grafické znázornenie hlbokého - </w:t>
                            </w:r>
                            <w:proofErr w:type="spellStart"/>
                            <w:r w:rsidRPr="006644B9">
                              <w:t>Metric</w:t>
                            </w:r>
                            <w:proofErr w:type="spellEnd"/>
                            <w:r w:rsidRPr="006644B9">
                              <w:t xml:space="preserve"> </w:t>
                            </w:r>
                            <w:proofErr w:type="spellStart"/>
                            <w:r w:rsidRPr="006644B9">
                              <w:t>learning</w:t>
                            </w:r>
                            <w:bookmarkEnd w:id="7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5EF77B" id="Text Box 24" o:spid="_x0000_s1039" type="#_x0000_t202" style="position:absolute;left:0;text-align:left;margin-left:0;margin-top:14.95pt;width:289.2pt;height:.05pt;z-index:2517452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" stroked="f">
                <v:textbox style="mso-fit-shape-to-text:t" inset="0,0,0,0">
                  <w:txbxContent>
                    <w:p w14:paraId="21366F3C" w14:textId="59632EC7" w:rsidR="00DF270C" w:rsidRPr="00DF270C" w:rsidRDefault="00DF270C" w:rsidP="00DF270C">
                      <w:pPr>
                        <w:pStyle w:val="Popis"/>
                        <w:jc w:val="center"/>
                      </w:pPr>
                      <w:bookmarkStart w:id="77" w:name="_Toc102557111"/>
                      <w:r>
                        <w:t xml:space="preserve">Obrázok </w:t>
                      </w:r>
                      <w:r w:rsidR="00FF472A">
                        <w:fldChar w:fldCharType="begin"/>
                      </w:r>
                      <w:r w:rsidR="00FF472A">
                        <w:instrText xml:space="preserve"> SEQ O</w:instrText>
                      </w:r>
                      <w:r w:rsidR="00FF472A">
                        <w:instrText xml:space="preserve">brázok \* ARABIC </w:instrText>
                      </w:r>
                      <w:r w:rsidR="00FF472A">
                        <w:fldChar w:fldCharType="separate"/>
                      </w:r>
                      <w:r w:rsidR="00D40209">
                        <w:rPr>
                          <w:noProof/>
                        </w:rPr>
                        <w:t>10</w:t>
                      </w:r>
                      <w:r w:rsidR="00FF472A">
                        <w:rPr>
                          <w:noProof/>
                        </w:rPr>
                        <w:fldChar w:fldCharType="end"/>
                      </w:r>
                      <w:r w:rsidR="00005800">
                        <w:t>:</w:t>
                      </w:r>
                      <w:r w:rsidR="00CC4045">
                        <w:t xml:space="preserve"> </w:t>
                      </w:r>
                      <w:r>
                        <w:t xml:space="preserve">Grafické znázornenie hlbokého - </w:t>
                      </w:r>
                      <w:proofErr w:type="spellStart"/>
                      <w:r w:rsidRPr="006644B9">
                        <w:t>Metric</w:t>
                      </w:r>
                      <w:proofErr w:type="spellEnd"/>
                      <w:r w:rsidRPr="006644B9">
                        <w:t xml:space="preserve"> </w:t>
                      </w:r>
                      <w:proofErr w:type="spellStart"/>
                      <w:r w:rsidRPr="006644B9">
                        <w:t>learning</w:t>
                      </w:r>
                      <w:bookmarkEnd w:id="77"/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AF9EE44" w14:textId="1481F384" w:rsidR="00DF270C" w:rsidRPr="00DF270C" w:rsidRDefault="00DF270C" w:rsidP="00DF270C"/>
    <w:p w14:paraId="691C82ED" w14:textId="77777777" w:rsidR="00B158AB" w:rsidRDefault="00B158AB" w:rsidP="00B158AB">
      <w:pPr>
        <w:pStyle w:val="Nadpis3urovne"/>
      </w:pPr>
      <w:bookmarkStart w:id="78" w:name="_Toc98105312"/>
      <w:bookmarkStart w:id="79" w:name="_Toc101479572"/>
      <w:r w:rsidRPr="001F7F42">
        <w:rPr>
          <w:lang w:val="en-US"/>
        </w:rPr>
        <w:t>Portfolio optimization</w:t>
      </w:r>
      <w:bookmarkEnd w:id="78"/>
      <w:bookmarkEnd w:id="79"/>
    </w:p>
    <w:p w14:paraId="618D2B48" w14:textId="7FC24132" w:rsidR="00D3509D" w:rsidRDefault="00D3509D" w:rsidP="00D3509D">
      <w:pPr>
        <w:pStyle w:val="Zakladny"/>
        <w:ind w:firstLine="340"/>
      </w:pPr>
      <w:r>
        <w:rPr>
          <w:i/>
          <w:iCs/>
        </w:rPr>
        <w:t xml:space="preserve">(Spracoval: Branislav </w:t>
      </w:r>
      <w:proofErr w:type="spellStart"/>
      <w:r>
        <w:rPr>
          <w:i/>
          <w:iCs/>
        </w:rPr>
        <w:t>Šipula</w:t>
      </w:r>
      <w:proofErr w:type="spellEnd"/>
      <w:r>
        <w:rPr>
          <w:i/>
          <w:iCs/>
        </w:rPr>
        <w:t>)</w:t>
      </w:r>
    </w:p>
    <w:p w14:paraId="05D7AE32" w14:textId="48576263" w:rsidR="00B158AB" w:rsidRPr="001F7F42" w:rsidRDefault="00B158AB" w:rsidP="00D3509D">
      <w:pPr>
        <w:pStyle w:val="Zakladny"/>
        <w:ind w:firstLine="340"/>
        <w:rPr>
          <w:b/>
          <w:bCs/>
        </w:rPr>
      </w:pPr>
      <w:r>
        <w:t xml:space="preserve">Ide o </w:t>
      </w:r>
      <w:r w:rsidRPr="001F7F42">
        <w:t>proces výberu najlepšieho portfólia</w:t>
      </w:r>
      <w:r w:rsidR="00207352">
        <w:t xml:space="preserve">, </w:t>
      </w:r>
      <w:r w:rsidRPr="001F7F42">
        <w:t>distribúcia aktív</w:t>
      </w:r>
      <w:r w:rsidR="00207352">
        <w:t>,</w:t>
      </w:r>
      <w:r w:rsidRPr="001F7F42">
        <w:t xml:space="preserve"> zo súboru všetkých zvažovaných portfólií podľa určitého cieľa</w:t>
      </w:r>
      <w:r>
        <w:t>. C</w:t>
      </w:r>
      <w:r w:rsidRPr="001F7F42">
        <w:t>ieľ zvyčajne maximalizuje faktory, ako je očakávaný výnos, a minimalizuje náklady, ako je finančné riziko</w:t>
      </w:r>
      <w:r>
        <w:t>. F</w:t>
      </w:r>
      <w:r w:rsidRPr="001F7F42">
        <w:t>aktory, ktoré sa berú do úvahy, sa môžu pohybovať od hmotných</w:t>
      </w:r>
      <w:r w:rsidR="00CE4569">
        <w:t>,</w:t>
      </w:r>
      <w:r w:rsidRPr="001F7F42">
        <w:t xml:space="preserve"> ako sú aktíva, pasíva, zisky alebo iné fundamenty až po nehmotné</w:t>
      </w:r>
      <w:r w:rsidR="00CE4569">
        <w:t xml:space="preserve">, </w:t>
      </w:r>
      <w:r w:rsidRPr="001F7F42">
        <w:t>ako je selektívny predaj</w:t>
      </w:r>
      <w:r w:rsidR="00CE4569">
        <w:t xml:space="preserve">. </w:t>
      </w:r>
      <w:r w:rsidR="00CE4569" w:rsidRPr="007D1FD5">
        <w:t>(</w:t>
      </w:r>
      <w:r w:rsidR="00CE4569" w:rsidRPr="007D1FD5">
        <w:rPr>
          <w:szCs w:val="24"/>
          <w:lang w:val="en-US" w:eastAsia="sk-SK"/>
        </w:rPr>
        <w:t>Bradford Lynch Levy, 2015)</w:t>
      </w:r>
    </w:p>
    <w:p w14:paraId="3E425D73" w14:textId="77777777" w:rsidR="00B158AB" w:rsidRPr="001F7F42" w:rsidRDefault="00B158AB" w:rsidP="00B158AB">
      <w:pPr>
        <w:pStyle w:val="Zakladny"/>
        <w:ind w:left="720" w:firstLine="0"/>
      </w:pPr>
      <w:r w:rsidRPr="00021C75">
        <w:rPr>
          <w:noProof/>
        </w:rPr>
        <w:drawing>
          <wp:anchor distT="0" distB="0" distL="114300" distR="114300" simplePos="0" relativeHeight="251740160" behindDoc="0" locked="0" layoutInCell="1" allowOverlap="1" wp14:anchorId="3DBDE9C6" wp14:editId="08EC5892">
            <wp:simplePos x="0" y="0"/>
            <wp:positionH relativeFrom="margin">
              <wp:align>center</wp:align>
            </wp:positionH>
            <wp:positionV relativeFrom="paragraph">
              <wp:posOffset>120650</wp:posOffset>
            </wp:positionV>
            <wp:extent cx="3066415" cy="2299335"/>
            <wp:effectExtent l="0" t="0" r="635" b="5715"/>
            <wp:wrapSquare wrapText="bothSides"/>
            <wp:docPr id="18" name="Picture 18" descr="Investment Portfolio Optimization">
              <a:extLst xmlns:a="http://schemas.openxmlformats.org/drawingml/2006/main">
                <a:ext uri="{FF2B5EF4-FFF2-40B4-BE49-F238E27FC236}">
                  <a16:creationId xmlns:a16="http://schemas.microsoft.com/office/drawing/2014/main" id="{2A10541B-D16F-491E-8D15-444465A21F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nvestment Portfolio Optimization">
                      <a:extLst>
                        <a:ext uri="{FF2B5EF4-FFF2-40B4-BE49-F238E27FC236}">
                          <a16:creationId xmlns:a16="http://schemas.microsoft.com/office/drawing/2014/main" id="{2A10541B-D16F-491E-8D15-444465A21F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2299335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07E1D7" w14:textId="77777777" w:rsidR="00B158AB" w:rsidRPr="001F7F42" w:rsidRDefault="00B158AB" w:rsidP="00B158AB">
      <w:pPr>
        <w:pStyle w:val="Zakladny"/>
        <w:ind w:left="1364" w:firstLine="0"/>
      </w:pPr>
    </w:p>
    <w:p w14:paraId="306FBF83" w14:textId="77777777" w:rsidR="00B158AB" w:rsidRDefault="00B158AB" w:rsidP="00B158AB">
      <w:pPr>
        <w:pStyle w:val="Zakladny"/>
      </w:pPr>
    </w:p>
    <w:p w14:paraId="4A12C63A" w14:textId="77777777" w:rsidR="00B158AB" w:rsidRDefault="00B158AB" w:rsidP="00B158AB">
      <w:pPr>
        <w:pStyle w:val="Zakladny"/>
      </w:pPr>
    </w:p>
    <w:p w14:paraId="4D4B7D68" w14:textId="77777777" w:rsidR="00B158AB" w:rsidRDefault="00B158AB" w:rsidP="00B158AB">
      <w:pPr>
        <w:pStyle w:val="Zakladny"/>
      </w:pPr>
    </w:p>
    <w:p w14:paraId="6416CC8E" w14:textId="77777777" w:rsidR="00B158AB" w:rsidRDefault="00B158AB" w:rsidP="00B158AB">
      <w:pPr>
        <w:pStyle w:val="Zakladny"/>
      </w:pPr>
    </w:p>
    <w:p w14:paraId="59B25241" w14:textId="77777777" w:rsidR="00B158AB" w:rsidRDefault="00B158AB" w:rsidP="00B158AB">
      <w:pPr>
        <w:pStyle w:val="Zakladny"/>
      </w:pPr>
    </w:p>
    <w:p w14:paraId="290A6C52" w14:textId="77777777" w:rsidR="00B158AB" w:rsidRDefault="00B158AB" w:rsidP="00B158AB">
      <w:pPr>
        <w:pStyle w:val="Popis"/>
        <w:jc w:val="center"/>
      </w:pPr>
    </w:p>
    <w:p w14:paraId="285BAF1A" w14:textId="1F353CEB" w:rsidR="00B158AB" w:rsidRPr="00DF270C" w:rsidRDefault="00DF270C" w:rsidP="00DF270C">
      <w:pPr>
        <w:pStyle w:val="Popis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CA09059" wp14:editId="4C984FA2">
                <wp:simplePos x="0" y="0"/>
                <wp:positionH relativeFrom="page">
                  <wp:align>center</wp:align>
                </wp:positionH>
                <wp:positionV relativeFrom="paragraph">
                  <wp:posOffset>361315</wp:posOffset>
                </wp:positionV>
                <wp:extent cx="3672840" cy="635"/>
                <wp:effectExtent l="0" t="0" r="3810" b="0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95121F" w14:textId="599815EE" w:rsidR="00DF270C" w:rsidRPr="00DF270C" w:rsidRDefault="00DF270C" w:rsidP="00DF270C">
                            <w:pPr>
                              <w:pStyle w:val="Popis"/>
                              <w:jc w:val="center"/>
                            </w:pPr>
                            <w:bookmarkStart w:id="80" w:name="_Toc102557112"/>
                            <w:r>
                              <w:t xml:space="preserve">Obrázok </w:t>
                            </w:r>
                            <w:r w:rsidR="00FF472A">
                              <w:fldChar w:fldCharType="begin"/>
                            </w:r>
                            <w:r w:rsidR="00FF472A">
                              <w:instrText xml:space="preserve"> SEQ Obrázok \* ARABIC </w:instrText>
                            </w:r>
                            <w:r w:rsidR="00FF472A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11</w:t>
                            </w:r>
                            <w:r w:rsidR="00FF472A">
                              <w:rPr>
                                <w:noProof/>
                              </w:rPr>
                              <w:fldChar w:fldCharType="end"/>
                            </w:r>
                            <w:r w:rsidR="00005800">
                              <w:t>:</w:t>
                            </w:r>
                            <w:r w:rsidR="00CC4045">
                              <w:t xml:space="preserve"> </w:t>
                            </w:r>
                            <w:r>
                              <w:t xml:space="preserve">Grafické znázornenie ukážky - </w:t>
                            </w:r>
                            <w:proofErr w:type="spellStart"/>
                            <w:r>
                              <w:t>Portgolio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optimalization</w:t>
                            </w:r>
                            <w:bookmarkEnd w:id="8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A09059" id="Text Box 26" o:spid="_x0000_s1040" type="#_x0000_t202" style="position:absolute;margin-left:0;margin-top:28.45pt;width:289.2pt;height:.05pt;z-index:25174732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" stroked="f">
                <v:textbox style="mso-fit-shape-to-text:t" inset="0,0,0,0">
                  <w:txbxContent>
                    <w:p w14:paraId="3995121F" w14:textId="599815EE" w:rsidR="00DF270C" w:rsidRPr="00DF270C" w:rsidRDefault="00DF270C" w:rsidP="00DF270C">
                      <w:pPr>
                        <w:pStyle w:val="Popis"/>
                        <w:jc w:val="center"/>
                      </w:pPr>
                      <w:bookmarkStart w:id="81" w:name="_Toc102557112"/>
                      <w:r>
                        <w:t xml:space="preserve">Obrázok </w:t>
                      </w:r>
                      <w:r w:rsidR="00FF472A">
                        <w:fldChar w:fldCharType="begin"/>
                      </w:r>
                      <w:r w:rsidR="00FF472A">
                        <w:instrText xml:space="preserve"> SEQ Obrázok \* ARABIC </w:instrText>
                      </w:r>
                      <w:r w:rsidR="00FF472A">
                        <w:fldChar w:fldCharType="separate"/>
                      </w:r>
                      <w:r w:rsidR="00D40209">
                        <w:rPr>
                          <w:noProof/>
                        </w:rPr>
                        <w:t>11</w:t>
                      </w:r>
                      <w:r w:rsidR="00FF472A">
                        <w:rPr>
                          <w:noProof/>
                        </w:rPr>
                        <w:fldChar w:fldCharType="end"/>
                      </w:r>
                      <w:r w:rsidR="00005800">
                        <w:t>:</w:t>
                      </w:r>
                      <w:r w:rsidR="00CC4045">
                        <w:t xml:space="preserve"> </w:t>
                      </w:r>
                      <w:r>
                        <w:t xml:space="preserve">Grafické znázornenie ukážky - </w:t>
                      </w:r>
                      <w:proofErr w:type="spellStart"/>
                      <w:r>
                        <w:t>Portgolio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optimalization</w:t>
                      </w:r>
                      <w:bookmarkEnd w:id="81"/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F41C4DC" w14:textId="0BD9C7AE" w:rsidR="00F0585B" w:rsidRDefault="00F0585B" w:rsidP="00F0585B">
      <w:pPr>
        <w:pStyle w:val="Nadpis1rovne"/>
      </w:pPr>
      <w:bookmarkStart w:id="82" w:name="_Toc101479573"/>
      <w:r>
        <w:lastRenderedPageBreak/>
        <w:t>Doterajšie výsledky</w:t>
      </w:r>
      <w:bookmarkEnd w:id="82"/>
    </w:p>
    <w:p w14:paraId="46A8F6E1" w14:textId="7676E1DD" w:rsidR="00E90430" w:rsidRDefault="00E90430" w:rsidP="00AC745E">
      <w:pPr>
        <w:pStyle w:val="Nadpis2urovne"/>
        <w:numPr>
          <w:ilvl w:val="1"/>
          <w:numId w:val="11"/>
        </w:numPr>
      </w:pPr>
      <w:bookmarkStart w:id="83" w:name="_Toc101479574"/>
      <w:r>
        <w:t>Predikcia pozitívnych PCR</w:t>
      </w:r>
      <w:r w:rsidR="00363EA2">
        <w:t xml:space="preserve"> testov</w:t>
      </w:r>
      <w:bookmarkEnd w:id="83"/>
    </w:p>
    <w:p w14:paraId="3702BFA6" w14:textId="43FDFBC5" w:rsidR="00663C13" w:rsidRPr="00663C13" w:rsidRDefault="00B43956" w:rsidP="009F7E48">
      <w:pPr>
        <w:pStyle w:val="Zakladny"/>
        <w:rPr>
          <w:lang w:val="en-GB"/>
        </w:rPr>
      </w:pPr>
      <w:r>
        <w:rPr>
          <w:i/>
          <w:iCs/>
        </w:rPr>
        <w:t>(Spracoval</w:t>
      </w:r>
      <w:r>
        <w:rPr>
          <w:i/>
          <w:iCs/>
          <w:lang w:val="en-GB"/>
        </w:rPr>
        <w:t>: Filip Frank)</w:t>
      </w:r>
    </w:p>
    <w:p w14:paraId="25BC1887" w14:textId="7DEFA944" w:rsidR="00C50F0E" w:rsidRDefault="00C50F0E" w:rsidP="009F7E48">
      <w:pPr>
        <w:pStyle w:val="Zakladny"/>
      </w:pPr>
      <w:r>
        <w:t>Stĺpce datasetu (boli použité pre trénovanie predikčných modelov):</w:t>
      </w:r>
    </w:p>
    <w:p w14:paraId="3C05CA2F" w14:textId="77777777" w:rsidR="00C50F0E" w:rsidRDefault="00C50F0E" w:rsidP="00822319">
      <w:pPr>
        <w:pStyle w:val="Zakladny"/>
        <w:ind w:left="284"/>
      </w:pPr>
      <w:r>
        <w:t>1.</w:t>
      </w:r>
      <w:r>
        <w:tab/>
        <w:t>dátum (10.10.2020 – 8.12.2021)</w:t>
      </w:r>
    </w:p>
    <w:p w14:paraId="452A506E" w14:textId="77777777" w:rsidR="00C50F0E" w:rsidRDefault="00C50F0E" w:rsidP="00822319">
      <w:pPr>
        <w:pStyle w:val="Zakladny"/>
        <w:ind w:left="284"/>
      </w:pPr>
      <w:r>
        <w:t>2.</w:t>
      </w:r>
      <w:r>
        <w:tab/>
        <w:t>denný počet pozitívnych PCR testov</w:t>
      </w:r>
    </w:p>
    <w:p w14:paraId="035C6042" w14:textId="77777777" w:rsidR="00C50F0E" w:rsidRDefault="00C50F0E" w:rsidP="00822319">
      <w:pPr>
        <w:pStyle w:val="Zakladny"/>
        <w:ind w:left="284"/>
      </w:pPr>
      <w:r>
        <w:t>3.</w:t>
      </w:r>
      <w:r>
        <w:tab/>
        <w:t>denné percento pozitívnych PCR testov</w:t>
      </w:r>
    </w:p>
    <w:p w14:paraId="09E584B8" w14:textId="77777777" w:rsidR="00C50F0E" w:rsidRDefault="00C50F0E" w:rsidP="00822319">
      <w:pPr>
        <w:pStyle w:val="Zakladny"/>
        <w:ind w:left="284"/>
      </w:pPr>
      <w:r>
        <w:t>4.</w:t>
      </w:r>
      <w:r>
        <w:tab/>
        <w:t>denný počet pozitívnych Ag testov</w:t>
      </w:r>
    </w:p>
    <w:p w14:paraId="452137EC" w14:textId="77777777" w:rsidR="00C50F0E" w:rsidRDefault="00C50F0E" w:rsidP="00822319">
      <w:pPr>
        <w:pStyle w:val="Zakladny"/>
        <w:ind w:left="284"/>
      </w:pPr>
      <w:r>
        <w:t>5.</w:t>
      </w:r>
      <w:r>
        <w:tab/>
        <w:t>denné percento pozitívnych Ag testov</w:t>
      </w:r>
    </w:p>
    <w:p w14:paraId="42A8C201" w14:textId="266B319A" w:rsidR="00C50F0E" w:rsidRPr="00C50F0E" w:rsidRDefault="00C50F0E" w:rsidP="009F7E48">
      <w:pPr>
        <w:pStyle w:val="Zakladny"/>
      </w:pPr>
      <w:r>
        <w:t xml:space="preserve">Víťazný predikčný model: </w:t>
      </w:r>
      <w:proofErr w:type="spellStart"/>
      <w:r>
        <w:t>Arimax</w:t>
      </w:r>
      <w:proofErr w:type="spellEnd"/>
    </w:p>
    <w:p w14:paraId="249A4D8D" w14:textId="77777777" w:rsidR="00C50F0E" w:rsidRDefault="00C50F0E" w:rsidP="009F7E48">
      <w:pPr>
        <w:pStyle w:val="Zakladny"/>
      </w:pPr>
      <w:r>
        <w:rPr>
          <w:noProof/>
        </w:rPr>
        <w:drawing>
          <wp:inline distT="0" distB="0" distL="0" distR="0" wp14:anchorId="4B31B8BE" wp14:editId="29851B05">
            <wp:extent cx="5421012" cy="5149900"/>
            <wp:effectExtent l="0" t="0" r="8255" b="0"/>
            <wp:docPr id="46" name="Obrázo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437" cy="515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4BB60" w14:textId="37F8D220" w:rsidR="00C50F0E" w:rsidRDefault="00C50F0E" w:rsidP="00C50F0E">
      <w:pPr>
        <w:pStyle w:val="Popis"/>
        <w:jc w:val="center"/>
      </w:pPr>
      <w:bookmarkStart w:id="84" w:name="_Toc102557113"/>
      <w:r>
        <w:t xml:space="preserve">Obrázok </w:t>
      </w:r>
      <w:r w:rsidR="00FF472A">
        <w:fldChar w:fldCharType="begin"/>
      </w:r>
      <w:r w:rsidR="00FF472A">
        <w:instrText xml:space="preserve"> SEQ Obrázok \* ARABIC </w:instrText>
      </w:r>
      <w:r w:rsidR="00FF472A">
        <w:fldChar w:fldCharType="separate"/>
      </w:r>
      <w:r w:rsidR="00D40209">
        <w:rPr>
          <w:noProof/>
        </w:rPr>
        <w:t>12</w:t>
      </w:r>
      <w:r w:rsidR="00FF472A">
        <w:rPr>
          <w:noProof/>
        </w:rPr>
        <w:fldChar w:fldCharType="end"/>
      </w:r>
      <w:r w:rsidR="00AF0EEF">
        <w:rPr>
          <w:noProof/>
        </w:rPr>
        <w:t>:</w:t>
      </w:r>
      <w:r>
        <w:t xml:space="preserve"> </w:t>
      </w:r>
      <w:r w:rsidR="00745A54">
        <w:t>Graf časového vývoja počtu pozitívnych PCR testov (modrým) so 14-dňovou predikciou (červeným)</w:t>
      </w:r>
      <w:r w:rsidR="00AF0EEF">
        <w:t>.</w:t>
      </w:r>
      <w:bookmarkEnd w:id="84"/>
    </w:p>
    <w:p w14:paraId="498AAA80" w14:textId="77777777" w:rsidR="00C50F0E" w:rsidRDefault="00C50F0E" w:rsidP="009F7E48">
      <w:pPr>
        <w:pStyle w:val="Zakladny"/>
      </w:pPr>
      <w:r>
        <w:lastRenderedPageBreak/>
        <w:t xml:space="preserve">Predikcia bola vykonaná na 14 nasledujúcich dní (9.12-22.12.2021), na pôvodných dátach bol aplikovaný algoritmus 7-dňového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pre vyhladenie vysvetliteľne nekonzistentných dát (napr. periodické významné poklesy denného počtu testov v dôsledku nízkej miery testovania cez víkendy).</w:t>
      </w:r>
    </w:p>
    <w:p w14:paraId="3C7D3EE5" w14:textId="24CA64B2" w:rsidR="005E49AF" w:rsidRDefault="00C50F0E" w:rsidP="009F7E48">
      <w:pPr>
        <w:pStyle w:val="Zakladny"/>
      </w:pPr>
      <w:r>
        <w:t>Na grafe vidíme červenou predpoveď denného počtu pozitívnych PCR testov, reálny počet pozitívnych testov reprezentuje modrý graf. Medzi predpovedaným a reálne zisteným počtom PCR testov je výrazný rozdiel, pretože práve v čase, kedy začíname s predikciou (9.12.2021), nastal prudký zlom v počte zistených pozitívnych prípadov. Natrénovaný model nie je tak dokonalý, aby dokázal tento pokles predpovedať, namiesto toho pokračuje v predpovedi podľa trendu predchádzajúcich dní.</w:t>
      </w:r>
      <w:r w:rsidR="004C5C6D">
        <w:t xml:space="preserve"> </w:t>
      </w:r>
      <w:r w:rsidR="005E49AF" w:rsidRPr="005E49AF">
        <w:t xml:space="preserve">Výrazný rozdiel pozorujeme už v prvom dni predikcie, kde model predpovedá počet PCR testov 8361.53, pričom reálna hodnota je 7337.57 (pozn.: hodnota po aplikácii 7-dňového </w:t>
      </w:r>
      <w:proofErr w:type="spellStart"/>
      <w:r w:rsidR="005E49AF" w:rsidRPr="005E49AF">
        <w:t>moving</w:t>
      </w:r>
      <w:proofErr w:type="spellEnd"/>
      <w:r w:rsidR="005E49AF" w:rsidRPr="005E49AF">
        <w:t xml:space="preserve"> </w:t>
      </w:r>
      <w:proofErr w:type="spellStart"/>
      <w:r w:rsidR="005E49AF" w:rsidRPr="005E49AF">
        <w:t>average</w:t>
      </w:r>
      <w:proofErr w:type="spellEnd"/>
      <w:r w:rsidR="005E49AF" w:rsidRPr="005E49AF">
        <w:t>). V poslednom dni predikcie model predpovedá 8892.61, reálne však prírastok zodpovedá číslu 3618.14.</w:t>
      </w:r>
      <w:r w:rsidR="00D9428E">
        <w:t xml:space="preserve"> Celkovú chybovosť modelu pri tejto predikcii vyjadruje chybová metrika RMSE (</w:t>
      </w:r>
      <w:proofErr w:type="spellStart"/>
      <w:r w:rsidR="00D9428E">
        <w:t>root-mean-square</w:t>
      </w:r>
      <w:proofErr w:type="spellEnd"/>
      <w:r w:rsidR="00D9428E">
        <w:t xml:space="preserve"> </w:t>
      </w:r>
      <w:proofErr w:type="spellStart"/>
      <w:r w:rsidR="00D9428E">
        <w:t>error</w:t>
      </w:r>
      <w:proofErr w:type="spellEnd"/>
      <w:r w:rsidR="00D9428E">
        <w:t>), ktorá dosiahla hodnotu 4500.426. Táto hodnota je vzhľadom na predpovedané hodnoty vysoká a zodpovedá neschopnosti modelu predpovedať</w:t>
      </w:r>
      <w:r w:rsidR="00AF0EEF">
        <w:t xml:space="preserve"> zmenu trendu vývoja počtu pozitívnych testov, ktorá nastala bezprostredne v deň začiatku predikcie.</w:t>
      </w:r>
    </w:p>
    <w:p w14:paraId="078D009A" w14:textId="1F49A695" w:rsidR="00E90430" w:rsidRDefault="00E90430" w:rsidP="00AC745E">
      <w:pPr>
        <w:pStyle w:val="Nadpis2urovne"/>
        <w:numPr>
          <w:ilvl w:val="1"/>
          <w:numId w:val="11"/>
        </w:numPr>
      </w:pPr>
      <w:bookmarkStart w:id="85" w:name="_Toc101479575"/>
      <w:r>
        <w:t>Predikcia pozitívnych Ag</w:t>
      </w:r>
      <w:r w:rsidR="00363EA2">
        <w:t xml:space="preserve"> testov</w:t>
      </w:r>
      <w:bookmarkEnd w:id="85"/>
    </w:p>
    <w:p w14:paraId="3F2A5BD9" w14:textId="5D72E1D5" w:rsidR="00663C13" w:rsidRPr="00663C13" w:rsidRDefault="003767D2" w:rsidP="009F7E48">
      <w:pPr>
        <w:pStyle w:val="Zakladny"/>
        <w:rPr>
          <w:lang w:val="en-GB"/>
        </w:rPr>
      </w:pPr>
      <w:r>
        <w:t>(</w:t>
      </w:r>
      <w:r>
        <w:rPr>
          <w:i/>
          <w:iCs/>
        </w:rPr>
        <w:t>Spracoval</w:t>
      </w:r>
      <w:r>
        <w:rPr>
          <w:i/>
          <w:iCs/>
          <w:lang w:val="en-GB"/>
        </w:rPr>
        <w:t>: Juraj Puszter)</w:t>
      </w:r>
    </w:p>
    <w:p w14:paraId="216A3405" w14:textId="77777777" w:rsidR="000E4E0E" w:rsidRDefault="000E4E0E" w:rsidP="009F7E48">
      <w:pPr>
        <w:pStyle w:val="Zakladny"/>
      </w:pPr>
      <w:r>
        <w:t>Model neurónovej siete sme trénovali na základe:</w:t>
      </w:r>
    </w:p>
    <w:p w14:paraId="025A653C" w14:textId="05305423" w:rsidR="000E4E0E" w:rsidRDefault="000E4E0E" w:rsidP="009F7E48">
      <w:pPr>
        <w:pStyle w:val="Zakladny"/>
        <w:numPr>
          <w:ilvl w:val="0"/>
          <w:numId w:val="3"/>
        </w:numPr>
      </w:pPr>
      <w:r>
        <w:t>pozitívnych antigénových testov</w:t>
      </w:r>
    </w:p>
    <w:p w14:paraId="60EA51DD" w14:textId="767A38A7" w:rsidR="000E4E0E" w:rsidRDefault="000E4E0E" w:rsidP="009F7E48">
      <w:pPr>
        <w:pStyle w:val="Zakladny"/>
        <w:numPr>
          <w:ilvl w:val="0"/>
          <w:numId w:val="3"/>
        </w:numPr>
      </w:pPr>
      <w:r>
        <w:t>pozitívnych antigénových testov v percentách</w:t>
      </w:r>
    </w:p>
    <w:p w14:paraId="1853656E" w14:textId="6133D669" w:rsidR="000E4E0E" w:rsidRDefault="000E4E0E" w:rsidP="009F7E48">
      <w:pPr>
        <w:pStyle w:val="Zakladny"/>
        <w:numPr>
          <w:ilvl w:val="0"/>
          <w:numId w:val="3"/>
        </w:numPr>
      </w:pPr>
      <w:r>
        <w:t>počte pozitívnych PCR testov</w:t>
      </w:r>
    </w:p>
    <w:p w14:paraId="5D581063" w14:textId="2435FAA8" w:rsidR="000E4E0E" w:rsidRDefault="000E4E0E" w:rsidP="009F7E48">
      <w:pPr>
        <w:pStyle w:val="Zakladny"/>
        <w:numPr>
          <w:ilvl w:val="0"/>
          <w:numId w:val="3"/>
        </w:numPr>
      </w:pPr>
      <w:r>
        <w:t>počte pozitívnych PCR testov v percentách</w:t>
      </w:r>
    </w:p>
    <w:p w14:paraId="6258B092" w14:textId="77777777" w:rsidR="000E4E0E" w:rsidRDefault="000E4E0E" w:rsidP="009F7E48">
      <w:pPr>
        <w:pStyle w:val="Zakladny"/>
      </w:pPr>
    </w:p>
    <w:p w14:paraId="0372CB11" w14:textId="77777777" w:rsidR="00A324B3" w:rsidRDefault="000E4E0E" w:rsidP="009F7E48">
      <w:pPr>
        <w:pStyle w:val="Zakladny"/>
      </w:pPr>
      <w:r>
        <w:t>Pri predpovedaní sme dáta pozitívnych antigénových testov nepoužili, nakoľko tie sme predpovedali.</w:t>
      </w:r>
    </w:p>
    <w:p w14:paraId="5A41FA7F" w14:textId="02C0BD30" w:rsidR="000E4E0E" w:rsidRDefault="000E4E0E" w:rsidP="009F7E48">
      <w:pPr>
        <w:pStyle w:val="Zakladny"/>
      </w:pPr>
      <w:r>
        <w:t xml:space="preserve">Predpoveď a trénovanie modelu neurónovej siete sa uskutočnilo na dátach zozbieraných z datasetu poskytnutým Inštitútom Zdravotných Analýz, ktorý sa nachádza na </w:t>
      </w:r>
      <w:proofErr w:type="spellStart"/>
      <w:r>
        <w:t>githube</w:t>
      </w:r>
      <w:proofErr w:type="spellEnd"/>
      <w:r>
        <w:t xml:space="preserve">. V </w:t>
      </w:r>
      <w:proofErr w:type="spellStart"/>
      <w:r>
        <w:t>datasete</w:t>
      </w:r>
      <w:proofErr w:type="spellEnd"/>
      <w:r>
        <w:t xml:space="preserve"> s názvom </w:t>
      </w:r>
      <w:proofErr w:type="spellStart"/>
      <w:r>
        <w:t>daily</w:t>
      </w:r>
      <w:proofErr w:type="spellEnd"/>
      <w:r>
        <w:t xml:space="preserve"> </w:t>
      </w:r>
      <w:proofErr w:type="spellStart"/>
      <w:r>
        <w:t>stats</w:t>
      </w:r>
      <w:proofErr w:type="spellEnd"/>
      <w:r>
        <w:t xml:space="preserve"> sa nachádzajú rôzne údaje, vrátane údajov o celkovom a tiež </w:t>
      </w:r>
      <w:r>
        <w:lastRenderedPageBreak/>
        <w:t>pozitívnom počte antigénových a PCR testov. Z týchto dát sme vyjadrili počet pozitívnych testov v percentách. Z datasetu sme využili dáta od dňa 11. Októbra 2020 do 30. Novembra 2021. Predikovali sme na 7 dní, od 1. do 7. Decembra 2021. Dáta boli pred predikciou upravené pomocou 7 dňového pohyblivého priemeru. Predikciu sme neskôr porovnali s reálnymi dátami a zobrazili na grafe.</w:t>
      </w:r>
    </w:p>
    <w:p w14:paraId="262757E3" w14:textId="46BC4997" w:rsidR="00A324B3" w:rsidRDefault="00A324B3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FB0B853" wp14:editId="3072AE94">
                <wp:simplePos x="0" y="0"/>
                <wp:positionH relativeFrom="column">
                  <wp:posOffset>116233</wp:posOffset>
                </wp:positionH>
                <wp:positionV relativeFrom="paragraph">
                  <wp:posOffset>2702036</wp:posOffset>
                </wp:positionV>
                <wp:extent cx="5219065" cy="635"/>
                <wp:effectExtent l="0" t="0" r="635" b="12065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1C625B" w14:textId="6DE2CD75" w:rsidR="000E4E0E" w:rsidRPr="00265773" w:rsidRDefault="000E4E0E" w:rsidP="000E4E0E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86" w:name="_Toc97398627"/>
                            <w:bookmarkStart w:id="87" w:name="_Toc98146005"/>
                            <w:bookmarkStart w:id="88" w:name="_Toc102557114"/>
                            <w:r>
                              <w:t xml:space="preserve">Obrázok </w:t>
                            </w:r>
                            <w:r w:rsidR="00FF472A">
                              <w:fldChar w:fldCharType="begin"/>
                            </w:r>
                            <w:r w:rsidR="00FF472A">
                              <w:instrText xml:space="preserve"> SEQ Obrázok \* ARABIC </w:instrText>
                            </w:r>
                            <w:r w:rsidR="00FF472A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13</w:t>
                            </w:r>
                            <w:r w:rsidR="00FF472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CE4465">
                              <w:t>Graf predikcie</w:t>
                            </w:r>
                            <w:r>
                              <w:t xml:space="preserve"> Ag</w:t>
                            </w:r>
                            <w:r w:rsidR="00CE4465">
                              <w:t xml:space="preserve"> z PCR, PCR%, Ag, Ag%</w:t>
                            </w:r>
                            <w:bookmarkEnd w:id="86"/>
                            <w:bookmarkEnd w:id="87"/>
                            <w:bookmarkEnd w:id="8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B0B853" id="Text Box 39" o:spid="_x0000_s1041" type="#_x0000_t202" style="position:absolute;left:0;text-align:left;margin-left:9.15pt;margin-top:212.75pt;width:410.95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" stroked="f">
                <v:textbox style="mso-fit-shape-to-text:t" inset="0,0,0,0">
                  <w:txbxContent>
                    <w:p w14:paraId="3D1C625B" w14:textId="6DE2CD75" w:rsidR="000E4E0E" w:rsidRPr="00265773" w:rsidRDefault="000E4E0E" w:rsidP="000E4E0E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89" w:name="_Toc97398627"/>
                      <w:bookmarkStart w:id="90" w:name="_Toc98146005"/>
                      <w:bookmarkStart w:id="91" w:name="_Toc102557114"/>
                      <w:r>
                        <w:t xml:space="preserve">Obrázok </w:t>
                      </w:r>
                      <w:r w:rsidR="00FF472A">
                        <w:fldChar w:fldCharType="begin"/>
                      </w:r>
                      <w:r w:rsidR="00FF472A">
                        <w:instrText xml:space="preserve"> SEQ Obrázok \* ARABIC </w:instrText>
                      </w:r>
                      <w:r w:rsidR="00FF472A">
                        <w:fldChar w:fldCharType="separate"/>
                      </w:r>
                      <w:r w:rsidR="00D40209">
                        <w:rPr>
                          <w:noProof/>
                        </w:rPr>
                        <w:t>13</w:t>
                      </w:r>
                      <w:r w:rsidR="00FF472A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CE4465">
                        <w:t>Graf predikcie</w:t>
                      </w:r>
                      <w:r>
                        <w:t xml:space="preserve"> Ag</w:t>
                      </w:r>
                      <w:r w:rsidR="00CE4465">
                        <w:t xml:space="preserve"> z PCR, PCR%, Ag, Ag%</w:t>
                      </w:r>
                      <w:bookmarkEnd w:id="89"/>
                      <w:bookmarkEnd w:id="90"/>
                      <w:bookmarkEnd w:id="91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1D7A3DDE" wp14:editId="454FEA02">
            <wp:simplePos x="0" y="0"/>
            <wp:positionH relativeFrom="column">
              <wp:posOffset>275894</wp:posOffset>
            </wp:positionH>
            <wp:positionV relativeFrom="paragraph">
              <wp:posOffset>276</wp:posOffset>
            </wp:positionV>
            <wp:extent cx="5219114" cy="2549620"/>
            <wp:effectExtent l="0" t="0" r="635" b="3175"/>
            <wp:wrapTopAndBottom/>
            <wp:docPr id="38" name="Obrázok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ázok 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114" cy="254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A3A3A3" w14:textId="70B36FC4" w:rsidR="002B26BC" w:rsidRDefault="000E4E0E" w:rsidP="009F7E48">
      <w:pPr>
        <w:pStyle w:val="Zakladny"/>
      </w:pPr>
      <w:r w:rsidRPr="000E4E0E">
        <w:t>Modrá čiara na grafe znázorňuje počet pozitívnych antigénových testov. Červená čiara znázorňuje našu predikciu a zelená reálne hodnoty. Ako na grafe môžeme vidieť, naša predikcia sa od reálnych hodnôt značne líši. Predpovedaný počet antigénových testov má 7. Decembra hodnotu 2,490.341 a reálna hodnota je 1,817.71. Pri porovnaní predikovaných a reálnych hodnôt pomocou RMSE nám vyšlo 378.21833995587417. Vieme vyčítať, že reálne hodnoty klesli značne viac, ako naše predikované.</w:t>
      </w:r>
    </w:p>
    <w:p w14:paraId="1BD360E3" w14:textId="1E729854" w:rsidR="00E90430" w:rsidRDefault="00E90430" w:rsidP="00AC745E">
      <w:pPr>
        <w:pStyle w:val="Nadpis2urovne"/>
      </w:pPr>
      <w:bookmarkStart w:id="92" w:name="_Toc101479576"/>
      <w:r>
        <w:t>Predikcia úmrtí</w:t>
      </w:r>
      <w:r w:rsidR="00363EA2">
        <w:t xml:space="preserve"> z viacerých ukazovateľov</w:t>
      </w:r>
      <w:bookmarkEnd w:id="92"/>
    </w:p>
    <w:p w14:paraId="077653E1" w14:textId="486296A2" w:rsidR="00663C13" w:rsidRPr="00363EA2" w:rsidRDefault="005B5F7C" w:rsidP="009F7E48">
      <w:pPr>
        <w:pStyle w:val="Zakladny"/>
        <w:rPr>
          <w:lang w:val="en-GB"/>
        </w:rPr>
      </w:pPr>
      <w:r>
        <w:rPr>
          <w:i/>
          <w:iCs/>
        </w:rPr>
        <w:t>(Spracoval: Viet Quoc Le)</w:t>
      </w:r>
    </w:p>
    <w:p w14:paraId="4E8FCACD" w14:textId="5A7CB5EA" w:rsidR="002B26BC" w:rsidRDefault="000E66D6" w:rsidP="009F7E48">
      <w:pPr>
        <w:pStyle w:val="Zakladny"/>
      </w:pPr>
      <w:r>
        <w:t>Semestrálnou úlohou bolo spraviť predikciu poč</w:t>
      </w:r>
      <w:r w:rsidR="00861F0D">
        <w:t>tu</w:t>
      </w:r>
      <w:r>
        <w:t xml:space="preserve"> úmrtí na 14 dni, z denných štatistík na Slovensku, ktoré sú dostupné v repozitári IZA na </w:t>
      </w:r>
      <w:proofErr w:type="spellStart"/>
      <w:r>
        <w:t>githube</w:t>
      </w:r>
      <w:proofErr w:type="spellEnd"/>
      <w:r>
        <w:t xml:space="preserve"> v priečinku </w:t>
      </w:r>
      <w:proofErr w:type="spellStart"/>
      <w:r>
        <w:t>DailyStats</w:t>
      </w:r>
      <w:proofErr w:type="spellEnd"/>
      <w:r>
        <w:t xml:space="preserve">. </w:t>
      </w:r>
      <w:r w:rsidR="00861F0D">
        <w:t>Dáta sa začali zbierať od 6.3.2020, nakoľko dáta</w:t>
      </w:r>
      <w:r w:rsidR="0062219B">
        <w:t xml:space="preserve"> boli na začiatku nekonzistentné </w:t>
      </w:r>
      <w:r w:rsidR="002B26BC">
        <w:t>až po</w:t>
      </w:r>
      <w:r w:rsidR="0062219B">
        <w:t xml:space="preserve"> 10.10.2020, kedy sa začalo plošné testovanie začali byť dáta konzistentné</w:t>
      </w:r>
      <w:r w:rsidR="002B26BC">
        <w:t>, som použil dáta od 10.10.2020. Použité príznaky na trénovanie boli denne pozitívne Ag, pozitívne Ag v percentách, pozitívne PCR, pozitívne PCR v percentách.</w:t>
      </w:r>
      <w:r w:rsidR="0062219B">
        <w:t xml:space="preserve"> </w:t>
      </w:r>
      <w:r w:rsidR="002B26BC">
        <w:t>Pripravený súbor s údajmi</w:t>
      </w:r>
      <w:r w:rsidR="00BD3104">
        <w:t xml:space="preserve"> </w:t>
      </w:r>
      <w:r w:rsidR="00BC1815">
        <w:t xml:space="preserve">bol </w:t>
      </w:r>
      <w:r w:rsidR="00BC1815">
        <w:lastRenderedPageBreak/>
        <w:t>vložený do</w:t>
      </w:r>
      <w:r w:rsidR="00BD3104">
        <w:t> </w:t>
      </w:r>
      <w:proofErr w:type="spellStart"/>
      <w:r w:rsidR="00BD3104">
        <w:t>Azure</w:t>
      </w:r>
      <w:proofErr w:type="spellEnd"/>
      <w:r w:rsidR="00BD3104">
        <w:t xml:space="preserve"> na trénovanie a vyhodnotenie najlepšieho modelu. Najlepší model bol neskôr použitý na predikciu. </w:t>
      </w:r>
    </w:p>
    <w:p w14:paraId="7C4FACC7" w14:textId="345B3050" w:rsidR="00BC1815" w:rsidRDefault="009F2352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99CC1E1" wp14:editId="7EE2980D">
                <wp:simplePos x="0" y="0"/>
                <wp:positionH relativeFrom="column">
                  <wp:posOffset>485902</wp:posOffset>
                </wp:positionH>
                <wp:positionV relativeFrom="paragraph">
                  <wp:posOffset>4692549</wp:posOffset>
                </wp:positionV>
                <wp:extent cx="4515485" cy="635"/>
                <wp:effectExtent l="0" t="0" r="5715" b="12065"/>
                <wp:wrapTopAndBottom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5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0EADF0" w14:textId="3E041C71" w:rsidR="00057703" w:rsidRPr="00EC2B87" w:rsidRDefault="00057703" w:rsidP="00057703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93" w:name="_Toc97398628"/>
                            <w:bookmarkStart w:id="94" w:name="_Toc98146006"/>
                            <w:bookmarkStart w:id="95" w:name="_Toc102557115"/>
                            <w:r>
                              <w:t xml:space="preserve">Obrázok </w:t>
                            </w:r>
                            <w:r w:rsidR="00FF472A">
                              <w:fldChar w:fldCharType="begin"/>
                            </w:r>
                            <w:r w:rsidR="00FF472A">
                              <w:instrText xml:space="preserve"> SEQ Obrázok \* ARABIC </w:instrText>
                            </w:r>
                            <w:r w:rsidR="00FF472A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14</w:t>
                            </w:r>
                            <w:r w:rsidR="00FF472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CE4465">
                              <w:t>Graf predikcie úmrtí z PCR, PCR%, Ag, Ag%</w:t>
                            </w:r>
                            <w:bookmarkEnd w:id="93"/>
                            <w:bookmarkEnd w:id="94"/>
                            <w:bookmarkEnd w:id="9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9CC1E1" id="Text Box 31" o:spid="_x0000_s1042" type="#_x0000_t202" style="position:absolute;left:0;text-align:left;margin-left:38.25pt;margin-top:369.5pt;width:355.5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" stroked="f">
                <v:textbox style="mso-fit-shape-to-text:t" inset="0,0,0,0">
                  <w:txbxContent>
                    <w:p w14:paraId="4E0EADF0" w14:textId="3E041C71" w:rsidR="00057703" w:rsidRPr="00EC2B87" w:rsidRDefault="00057703" w:rsidP="00057703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96" w:name="_Toc97398628"/>
                      <w:bookmarkStart w:id="97" w:name="_Toc98146006"/>
                      <w:bookmarkStart w:id="98" w:name="_Toc102557115"/>
                      <w:r>
                        <w:t xml:space="preserve">Obrázok </w:t>
                      </w:r>
                      <w:r w:rsidR="00FF472A">
                        <w:fldChar w:fldCharType="begin"/>
                      </w:r>
                      <w:r w:rsidR="00FF472A">
                        <w:instrText xml:space="preserve"> SEQ Obrázok \* ARABIC </w:instrText>
                      </w:r>
                      <w:r w:rsidR="00FF472A">
                        <w:fldChar w:fldCharType="separate"/>
                      </w:r>
                      <w:r w:rsidR="00D40209">
                        <w:rPr>
                          <w:noProof/>
                        </w:rPr>
                        <w:t>14</w:t>
                      </w:r>
                      <w:r w:rsidR="00FF472A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CE4465">
                        <w:t>Graf predikcie úmrtí z PCR, PCR%, Ag, Ag%</w:t>
                      </w:r>
                      <w:bookmarkEnd w:id="96"/>
                      <w:bookmarkEnd w:id="97"/>
                      <w:bookmarkEnd w:id="9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C1815">
        <w:rPr>
          <w:noProof/>
        </w:rPr>
        <w:drawing>
          <wp:anchor distT="0" distB="0" distL="114300" distR="114300" simplePos="0" relativeHeight="251687936" behindDoc="0" locked="0" layoutInCell="1" allowOverlap="1" wp14:anchorId="69498C04" wp14:editId="4F3A3411">
            <wp:simplePos x="0" y="0"/>
            <wp:positionH relativeFrom="column">
              <wp:posOffset>585617</wp:posOffset>
            </wp:positionH>
            <wp:positionV relativeFrom="paragraph">
              <wp:posOffset>254537</wp:posOffset>
            </wp:positionV>
            <wp:extent cx="4515485" cy="4318000"/>
            <wp:effectExtent l="0" t="0" r="5715" b="0"/>
            <wp:wrapTopAndBottom/>
            <wp:docPr id="28" name="Picture 28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chart, line chart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0E3542" w14:textId="021D783C" w:rsidR="007D0E99" w:rsidRDefault="006F374E" w:rsidP="009F7E48">
      <w:pPr>
        <w:pStyle w:val="Zakladny"/>
      </w:pPr>
      <w:r>
        <w:t xml:space="preserve">Predpovede modelu spočiatku sú výrazne lepšie ako neskoršie predpovede, po 7 dní sa vzdialenosť medzi predpoveďou a skutočnými údajmi zväčšuje. Predpovedaný počet úmrtí na </w:t>
      </w:r>
      <w:r w:rsidR="00FB307C">
        <w:t>konci, teda dňa</w:t>
      </w:r>
      <w:r>
        <w:t xml:space="preserve"> 23.12.2021 je 16 618, skutočný počet úmrtí je 16</w:t>
      </w:r>
      <w:r w:rsidR="002B26BC">
        <w:t> </w:t>
      </w:r>
      <w:r>
        <w:t>124.</w:t>
      </w:r>
    </w:p>
    <w:p w14:paraId="4FD3AF17" w14:textId="58A6C394" w:rsidR="00E90430" w:rsidRDefault="00E90430" w:rsidP="00AC745E">
      <w:pPr>
        <w:pStyle w:val="Nadpis2urovne"/>
      </w:pPr>
      <w:bookmarkStart w:id="99" w:name="_Toc101479577"/>
      <w:r>
        <w:t>Predikcia úmrt</w:t>
      </w:r>
      <w:r w:rsidR="00305844">
        <w:t>í</w:t>
      </w:r>
      <w:r>
        <w:t xml:space="preserve"> z</w:t>
      </w:r>
      <w:r w:rsidR="00363EA2">
        <w:t> </w:t>
      </w:r>
      <w:r w:rsidR="00305844">
        <w:t>úmrtí</w:t>
      </w:r>
      <w:bookmarkEnd w:id="99"/>
    </w:p>
    <w:p w14:paraId="5F303AEE" w14:textId="2B88A8A4" w:rsidR="00363EA2" w:rsidRPr="00363EA2" w:rsidRDefault="00093BF6" w:rsidP="009F7E48">
      <w:pPr>
        <w:pStyle w:val="Zakladny"/>
      </w:pPr>
      <w:r>
        <w:rPr>
          <w:i/>
          <w:iCs/>
        </w:rPr>
        <w:t xml:space="preserve">(Spracoval: Tomáš </w:t>
      </w:r>
      <w:proofErr w:type="spellStart"/>
      <w:r>
        <w:rPr>
          <w:i/>
          <w:iCs/>
        </w:rPr>
        <w:t>Singhofer</w:t>
      </w:r>
      <w:proofErr w:type="spellEnd"/>
      <w:r>
        <w:rPr>
          <w:i/>
          <w:iCs/>
        </w:rPr>
        <w:t>)</w:t>
      </w:r>
    </w:p>
    <w:p w14:paraId="63F025DC" w14:textId="1FC15D06" w:rsidR="00CE4465" w:rsidRDefault="00CE4465" w:rsidP="009F7E48">
      <w:pPr>
        <w:pStyle w:val="Zakladny"/>
      </w:pPr>
      <w:r w:rsidRPr="00CE4465">
        <w:t xml:space="preserve">Mojím zadaním bolo predikovať celkový počet úmrtí. Sieť sa učila pomocou zozbieraných dát z minulosti z </w:t>
      </w:r>
      <w:proofErr w:type="spellStart"/>
      <w:r w:rsidRPr="00CE4465">
        <w:t>githubu</w:t>
      </w:r>
      <w:proofErr w:type="spellEnd"/>
      <w:r w:rsidRPr="00CE4465">
        <w:t xml:space="preserve"> inštitútu zdravotných analýz a na základe toho predikovala vývoj situácie na ďalších 7 dní (9.12. – 15.12.). Sieť predikovala počet úmrtí na deň 15.12. niečo menej ako 15 500. V skutočnosti bol počet úmrtí v tento deň až 15 730. Pri mojom trénovaní mal najlepšie výsledky model </w:t>
      </w:r>
      <w:proofErr w:type="spellStart"/>
      <w:r w:rsidRPr="00CE4465">
        <w:t>Voting</w:t>
      </w:r>
      <w:proofErr w:type="spellEnd"/>
      <w:r w:rsidRPr="00CE4465">
        <w:t xml:space="preserve"> Ensemble.</w:t>
      </w:r>
    </w:p>
    <w:p w14:paraId="581A766F" w14:textId="4B7F953D" w:rsidR="00CE4465" w:rsidRPr="00CE4465" w:rsidRDefault="00CE4465" w:rsidP="009F7E48">
      <w:pPr>
        <w:pStyle w:val="Zakladny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88D2D75" wp14:editId="208C65F5">
                <wp:simplePos x="0" y="0"/>
                <wp:positionH relativeFrom="column">
                  <wp:posOffset>-3810</wp:posOffset>
                </wp:positionH>
                <wp:positionV relativeFrom="paragraph">
                  <wp:posOffset>2171065</wp:posOffset>
                </wp:positionV>
                <wp:extent cx="5579745" cy="635"/>
                <wp:effectExtent l="0" t="0" r="0" b="0"/>
                <wp:wrapTopAndBottom/>
                <wp:docPr id="43" name="Textové po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290BBF" w14:textId="4A6D1665" w:rsidR="00CE4465" w:rsidRPr="00EE12AE" w:rsidRDefault="00CE4465" w:rsidP="00CE446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100" w:name="_Toc97398629"/>
                            <w:bookmarkStart w:id="101" w:name="_Toc98146007"/>
                            <w:bookmarkStart w:id="102" w:name="_Toc102557116"/>
                            <w:r>
                              <w:t xml:space="preserve">Obrázok </w:t>
                            </w:r>
                            <w:r w:rsidR="00FF472A">
                              <w:fldChar w:fldCharType="begin"/>
                            </w:r>
                            <w:r w:rsidR="00FF472A">
                              <w:instrText xml:space="preserve"> SEQ Obrázok \* ARABIC </w:instrText>
                            </w:r>
                            <w:r w:rsidR="00FF472A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15</w:t>
                            </w:r>
                            <w:r w:rsidR="00FF472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Graf predikcie úmrtí z </w:t>
                            </w:r>
                            <w:proofErr w:type="spellStart"/>
                            <w:r>
                              <w:t>úmrt</w:t>
                            </w:r>
                            <w:bookmarkEnd w:id="100"/>
                            <w:bookmarkEnd w:id="101"/>
                            <w:bookmarkEnd w:id="10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8D2D75" id="Textové pole 43" o:spid="_x0000_s1043" type="#_x0000_t202" style="position:absolute;left:0;text-align:left;margin-left:-.3pt;margin-top:170.95pt;width:439.35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" stroked="f">
                <v:textbox style="mso-fit-shape-to-text:t" inset="0,0,0,0">
                  <w:txbxContent>
                    <w:p w14:paraId="72290BBF" w14:textId="4A6D1665" w:rsidR="00CE4465" w:rsidRPr="00EE12AE" w:rsidRDefault="00CE4465" w:rsidP="00CE446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103" w:name="_Toc97398629"/>
                      <w:bookmarkStart w:id="104" w:name="_Toc98146007"/>
                      <w:bookmarkStart w:id="105" w:name="_Toc102557116"/>
                      <w:r>
                        <w:t xml:space="preserve">Obrázok </w:t>
                      </w:r>
                      <w:r w:rsidR="00FF472A">
                        <w:fldChar w:fldCharType="begin"/>
                      </w:r>
                      <w:r w:rsidR="00FF472A">
                        <w:instrText xml:space="preserve"> SEQ Obrázok \* ARABIC </w:instrText>
                      </w:r>
                      <w:r w:rsidR="00FF472A">
                        <w:fldChar w:fldCharType="separate"/>
                      </w:r>
                      <w:r w:rsidR="00D40209">
                        <w:rPr>
                          <w:noProof/>
                        </w:rPr>
                        <w:t>15</w:t>
                      </w:r>
                      <w:r w:rsidR="00FF472A">
                        <w:rPr>
                          <w:noProof/>
                        </w:rPr>
                        <w:fldChar w:fldCharType="end"/>
                      </w:r>
                      <w:r>
                        <w:t xml:space="preserve"> Graf predikcie úmrtí z </w:t>
                      </w:r>
                      <w:proofErr w:type="spellStart"/>
                      <w:r>
                        <w:t>úmrt</w:t>
                      </w:r>
                      <w:bookmarkEnd w:id="103"/>
                      <w:bookmarkEnd w:id="104"/>
                      <w:bookmarkEnd w:id="105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505D0">
        <w:rPr>
          <w:noProof/>
          <w:szCs w:val="24"/>
        </w:rPr>
        <w:drawing>
          <wp:anchor distT="0" distB="0" distL="114300" distR="114300" simplePos="0" relativeHeight="251718656" behindDoc="0" locked="0" layoutInCell="1" allowOverlap="1" wp14:anchorId="19573DEB" wp14:editId="4AC1CD2C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579745" cy="2114546"/>
            <wp:effectExtent l="0" t="0" r="1905" b="635"/>
            <wp:wrapTopAndBottom/>
            <wp:docPr id="42" name="Obrázo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114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5D2BA" w14:textId="5217761D" w:rsidR="00125B44" w:rsidRDefault="00125B44" w:rsidP="00AC745E">
      <w:pPr>
        <w:pStyle w:val="Nadpis2urovne"/>
      </w:pPr>
      <w:bookmarkStart w:id="106" w:name="_Toc101479578"/>
      <w:r>
        <w:t>Predikcia kompletne</w:t>
      </w:r>
      <w:r w:rsidR="00C836C5">
        <w:t xml:space="preserve"> </w:t>
      </w:r>
      <w:r>
        <w:t>zaočkovaných</w:t>
      </w:r>
      <w:bookmarkEnd w:id="106"/>
    </w:p>
    <w:p w14:paraId="34059162" w14:textId="29B51CB9" w:rsidR="00C9774B" w:rsidRDefault="00093BF6" w:rsidP="009F7E48">
      <w:pPr>
        <w:pStyle w:val="Zakladny"/>
      </w:pPr>
      <w:r>
        <w:rPr>
          <w:i/>
          <w:iCs/>
        </w:rPr>
        <w:t>(Spracoval: Marek Kačmár)</w:t>
      </w:r>
    </w:p>
    <w:p w14:paraId="6F770A4C" w14:textId="33769F2E" w:rsidR="00C836C5" w:rsidRDefault="0081734C" w:rsidP="009F7E48">
      <w:pPr>
        <w:pStyle w:val="Zakladny"/>
      </w:pPr>
      <w:r w:rsidRPr="00A9583F">
        <w:rPr>
          <w:noProof/>
          <w:szCs w:val="24"/>
          <w:lang w:val="en-US"/>
        </w:rPr>
        <w:drawing>
          <wp:anchor distT="0" distB="0" distL="114300" distR="114300" simplePos="0" relativeHeight="251684864" behindDoc="0" locked="0" layoutInCell="1" allowOverlap="1" wp14:anchorId="4F9912E7" wp14:editId="6B733A52">
            <wp:simplePos x="0" y="0"/>
            <wp:positionH relativeFrom="margin">
              <wp:align>center</wp:align>
            </wp:positionH>
            <wp:positionV relativeFrom="paragraph">
              <wp:posOffset>1961515</wp:posOffset>
            </wp:positionV>
            <wp:extent cx="5067300" cy="2620645"/>
            <wp:effectExtent l="0" t="0" r="0" b="8255"/>
            <wp:wrapTopAndBottom/>
            <wp:docPr id="22" name="Obrázok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ázok 2" descr="Chart, line chart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36C5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3D25A5B" wp14:editId="091A3293">
                <wp:simplePos x="0" y="0"/>
                <wp:positionH relativeFrom="column">
                  <wp:posOffset>44450</wp:posOffset>
                </wp:positionH>
                <wp:positionV relativeFrom="paragraph">
                  <wp:posOffset>5048250</wp:posOffset>
                </wp:positionV>
                <wp:extent cx="5579745" cy="635"/>
                <wp:effectExtent l="0" t="0" r="0" b="12065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5941F8" w14:textId="61D70326" w:rsidR="00C836C5" w:rsidRPr="00F23C20" w:rsidRDefault="00C836C5" w:rsidP="00C836C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</w:pPr>
                            <w:bookmarkStart w:id="107" w:name="_Toc97398630"/>
                            <w:bookmarkStart w:id="108" w:name="_Toc98146008"/>
                            <w:bookmarkStart w:id="109" w:name="_Toc102557117"/>
                            <w:r>
                              <w:t xml:space="preserve">Obrázok </w:t>
                            </w:r>
                            <w:r w:rsidR="00FF472A">
                              <w:fldChar w:fldCharType="begin"/>
                            </w:r>
                            <w:r w:rsidR="00FF472A">
                              <w:instrText xml:space="preserve"> SEQ Obrázok \* ARABIC </w:instrText>
                            </w:r>
                            <w:r w:rsidR="00FF472A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16</w:t>
                            </w:r>
                            <w:r w:rsidR="00FF472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Graf predikcie kompletne zaočkovaných</w:t>
                            </w:r>
                            <w:bookmarkEnd w:id="107"/>
                            <w:bookmarkEnd w:id="108"/>
                            <w:bookmarkEnd w:id="10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D25A5B" id="Text Box 23" o:spid="_x0000_s1044" type="#_x0000_t202" style="position:absolute;left:0;text-align:left;margin-left:3.5pt;margin-top:397.5pt;width:439.3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" stroked="f">
                <v:textbox style="mso-fit-shape-to-text:t" inset="0,0,0,0">
                  <w:txbxContent>
                    <w:p w14:paraId="435941F8" w14:textId="61D70326" w:rsidR="00C836C5" w:rsidRPr="00F23C20" w:rsidRDefault="00C836C5" w:rsidP="00C836C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</w:pPr>
                      <w:bookmarkStart w:id="110" w:name="_Toc97398630"/>
                      <w:bookmarkStart w:id="111" w:name="_Toc98146008"/>
                      <w:bookmarkStart w:id="112" w:name="_Toc102557117"/>
                      <w:r>
                        <w:t xml:space="preserve">Obrázok </w:t>
                      </w:r>
                      <w:r w:rsidR="00FF472A">
                        <w:fldChar w:fldCharType="begin"/>
                      </w:r>
                      <w:r w:rsidR="00FF472A">
                        <w:instrText xml:space="preserve"> SEQ Obrázok \* ARABIC </w:instrText>
                      </w:r>
                      <w:r w:rsidR="00FF472A">
                        <w:fldChar w:fldCharType="separate"/>
                      </w:r>
                      <w:r w:rsidR="00D40209">
                        <w:rPr>
                          <w:noProof/>
                        </w:rPr>
                        <w:t>16</w:t>
                      </w:r>
                      <w:r w:rsidR="00FF472A">
                        <w:rPr>
                          <w:noProof/>
                        </w:rPr>
                        <w:fldChar w:fldCharType="end"/>
                      </w:r>
                      <w:r>
                        <w:t xml:space="preserve"> Graf predikcie kompletne zaočkovaných</w:t>
                      </w:r>
                      <w:bookmarkEnd w:id="110"/>
                      <w:bookmarkEnd w:id="111"/>
                      <w:bookmarkEnd w:id="11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774B">
        <w:t>F</w:t>
      </w:r>
      <w:r w:rsidR="00C836C5" w:rsidRPr="00C836C5">
        <w:t>inálnou úlohou</w:t>
      </w:r>
      <w:r w:rsidR="00C9774B">
        <w:t xml:space="preserve"> semestra</w:t>
      </w:r>
      <w:r w:rsidR="00C836C5" w:rsidRPr="00C836C5">
        <w:t xml:space="preserve"> bolo predikovať vývoj počtu pribúdajúcich plne zaočkovaných jedincov, ktorým bola podaná 2. dávka. Prvým krokom bolo pripraviť si dáta, ktoré budem predikovať. </w:t>
      </w:r>
      <w:r w:rsidR="00FC053D">
        <w:t>Z</w:t>
      </w:r>
      <w:r w:rsidR="00C836C5" w:rsidRPr="00C836C5">
        <w:t xml:space="preserve"> </w:t>
      </w:r>
      <w:proofErr w:type="spellStart"/>
      <w:r w:rsidR="00C836C5" w:rsidRPr="00C836C5">
        <w:t>github</w:t>
      </w:r>
      <w:r w:rsidR="00FC053D">
        <w:t>u</w:t>
      </w:r>
      <w:proofErr w:type="spellEnd"/>
      <w:r w:rsidR="00C836C5" w:rsidRPr="00C836C5">
        <w:t xml:space="preserve"> </w:t>
      </w:r>
      <w:r w:rsidR="00FC053D">
        <w:t>I</w:t>
      </w:r>
      <w:r w:rsidR="00C836C5" w:rsidRPr="00C836C5">
        <w:t xml:space="preserve">nštitútu </w:t>
      </w:r>
      <w:r w:rsidR="00FC053D">
        <w:t>Z</w:t>
      </w:r>
      <w:r w:rsidR="00C836C5" w:rsidRPr="00C836C5">
        <w:t xml:space="preserve">dravotných </w:t>
      </w:r>
      <w:r w:rsidR="00FC053D">
        <w:t>A</w:t>
      </w:r>
      <w:r w:rsidR="00C836C5" w:rsidRPr="00C836C5">
        <w:t>nalýz</w:t>
      </w:r>
      <w:r w:rsidR="00FC053D">
        <w:t xml:space="preserve"> som stiahol verejne dostupný </w:t>
      </w:r>
      <w:proofErr w:type="spellStart"/>
      <w:r w:rsidR="00FC053D">
        <w:t>csv</w:t>
      </w:r>
      <w:proofErr w:type="spellEnd"/>
      <w:r w:rsidR="00FC053D">
        <w:t xml:space="preserve"> súbor s dátami udávajúcimi o stave </w:t>
      </w:r>
      <w:proofErr w:type="spellStart"/>
      <w:r w:rsidR="00FC053D">
        <w:t>zaočkovanosti</w:t>
      </w:r>
      <w:proofErr w:type="spellEnd"/>
      <w:r w:rsidR="00FC053D">
        <w:t xml:space="preserve"> </w:t>
      </w:r>
      <w:r w:rsidR="00F25C88">
        <w:t>populácie Slovenska</w:t>
      </w:r>
      <w:r w:rsidR="00C836C5" w:rsidRPr="00C836C5">
        <w:t>. Po úprave</w:t>
      </w:r>
      <w:r w:rsidR="00F25C88">
        <w:t xml:space="preserve"> datasetu</w:t>
      </w:r>
      <w:r w:rsidR="00C836C5" w:rsidRPr="00C836C5">
        <w:t xml:space="preserve"> sa mi podarilo zoradiť dáta podľa jednotlivých týždňov a počtu druhých dávok, ktoré indikovali o plne zaočkovanom jedincovi. Na pripravené dáta som aplikoval </w:t>
      </w:r>
      <w:proofErr w:type="spellStart"/>
      <w:r w:rsidR="00C836C5" w:rsidRPr="00C836C5">
        <w:t>moving</w:t>
      </w:r>
      <w:proofErr w:type="spellEnd"/>
      <w:r w:rsidR="00C836C5" w:rsidRPr="00C836C5">
        <w:t xml:space="preserve"> </w:t>
      </w:r>
      <w:proofErr w:type="spellStart"/>
      <w:r w:rsidR="00C836C5" w:rsidRPr="00C836C5">
        <w:t>average</w:t>
      </w:r>
      <w:proofErr w:type="spellEnd"/>
      <w:r w:rsidR="00C836C5" w:rsidRPr="00C836C5">
        <w:t xml:space="preserve"> so 7-dňovým oknom, následne som z </w:t>
      </w:r>
      <w:proofErr w:type="spellStart"/>
      <w:r w:rsidR="00C836C5" w:rsidRPr="00C836C5">
        <w:t>Azure</w:t>
      </w:r>
      <w:proofErr w:type="spellEnd"/>
      <w:r w:rsidR="00C836C5" w:rsidRPr="00C836C5">
        <w:t xml:space="preserve"> použil model, ktorý najlepšie predikoval môj </w:t>
      </w:r>
      <w:proofErr w:type="spellStart"/>
      <w:r w:rsidR="00C836C5" w:rsidRPr="00C836C5">
        <w:t>dataset</w:t>
      </w:r>
      <w:proofErr w:type="spellEnd"/>
      <w:r w:rsidR="00C836C5" w:rsidRPr="00C836C5">
        <w:t xml:space="preserve">, </w:t>
      </w:r>
      <w:r w:rsidR="00C836C5" w:rsidRPr="00C836C5">
        <w:lastRenderedPageBreak/>
        <w:t>a ten som využil vo svojej vizualizácii predpovede vývoja počtu plne zaočkovaných na ďalších 7 týždňov.</w:t>
      </w:r>
    </w:p>
    <w:p w14:paraId="597D1E14" w14:textId="30C2F721" w:rsidR="00C836C5" w:rsidRDefault="00C836C5" w:rsidP="009F7E48">
      <w:pPr>
        <w:pStyle w:val="Zakladny"/>
      </w:pPr>
      <w:r w:rsidRPr="00C836C5">
        <w:t>Na grafe môžeme pozorovať porovnanie predikovaného vývoja počtu plne očkovaných a skutočného vývoja počtu plne zaočkovaných jedincov v jednotlivých týždňoch. Predikcia bola vytvorená ešte v polovici decembra a samotné porovnanie bolo vykonané 22. januára. Ako môžeme vidieť na grafe, počet pribúdajúcich plne zaočkovaných ľudí v jednotlivých týždňoch klesal postupne k nule, od čoho sa odvíjala aj jeho predpoveď, avšak vplyvom rôznych činiteľov, ktoré v predpovedi neboli zahrnuté, ako napr. zvýšenie počtu nakazených a</w:t>
      </w:r>
      <w:r>
        <w:t> </w:t>
      </w:r>
      <w:r w:rsidRPr="00C836C5">
        <w:t>hospitalizovaných</w:t>
      </w:r>
      <w:r>
        <w:t xml:space="preserve"> </w:t>
      </w:r>
      <w:r w:rsidRPr="00C836C5">
        <w:t xml:space="preserve">(strach z nakazenia/úmrtia), politická podpora </w:t>
      </w:r>
      <w:proofErr w:type="spellStart"/>
      <w:r w:rsidRPr="00C836C5">
        <w:t>zaočkovanosti</w:t>
      </w:r>
      <w:proofErr w:type="spellEnd"/>
      <w:r w:rsidRPr="00C836C5">
        <w:t xml:space="preserve"> a i. tento počet zvýšili, čo je možné vidieť na skutočnom počte plne zaočkovaných v prislúchajúcich týždňoch.</w:t>
      </w:r>
    </w:p>
    <w:p w14:paraId="664D46F1" w14:textId="34E53EAE" w:rsidR="00125B44" w:rsidRDefault="00125B44" w:rsidP="00AC745E">
      <w:pPr>
        <w:pStyle w:val="Nadpis2urovne"/>
      </w:pPr>
      <w:bookmarkStart w:id="113" w:name="_Toc101479579"/>
      <w:r>
        <w:t>Graf celkových hospitalizácií</w:t>
      </w:r>
      <w:bookmarkEnd w:id="113"/>
    </w:p>
    <w:p w14:paraId="4ECD0ECE" w14:textId="3CDCDCE4" w:rsidR="00363EA2" w:rsidRPr="00363EA2" w:rsidRDefault="00DF0D82" w:rsidP="009F7E48">
      <w:pPr>
        <w:pStyle w:val="Zakladny"/>
      </w:pPr>
      <w:r>
        <w:rPr>
          <w:i/>
          <w:iCs/>
        </w:rPr>
        <w:t xml:space="preserve">(Spracoval: Branislav </w:t>
      </w:r>
      <w:proofErr w:type="spellStart"/>
      <w:r>
        <w:rPr>
          <w:i/>
          <w:iCs/>
        </w:rPr>
        <w:t>Šipula</w:t>
      </w:r>
      <w:proofErr w:type="spellEnd"/>
      <w:r>
        <w:rPr>
          <w:i/>
          <w:iCs/>
        </w:rPr>
        <w:t>)</w:t>
      </w:r>
    </w:p>
    <w:p w14:paraId="5DE41E45" w14:textId="7C0F876F" w:rsidR="00010DA4" w:rsidRDefault="006767DB" w:rsidP="009F7E48">
      <w:pPr>
        <w:pStyle w:val="Zakladny"/>
      </w:pPr>
      <w:r w:rsidRPr="006767DB">
        <w:t>Graf znázorňuje stav/vývoj počtu hospitalizovaných pacientov v nemocniciach za obdobie od 30.04.2020 do 9.12.2021. Z grafu je vidieť, že najvyšší nárast hospitalizovaných pacientov bol v mesiaci marec a druhy najvyšší nárast bol v mesiaci december 2021. Najnižší pokles bol medzi týmito extrémami bolo v letných mesiacoch a z toho najmenší v mesiaci august 2021.</w:t>
      </w:r>
    </w:p>
    <w:p w14:paraId="7C994B7F" w14:textId="77777777" w:rsidR="00363EA2" w:rsidRDefault="00010DA4" w:rsidP="009F7E48">
      <w:pPr>
        <w:pStyle w:val="Zakladny"/>
      </w:pPr>
      <w:r>
        <w:rPr>
          <w:noProof/>
        </w:rPr>
        <w:drawing>
          <wp:inline distT="0" distB="0" distL="0" distR="0" wp14:anchorId="392BD007" wp14:editId="2242F529">
            <wp:extent cx="4839418" cy="2786285"/>
            <wp:effectExtent l="0" t="0" r="0" b="0"/>
            <wp:docPr id="47" name="Obrázo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4" r="8203"/>
                    <a:stretch/>
                  </pic:blipFill>
                  <pic:spPr bwMode="auto">
                    <a:xfrm>
                      <a:off x="0" y="0"/>
                      <a:ext cx="4839582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3D619" w14:textId="524F2D49" w:rsidR="00363EA2" w:rsidRDefault="00363EA2" w:rsidP="00363EA2">
      <w:pPr>
        <w:pStyle w:val="Popis"/>
        <w:jc w:val="center"/>
      </w:pPr>
      <w:bookmarkStart w:id="114" w:name="_Toc102557118"/>
      <w:r>
        <w:t xml:space="preserve">Obrázok </w:t>
      </w:r>
      <w:r w:rsidR="00FF472A">
        <w:fldChar w:fldCharType="begin"/>
      </w:r>
      <w:r w:rsidR="00FF472A">
        <w:instrText xml:space="preserve"> SEQ Obrázok \* ARABIC </w:instrText>
      </w:r>
      <w:r w:rsidR="00FF472A">
        <w:fldChar w:fldCharType="separate"/>
      </w:r>
      <w:r w:rsidR="00D40209">
        <w:rPr>
          <w:noProof/>
        </w:rPr>
        <w:t>17</w:t>
      </w:r>
      <w:r w:rsidR="00FF472A">
        <w:rPr>
          <w:noProof/>
        </w:rPr>
        <w:fldChar w:fldCharType="end"/>
      </w:r>
      <w:r>
        <w:t xml:space="preserve"> Graf celkových hospitalizácií</w:t>
      </w:r>
      <w:bookmarkEnd w:id="1"/>
      <w:bookmarkEnd w:id="114"/>
    </w:p>
    <w:p w14:paraId="3AAE1C08" w14:textId="77777777" w:rsidR="00363EA2" w:rsidRPr="00363EA2" w:rsidRDefault="00363EA2" w:rsidP="00363EA2"/>
    <w:p w14:paraId="2C7D715A" w14:textId="5813B4EA" w:rsidR="00F0585B" w:rsidRDefault="00F0585B" w:rsidP="00AC745E">
      <w:pPr>
        <w:pStyle w:val="Nadpis2urovne"/>
        <w:numPr>
          <w:ilvl w:val="1"/>
          <w:numId w:val="11"/>
        </w:numPr>
      </w:pPr>
      <w:bookmarkStart w:id="115" w:name="_Toc101479580"/>
      <w:r w:rsidRPr="00F04DDB">
        <w:lastRenderedPageBreak/>
        <w:t xml:space="preserve">Graf celkových </w:t>
      </w:r>
      <w:r w:rsidR="00125B44">
        <w:t>UPV</w:t>
      </w:r>
      <w:bookmarkEnd w:id="115"/>
    </w:p>
    <w:p w14:paraId="0A395804" w14:textId="0379F7D3" w:rsidR="00363EA2" w:rsidRPr="00363EA2" w:rsidRDefault="00DF0D82" w:rsidP="009F7E48">
      <w:pPr>
        <w:pStyle w:val="Zakladny"/>
      </w:pPr>
      <w:r>
        <w:rPr>
          <w:i/>
          <w:iCs/>
        </w:rPr>
        <w:t>(Spracoval: Adam Vozár)</w:t>
      </w:r>
    </w:p>
    <w:p w14:paraId="3DF61A38" w14:textId="2558A6D2" w:rsidR="00010026" w:rsidRPr="00DF0D82" w:rsidRDefault="00F53104" w:rsidP="00010026">
      <w:pPr>
        <w:pStyle w:val="Zakladny"/>
      </w:pPr>
      <w:r>
        <w:rPr>
          <w:noProof/>
          <w:szCs w:val="24"/>
          <w:lang w:val="en-US"/>
        </w:rPr>
        <w:drawing>
          <wp:anchor distT="0" distB="0" distL="114300" distR="114300" simplePos="0" relativeHeight="251724800" behindDoc="0" locked="0" layoutInCell="1" allowOverlap="1" wp14:anchorId="4CFF9B64" wp14:editId="3883F069">
            <wp:simplePos x="0" y="0"/>
            <wp:positionH relativeFrom="column">
              <wp:posOffset>41047</wp:posOffset>
            </wp:positionH>
            <wp:positionV relativeFrom="paragraph">
              <wp:posOffset>664869</wp:posOffset>
            </wp:positionV>
            <wp:extent cx="5581015" cy="2001520"/>
            <wp:effectExtent l="0" t="0" r="635" b="0"/>
            <wp:wrapTopAndBottom/>
            <wp:docPr id="48" name="Obrázo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937F5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DEE3AE" wp14:editId="1CEBE98C">
                <wp:simplePos x="0" y="0"/>
                <wp:positionH relativeFrom="column">
                  <wp:posOffset>-18708</wp:posOffset>
                </wp:positionH>
                <wp:positionV relativeFrom="paragraph">
                  <wp:posOffset>2730451</wp:posOffset>
                </wp:positionV>
                <wp:extent cx="5579745" cy="635"/>
                <wp:effectExtent l="0" t="0" r="0" b="12065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1EA83C" w14:textId="348AF354" w:rsidR="00F0585B" w:rsidRPr="00500EC9" w:rsidRDefault="00F0585B" w:rsidP="00001CA2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</w:pPr>
                            <w:bookmarkStart w:id="116" w:name="_Toc100246735"/>
                            <w:bookmarkStart w:id="117" w:name="_Toc102557119"/>
                            <w:r>
                              <w:t xml:space="preserve">Obrázok </w:t>
                            </w:r>
                            <w:r w:rsidR="00FF472A">
                              <w:fldChar w:fldCharType="begin"/>
                            </w:r>
                            <w:r w:rsidR="00FF472A">
                              <w:instrText xml:space="preserve"> SEQ Obrázok \* ARABIC </w:instrText>
                            </w:r>
                            <w:r w:rsidR="00FF472A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18</w:t>
                            </w:r>
                            <w:r w:rsidR="00FF472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Graf </w:t>
                            </w:r>
                            <w:r w:rsidR="00363EA2">
                              <w:t xml:space="preserve">časového vývoja </w:t>
                            </w:r>
                            <w:r>
                              <w:t>UPV</w:t>
                            </w:r>
                            <w:bookmarkEnd w:id="116"/>
                            <w:bookmarkEnd w:id="1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EE3AE" id="Text Box 15" o:spid="_x0000_s1045" type="#_x0000_t202" style="position:absolute;left:0;text-align:left;margin-left:-1.45pt;margin-top:215pt;width:439.3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" stroked="f">
                <v:textbox style="mso-fit-shape-to-text:t" inset="0,0,0,0">
                  <w:txbxContent>
                    <w:p w14:paraId="131EA83C" w14:textId="348AF354" w:rsidR="00F0585B" w:rsidRPr="00500EC9" w:rsidRDefault="00F0585B" w:rsidP="00001CA2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</w:pPr>
                      <w:bookmarkStart w:id="118" w:name="_Toc100246735"/>
                      <w:bookmarkStart w:id="119" w:name="_Toc102557119"/>
                      <w:r>
                        <w:t xml:space="preserve">Obrázok </w:t>
                      </w:r>
                      <w:r w:rsidR="00FF472A">
                        <w:fldChar w:fldCharType="begin"/>
                      </w:r>
                      <w:r w:rsidR="00FF472A">
                        <w:instrText xml:space="preserve"> SEQ Obrázok \* ARABIC </w:instrText>
                      </w:r>
                      <w:r w:rsidR="00FF472A">
                        <w:fldChar w:fldCharType="separate"/>
                      </w:r>
                      <w:r w:rsidR="00D40209">
                        <w:rPr>
                          <w:noProof/>
                        </w:rPr>
                        <w:t>18</w:t>
                      </w:r>
                      <w:r w:rsidR="00FF472A">
                        <w:rPr>
                          <w:noProof/>
                        </w:rPr>
                        <w:fldChar w:fldCharType="end"/>
                      </w:r>
                      <w:r>
                        <w:t xml:space="preserve"> Graf </w:t>
                      </w:r>
                      <w:r w:rsidR="00363EA2">
                        <w:t xml:space="preserve">časového vývoja </w:t>
                      </w:r>
                      <w:r>
                        <w:t>UPV</w:t>
                      </w:r>
                      <w:bookmarkEnd w:id="118"/>
                      <w:bookmarkEnd w:id="11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0585B" w:rsidRPr="00F0585B">
        <w:t xml:space="preserve">Záverečná úloha pozostávala z vytvorenia grafu obsadenosti miest na umelej pľúcnej ventilácii. K vytvoreniu grafu bolo potrebné použiť dáta z Inštitútu Zdravotných Analýz, konkrétne súbor Hospital_UPV_AdmissionDischarge.csv, ktorý v prvom stĺpci obsahuje dátum a v druhom stĺpci číslo, ktoré predstavuje o koľko sa počet miest na UPV zvýšil resp. znížil. </w:t>
      </w:r>
      <w:proofErr w:type="spellStart"/>
      <w:r w:rsidR="00F0585B" w:rsidRPr="00F0585B">
        <w:t>Dataset</w:t>
      </w:r>
      <w:proofErr w:type="spellEnd"/>
      <w:r w:rsidR="00F0585B" w:rsidRPr="00F0585B">
        <w:t xml:space="preserve"> som doplnil o </w:t>
      </w:r>
      <w:r w:rsidR="00F04DDB" w:rsidRPr="00F0585B">
        <w:t>ďalší</w:t>
      </w:r>
      <w:r w:rsidR="00F0585B" w:rsidRPr="00F0585B">
        <w:t xml:space="preserve"> stĺpec suma, v ktorom sa počet obsadených miest na UPV kumulatívne sčituje ku každému dátumu. Z grafu môžeme vidieť </w:t>
      </w:r>
      <w:r w:rsidR="00F04DDB" w:rsidRPr="00F0585B">
        <w:t>viditeľný</w:t>
      </w:r>
      <w:r w:rsidR="00F0585B" w:rsidRPr="00F0585B">
        <w:t xml:space="preserve"> nárast UPV od októbra 2020 ktorý dosiahol svoje maximum dňa 20. marca 2021 s počtom 422 UPV.</w:t>
      </w:r>
    </w:p>
    <w:p w14:paraId="690B7CFD" w14:textId="503B5A54" w:rsidR="000770B0" w:rsidRDefault="000770B0" w:rsidP="00AC745E">
      <w:pPr>
        <w:pStyle w:val="Nadpis2urovne"/>
      </w:pPr>
      <w:bookmarkStart w:id="120" w:name="_Toc101479581"/>
      <w:r>
        <w:t>Tabuľka dosiahnutých výsledkov predikcií</w:t>
      </w:r>
      <w:bookmarkEnd w:id="120"/>
    </w:p>
    <w:p w14:paraId="78C6E015" w14:textId="117733E4" w:rsidR="000770B0" w:rsidRPr="00F1299C" w:rsidRDefault="008668D0" w:rsidP="009F7E48">
      <w:pPr>
        <w:pStyle w:val="Zakladny"/>
      </w:pPr>
      <w:r>
        <w:rPr>
          <w:i/>
          <w:iCs/>
        </w:rPr>
        <w:t>(Spracoval: Juraj Puszter</w:t>
      </w:r>
      <w:r w:rsidR="000770B0">
        <w:t>)</w:t>
      </w:r>
    </w:p>
    <w:p w14:paraId="008F6E3C" w14:textId="11CCC1C7" w:rsidR="000770B0" w:rsidRDefault="000770B0" w:rsidP="009F7E48">
      <w:pPr>
        <w:pStyle w:val="Zakladny"/>
      </w:pPr>
      <w:r>
        <w:t>V tabuľke sa nachádza súhrn dosiahnutých výsledkov predikcií z kapitoly 4</w:t>
      </w:r>
      <w:r w:rsidR="00A64072">
        <w:t>.</w:t>
      </w:r>
    </w:p>
    <w:tbl>
      <w:tblPr>
        <w:tblStyle w:val="Mriekatabuky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275"/>
        <w:gridCol w:w="2268"/>
        <w:gridCol w:w="1843"/>
        <w:gridCol w:w="1269"/>
      </w:tblGrid>
      <w:tr w:rsidR="008668D0" w14:paraId="31777ADF" w14:textId="77777777" w:rsidTr="005578A1">
        <w:tc>
          <w:tcPr>
            <w:tcW w:w="2122" w:type="dxa"/>
            <w:vAlign w:val="center"/>
          </w:tcPr>
          <w:p w14:paraId="01500C36" w14:textId="5A25104D" w:rsidR="008668D0" w:rsidRPr="00600308" w:rsidRDefault="008668D0" w:rsidP="0060030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Predikcia</w:t>
            </w:r>
          </w:p>
        </w:tc>
        <w:tc>
          <w:tcPr>
            <w:tcW w:w="1275" w:type="dxa"/>
            <w:vAlign w:val="center"/>
          </w:tcPr>
          <w:p w14:paraId="76F134B0" w14:textId="05CBB0E2" w:rsidR="008668D0" w:rsidRPr="00600308" w:rsidRDefault="008668D0" w:rsidP="0060030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Počet dní</w:t>
            </w:r>
          </w:p>
        </w:tc>
        <w:tc>
          <w:tcPr>
            <w:tcW w:w="2268" w:type="dxa"/>
            <w:vAlign w:val="center"/>
          </w:tcPr>
          <w:p w14:paraId="1E7F4DEC" w14:textId="54F890ED" w:rsidR="008668D0" w:rsidRPr="00600308" w:rsidRDefault="008668D0" w:rsidP="006D30E3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Hodnota predikcie</w:t>
            </w:r>
          </w:p>
        </w:tc>
        <w:tc>
          <w:tcPr>
            <w:tcW w:w="1843" w:type="dxa"/>
            <w:vAlign w:val="center"/>
          </w:tcPr>
          <w:p w14:paraId="14DD1574" w14:textId="75D22046" w:rsidR="008668D0" w:rsidRPr="00600308" w:rsidRDefault="008668D0" w:rsidP="006D30E3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Reálna hodnota</w:t>
            </w:r>
          </w:p>
        </w:tc>
        <w:tc>
          <w:tcPr>
            <w:tcW w:w="1269" w:type="dxa"/>
            <w:vAlign w:val="center"/>
          </w:tcPr>
          <w:p w14:paraId="008CB7E5" w14:textId="14C9EB9C" w:rsidR="008668D0" w:rsidRPr="00600308" w:rsidRDefault="008668D0" w:rsidP="0060030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RMSE</w:t>
            </w:r>
          </w:p>
        </w:tc>
      </w:tr>
      <w:tr w:rsidR="008668D0" w14:paraId="25F7B14E" w14:textId="77777777" w:rsidTr="005578A1">
        <w:tc>
          <w:tcPr>
            <w:tcW w:w="2122" w:type="dxa"/>
          </w:tcPr>
          <w:p w14:paraId="4FB19D12" w14:textId="30F10877" w:rsidR="008668D0" w:rsidRDefault="008668D0" w:rsidP="009F7E48">
            <w:pPr>
              <w:pStyle w:val="Zakladny"/>
              <w:ind w:firstLine="0"/>
            </w:pPr>
            <w:r>
              <w:t>Pozitívne PCR testy</w:t>
            </w:r>
          </w:p>
        </w:tc>
        <w:tc>
          <w:tcPr>
            <w:tcW w:w="1275" w:type="dxa"/>
            <w:vAlign w:val="center"/>
          </w:tcPr>
          <w:p w14:paraId="6BE39BA2" w14:textId="5BA6DB97" w:rsidR="008668D0" w:rsidRDefault="008668D0" w:rsidP="006D30E3">
            <w:pPr>
              <w:pStyle w:val="Zakladny"/>
              <w:ind w:firstLine="0"/>
              <w:jc w:val="center"/>
            </w:pPr>
            <w:r>
              <w:t>14</w:t>
            </w:r>
          </w:p>
        </w:tc>
        <w:tc>
          <w:tcPr>
            <w:tcW w:w="2268" w:type="dxa"/>
            <w:vAlign w:val="center"/>
          </w:tcPr>
          <w:p w14:paraId="15D68127" w14:textId="6FEA1915" w:rsidR="008668D0" w:rsidRDefault="008668D0" w:rsidP="006D30E3">
            <w:pPr>
              <w:pStyle w:val="Zakladny"/>
              <w:ind w:firstLine="0"/>
              <w:jc w:val="center"/>
            </w:pPr>
            <w:r>
              <w:t>8892.61</w:t>
            </w:r>
          </w:p>
        </w:tc>
        <w:tc>
          <w:tcPr>
            <w:tcW w:w="1843" w:type="dxa"/>
            <w:vAlign w:val="center"/>
          </w:tcPr>
          <w:p w14:paraId="61256CD7" w14:textId="2A419FB5" w:rsidR="008668D0" w:rsidRDefault="008668D0" w:rsidP="006D30E3">
            <w:pPr>
              <w:pStyle w:val="Zakladny"/>
              <w:ind w:firstLine="0"/>
              <w:jc w:val="center"/>
            </w:pPr>
            <w:r>
              <w:t>3618.14</w:t>
            </w:r>
          </w:p>
        </w:tc>
        <w:tc>
          <w:tcPr>
            <w:tcW w:w="1269" w:type="dxa"/>
            <w:vAlign w:val="center"/>
          </w:tcPr>
          <w:p w14:paraId="73CD4C5E" w14:textId="4A3F5E49" w:rsidR="008668D0" w:rsidRPr="00FD7647" w:rsidRDefault="00AF0EEF" w:rsidP="006D30E3">
            <w:pPr>
              <w:pStyle w:val="Zakladny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4500.426</w:t>
            </w:r>
          </w:p>
        </w:tc>
      </w:tr>
      <w:tr w:rsidR="008668D0" w14:paraId="0FF253C8" w14:textId="77777777" w:rsidTr="005578A1">
        <w:tc>
          <w:tcPr>
            <w:tcW w:w="2122" w:type="dxa"/>
          </w:tcPr>
          <w:p w14:paraId="2A59BA41" w14:textId="41CFBE68" w:rsidR="008668D0" w:rsidRDefault="008668D0" w:rsidP="009F7E48">
            <w:pPr>
              <w:pStyle w:val="Zakladny"/>
              <w:ind w:firstLine="0"/>
            </w:pPr>
            <w:r>
              <w:t>Pozitívne Ag testy</w:t>
            </w:r>
          </w:p>
        </w:tc>
        <w:tc>
          <w:tcPr>
            <w:tcW w:w="1275" w:type="dxa"/>
            <w:vAlign w:val="center"/>
          </w:tcPr>
          <w:p w14:paraId="4F4B1CF0" w14:textId="59C870F9" w:rsidR="008668D0" w:rsidRDefault="008668D0" w:rsidP="006D30E3">
            <w:pPr>
              <w:pStyle w:val="Zakladny"/>
              <w:ind w:firstLine="0"/>
              <w:jc w:val="center"/>
            </w:pPr>
            <w:r>
              <w:t>7</w:t>
            </w:r>
          </w:p>
        </w:tc>
        <w:tc>
          <w:tcPr>
            <w:tcW w:w="2268" w:type="dxa"/>
            <w:vAlign w:val="center"/>
          </w:tcPr>
          <w:p w14:paraId="0FA20E6A" w14:textId="62F575F7" w:rsidR="008668D0" w:rsidRDefault="00600308" w:rsidP="006D30E3">
            <w:pPr>
              <w:pStyle w:val="Zakladny"/>
              <w:ind w:firstLine="0"/>
              <w:jc w:val="center"/>
            </w:pPr>
            <w:r>
              <w:t>2,490.341</w:t>
            </w:r>
          </w:p>
        </w:tc>
        <w:tc>
          <w:tcPr>
            <w:tcW w:w="1843" w:type="dxa"/>
            <w:vAlign w:val="center"/>
          </w:tcPr>
          <w:p w14:paraId="570FA936" w14:textId="34C53E52" w:rsidR="008668D0" w:rsidRDefault="00600308" w:rsidP="006D30E3">
            <w:pPr>
              <w:pStyle w:val="Zakladny"/>
              <w:ind w:firstLine="0"/>
              <w:jc w:val="center"/>
            </w:pPr>
            <w:r>
              <w:t>1,817.71</w:t>
            </w:r>
          </w:p>
        </w:tc>
        <w:tc>
          <w:tcPr>
            <w:tcW w:w="1269" w:type="dxa"/>
            <w:vAlign w:val="center"/>
          </w:tcPr>
          <w:p w14:paraId="0EDB5902" w14:textId="73E5730F" w:rsidR="008668D0" w:rsidRDefault="00600308" w:rsidP="006D30E3">
            <w:pPr>
              <w:pStyle w:val="Zakladny"/>
              <w:ind w:firstLine="0"/>
              <w:jc w:val="center"/>
            </w:pPr>
            <w:r>
              <w:t>378.218</w:t>
            </w:r>
          </w:p>
        </w:tc>
      </w:tr>
      <w:tr w:rsidR="008668D0" w14:paraId="31315764" w14:textId="77777777" w:rsidTr="005578A1">
        <w:tc>
          <w:tcPr>
            <w:tcW w:w="2122" w:type="dxa"/>
          </w:tcPr>
          <w:p w14:paraId="5E84E005" w14:textId="049EF2C8" w:rsidR="008668D0" w:rsidRDefault="00600308" w:rsidP="009F7E48">
            <w:pPr>
              <w:pStyle w:val="Zakladny"/>
              <w:ind w:firstLine="0"/>
            </w:pPr>
            <w:r>
              <w:t>Úmrtia z viacerých ukazovateľov</w:t>
            </w:r>
          </w:p>
        </w:tc>
        <w:tc>
          <w:tcPr>
            <w:tcW w:w="1275" w:type="dxa"/>
            <w:vAlign w:val="center"/>
          </w:tcPr>
          <w:p w14:paraId="2A92FAC8" w14:textId="56066E3B" w:rsidR="008668D0" w:rsidRDefault="00600308" w:rsidP="006D30E3">
            <w:pPr>
              <w:pStyle w:val="Zakladny"/>
              <w:ind w:firstLine="0"/>
              <w:jc w:val="center"/>
            </w:pPr>
            <w:r>
              <w:t>14</w:t>
            </w:r>
          </w:p>
        </w:tc>
        <w:tc>
          <w:tcPr>
            <w:tcW w:w="2268" w:type="dxa"/>
            <w:vAlign w:val="center"/>
          </w:tcPr>
          <w:p w14:paraId="63AB91C3" w14:textId="55CA4FA0" w:rsidR="008668D0" w:rsidRDefault="00600308" w:rsidP="006D30E3">
            <w:pPr>
              <w:pStyle w:val="Zakladny"/>
              <w:ind w:firstLine="0"/>
              <w:jc w:val="center"/>
            </w:pPr>
            <w:r>
              <w:t>16 618</w:t>
            </w:r>
          </w:p>
        </w:tc>
        <w:tc>
          <w:tcPr>
            <w:tcW w:w="1843" w:type="dxa"/>
            <w:vAlign w:val="center"/>
          </w:tcPr>
          <w:p w14:paraId="4803CE24" w14:textId="65FB2DCA" w:rsidR="008668D0" w:rsidRDefault="00600308" w:rsidP="006D30E3">
            <w:pPr>
              <w:pStyle w:val="Zakladny"/>
              <w:ind w:firstLine="0"/>
              <w:jc w:val="center"/>
            </w:pPr>
            <w:r>
              <w:t>16 124</w:t>
            </w:r>
          </w:p>
        </w:tc>
        <w:tc>
          <w:tcPr>
            <w:tcW w:w="1269" w:type="dxa"/>
            <w:vAlign w:val="center"/>
          </w:tcPr>
          <w:p w14:paraId="55080EEC" w14:textId="171C6CE5" w:rsidR="008668D0" w:rsidRDefault="00600308" w:rsidP="006D30E3">
            <w:pPr>
              <w:pStyle w:val="Zakladny"/>
              <w:ind w:firstLine="0"/>
              <w:jc w:val="center"/>
            </w:pPr>
            <w:r>
              <w:t>40.676</w:t>
            </w:r>
          </w:p>
        </w:tc>
      </w:tr>
      <w:tr w:rsidR="008668D0" w14:paraId="75A85FD5" w14:textId="77777777" w:rsidTr="005578A1">
        <w:tc>
          <w:tcPr>
            <w:tcW w:w="2122" w:type="dxa"/>
          </w:tcPr>
          <w:p w14:paraId="4CF26122" w14:textId="1A9BA401" w:rsidR="008668D0" w:rsidRDefault="00600308" w:rsidP="009F7E48">
            <w:pPr>
              <w:pStyle w:val="Zakladny"/>
              <w:ind w:firstLine="0"/>
            </w:pPr>
            <w:r>
              <w:t>Úmrtia z úmrtí</w:t>
            </w:r>
          </w:p>
        </w:tc>
        <w:tc>
          <w:tcPr>
            <w:tcW w:w="1275" w:type="dxa"/>
            <w:vAlign w:val="center"/>
          </w:tcPr>
          <w:p w14:paraId="09852BF9" w14:textId="5FEF8B95" w:rsidR="008668D0" w:rsidRDefault="00600308" w:rsidP="006D30E3">
            <w:pPr>
              <w:pStyle w:val="Zakladny"/>
              <w:ind w:firstLine="0"/>
              <w:jc w:val="center"/>
            </w:pPr>
            <w:r>
              <w:t>7</w:t>
            </w:r>
          </w:p>
        </w:tc>
        <w:tc>
          <w:tcPr>
            <w:tcW w:w="2268" w:type="dxa"/>
            <w:vAlign w:val="center"/>
          </w:tcPr>
          <w:p w14:paraId="54F4A208" w14:textId="57546F8F" w:rsidR="008668D0" w:rsidRDefault="00600308" w:rsidP="006D30E3">
            <w:pPr>
              <w:pStyle w:val="Zakladny"/>
              <w:ind w:firstLine="0"/>
              <w:jc w:val="center"/>
            </w:pPr>
            <w:r>
              <w:t>15 500</w:t>
            </w:r>
          </w:p>
        </w:tc>
        <w:tc>
          <w:tcPr>
            <w:tcW w:w="1843" w:type="dxa"/>
            <w:vAlign w:val="center"/>
          </w:tcPr>
          <w:p w14:paraId="47F8FE0C" w14:textId="5E5DD923" w:rsidR="008668D0" w:rsidRDefault="00600308" w:rsidP="006D30E3">
            <w:pPr>
              <w:pStyle w:val="Zakladny"/>
              <w:ind w:firstLine="0"/>
              <w:jc w:val="center"/>
            </w:pPr>
            <w:r>
              <w:t>15 730</w:t>
            </w:r>
          </w:p>
        </w:tc>
        <w:tc>
          <w:tcPr>
            <w:tcW w:w="1269" w:type="dxa"/>
            <w:vAlign w:val="center"/>
          </w:tcPr>
          <w:p w14:paraId="3636F6D7" w14:textId="441C9BDF" w:rsidR="008668D0" w:rsidRDefault="00FD7647" w:rsidP="006D30E3">
            <w:pPr>
              <w:pStyle w:val="Zakladny"/>
              <w:ind w:firstLine="0"/>
              <w:jc w:val="center"/>
            </w:pPr>
            <w:r w:rsidRPr="00FD7647">
              <w:t>260.38</w:t>
            </w:r>
          </w:p>
        </w:tc>
      </w:tr>
      <w:tr w:rsidR="008668D0" w14:paraId="2D280D0A" w14:textId="77777777" w:rsidTr="005578A1">
        <w:tc>
          <w:tcPr>
            <w:tcW w:w="2122" w:type="dxa"/>
          </w:tcPr>
          <w:p w14:paraId="57716464" w14:textId="5AB2827A" w:rsidR="008668D0" w:rsidRDefault="00600308" w:rsidP="009F7E48">
            <w:pPr>
              <w:pStyle w:val="Zakladny"/>
              <w:ind w:firstLine="0"/>
            </w:pPr>
            <w:r>
              <w:t>Kompletne zaočkovaní</w:t>
            </w:r>
          </w:p>
        </w:tc>
        <w:tc>
          <w:tcPr>
            <w:tcW w:w="1275" w:type="dxa"/>
            <w:vAlign w:val="center"/>
          </w:tcPr>
          <w:p w14:paraId="34252D77" w14:textId="132E9276" w:rsidR="008668D0" w:rsidRDefault="00600308" w:rsidP="006D30E3">
            <w:pPr>
              <w:pStyle w:val="Zakladny"/>
              <w:ind w:firstLine="0"/>
              <w:jc w:val="center"/>
            </w:pPr>
            <w:r>
              <w:t>49</w:t>
            </w:r>
          </w:p>
        </w:tc>
        <w:tc>
          <w:tcPr>
            <w:tcW w:w="2268" w:type="dxa"/>
            <w:vAlign w:val="center"/>
          </w:tcPr>
          <w:p w14:paraId="114DFF9B" w14:textId="420FBF39" w:rsidR="008668D0" w:rsidRDefault="00600308" w:rsidP="006D30E3">
            <w:pPr>
              <w:pStyle w:val="Zakladny"/>
              <w:ind w:firstLine="0"/>
              <w:jc w:val="center"/>
            </w:pPr>
            <w:r>
              <w:t>2 327</w:t>
            </w:r>
          </w:p>
        </w:tc>
        <w:tc>
          <w:tcPr>
            <w:tcW w:w="1843" w:type="dxa"/>
            <w:vAlign w:val="center"/>
          </w:tcPr>
          <w:p w14:paraId="78539AD2" w14:textId="44D14599" w:rsidR="008668D0" w:rsidRDefault="00600308" w:rsidP="006D30E3">
            <w:pPr>
              <w:pStyle w:val="Zakladny"/>
              <w:ind w:firstLine="0"/>
              <w:jc w:val="center"/>
            </w:pPr>
            <w:r>
              <w:t>33 493</w:t>
            </w:r>
          </w:p>
        </w:tc>
        <w:tc>
          <w:tcPr>
            <w:tcW w:w="1269" w:type="dxa"/>
            <w:vAlign w:val="center"/>
          </w:tcPr>
          <w:p w14:paraId="3A676F5D" w14:textId="181421DB" w:rsidR="008668D0" w:rsidRDefault="005578A1" w:rsidP="006D30E3">
            <w:pPr>
              <w:pStyle w:val="Zakladny"/>
              <w:ind w:firstLine="0"/>
              <w:jc w:val="center"/>
            </w:pPr>
            <w:r w:rsidRPr="005578A1">
              <w:t>24441.36</w:t>
            </w:r>
          </w:p>
        </w:tc>
      </w:tr>
    </w:tbl>
    <w:p w14:paraId="5AAF7AAE" w14:textId="5ABD69A5" w:rsidR="00F937F5" w:rsidRDefault="00CE270A" w:rsidP="00CE270A">
      <w:pPr>
        <w:pStyle w:val="Popis"/>
        <w:jc w:val="center"/>
      </w:pPr>
      <w:bookmarkStart w:id="121" w:name="_Toc101479522"/>
      <w:r>
        <w:t xml:space="preserve">Tabuľka </w:t>
      </w:r>
      <w:r w:rsidR="00FF472A">
        <w:fldChar w:fldCharType="begin"/>
      </w:r>
      <w:r w:rsidR="00FF472A">
        <w:instrText xml:space="preserve"> SEQ Tabuľka \* ARABIC </w:instrText>
      </w:r>
      <w:r w:rsidR="00FF472A">
        <w:fldChar w:fldCharType="separate"/>
      </w:r>
      <w:r w:rsidR="00AB7DF4">
        <w:rPr>
          <w:noProof/>
        </w:rPr>
        <w:t>1</w:t>
      </w:r>
      <w:r w:rsidR="00FF472A">
        <w:rPr>
          <w:noProof/>
        </w:rPr>
        <w:fldChar w:fldCharType="end"/>
      </w:r>
      <w:r>
        <w:t xml:space="preserve"> </w:t>
      </w:r>
      <w:r w:rsidR="004534F6">
        <w:t>D</w:t>
      </w:r>
      <w:r>
        <w:t>osiahnut</w:t>
      </w:r>
      <w:r w:rsidR="004534F6">
        <w:t>é výsledky predikcií</w:t>
      </w:r>
      <w:bookmarkEnd w:id="121"/>
    </w:p>
    <w:p w14:paraId="26C27BD5" w14:textId="01527413" w:rsidR="00AC745E" w:rsidRDefault="00AC745E" w:rsidP="00AC745E">
      <w:pPr>
        <w:pStyle w:val="Nadpis1rovne"/>
      </w:pPr>
      <w:bookmarkStart w:id="122" w:name="_Toc101479582"/>
      <w:r>
        <w:lastRenderedPageBreak/>
        <w:t xml:space="preserve">Predikcie </w:t>
      </w:r>
      <w:r w:rsidR="00F525E9">
        <w:t>hospitalizácií</w:t>
      </w:r>
      <w:bookmarkEnd w:id="122"/>
    </w:p>
    <w:p w14:paraId="533BA1D7" w14:textId="485B0DAA" w:rsidR="00B7259C" w:rsidRPr="00E37DD5" w:rsidRDefault="00B7259C" w:rsidP="00B7259C">
      <w:pPr>
        <w:pStyle w:val="Zakladny"/>
        <w:rPr>
          <w:i/>
          <w:iCs/>
        </w:rPr>
      </w:pPr>
      <w:r w:rsidRPr="00E37DD5">
        <w:rPr>
          <w:i/>
          <w:iCs/>
        </w:rPr>
        <w:t>(Spracoval: Juraj Puszter, Filip Frank, Viet Quoc Le)</w:t>
      </w:r>
    </w:p>
    <w:p w14:paraId="73E2D5B5" w14:textId="77777777" w:rsidR="00E37DD5" w:rsidRDefault="00E37DD5" w:rsidP="00E37DD5">
      <w:pPr>
        <w:pStyle w:val="Zakladny"/>
      </w:pPr>
      <w:r>
        <w:t xml:space="preserve">Predikovali sme na 10 dní, od </w:t>
      </w:r>
      <w:r w:rsidRPr="007C3E2E">
        <w:t>11.3.</w:t>
      </w:r>
      <w:r>
        <w:t xml:space="preserve">2022 do </w:t>
      </w:r>
      <w:r w:rsidRPr="007C3E2E">
        <w:t>20.3.2022</w:t>
      </w:r>
      <w:r>
        <w:t>. Dáta sme pred predikciou upravili pomocou 7 dňového pohyblivého priemeru. Predikcie sme porovnali s reálnymi dátami a zobrazili na grafoch.</w:t>
      </w:r>
    </w:p>
    <w:p w14:paraId="0955005A" w14:textId="77777777" w:rsidR="00E37DD5" w:rsidRDefault="00E37DD5" w:rsidP="00E37DD5">
      <w:pPr>
        <w:pStyle w:val="Zakladny"/>
      </w:pPr>
      <w:r>
        <w:t>Trénovanie a predikciu sme vykonávali na základe štyroch rôznych kombinácií parametrov a to:</w:t>
      </w:r>
    </w:p>
    <w:p w14:paraId="1CFB28FB" w14:textId="77777777" w:rsidR="00E37DD5" w:rsidRDefault="00E37DD5" w:rsidP="00E37DD5">
      <w:pPr>
        <w:pStyle w:val="Zakladny"/>
        <w:numPr>
          <w:ilvl w:val="0"/>
          <w:numId w:val="33"/>
        </w:numPr>
      </w:pPr>
      <w:r w:rsidRPr="009F71A9">
        <w:t>Ag</w:t>
      </w:r>
      <w:r>
        <w:t xml:space="preserve"> pozitívne</w:t>
      </w:r>
      <w:r w:rsidRPr="009F71A9">
        <w:t>, Ag</w:t>
      </w:r>
      <w:r>
        <w:t xml:space="preserve"> pozitívne v </w:t>
      </w:r>
      <w:r w:rsidRPr="009F71A9">
        <w:t>%, PCR</w:t>
      </w:r>
      <w:r>
        <w:t xml:space="preserve"> pozitívne</w:t>
      </w:r>
      <w:r w:rsidRPr="009F71A9">
        <w:t>, PCR</w:t>
      </w:r>
      <w:r>
        <w:t xml:space="preserve"> pozitívne v </w:t>
      </w:r>
      <w:r w:rsidRPr="009F71A9">
        <w:t>%</w:t>
      </w:r>
    </w:p>
    <w:p w14:paraId="6A5FE612" w14:textId="77777777" w:rsidR="00E37DD5" w:rsidRDefault="00E37DD5" w:rsidP="00E37DD5">
      <w:pPr>
        <w:pStyle w:val="Zakladny"/>
        <w:numPr>
          <w:ilvl w:val="0"/>
          <w:numId w:val="33"/>
        </w:numPr>
      </w:pPr>
      <w:r w:rsidRPr="009F71A9">
        <w:t>PCR</w:t>
      </w:r>
      <w:r>
        <w:t xml:space="preserve"> pozitívne v </w:t>
      </w:r>
      <w:r w:rsidRPr="009F71A9">
        <w:t>%</w:t>
      </w:r>
      <w:r>
        <w:t xml:space="preserve">, </w:t>
      </w:r>
      <w:r w:rsidRPr="009F71A9">
        <w:t>Ag</w:t>
      </w:r>
      <w:r>
        <w:t xml:space="preserve"> pozitívne v </w:t>
      </w:r>
      <w:r w:rsidRPr="009F71A9">
        <w:t>%</w:t>
      </w:r>
    </w:p>
    <w:p w14:paraId="7C0A25EA" w14:textId="77777777" w:rsidR="00E37DD5" w:rsidRDefault="00E37DD5" w:rsidP="00E37DD5">
      <w:pPr>
        <w:pStyle w:val="Zakladny"/>
        <w:numPr>
          <w:ilvl w:val="0"/>
          <w:numId w:val="33"/>
        </w:numPr>
      </w:pPr>
      <w:r w:rsidRPr="009F71A9">
        <w:t>PCR</w:t>
      </w:r>
      <w:r>
        <w:t xml:space="preserve"> pozitívne</w:t>
      </w:r>
      <w:r w:rsidRPr="009F71A9">
        <w:t>, Ag</w:t>
      </w:r>
      <w:r>
        <w:t xml:space="preserve"> pozitívne</w:t>
      </w:r>
    </w:p>
    <w:p w14:paraId="2C5D78FF" w14:textId="77777777" w:rsidR="00E37DD5" w:rsidRDefault="00E37DD5" w:rsidP="00E37DD5">
      <w:pPr>
        <w:pStyle w:val="Zakladny"/>
        <w:numPr>
          <w:ilvl w:val="0"/>
          <w:numId w:val="33"/>
        </w:numPr>
      </w:pPr>
      <w:r w:rsidRPr="009F71A9">
        <w:t>Kumulatívne</w:t>
      </w:r>
      <w:r>
        <w:t xml:space="preserve"> </w:t>
      </w:r>
      <w:r w:rsidRPr="009F71A9">
        <w:t>testy</w:t>
      </w:r>
      <w:r>
        <w:t xml:space="preserve">, </w:t>
      </w:r>
      <w:r w:rsidRPr="009F71A9">
        <w:t>Kumulatívne</w:t>
      </w:r>
      <w:r>
        <w:t xml:space="preserve"> </w:t>
      </w:r>
      <w:r w:rsidRPr="009F71A9">
        <w:t>testy</w:t>
      </w:r>
      <w:r>
        <w:t xml:space="preserve"> v </w:t>
      </w:r>
      <w:r w:rsidRPr="009F71A9">
        <w:t>%</w:t>
      </w:r>
    </w:p>
    <w:p w14:paraId="0921E361" w14:textId="54218E6C" w:rsidR="00E37DD5" w:rsidRDefault="00E37DD5" w:rsidP="00E37DD5">
      <w:pPr>
        <w:pStyle w:val="Zakladny"/>
        <w:ind w:left="284" w:firstLine="0"/>
      </w:pPr>
      <w:r>
        <w:tab/>
        <w:t xml:space="preserve">Dáta o Ag a PCR pozitívnych testoch sme získali priamo z datasetu, zatiaľ čo dáta o Ag a PCR pozitívnych testoch v </w:t>
      </w:r>
      <w:r>
        <w:rPr>
          <w:lang w:val="en-US"/>
        </w:rPr>
        <w:t>%</w:t>
      </w:r>
      <w:r w:rsidRPr="00B772BB">
        <w:t xml:space="preserve"> sme vyjadrili pomocou celkových počtoch Ag a PCR testo</w:t>
      </w:r>
      <w:r>
        <w:t>v</w:t>
      </w:r>
      <w:r w:rsidRPr="00B772BB">
        <w:t>.</w:t>
      </w:r>
      <w:r>
        <w:t xml:space="preserve"> Kumulatívne testy sme vypočítali pomocou </w:t>
      </w:r>
      <w:r w:rsidR="00944258">
        <w:t>rovnice :</w:t>
      </w:r>
    </w:p>
    <w:p w14:paraId="0D8D60D0" w14:textId="77777777" w:rsidR="00944258" w:rsidRDefault="00944258" w:rsidP="00E37DD5">
      <w:pPr>
        <w:pStyle w:val="Zakladny"/>
        <w:ind w:left="284" w:firstLine="0"/>
      </w:pPr>
    </w:p>
    <w:p w14:paraId="5506A224" w14:textId="44D6F623" w:rsidR="00944258" w:rsidRDefault="00E37DD5" w:rsidP="00944258">
      <w:pPr>
        <w:pStyle w:val="Zakladny"/>
        <w:keepNext/>
        <w:ind w:left="284" w:firstLine="0"/>
      </w:pPr>
      <m:oMathPara>
        <m:oMath>
          <m:r>
            <w:rPr>
              <w:rFonts w:ascii="Cambria Math" w:hAnsi="Cambria Math"/>
            </w:rPr>
            <m:t>kumulativneTesty=AgPozitiv*2.68+PCRPozitiv</m:t>
          </m:r>
        </m:oMath>
      </m:oMathPara>
    </w:p>
    <w:p w14:paraId="76292F66" w14:textId="28F8785B" w:rsidR="00944258" w:rsidRDefault="00944258" w:rsidP="00944258">
      <w:pPr>
        <w:pStyle w:val="Popis"/>
        <w:jc w:val="center"/>
      </w:pPr>
      <w:bookmarkStart w:id="123" w:name="_Toc101479516"/>
      <w:r>
        <w:t xml:space="preserve">Rovnica </w:t>
      </w:r>
      <w:r w:rsidR="00FF472A">
        <w:fldChar w:fldCharType="begin"/>
      </w:r>
      <w:r w:rsidR="00FF472A">
        <w:instrText xml:space="preserve"> SEQ Rovnica \* ARABIC </w:instrText>
      </w:r>
      <w:r w:rsidR="00FF472A">
        <w:fldChar w:fldCharType="separate"/>
      </w:r>
      <w:r w:rsidR="005552F2">
        <w:rPr>
          <w:noProof/>
        </w:rPr>
        <w:t>4</w:t>
      </w:r>
      <w:r w:rsidR="00FF472A">
        <w:rPr>
          <w:noProof/>
        </w:rPr>
        <w:fldChar w:fldCharType="end"/>
      </w:r>
      <w:r>
        <w:t xml:space="preserve"> Výpočet kumulatívnych testov</w:t>
      </w:r>
      <w:bookmarkEnd w:id="123"/>
      <w:r>
        <w:t xml:space="preserve"> </w:t>
      </w:r>
    </w:p>
    <w:p w14:paraId="235CF8C3" w14:textId="77777777" w:rsidR="00944258" w:rsidRPr="00944258" w:rsidRDefault="00944258" w:rsidP="00944258"/>
    <w:p w14:paraId="6F41F2D7" w14:textId="735DA204" w:rsidR="005552F2" w:rsidRDefault="00E37DD5" w:rsidP="00E37DD5">
      <w:pPr>
        <w:pStyle w:val="Zakladny"/>
        <w:ind w:left="284" w:firstLine="0"/>
      </w:pPr>
      <w:r>
        <w:t xml:space="preserve">Potom sme vypočítali pomocný výpočet pre celkový počet testov pomocou vzorca </w:t>
      </w:r>
      <w:r w:rsidR="005552F2">
        <w:t>:</w:t>
      </w:r>
    </w:p>
    <w:p w14:paraId="429E6CFD" w14:textId="77777777" w:rsidR="005552F2" w:rsidRDefault="005552F2" w:rsidP="00E37DD5">
      <w:pPr>
        <w:pStyle w:val="Zakladny"/>
        <w:ind w:left="284" w:firstLine="0"/>
      </w:pPr>
    </w:p>
    <w:p w14:paraId="27E6D0C0" w14:textId="77777777" w:rsidR="005552F2" w:rsidRDefault="005552F2" w:rsidP="005552F2">
      <w:pPr>
        <w:pStyle w:val="Zakladny"/>
        <w:keepNext/>
        <w:ind w:left="284" w:firstLine="0"/>
      </w:pPr>
      <m:oMathPara>
        <m:oMath>
          <m:r>
            <w:rPr>
              <w:rFonts w:ascii="Cambria Math" w:hAnsi="Cambria Math"/>
            </w:rPr>
            <m:t>celkovyPocet=AgCelkomPocetTestov*2.68+PCRCelkomPocetTestov</m:t>
          </m:r>
        </m:oMath>
      </m:oMathPara>
    </w:p>
    <w:p w14:paraId="4A1BB8E0" w14:textId="555A673F" w:rsidR="005552F2" w:rsidRDefault="005552F2" w:rsidP="005552F2">
      <w:pPr>
        <w:pStyle w:val="Popis"/>
        <w:jc w:val="center"/>
      </w:pPr>
      <w:bookmarkStart w:id="124" w:name="_Toc101479517"/>
      <w:r>
        <w:t xml:space="preserve">Rovnica </w:t>
      </w:r>
      <w:r w:rsidR="00FF472A">
        <w:fldChar w:fldCharType="begin"/>
      </w:r>
      <w:r w:rsidR="00FF472A">
        <w:instrText xml:space="preserve"> SEQ Rovnica \* ARABIC </w:instrText>
      </w:r>
      <w:r w:rsidR="00FF472A">
        <w:fldChar w:fldCharType="separate"/>
      </w:r>
      <w:r>
        <w:rPr>
          <w:noProof/>
        </w:rPr>
        <w:t>5</w:t>
      </w:r>
      <w:r w:rsidR="00FF472A">
        <w:rPr>
          <w:noProof/>
        </w:rPr>
        <w:fldChar w:fldCharType="end"/>
      </w:r>
      <w:r>
        <w:t xml:space="preserve"> Výpočet celkového počtu</w:t>
      </w:r>
      <w:r w:rsidR="001A11C6">
        <w:t xml:space="preserve"> testovaných pre využitie vo výpočte percenta pozitívnych kumulatívnych testov</w:t>
      </w:r>
      <w:bookmarkEnd w:id="124"/>
    </w:p>
    <w:p w14:paraId="4EB4380A" w14:textId="77777777" w:rsidR="005552F2" w:rsidRDefault="005552F2" w:rsidP="00E37DD5">
      <w:pPr>
        <w:pStyle w:val="Zakladny"/>
        <w:ind w:left="284" w:firstLine="0"/>
      </w:pPr>
    </w:p>
    <w:p w14:paraId="04E55D10" w14:textId="22DB3AC7" w:rsidR="005552F2" w:rsidRDefault="00E37DD5" w:rsidP="00E37DD5">
      <w:pPr>
        <w:pStyle w:val="Zakladny"/>
        <w:ind w:left="284" w:firstLine="0"/>
      </w:pPr>
      <w:r>
        <w:t xml:space="preserve">Tento pomocný výpočet sme využili a vypočítali kumulatívne testy v </w:t>
      </w:r>
      <w:r w:rsidRPr="009F71A9">
        <w:t>%</w:t>
      </w:r>
      <w:r>
        <w:t xml:space="preserve"> vzorcom </w:t>
      </w:r>
      <w:r w:rsidR="005552F2">
        <w:t>:</w:t>
      </w:r>
    </w:p>
    <w:p w14:paraId="720B3054" w14:textId="37554606" w:rsidR="005552F2" w:rsidRDefault="005552F2" w:rsidP="005552F2">
      <w:pPr>
        <w:pStyle w:val="Zakladny"/>
        <w:keepNext/>
        <w:ind w:left="284" w:firstLine="0"/>
      </w:pPr>
      <m:oMathPara>
        <m:oMath>
          <m:r>
            <w:rPr>
              <w:rFonts w:ascii="Cambria Math" w:hAnsi="Cambria Math"/>
            </w:rPr>
            <m:t xml:space="preserve">kumulativneTesty%=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kumulativneTesty</m:t>
              </m:r>
            </m:num>
            <m:den>
              <m:r>
                <w:rPr>
                  <w:rFonts w:ascii="Cambria Math" w:hAnsi="Cambria Math"/>
                </w:rPr>
                <m:t>celkovyPocet</m:t>
              </m:r>
            </m:den>
          </m:f>
          <m:r>
            <w:rPr>
              <w:rFonts w:ascii="Cambria Math" w:hAnsi="Cambria Math"/>
            </w:rPr>
            <m:t>*100</m:t>
          </m:r>
        </m:oMath>
      </m:oMathPara>
    </w:p>
    <w:p w14:paraId="682805A0" w14:textId="598AA035" w:rsidR="00B7259C" w:rsidRDefault="005552F2" w:rsidP="005552F2">
      <w:pPr>
        <w:pStyle w:val="Popis"/>
        <w:jc w:val="center"/>
      </w:pPr>
      <w:bookmarkStart w:id="125" w:name="_Toc101479518"/>
      <w:r>
        <w:t xml:space="preserve">Rovnica </w:t>
      </w:r>
      <w:r w:rsidR="00FF472A">
        <w:fldChar w:fldCharType="begin"/>
      </w:r>
      <w:r w:rsidR="00FF472A">
        <w:instrText xml:space="preserve"> SEQ Rovnica \* ARABIC </w:instrText>
      </w:r>
      <w:r w:rsidR="00FF472A">
        <w:fldChar w:fldCharType="separate"/>
      </w:r>
      <w:r>
        <w:rPr>
          <w:noProof/>
        </w:rPr>
        <w:t>6</w:t>
      </w:r>
      <w:r w:rsidR="00FF472A">
        <w:rPr>
          <w:noProof/>
        </w:rPr>
        <w:fldChar w:fldCharType="end"/>
      </w:r>
      <w:r>
        <w:t xml:space="preserve"> Výpočet </w:t>
      </w:r>
      <w:r w:rsidR="001A11C6">
        <w:t>percenta pozitívnych kumulatívnych testov</w:t>
      </w:r>
      <w:bookmarkEnd w:id="125"/>
    </w:p>
    <w:p w14:paraId="636301CB" w14:textId="6848A7D4" w:rsidR="0010387A" w:rsidRDefault="0010387A" w:rsidP="0010387A"/>
    <w:p w14:paraId="465B5D1C" w14:textId="77777777" w:rsidR="0010387A" w:rsidRPr="0010387A" w:rsidRDefault="0010387A" w:rsidP="0010387A"/>
    <w:p w14:paraId="669917BF" w14:textId="45C3945D" w:rsidR="00B7259C" w:rsidRDefault="00B7259C" w:rsidP="00AC745E">
      <w:pPr>
        <w:pStyle w:val="Nadpis2urovne"/>
        <w:numPr>
          <w:ilvl w:val="1"/>
          <w:numId w:val="32"/>
        </w:numPr>
      </w:pPr>
      <w:bookmarkStart w:id="126" w:name="_Toc101479583"/>
      <w:r>
        <w:lastRenderedPageBreak/>
        <w:t xml:space="preserve">Predikcia </w:t>
      </w:r>
      <w:r w:rsidR="00445286">
        <w:t>z</w:t>
      </w:r>
      <w:r>
        <w:t xml:space="preserve"> dát </w:t>
      </w:r>
      <w:r w:rsidR="00445286">
        <w:t xml:space="preserve">vĺn delta a </w:t>
      </w:r>
      <w:proofErr w:type="spellStart"/>
      <w:r w:rsidR="00445286">
        <w:t>omikron</w:t>
      </w:r>
      <w:bookmarkEnd w:id="126"/>
      <w:proofErr w:type="spellEnd"/>
    </w:p>
    <w:p w14:paraId="70B6F10A" w14:textId="1A719F3D" w:rsidR="00B7259C" w:rsidRDefault="00B7259C" w:rsidP="00B7259C">
      <w:pPr>
        <w:pStyle w:val="Zakladny"/>
        <w:rPr>
          <w:i/>
          <w:iCs/>
        </w:rPr>
      </w:pPr>
      <w:r w:rsidRPr="00E37DD5">
        <w:rPr>
          <w:i/>
          <w:iCs/>
        </w:rPr>
        <w:t xml:space="preserve">(Spracoval: </w:t>
      </w:r>
      <w:r w:rsidR="00E37DD5" w:rsidRPr="00E37DD5">
        <w:rPr>
          <w:i/>
          <w:iCs/>
        </w:rPr>
        <w:t xml:space="preserve">Filip Frank, Viet </w:t>
      </w:r>
      <w:proofErr w:type="spellStart"/>
      <w:r w:rsidR="00E37DD5" w:rsidRPr="00E37DD5">
        <w:rPr>
          <w:i/>
          <w:iCs/>
        </w:rPr>
        <w:t>Quoc</w:t>
      </w:r>
      <w:proofErr w:type="spellEnd"/>
      <w:r w:rsidR="00E37DD5" w:rsidRPr="00E37DD5">
        <w:rPr>
          <w:i/>
          <w:iCs/>
        </w:rPr>
        <w:t xml:space="preserve"> </w:t>
      </w:r>
      <w:proofErr w:type="spellStart"/>
      <w:r w:rsidR="00E37DD5" w:rsidRPr="00E37DD5">
        <w:rPr>
          <w:i/>
          <w:iCs/>
        </w:rPr>
        <w:t>Le</w:t>
      </w:r>
      <w:proofErr w:type="spellEnd"/>
      <w:r w:rsidR="00E37DD5" w:rsidRPr="00E37DD5">
        <w:rPr>
          <w:i/>
          <w:iCs/>
        </w:rPr>
        <w:t xml:space="preserve">, Tomáš </w:t>
      </w:r>
      <w:proofErr w:type="spellStart"/>
      <w:r w:rsidR="00E37DD5" w:rsidRPr="00E37DD5">
        <w:rPr>
          <w:i/>
          <w:iCs/>
        </w:rPr>
        <w:t>Singhofer</w:t>
      </w:r>
      <w:proofErr w:type="spellEnd"/>
      <w:r w:rsidRPr="00E37DD5">
        <w:rPr>
          <w:i/>
          <w:iCs/>
        </w:rPr>
        <w:t>)</w:t>
      </w:r>
    </w:p>
    <w:p w14:paraId="13F69432" w14:textId="364F8145" w:rsidR="00445286" w:rsidRDefault="00503EE5" w:rsidP="00B7259C">
      <w:pPr>
        <w:pStyle w:val="Zakladny"/>
      </w:pPr>
      <w:r>
        <w:t xml:space="preserve">Počet hospitalizovaných sme predikovali z dát vlny delta  a  </w:t>
      </w:r>
      <w:proofErr w:type="spellStart"/>
      <w:r>
        <w:t>omikron</w:t>
      </w:r>
      <w:proofErr w:type="spellEnd"/>
      <w:r>
        <w:t>. Rozsah dát na trénovanie bol od 01.09.2021 do 10.03.2022.</w:t>
      </w:r>
      <w:r w:rsidR="00AB7DF4">
        <w:t xml:space="preserve"> Najúspešnejším modelom bol vo všetkých trénovaniach </w:t>
      </w:r>
      <w:proofErr w:type="spellStart"/>
      <w:r w:rsidR="00AB7DF4">
        <w:t>Voting</w:t>
      </w:r>
      <w:proofErr w:type="spellEnd"/>
      <w:r w:rsidR="00440B73">
        <w:t xml:space="preserve"> </w:t>
      </w:r>
      <w:r w:rsidR="00AB7DF4">
        <w:t>Ensemble.</w:t>
      </w:r>
      <w:r w:rsidR="00F33A05">
        <w:t xml:space="preserve"> </w:t>
      </w:r>
    </w:p>
    <w:p w14:paraId="2DB6480C" w14:textId="77777777" w:rsidR="00AB7DF4" w:rsidRPr="00503EE5" w:rsidRDefault="00AB7DF4" w:rsidP="00B7259C">
      <w:pPr>
        <w:pStyle w:val="Zakladny"/>
      </w:pPr>
    </w:p>
    <w:p w14:paraId="4B601E4D" w14:textId="77777777" w:rsidR="003523E2" w:rsidRDefault="003523E2" w:rsidP="003523E2">
      <w:pPr>
        <w:pStyle w:val="Zakladny"/>
        <w:keepNext/>
        <w:jc w:val="center"/>
      </w:pPr>
      <w:r>
        <w:rPr>
          <w:noProof/>
        </w:rPr>
        <w:drawing>
          <wp:inline distT="0" distB="0" distL="0" distR="0" wp14:anchorId="2A42A366" wp14:editId="0C789548">
            <wp:extent cx="5572760" cy="2691130"/>
            <wp:effectExtent l="0" t="0" r="8890" b="0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55AEB" w14:textId="56DB2930" w:rsidR="00F33A05" w:rsidRPr="00F33A05" w:rsidRDefault="003523E2" w:rsidP="00F33A05">
      <w:pPr>
        <w:pStyle w:val="Popis"/>
        <w:jc w:val="center"/>
      </w:pPr>
      <w:bookmarkStart w:id="127" w:name="_Toc102557120"/>
      <w:r>
        <w:t xml:space="preserve">Obrázok </w:t>
      </w:r>
      <w:r w:rsidR="00FF472A">
        <w:fldChar w:fldCharType="begin"/>
      </w:r>
      <w:r w:rsidR="00FF472A">
        <w:instrText xml:space="preserve"> SEQ Obrázok \* ARABIC </w:instrText>
      </w:r>
      <w:r w:rsidR="00FF472A">
        <w:fldChar w:fldCharType="separate"/>
      </w:r>
      <w:r w:rsidR="00D40209">
        <w:rPr>
          <w:noProof/>
        </w:rPr>
        <w:t>19</w:t>
      </w:r>
      <w:r w:rsidR="00FF472A">
        <w:rPr>
          <w:noProof/>
        </w:rPr>
        <w:fldChar w:fldCharType="end"/>
      </w:r>
      <w:r>
        <w:t xml:space="preserve"> Predikcia hospitalizácií z (PCR, PCR%, Ag, Ag%)</w:t>
      </w:r>
      <w:r w:rsidR="00F33A05">
        <w:t xml:space="preserve"> – Červená krivka predstavuje predikované dáta</w:t>
      </w:r>
      <w:r w:rsidR="009602DF">
        <w:t xml:space="preserve"> a modrá krivka predstavuje reálne dáta, po aplikovaní 7-dňového kĺzavého priemeru (obdobne je to aj v ďalších grafoch).</w:t>
      </w:r>
      <w:bookmarkEnd w:id="127"/>
    </w:p>
    <w:p w14:paraId="1849348C" w14:textId="77777777" w:rsidR="003523E2" w:rsidRDefault="003523E2" w:rsidP="003523E2">
      <w:pPr>
        <w:keepNext/>
      </w:pPr>
      <w:r>
        <w:rPr>
          <w:noProof/>
        </w:rPr>
        <w:drawing>
          <wp:inline distT="0" distB="0" distL="0" distR="0" wp14:anchorId="6C64F6E3" wp14:editId="079AD1AA">
            <wp:extent cx="5572760" cy="2527300"/>
            <wp:effectExtent l="0" t="0" r="8890" b="6350"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2990F" w14:textId="1CDC0091" w:rsidR="003523E2" w:rsidRDefault="003523E2" w:rsidP="003523E2">
      <w:pPr>
        <w:pStyle w:val="Popis"/>
        <w:jc w:val="center"/>
      </w:pPr>
      <w:bookmarkStart w:id="128" w:name="_Ref101478826"/>
      <w:bookmarkStart w:id="129" w:name="_Toc102557121"/>
      <w:r>
        <w:t xml:space="preserve">Obrázok </w:t>
      </w:r>
      <w:r w:rsidR="00FF472A">
        <w:fldChar w:fldCharType="begin"/>
      </w:r>
      <w:r w:rsidR="00FF472A">
        <w:instrText xml:space="preserve"> SEQ Obrázok \* ARABIC </w:instrText>
      </w:r>
      <w:r w:rsidR="00FF472A">
        <w:fldChar w:fldCharType="separate"/>
      </w:r>
      <w:r w:rsidR="00D40209">
        <w:rPr>
          <w:noProof/>
        </w:rPr>
        <w:t>20</w:t>
      </w:r>
      <w:r w:rsidR="00FF472A">
        <w:rPr>
          <w:noProof/>
        </w:rPr>
        <w:fldChar w:fldCharType="end"/>
      </w:r>
      <w:bookmarkEnd w:id="128"/>
      <w:r>
        <w:t xml:space="preserve"> Predikcia hospitalizácií z (PCR%, Ag%)</w:t>
      </w:r>
      <w:bookmarkEnd w:id="129"/>
    </w:p>
    <w:p w14:paraId="1DE31B4A" w14:textId="77777777" w:rsidR="003523E2" w:rsidRDefault="003523E2" w:rsidP="003523E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E2FDE93" wp14:editId="2DB8DBA6">
            <wp:extent cx="5572760" cy="2527300"/>
            <wp:effectExtent l="0" t="0" r="8890" b="6350"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4F49E" w14:textId="68212839" w:rsidR="003523E2" w:rsidRDefault="003523E2" w:rsidP="003523E2">
      <w:pPr>
        <w:pStyle w:val="Popis"/>
        <w:jc w:val="center"/>
      </w:pPr>
      <w:bookmarkStart w:id="130" w:name="_Toc102557122"/>
      <w:r>
        <w:t xml:space="preserve">Obrázok </w:t>
      </w:r>
      <w:r w:rsidR="00FF472A">
        <w:fldChar w:fldCharType="begin"/>
      </w:r>
      <w:r w:rsidR="00FF472A">
        <w:instrText xml:space="preserve"> SEQ Obrázok \* ARABIC </w:instrText>
      </w:r>
      <w:r w:rsidR="00FF472A">
        <w:fldChar w:fldCharType="separate"/>
      </w:r>
      <w:r w:rsidR="00D40209">
        <w:rPr>
          <w:noProof/>
        </w:rPr>
        <w:t>21</w:t>
      </w:r>
      <w:r w:rsidR="00FF472A">
        <w:rPr>
          <w:noProof/>
        </w:rPr>
        <w:fldChar w:fldCharType="end"/>
      </w:r>
      <w:r>
        <w:t xml:space="preserve"> Predikcia hospitalizácií z (PCR, Ag)</w:t>
      </w:r>
      <w:bookmarkEnd w:id="130"/>
    </w:p>
    <w:p w14:paraId="55DF00DE" w14:textId="77777777" w:rsidR="003523E2" w:rsidRDefault="003523E2" w:rsidP="003523E2">
      <w:pPr>
        <w:keepNext/>
      </w:pPr>
      <w:r>
        <w:rPr>
          <w:noProof/>
        </w:rPr>
        <w:drawing>
          <wp:inline distT="0" distB="0" distL="0" distR="0" wp14:anchorId="5810EB63" wp14:editId="6A4F11BE">
            <wp:extent cx="5572760" cy="2527300"/>
            <wp:effectExtent l="0" t="0" r="8890" b="6350"/>
            <wp:docPr id="49" name="Obrázo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BDD58" w14:textId="6420A213" w:rsidR="003523E2" w:rsidRPr="003523E2" w:rsidRDefault="003523E2" w:rsidP="003523E2">
      <w:pPr>
        <w:pStyle w:val="Popis"/>
        <w:jc w:val="center"/>
      </w:pPr>
      <w:bookmarkStart w:id="131" w:name="_Toc102557123"/>
      <w:r>
        <w:t xml:space="preserve">Obrázok </w:t>
      </w:r>
      <w:r w:rsidR="00FF472A">
        <w:fldChar w:fldCharType="begin"/>
      </w:r>
      <w:r w:rsidR="00FF472A">
        <w:instrText xml:space="preserve"> SEQ Obrázok \* ARABIC</w:instrText>
      </w:r>
      <w:r w:rsidR="00FF472A">
        <w:instrText xml:space="preserve"> </w:instrText>
      </w:r>
      <w:r w:rsidR="00FF472A">
        <w:fldChar w:fldCharType="separate"/>
      </w:r>
      <w:r w:rsidR="00D40209">
        <w:rPr>
          <w:noProof/>
        </w:rPr>
        <w:t>22</w:t>
      </w:r>
      <w:r w:rsidR="00FF472A">
        <w:rPr>
          <w:noProof/>
        </w:rPr>
        <w:fldChar w:fldCharType="end"/>
      </w:r>
      <w:r>
        <w:t xml:space="preserve"> Predikcia hospitalizácií z (kumulatívny testy, kumulatívny testy %)</w:t>
      </w:r>
      <w:bookmarkEnd w:id="131"/>
    </w:p>
    <w:tbl>
      <w:tblPr>
        <w:tblStyle w:val="Mriekatabuky"/>
        <w:tblW w:w="8926" w:type="dxa"/>
        <w:tblLayout w:type="fixed"/>
        <w:tblLook w:val="04A0" w:firstRow="1" w:lastRow="0" w:firstColumn="1" w:lastColumn="0" w:noHBand="0" w:noVBand="1"/>
      </w:tblPr>
      <w:tblGrid>
        <w:gridCol w:w="3114"/>
        <w:gridCol w:w="2551"/>
        <w:gridCol w:w="1843"/>
        <w:gridCol w:w="1418"/>
      </w:tblGrid>
      <w:tr w:rsidR="00445286" w14:paraId="15E9D1F5" w14:textId="77777777" w:rsidTr="004972DA">
        <w:tc>
          <w:tcPr>
            <w:tcW w:w="3114" w:type="dxa"/>
            <w:vAlign w:val="center"/>
          </w:tcPr>
          <w:p w14:paraId="35E8D4A7" w14:textId="77777777" w:rsidR="00445286" w:rsidRPr="00600308" w:rsidRDefault="00445286" w:rsidP="004972DA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P</w:t>
            </w:r>
            <w:r>
              <w:rPr>
                <w:b/>
                <w:bCs/>
              </w:rPr>
              <w:t>arametre</w:t>
            </w:r>
          </w:p>
        </w:tc>
        <w:tc>
          <w:tcPr>
            <w:tcW w:w="2551" w:type="dxa"/>
            <w:vAlign w:val="center"/>
          </w:tcPr>
          <w:p w14:paraId="4032E0FD" w14:textId="77777777" w:rsidR="00445286" w:rsidRPr="00600308" w:rsidRDefault="00445286" w:rsidP="004972DA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Hodnota predikcie</w:t>
            </w:r>
          </w:p>
        </w:tc>
        <w:tc>
          <w:tcPr>
            <w:tcW w:w="1843" w:type="dxa"/>
            <w:vAlign w:val="center"/>
          </w:tcPr>
          <w:p w14:paraId="7AEE1270" w14:textId="77777777" w:rsidR="00445286" w:rsidRPr="00600308" w:rsidRDefault="00445286" w:rsidP="004972DA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Reálna hodnota</w:t>
            </w:r>
          </w:p>
        </w:tc>
        <w:tc>
          <w:tcPr>
            <w:tcW w:w="1418" w:type="dxa"/>
            <w:vAlign w:val="center"/>
          </w:tcPr>
          <w:p w14:paraId="1A464C4C" w14:textId="77777777" w:rsidR="00445286" w:rsidRPr="00600308" w:rsidRDefault="00445286" w:rsidP="004972DA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RMSE</w:t>
            </w:r>
          </w:p>
        </w:tc>
      </w:tr>
      <w:tr w:rsidR="00445286" w14:paraId="19C295D4" w14:textId="77777777" w:rsidTr="004972DA">
        <w:tc>
          <w:tcPr>
            <w:tcW w:w="3114" w:type="dxa"/>
          </w:tcPr>
          <w:p w14:paraId="46286F62" w14:textId="77777777" w:rsidR="00445286" w:rsidRPr="00BB6EE4" w:rsidRDefault="00445286" w:rsidP="004972DA">
            <w:pPr>
              <w:pStyle w:val="Zakladny"/>
              <w:ind w:firstLine="0"/>
              <w:rPr>
                <w:lang w:val="en-US"/>
              </w:rPr>
            </w:pPr>
            <w:r>
              <w:t>Ag, Ag</w:t>
            </w:r>
            <w:r>
              <w:rPr>
                <w:lang w:val="en-US"/>
              </w:rPr>
              <w:t>%, PCR, PCR%</w:t>
            </w:r>
          </w:p>
        </w:tc>
        <w:tc>
          <w:tcPr>
            <w:tcW w:w="2551" w:type="dxa"/>
            <w:vAlign w:val="center"/>
          </w:tcPr>
          <w:p w14:paraId="1845D21A" w14:textId="3BA8C47D" w:rsidR="00445286" w:rsidRDefault="00445286" w:rsidP="004972DA">
            <w:pPr>
              <w:pStyle w:val="Zakladny"/>
              <w:ind w:firstLine="0"/>
              <w:jc w:val="center"/>
            </w:pPr>
            <w:r w:rsidRPr="00422872">
              <w:t>24</w:t>
            </w:r>
            <w:r w:rsidR="00D869CF">
              <w:t>96</w:t>
            </w:r>
          </w:p>
        </w:tc>
        <w:tc>
          <w:tcPr>
            <w:tcW w:w="1843" w:type="dxa"/>
            <w:vMerge w:val="restart"/>
            <w:vAlign w:val="center"/>
          </w:tcPr>
          <w:p w14:paraId="4999FE92" w14:textId="1F0962FC" w:rsidR="00445286" w:rsidRDefault="00445286" w:rsidP="004972DA">
            <w:pPr>
              <w:pStyle w:val="Zakladny"/>
              <w:ind w:firstLine="0"/>
              <w:jc w:val="center"/>
            </w:pPr>
            <w:r>
              <w:t>240</w:t>
            </w:r>
            <w:r w:rsidR="00251A88">
              <w:t>9</w:t>
            </w:r>
          </w:p>
        </w:tc>
        <w:tc>
          <w:tcPr>
            <w:tcW w:w="1418" w:type="dxa"/>
            <w:vAlign w:val="center"/>
          </w:tcPr>
          <w:p w14:paraId="33C7F9B0" w14:textId="6A54BC3B" w:rsidR="00445286" w:rsidRPr="00FD7647" w:rsidRDefault="00251A88" w:rsidP="004972DA">
            <w:pPr>
              <w:pStyle w:val="Zakladny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93.13</w:t>
            </w:r>
          </w:p>
        </w:tc>
      </w:tr>
      <w:tr w:rsidR="00445286" w14:paraId="542EDF64" w14:textId="77777777" w:rsidTr="004972DA">
        <w:tc>
          <w:tcPr>
            <w:tcW w:w="3114" w:type="dxa"/>
          </w:tcPr>
          <w:p w14:paraId="58FAA507" w14:textId="77777777" w:rsidR="00445286" w:rsidRDefault="00445286" w:rsidP="004972DA">
            <w:pPr>
              <w:pStyle w:val="Zakladny"/>
              <w:ind w:firstLine="0"/>
            </w:pPr>
            <w:r>
              <w:t>Ag%, PCR%</w:t>
            </w:r>
          </w:p>
        </w:tc>
        <w:tc>
          <w:tcPr>
            <w:tcW w:w="2551" w:type="dxa"/>
            <w:vAlign w:val="center"/>
          </w:tcPr>
          <w:p w14:paraId="2299F488" w14:textId="1F6F3A00" w:rsidR="00445286" w:rsidRDefault="00445286" w:rsidP="004972DA">
            <w:pPr>
              <w:pStyle w:val="Zakladny"/>
              <w:ind w:firstLine="0"/>
              <w:jc w:val="center"/>
            </w:pPr>
            <w:r w:rsidRPr="00422872">
              <w:t>24</w:t>
            </w:r>
            <w:r w:rsidR="00D869CF">
              <w:t>25</w:t>
            </w:r>
          </w:p>
        </w:tc>
        <w:tc>
          <w:tcPr>
            <w:tcW w:w="1843" w:type="dxa"/>
            <w:vMerge/>
            <w:vAlign w:val="center"/>
          </w:tcPr>
          <w:p w14:paraId="0746C9F8" w14:textId="77777777" w:rsidR="00445286" w:rsidRDefault="00445286" w:rsidP="004972DA">
            <w:pPr>
              <w:pStyle w:val="Zakladny"/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14:paraId="41BEEA4A" w14:textId="3FCC40AD" w:rsidR="00445286" w:rsidRDefault="00251A88" w:rsidP="004972DA">
            <w:pPr>
              <w:pStyle w:val="Zakladny"/>
              <w:ind w:firstLine="0"/>
              <w:jc w:val="center"/>
            </w:pPr>
            <w:r>
              <w:t>82.08</w:t>
            </w:r>
          </w:p>
        </w:tc>
      </w:tr>
      <w:tr w:rsidR="00445286" w14:paraId="42C1186A" w14:textId="77777777" w:rsidTr="004972DA">
        <w:tc>
          <w:tcPr>
            <w:tcW w:w="3114" w:type="dxa"/>
          </w:tcPr>
          <w:p w14:paraId="253CD63F" w14:textId="77777777" w:rsidR="00445286" w:rsidRDefault="00445286" w:rsidP="004972DA">
            <w:pPr>
              <w:pStyle w:val="Zakladny"/>
              <w:ind w:firstLine="0"/>
            </w:pPr>
            <w:r>
              <w:t>Ag, PCR</w:t>
            </w:r>
          </w:p>
        </w:tc>
        <w:tc>
          <w:tcPr>
            <w:tcW w:w="2551" w:type="dxa"/>
            <w:vAlign w:val="center"/>
          </w:tcPr>
          <w:p w14:paraId="29F3FD57" w14:textId="428C18BB" w:rsidR="00445286" w:rsidRDefault="00445286" w:rsidP="004972DA">
            <w:pPr>
              <w:pStyle w:val="Zakladny"/>
              <w:ind w:firstLine="0"/>
              <w:jc w:val="center"/>
            </w:pPr>
            <w:r w:rsidRPr="00422872">
              <w:t>2</w:t>
            </w:r>
            <w:r w:rsidR="00D869CF">
              <w:t>501</w:t>
            </w:r>
          </w:p>
        </w:tc>
        <w:tc>
          <w:tcPr>
            <w:tcW w:w="1843" w:type="dxa"/>
            <w:vMerge/>
            <w:vAlign w:val="center"/>
          </w:tcPr>
          <w:p w14:paraId="104AACE7" w14:textId="77777777" w:rsidR="00445286" w:rsidRDefault="00445286" w:rsidP="004972DA">
            <w:pPr>
              <w:pStyle w:val="Zakladny"/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14:paraId="1BD7D989" w14:textId="79F1A5C7" w:rsidR="00445286" w:rsidRDefault="00251A88" w:rsidP="004972DA">
            <w:pPr>
              <w:pStyle w:val="Zakladny"/>
              <w:ind w:firstLine="0"/>
              <w:jc w:val="center"/>
            </w:pPr>
            <w:r>
              <w:t>102.20</w:t>
            </w:r>
          </w:p>
        </w:tc>
      </w:tr>
      <w:tr w:rsidR="00445286" w14:paraId="4F62C021" w14:textId="77777777" w:rsidTr="004972DA">
        <w:tc>
          <w:tcPr>
            <w:tcW w:w="3114" w:type="dxa"/>
          </w:tcPr>
          <w:p w14:paraId="04D26477" w14:textId="77777777" w:rsidR="00445286" w:rsidRDefault="00445286" w:rsidP="004972DA">
            <w:pPr>
              <w:pStyle w:val="Zakladny"/>
              <w:ind w:firstLine="0"/>
            </w:pPr>
            <w:r>
              <w:t>Kumulatívne, kumulatívne%</w:t>
            </w:r>
          </w:p>
        </w:tc>
        <w:tc>
          <w:tcPr>
            <w:tcW w:w="2551" w:type="dxa"/>
            <w:vAlign w:val="center"/>
          </w:tcPr>
          <w:p w14:paraId="1664E76C" w14:textId="1D8FB2BA" w:rsidR="00445286" w:rsidRDefault="00445286" w:rsidP="004972DA">
            <w:pPr>
              <w:pStyle w:val="Zakladny"/>
              <w:ind w:firstLine="0"/>
              <w:jc w:val="center"/>
            </w:pPr>
            <w:r w:rsidRPr="00422872">
              <w:t>249</w:t>
            </w:r>
            <w:r w:rsidR="00D869CF">
              <w:t>5</w:t>
            </w:r>
          </w:p>
        </w:tc>
        <w:tc>
          <w:tcPr>
            <w:tcW w:w="1843" w:type="dxa"/>
            <w:vMerge/>
            <w:vAlign w:val="center"/>
          </w:tcPr>
          <w:p w14:paraId="380EEAEF" w14:textId="77777777" w:rsidR="00445286" w:rsidRDefault="00445286" w:rsidP="004972DA">
            <w:pPr>
              <w:pStyle w:val="Zakladny"/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14:paraId="2F579E5A" w14:textId="5E101ABD" w:rsidR="00445286" w:rsidRDefault="00251A88" w:rsidP="00AB7DF4">
            <w:pPr>
              <w:pStyle w:val="Zakladny"/>
              <w:keepNext/>
              <w:ind w:firstLine="0"/>
              <w:jc w:val="center"/>
            </w:pPr>
            <w:r>
              <w:t>90.80</w:t>
            </w:r>
          </w:p>
        </w:tc>
      </w:tr>
    </w:tbl>
    <w:p w14:paraId="6381D28D" w14:textId="56F1E701" w:rsidR="008C1F87" w:rsidRPr="00445286" w:rsidRDefault="00AB7DF4" w:rsidP="00AB7DF4">
      <w:pPr>
        <w:pStyle w:val="Popis"/>
        <w:jc w:val="center"/>
      </w:pPr>
      <w:bookmarkStart w:id="132" w:name="_Toc101479523"/>
      <w:r>
        <w:t xml:space="preserve">Tabuľka </w:t>
      </w:r>
      <w:r w:rsidR="00FF472A">
        <w:fldChar w:fldCharType="begin"/>
      </w:r>
      <w:r w:rsidR="00FF472A">
        <w:instrText xml:space="preserve"> SEQ Tabuľka \* ARABIC </w:instrText>
      </w:r>
      <w:r w:rsidR="00FF472A">
        <w:fldChar w:fldCharType="separate"/>
      </w:r>
      <w:r>
        <w:rPr>
          <w:noProof/>
        </w:rPr>
        <w:t>2</w:t>
      </w:r>
      <w:r w:rsidR="00FF472A">
        <w:rPr>
          <w:noProof/>
        </w:rPr>
        <w:fldChar w:fldCharType="end"/>
      </w:r>
      <w:r>
        <w:t xml:space="preserve"> </w:t>
      </w:r>
      <w:r w:rsidR="00F33A05">
        <w:t xml:space="preserve">Vyhodnotenie predikcií z dát vĺn delta a </w:t>
      </w:r>
      <w:proofErr w:type="spellStart"/>
      <w:r w:rsidR="00F33A05">
        <w:t>omikron</w:t>
      </w:r>
      <w:bookmarkEnd w:id="132"/>
      <w:proofErr w:type="spellEnd"/>
    </w:p>
    <w:p w14:paraId="668651D3" w14:textId="5A15B3EC" w:rsidR="00E37DD5" w:rsidRPr="00B7259C" w:rsidRDefault="00E10BD6" w:rsidP="00B7259C">
      <w:pPr>
        <w:pStyle w:val="Zakladny"/>
      </w:pPr>
      <w:r>
        <w:t>Najmenší rozdiel medzi predikovanými a reálnymi dátami</w:t>
      </w:r>
      <w:r w:rsidR="009602DF">
        <w:t xml:space="preserve"> </w:t>
      </w:r>
      <w:r>
        <w:t xml:space="preserve">v posledných dňoch predikcie </w:t>
      </w:r>
      <w:r w:rsidR="009602DF">
        <w:t xml:space="preserve">pozorujeme v grafe na </w:t>
      </w:r>
      <w:r>
        <w:fldChar w:fldCharType="begin"/>
      </w:r>
      <w:r>
        <w:instrText xml:space="preserve"> REF _Ref101478826 \h </w:instrText>
      </w:r>
      <w:r>
        <w:fldChar w:fldCharType="separate"/>
      </w:r>
      <w:r>
        <w:t xml:space="preserve">obrázku </w:t>
      </w:r>
      <w:r>
        <w:rPr>
          <w:noProof/>
        </w:rPr>
        <w:t>20</w:t>
      </w:r>
      <w:r>
        <w:fldChar w:fldCharType="end"/>
      </w:r>
      <w:r>
        <w:t>, ktorý zobrazuje predpoveď hospitalizácií z percenta pozitívnych PCR testov a percenta pozitívnych Ag testov.</w:t>
      </w:r>
      <w:r w:rsidR="00E000B9">
        <w:t xml:space="preserve"> Pozorovanie potvrdzuje metrika </w:t>
      </w:r>
      <w:r w:rsidR="00E000B9">
        <w:lastRenderedPageBreak/>
        <w:t>RMSE, ktorá pre dané trénovanie dosahuje hodnot</w:t>
      </w:r>
      <w:r w:rsidR="00D87C0E">
        <w:t>u</w:t>
      </w:r>
      <w:r w:rsidR="00E000B9">
        <w:t xml:space="preserve"> 82.08, čo je minimum zo všetkých trénovaní.</w:t>
      </w:r>
    </w:p>
    <w:p w14:paraId="0F1E1EA6" w14:textId="1AA82C4B" w:rsidR="00AC745E" w:rsidRDefault="00AC745E" w:rsidP="00AC745E">
      <w:pPr>
        <w:pStyle w:val="Nadpis2urovne"/>
        <w:numPr>
          <w:ilvl w:val="1"/>
          <w:numId w:val="32"/>
        </w:numPr>
      </w:pPr>
      <w:bookmarkStart w:id="133" w:name="_Toc101479584"/>
      <w:r>
        <w:t xml:space="preserve">Predikcie z dát </w:t>
      </w:r>
      <w:r w:rsidR="00AB7DF4">
        <w:t xml:space="preserve">od </w:t>
      </w:r>
      <w:r w:rsidR="00503EE5">
        <w:t xml:space="preserve">konca </w:t>
      </w:r>
      <w:r w:rsidR="00AB7DF4">
        <w:t xml:space="preserve">vlny </w:t>
      </w:r>
      <w:r w:rsidR="00503EE5">
        <w:t>delta</w:t>
      </w:r>
      <w:r w:rsidR="00AB7DF4">
        <w:t xml:space="preserve"> s vlnou </w:t>
      </w:r>
      <w:proofErr w:type="spellStart"/>
      <w:r w:rsidR="00445286">
        <w:t>omikron</w:t>
      </w:r>
      <w:bookmarkEnd w:id="133"/>
      <w:proofErr w:type="spellEnd"/>
    </w:p>
    <w:p w14:paraId="31F41A20" w14:textId="590E9F67" w:rsidR="00280E12" w:rsidRPr="007C7EE9" w:rsidRDefault="007C7EE9" w:rsidP="00280E12">
      <w:pPr>
        <w:pStyle w:val="Zakladny"/>
        <w:rPr>
          <w:i/>
          <w:iCs/>
          <w:lang w:val="en-US"/>
        </w:rPr>
      </w:pPr>
      <w:bookmarkStart w:id="134" w:name="_Hlk101473646"/>
      <w:r>
        <w:rPr>
          <w:i/>
          <w:iCs/>
          <w:lang w:val="en-US"/>
        </w:rPr>
        <w:t>(</w:t>
      </w:r>
      <w:proofErr w:type="spellStart"/>
      <w:r>
        <w:rPr>
          <w:i/>
          <w:iCs/>
          <w:lang w:val="en-US"/>
        </w:rPr>
        <w:t>Spracoval</w:t>
      </w:r>
      <w:proofErr w:type="spellEnd"/>
      <w:r>
        <w:rPr>
          <w:i/>
          <w:iCs/>
          <w:lang w:val="en-US"/>
        </w:rPr>
        <w:t xml:space="preserve">: Juraj Puszter, </w:t>
      </w:r>
      <w:r w:rsidR="007C3E2E">
        <w:rPr>
          <w:i/>
          <w:iCs/>
          <w:lang w:val="en-US"/>
        </w:rPr>
        <w:t xml:space="preserve">Adam </w:t>
      </w:r>
      <w:proofErr w:type="spellStart"/>
      <w:r w:rsidR="007C3E2E">
        <w:rPr>
          <w:i/>
          <w:iCs/>
          <w:lang w:val="en-US"/>
        </w:rPr>
        <w:t>Voz</w:t>
      </w:r>
      <w:proofErr w:type="spellEnd"/>
      <w:r w:rsidR="007C3E2E">
        <w:rPr>
          <w:i/>
          <w:iCs/>
        </w:rPr>
        <w:t xml:space="preserve">ár, Branislav </w:t>
      </w:r>
      <w:proofErr w:type="spellStart"/>
      <w:r w:rsidR="007C3E2E">
        <w:rPr>
          <w:i/>
          <w:iCs/>
        </w:rPr>
        <w:t>Šipula</w:t>
      </w:r>
      <w:proofErr w:type="spellEnd"/>
      <w:r w:rsidR="007C3E2E">
        <w:rPr>
          <w:i/>
          <w:iCs/>
        </w:rPr>
        <w:t>, Marek Kačmár</w:t>
      </w:r>
      <w:r>
        <w:rPr>
          <w:i/>
          <w:iCs/>
          <w:lang w:val="en-US"/>
        </w:rPr>
        <w:t>)</w:t>
      </w:r>
    </w:p>
    <w:bookmarkEnd w:id="134"/>
    <w:p w14:paraId="018BF8B7" w14:textId="75E6E797" w:rsidR="00D93FC8" w:rsidRDefault="00F525E9" w:rsidP="00DC5769">
      <w:pPr>
        <w:pStyle w:val="Zakladny"/>
      </w:pPr>
      <w:r>
        <w:t xml:space="preserve">V tejto kapitole sa nachádzajú výsledky predikcií hospitalizácií z dát od konca delty a začiatku </w:t>
      </w:r>
      <w:proofErr w:type="spellStart"/>
      <w:r>
        <w:t>omikronu</w:t>
      </w:r>
      <w:proofErr w:type="spellEnd"/>
      <w:r>
        <w:t xml:space="preserve">. Modely sme trénovali na dátach od </w:t>
      </w:r>
      <w:r w:rsidRPr="00F525E9">
        <w:t xml:space="preserve">14.1.2022 </w:t>
      </w:r>
      <w:r w:rsidR="00CE7F62">
        <w:t>d</w:t>
      </w:r>
      <w:r w:rsidRPr="00F525E9">
        <w:t>o 10.3.2022</w:t>
      </w:r>
      <w:r>
        <w:t>.</w:t>
      </w:r>
      <w:r w:rsidR="007C3E2E">
        <w:t xml:space="preserve"> </w:t>
      </w:r>
      <w:r w:rsidR="00DC5769">
        <w:t xml:space="preserve"> </w:t>
      </w:r>
      <w:r w:rsidR="00D93FC8">
        <w:t xml:space="preserve">Pre všetky 4 trénovania nám vyšiel najlepší model </w:t>
      </w:r>
      <w:proofErr w:type="spellStart"/>
      <w:r w:rsidR="00D93FC8" w:rsidRPr="00D93FC8">
        <w:t>Voting</w:t>
      </w:r>
      <w:proofErr w:type="spellEnd"/>
      <w:r w:rsidR="00440B73">
        <w:t xml:space="preserve"> </w:t>
      </w:r>
      <w:r w:rsidR="00D93FC8" w:rsidRPr="00D93FC8">
        <w:t>Ensemble</w:t>
      </w:r>
      <w:r w:rsidR="00D93FC8">
        <w:t>.</w:t>
      </w:r>
    </w:p>
    <w:p w14:paraId="3A383B8C" w14:textId="72AF841E" w:rsidR="004A71EF" w:rsidRDefault="004A71EF" w:rsidP="00DC5769">
      <w:pPr>
        <w:pStyle w:val="Zakladny"/>
      </w:pPr>
      <w:r>
        <w:t>Na nasledujúcich 4-och obrázkoch sa nachádzajú grafy predikcií hospitalizácií vyššie uvedenými parametrami. Modrá čiara znázorňuje počet hospitalizácií. Červená čiara znázorňuje našu predikciu a zelená reálne hodnoty.</w:t>
      </w:r>
    </w:p>
    <w:p w14:paraId="703A3502" w14:textId="1BEC67D9" w:rsidR="00D13B24" w:rsidRDefault="00D030A1" w:rsidP="00D13B24">
      <w:pPr>
        <w:pStyle w:val="Zakladny"/>
        <w:keepNext/>
        <w:ind w:left="284" w:firstLine="0"/>
      </w:pPr>
      <w:r>
        <w:rPr>
          <w:noProof/>
        </w:rPr>
        <w:drawing>
          <wp:inline distT="0" distB="0" distL="0" distR="0" wp14:anchorId="5758BC2F" wp14:editId="2B5DD0B4">
            <wp:extent cx="5579745" cy="2613660"/>
            <wp:effectExtent l="0" t="0" r="1905" b="0"/>
            <wp:docPr id="32" name="Obrázo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ázok 32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717F" w14:textId="35532DD2" w:rsidR="00BB6EE4" w:rsidRDefault="00D13B24" w:rsidP="00D13B24">
      <w:pPr>
        <w:pStyle w:val="Popis"/>
        <w:jc w:val="center"/>
      </w:pPr>
      <w:bookmarkStart w:id="135" w:name="_Toc102557124"/>
      <w:r>
        <w:t xml:space="preserve">Obrázok </w:t>
      </w:r>
      <w:r w:rsidR="00FF472A">
        <w:fldChar w:fldCharType="begin"/>
      </w:r>
      <w:r w:rsidR="00FF472A">
        <w:instrText xml:space="preserve"> SEQ Obrázok \* ARABIC </w:instrText>
      </w:r>
      <w:r w:rsidR="00FF472A">
        <w:fldChar w:fldCharType="separate"/>
      </w:r>
      <w:r w:rsidR="00D40209">
        <w:rPr>
          <w:noProof/>
        </w:rPr>
        <w:t>23</w:t>
      </w:r>
      <w:r w:rsidR="00FF472A">
        <w:rPr>
          <w:noProof/>
        </w:rPr>
        <w:fldChar w:fldCharType="end"/>
      </w:r>
      <w:r>
        <w:t xml:space="preserve"> Graf predikcie hospitalizácii z parametrov Ag, Ag%, PCR, PCR%</w:t>
      </w:r>
      <w:bookmarkEnd w:id="135"/>
    </w:p>
    <w:p w14:paraId="171E36FF" w14:textId="79F3649A" w:rsidR="00D13B24" w:rsidRDefault="00D030A1" w:rsidP="00D13B24">
      <w:pPr>
        <w:pStyle w:val="Zakladny"/>
        <w:keepNext/>
        <w:ind w:left="284" w:firstLine="0"/>
      </w:pPr>
      <w:r>
        <w:rPr>
          <w:noProof/>
        </w:rPr>
        <w:lastRenderedPageBreak/>
        <w:drawing>
          <wp:inline distT="0" distB="0" distL="0" distR="0" wp14:anchorId="09676C46" wp14:editId="038E856D">
            <wp:extent cx="5579745" cy="2613660"/>
            <wp:effectExtent l="0" t="0" r="1905" b="0"/>
            <wp:docPr id="50" name="Obrázo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Obrázok 50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951C" w14:textId="55E4F80D" w:rsidR="00BB6EE4" w:rsidRDefault="00D13B24" w:rsidP="00D13B24">
      <w:pPr>
        <w:pStyle w:val="Popis"/>
        <w:jc w:val="center"/>
      </w:pPr>
      <w:bookmarkStart w:id="136" w:name="_Toc102557125"/>
      <w:r>
        <w:t xml:space="preserve">Obrázok </w:t>
      </w:r>
      <w:r w:rsidR="00FF472A">
        <w:fldChar w:fldCharType="begin"/>
      </w:r>
      <w:r w:rsidR="00FF472A">
        <w:instrText xml:space="preserve"> SEQ Obrázok \* ARABIC </w:instrText>
      </w:r>
      <w:r w:rsidR="00FF472A">
        <w:fldChar w:fldCharType="separate"/>
      </w:r>
      <w:r w:rsidR="00D40209">
        <w:rPr>
          <w:noProof/>
        </w:rPr>
        <w:t>24</w:t>
      </w:r>
      <w:r w:rsidR="00FF472A">
        <w:rPr>
          <w:noProof/>
        </w:rPr>
        <w:fldChar w:fldCharType="end"/>
      </w:r>
      <w:r w:rsidRPr="005C3028">
        <w:t xml:space="preserve"> Graf predikcie hospitalizácii z parametrov Ag%, PCR%</w:t>
      </w:r>
      <w:bookmarkEnd w:id="136"/>
    </w:p>
    <w:p w14:paraId="65E8EA6D" w14:textId="4817199A" w:rsidR="006911B9" w:rsidRDefault="00D030A1" w:rsidP="00D56BFB">
      <w:pPr>
        <w:keepNext/>
        <w:jc w:val="center"/>
      </w:pPr>
      <w:r>
        <w:rPr>
          <w:noProof/>
        </w:rPr>
        <w:drawing>
          <wp:inline distT="0" distB="0" distL="0" distR="0" wp14:anchorId="393E0D0D" wp14:editId="6962A45E">
            <wp:extent cx="5579745" cy="2613660"/>
            <wp:effectExtent l="0" t="0" r="1905" b="0"/>
            <wp:docPr id="51" name="Obrázo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Obrázok 51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930A" w14:textId="157FAB22" w:rsidR="006911B9" w:rsidRPr="006911B9" w:rsidRDefault="006911B9" w:rsidP="006911B9">
      <w:pPr>
        <w:pStyle w:val="Popis"/>
        <w:jc w:val="center"/>
      </w:pPr>
      <w:bookmarkStart w:id="137" w:name="_Toc102557126"/>
      <w:r>
        <w:t xml:space="preserve">Obrázok </w:t>
      </w:r>
      <w:r w:rsidR="00FF472A">
        <w:fldChar w:fldCharType="begin"/>
      </w:r>
      <w:r w:rsidR="00FF472A">
        <w:instrText xml:space="preserve"> SEQ Obrázok \* ARABIC </w:instrText>
      </w:r>
      <w:r w:rsidR="00FF472A">
        <w:fldChar w:fldCharType="separate"/>
      </w:r>
      <w:r w:rsidR="00D40209">
        <w:rPr>
          <w:noProof/>
        </w:rPr>
        <w:t>25</w:t>
      </w:r>
      <w:r w:rsidR="00FF472A">
        <w:rPr>
          <w:noProof/>
        </w:rPr>
        <w:fldChar w:fldCharType="end"/>
      </w:r>
      <w:r>
        <w:t xml:space="preserve"> Graf predikcie hospitalizácií z parametrov Ag, PCR</w:t>
      </w:r>
      <w:bookmarkEnd w:id="137"/>
    </w:p>
    <w:p w14:paraId="2A65DBA3" w14:textId="7F2CD0FD" w:rsidR="006911B9" w:rsidRDefault="00D030A1" w:rsidP="006911B9">
      <w:pPr>
        <w:pStyle w:val="Zakladny"/>
        <w:keepNext/>
        <w:ind w:left="284" w:firstLine="0"/>
      </w:pPr>
      <w:r>
        <w:rPr>
          <w:noProof/>
        </w:rPr>
        <w:lastRenderedPageBreak/>
        <w:drawing>
          <wp:inline distT="0" distB="0" distL="0" distR="0" wp14:anchorId="755A705E" wp14:editId="7459077F">
            <wp:extent cx="5579745" cy="2613660"/>
            <wp:effectExtent l="0" t="0" r="1905" b="0"/>
            <wp:docPr id="52" name="Obrázo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Obrázok 52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0D04" w14:textId="0875B91E" w:rsidR="00681856" w:rsidRDefault="006911B9" w:rsidP="00702769">
      <w:pPr>
        <w:pStyle w:val="Popis"/>
        <w:jc w:val="center"/>
      </w:pPr>
      <w:bookmarkStart w:id="138" w:name="_Toc102557127"/>
      <w:r>
        <w:t xml:space="preserve">Obrázok </w:t>
      </w:r>
      <w:r w:rsidR="00FF472A">
        <w:fldChar w:fldCharType="begin"/>
      </w:r>
      <w:r w:rsidR="00FF472A">
        <w:instrText xml:space="preserve"> SEQ Obrázok \* ARABIC </w:instrText>
      </w:r>
      <w:r w:rsidR="00FF472A">
        <w:fldChar w:fldCharType="separate"/>
      </w:r>
      <w:r w:rsidR="00D40209">
        <w:rPr>
          <w:noProof/>
        </w:rPr>
        <w:t>26</w:t>
      </w:r>
      <w:r w:rsidR="00FF472A">
        <w:rPr>
          <w:noProof/>
        </w:rPr>
        <w:fldChar w:fldCharType="end"/>
      </w:r>
      <w:r>
        <w:t xml:space="preserve"> Graf predikcie hospitalizácií z parametrov kumulatívne testy, kumulatívne testy%</w:t>
      </w:r>
      <w:bookmarkEnd w:id="138"/>
    </w:p>
    <w:p w14:paraId="1248999A" w14:textId="58681DA3" w:rsidR="00681856" w:rsidRDefault="00D56BFB" w:rsidP="00412DB8">
      <w:pPr>
        <w:pStyle w:val="Zakladny"/>
        <w:ind w:left="284" w:firstLine="0"/>
      </w:pPr>
      <w:r>
        <w:tab/>
      </w:r>
      <w:r w:rsidR="00681856">
        <w:t xml:space="preserve">Na grafoch vidíme, že naše predikcie sú vyššie ako reálne hodnoty. Rozdiel medzi nimi je </w:t>
      </w:r>
      <w:r w:rsidR="006911B9">
        <w:t>približne</w:t>
      </w:r>
      <w:r w:rsidR="00681856">
        <w:t xml:space="preserve"> </w:t>
      </w:r>
      <w:r w:rsidR="006911B9">
        <w:t>80</w:t>
      </w:r>
      <w:r w:rsidR="00681856">
        <w:t>. Nasledujúca tabuľka obsahuje súhrn informácií o našich predikciách.</w:t>
      </w:r>
    </w:p>
    <w:tbl>
      <w:tblPr>
        <w:tblStyle w:val="Mriekatabuky"/>
        <w:tblW w:w="8926" w:type="dxa"/>
        <w:tblLayout w:type="fixed"/>
        <w:tblLook w:val="04A0" w:firstRow="1" w:lastRow="0" w:firstColumn="1" w:lastColumn="0" w:noHBand="0" w:noVBand="1"/>
      </w:tblPr>
      <w:tblGrid>
        <w:gridCol w:w="3114"/>
        <w:gridCol w:w="2551"/>
        <w:gridCol w:w="1843"/>
        <w:gridCol w:w="1418"/>
      </w:tblGrid>
      <w:tr w:rsidR="00BB6EE4" w14:paraId="3B30C3DB" w14:textId="77777777" w:rsidTr="00BB6EE4">
        <w:tc>
          <w:tcPr>
            <w:tcW w:w="3114" w:type="dxa"/>
            <w:vAlign w:val="center"/>
          </w:tcPr>
          <w:p w14:paraId="043E20CF" w14:textId="02066E34" w:rsidR="00BB6EE4" w:rsidRPr="00600308" w:rsidRDefault="00BB6EE4" w:rsidP="00B92B2A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P</w:t>
            </w:r>
            <w:r>
              <w:rPr>
                <w:b/>
                <w:bCs/>
              </w:rPr>
              <w:t>arametre</w:t>
            </w:r>
          </w:p>
        </w:tc>
        <w:tc>
          <w:tcPr>
            <w:tcW w:w="2551" w:type="dxa"/>
            <w:vAlign w:val="center"/>
          </w:tcPr>
          <w:p w14:paraId="0719550B" w14:textId="77777777" w:rsidR="00BB6EE4" w:rsidRPr="00600308" w:rsidRDefault="00BB6EE4" w:rsidP="00B92B2A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Hodnota predikcie</w:t>
            </w:r>
          </w:p>
        </w:tc>
        <w:tc>
          <w:tcPr>
            <w:tcW w:w="1843" w:type="dxa"/>
            <w:vAlign w:val="center"/>
          </w:tcPr>
          <w:p w14:paraId="71E04782" w14:textId="77777777" w:rsidR="00BB6EE4" w:rsidRPr="00600308" w:rsidRDefault="00BB6EE4" w:rsidP="00B92B2A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Reálna hodnota</w:t>
            </w:r>
          </w:p>
        </w:tc>
        <w:tc>
          <w:tcPr>
            <w:tcW w:w="1418" w:type="dxa"/>
            <w:vAlign w:val="center"/>
          </w:tcPr>
          <w:p w14:paraId="44242F20" w14:textId="77777777" w:rsidR="00BB6EE4" w:rsidRPr="00600308" w:rsidRDefault="00BB6EE4" w:rsidP="00B92B2A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RMSE</w:t>
            </w:r>
          </w:p>
        </w:tc>
      </w:tr>
      <w:tr w:rsidR="003D46B7" w14:paraId="479AD37E" w14:textId="77777777" w:rsidTr="00BB6EE4">
        <w:tc>
          <w:tcPr>
            <w:tcW w:w="3114" w:type="dxa"/>
          </w:tcPr>
          <w:p w14:paraId="58D66B3E" w14:textId="1538E878" w:rsidR="003D46B7" w:rsidRPr="00BB6EE4" w:rsidRDefault="003D46B7" w:rsidP="003D46B7">
            <w:pPr>
              <w:pStyle w:val="Zakladny"/>
              <w:ind w:firstLine="0"/>
              <w:rPr>
                <w:lang w:val="en-US"/>
              </w:rPr>
            </w:pPr>
            <w:r>
              <w:t>Ag, Ag</w:t>
            </w:r>
            <w:r>
              <w:rPr>
                <w:lang w:val="en-US"/>
              </w:rPr>
              <w:t>%, PCR, PCR%</w:t>
            </w:r>
          </w:p>
        </w:tc>
        <w:tc>
          <w:tcPr>
            <w:tcW w:w="2551" w:type="dxa"/>
            <w:vAlign w:val="center"/>
          </w:tcPr>
          <w:p w14:paraId="21A26CBF" w14:textId="2B9E62BF" w:rsidR="003D46B7" w:rsidRDefault="003D46B7" w:rsidP="003D46B7">
            <w:pPr>
              <w:pStyle w:val="Zakladny"/>
              <w:ind w:firstLine="0"/>
              <w:jc w:val="center"/>
            </w:pPr>
            <w:r w:rsidRPr="00422872">
              <w:t>2487</w:t>
            </w:r>
          </w:p>
        </w:tc>
        <w:tc>
          <w:tcPr>
            <w:tcW w:w="1843" w:type="dxa"/>
            <w:vMerge w:val="restart"/>
            <w:vAlign w:val="center"/>
          </w:tcPr>
          <w:p w14:paraId="6F32A8EF" w14:textId="134A32B3" w:rsidR="003D46B7" w:rsidRDefault="003D46B7" w:rsidP="003D46B7">
            <w:pPr>
              <w:pStyle w:val="Zakladny"/>
              <w:ind w:firstLine="0"/>
              <w:jc w:val="center"/>
            </w:pPr>
            <w:r>
              <w:t>240</w:t>
            </w:r>
            <w:r w:rsidR="00430F52">
              <w:t>9</w:t>
            </w:r>
          </w:p>
        </w:tc>
        <w:tc>
          <w:tcPr>
            <w:tcW w:w="1418" w:type="dxa"/>
            <w:vAlign w:val="center"/>
          </w:tcPr>
          <w:p w14:paraId="0587D8F5" w14:textId="267C96C2" w:rsidR="003D46B7" w:rsidRPr="00FD7647" w:rsidRDefault="00430F52" w:rsidP="003D46B7">
            <w:pPr>
              <w:pStyle w:val="Zakladny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87.793</w:t>
            </w:r>
          </w:p>
        </w:tc>
      </w:tr>
      <w:tr w:rsidR="003D46B7" w14:paraId="07A7F75F" w14:textId="77777777" w:rsidTr="00BB6EE4">
        <w:tc>
          <w:tcPr>
            <w:tcW w:w="3114" w:type="dxa"/>
          </w:tcPr>
          <w:p w14:paraId="19B07439" w14:textId="3CC38943" w:rsidR="003D46B7" w:rsidRDefault="003D46B7" w:rsidP="003D46B7">
            <w:pPr>
              <w:pStyle w:val="Zakladny"/>
              <w:ind w:firstLine="0"/>
            </w:pPr>
            <w:r>
              <w:t>Ag%, PCR%</w:t>
            </w:r>
          </w:p>
        </w:tc>
        <w:tc>
          <w:tcPr>
            <w:tcW w:w="2551" w:type="dxa"/>
            <w:vAlign w:val="center"/>
          </w:tcPr>
          <w:p w14:paraId="18E61774" w14:textId="5DB04847" w:rsidR="003D46B7" w:rsidRDefault="003D46B7" w:rsidP="003D46B7">
            <w:pPr>
              <w:pStyle w:val="Zakladny"/>
              <w:ind w:firstLine="0"/>
              <w:jc w:val="center"/>
            </w:pPr>
            <w:r w:rsidRPr="00422872">
              <w:t>2484</w:t>
            </w:r>
          </w:p>
        </w:tc>
        <w:tc>
          <w:tcPr>
            <w:tcW w:w="1843" w:type="dxa"/>
            <w:vMerge/>
            <w:vAlign w:val="center"/>
          </w:tcPr>
          <w:p w14:paraId="4E1E7051" w14:textId="5EE643C6" w:rsidR="003D46B7" w:rsidRDefault="003D46B7" w:rsidP="003D46B7">
            <w:pPr>
              <w:pStyle w:val="Zakladny"/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14:paraId="00C7AF97" w14:textId="47B38260" w:rsidR="003D46B7" w:rsidRDefault="00430F52" w:rsidP="003D46B7">
            <w:pPr>
              <w:pStyle w:val="Zakladny"/>
              <w:ind w:firstLine="0"/>
              <w:jc w:val="center"/>
            </w:pPr>
            <w:r>
              <w:t>87.364</w:t>
            </w:r>
          </w:p>
        </w:tc>
      </w:tr>
      <w:tr w:rsidR="003D46B7" w14:paraId="60C69BD7" w14:textId="77777777" w:rsidTr="00BB6EE4">
        <w:tc>
          <w:tcPr>
            <w:tcW w:w="3114" w:type="dxa"/>
          </w:tcPr>
          <w:p w14:paraId="51C99DE0" w14:textId="4546D415" w:rsidR="003D46B7" w:rsidRDefault="003D46B7" w:rsidP="003D46B7">
            <w:pPr>
              <w:pStyle w:val="Zakladny"/>
              <w:ind w:firstLine="0"/>
            </w:pPr>
            <w:r>
              <w:t>Ag, PCR</w:t>
            </w:r>
          </w:p>
        </w:tc>
        <w:tc>
          <w:tcPr>
            <w:tcW w:w="2551" w:type="dxa"/>
            <w:vAlign w:val="center"/>
          </w:tcPr>
          <w:p w14:paraId="13C26FD7" w14:textId="6DC01641" w:rsidR="003D46B7" w:rsidRDefault="003D46B7" w:rsidP="003D46B7">
            <w:pPr>
              <w:pStyle w:val="Zakladny"/>
              <w:ind w:firstLine="0"/>
              <w:jc w:val="center"/>
            </w:pPr>
            <w:r w:rsidRPr="00422872">
              <w:t>2488</w:t>
            </w:r>
          </w:p>
        </w:tc>
        <w:tc>
          <w:tcPr>
            <w:tcW w:w="1843" w:type="dxa"/>
            <w:vMerge/>
            <w:vAlign w:val="center"/>
          </w:tcPr>
          <w:p w14:paraId="25495536" w14:textId="5C7DBFF6" w:rsidR="003D46B7" w:rsidRDefault="003D46B7" w:rsidP="003D46B7">
            <w:pPr>
              <w:pStyle w:val="Zakladny"/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14:paraId="0956C4BF" w14:textId="5B557752" w:rsidR="003D46B7" w:rsidRDefault="00430F52" w:rsidP="003D46B7">
            <w:pPr>
              <w:pStyle w:val="Zakladny"/>
              <w:ind w:firstLine="0"/>
              <w:jc w:val="center"/>
            </w:pPr>
            <w:r>
              <w:t>86.863</w:t>
            </w:r>
          </w:p>
        </w:tc>
      </w:tr>
      <w:tr w:rsidR="003D46B7" w14:paraId="384FCEF2" w14:textId="77777777" w:rsidTr="00BB6EE4">
        <w:tc>
          <w:tcPr>
            <w:tcW w:w="3114" w:type="dxa"/>
          </w:tcPr>
          <w:p w14:paraId="3E5579BF" w14:textId="0712D24C" w:rsidR="003D46B7" w:rsidRDefault="003D46B7" w:rsidP="003D46B7">
            <w:pPr>
              <w:pStyle w:val="Zakladny"/>
              <w:ind w:firstLine="0"/>
            </w:pPr>
            <w:r>
              <w:t>Kumulatívne, kumulatívne%</w:t>
            </w:r>
          </w:p>
        </w:tc>
        <w:tc>
          <w:tcPr>
            <w:tcW w:w="2551" w:type="dxa"/>
            <w:vAlign w:val="center"/>
          </w:tcPr>
          <w:p w14:paraId="73093EB0" w14:textId="7581AF7B" w:rsidR="003D46B7" w:rsidRDefault="003D46B7" w:rsidP="003D46B7">
            <w:pPr>
              <w:pStyle w:val="Zakladny"/>
              <w:ind w:firstLine="0"/>
              <w:jc w:val="center"/>
            </w:pPr>
            <w:r w:rsidRPr="00422872">
              <w:t>2494</w:t>
            </w:r>
          </w:p>
        </w:tc>
        <w:tc>
          <w:tcPr>
            <w:tcW w:w="1843" w:type="dxa"/>
            <w:vMerge/>
            <w:vAlign w:val="center"/>
          </w:tcPr>
          <w:p w14:paraId="44B6E371" w14:textId="1F5A0BA7" w:rsidR="003D46B7" w:rsidRDefault="003D46B7" w:rsidP="003D46B7">
            <w:pPr>
              <w:pStyle w:val="Zakladny"/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14:paraId="3740497B" w14:textId="1D0F6B81" w:rsidR="003D46B7" w:rsidRDefault="00430F52" w:rsidP="003D46B7">
            <w:pPr>
              <w:pStyle w:val="Zakladny"/>
              <w:ind w:firstLine="0"/>
              <w:jc w:val="center"/>
            </w:pPr>
            <w:r>
              <w:t>89.773</w:t>
            </w:r>
          </w:p>
        </w:tc>
      </w:tr>
    </w:tbl>
    <w:p w14:paraId="4FEDBA3A" w14:textId="3C9B80F2" w:rsidR="00AC745E" w:rsidRDefault="004534F6" w:rsidP="004534F6">
      <w:pPr>
        <w:pStyle w:val="Popis"/>
        <w:jc w:val="center"/>
      </w:pPr>
      <w:bookmarkStart w:id="139" w:name="_Toc101479524"/>
      <w:r>
        <w:t xml:space="preserve">Tabuľka </w:t>
      </w:r>
      <w:r w:rsidR="00FF472A">
        <w:fldChar w:fldCharType="begin"/>
      </w:r>
      <w:r w:rsidR="00FF472A">
        <w:instrText xml:space="preserve"> SEQ Tabuľka \* ARABIC </w:instrText>
      </w:r>
      <w:r w:rsidR="00FF472A">
        <w:fldChar w:fldCharType="separate"/>
      </w:r>
      <w:r w:rsidR="00AB7DF4">
        <w:rPr>
          <w:noProof/>
        </w:rPr>
        <w:t>3</w:t>
      </w:r>
      <w:r w:rsidR="00FF472A">
        <w:rPr>
          <w:noProof/>
        </w:rPr>
        <w:fldChar w:fldCharType="end"/>
      </w:r>
      <w:r>
        <w:t xml:space="preserve"> </w:t>
      </w:r>
      <w:r w:rsidR="00F33A05">
        <w:t>Vyhodnotenie predikcií z dát od konca vlny delta</w:t>
      </w:r>
      <w:bookmarkEnd w:id="139"/>
    </w:p>
    <w:p w14:paraId="72A9339C" w14:textId="16DC2EF1" w:rsidR="000C2A6A" w:rsidRDefault="008805F2" w:rsidP="008805F2">
      <w:pPr>
        <w:pStyle w:val="Nadpis2urovne"/>
      </w:pPr>
      <w:r>
        <w:t>Záver</w:t>
      </w:r>
    </w:p>
    <w:p w14:paraId="18018AB3" w14:textId="2810957F" w:rsidR="002204B1" w:rsidRPr="002204B1" w:rsidRDefault="002204B1" w:rsidP="002204B1">
      <w:pPr>
        <w:pStyle w:val="Zakladny"/>
      </w:pPr>
      <w:r>
        <w:rPr>
          <w:i/>
          <w:iCs/>
          <w:lang w:val="en-US"/>
        </w:rPr>
        <w:t>(</w:t>
      </w:r>
      <w:proofErr w:type="spellStart"/>
      <w:r>
        <w:rPr>
          <w:i/>
          <w:iCs/>
          <w:lang w:val="en-US"/>
        </w:rPr>
        <w:t>Spracoval</w:t>
      </w:r>
      <w:proofErr w:type="spellEnd"/>
      <w:r>
        <w:rPr>
          <w:i/>
          <w:iCs/>
          <w:lang w:val="en-US"/>
        </w:rPr>
        <w:t>: Juraj Puszter</w:t>
      </w:r>
      <w:r>
        <w:rPr>
          <w:i/>
          <w:iCs/>
          <w:lang w:val="en-US"/>
        </w:rPr>
        <w:t>)</w:t>
      </w:r>
    </w:p>
    <w:p w14:paraId="06E533A3" w14:textId="11841C7F" w:rsidR="008805F2" w:rsidRDefault="008805F2" w:rsidP="008805F2">
      <w:pPr>
        <w:pStyle w:val="Zakladny"/>
      </w:pPr>
      <w:r>
        <w:t>Na nasledujúcom obrázku vidíme porovnanie najlepších výsledkov z našich meraní. Ako najlepšie výsledky sme brali predikcie, ktorých posledná predikovaná hodnota bola najbližšie k reálnym hodnotám. Červená krivka znázorňuje predikcie</w:t>
      </w:r>
      <w:r w:rsidR="00041A26">
        <w:t>, pri ktorých bol model neurónovej siete trénovaný</w:t>
      </w:r>
      <w:r>
        <w:t xml:space="preserve"> </w:t>
      </w:r>
      <w:r w:rsidR="00041A26">
        <w:t>na</w:t>
      </w:r>
      <w:r>
        <w:t xml:space="preserve"> dát</w:t>
      </w:r>
      <w:r w:rsidR="00041A26">
        <w:t>ach</w:t>
      </w:r>
      <w:r>
        <w:t xml:space="preserve"> z dlhšieho časového intervalu a to od 01.09.2021 do 10.03.2022. Zelená krivka znázorňuje predikcie</w:t>
      </w:r>
      <w:r w:rsidR="00041A26">
        <w:t xml:space="preserve">, pri ktorých bol model neurónovej siete trénovaný </w:t>
      </w:r>
      <w:r w:rsidR="00041A26">
        <w:t>na</w:t>
      </w:r>
      <w:r w:rsidR="00041A26">
        <w:t xml:space="preserve"> dát</w:t>
      </w:r>
      <w:r w:rsidR="00041A26">
        <w:t xml:space="preserve">ach </w:t>
      </w:r>
      <w:r>
        <w:t xml:space="preserve">z kratšieho časového intervalu a to od </w:t>
      </w:r>
      <w:r w:rsidRPr="00F525E9">
        <w:t xml:space="preserve">14.1.2022 </w:t>
      </w:r>
      <w:r>
        <w:t>d</w:t>
      </w:r>
      <w:r w:rsidRPr="00F525E9">
        <w:t>o 10.3.2022</w:t>
      </w:r>
      <w:r>
        <w:t>. Modrá krivka znázorňuje reálne hodnoty. V</w:t>
      </w:r>
      <w:r w:rsidR="00041A26">
        <w:t xml:space="preserve"> </w:t>
      </w:r>
      <w:proofErr w:type="spellStart"/>
      <w:r w:rsidR="00041A26">
        <w:t>trénovacích</w:t>
      </w:r>
      <w:proofErr w:type="spellEnd"/>
      <w:r>
        <w:t> dátach z dlhšieho časového intervalu sa nachádzajú vzorky z varianty delty aj z </w:t>
      </w:r>
      <w:proofErr w:type="spellStart"/>
      <w:r>
        <w:t>omikronu</w:t>
      </w:r>
      <w:proofErr w:type="spellEnd"/>
      <w:r>
        <w:t xml:space="preserve">, zatiaľ čo v dátach z kratšieho časového intervalu začali prevažovať vzorky z varianty </w:t>
      </w:r>
      <w:proofErr w:type="spellStart"/>
      <w:r>
        <w:t>omikronu</w:t>
      </w:r>
      <w:proofErr w:type="spellEnd"/>
      <w:r>
        <w:t>.</w:t>
      </w:r>
      <w:r w:rsidR="0003241C">
        <w:t xml:space="preserve"> Predikované hodnoty sú pre dátumy od </w:t>
      </w:r>
      <w:r w:rsidR="0003241C" w:rsidRPr="0003241C">
        <w:t>11.3.</w:t>
      </w:r>
      <w:r w:rsidR="0003241C">
        <w:t xml:space="preserve">2022 do </w:t>
      </w:r>
      <w:r w:rsidR="0003241C" w:rsidRPr="0003241C">
        <w:t>20.3.2022</w:t>
      </w:r>
      <w:r w:rsidR="0003241C">
        <w:t>.</w:t>
      </w:r>
    </w:p>
    <w:p w14:paraId="62B92E51" w14:textId="77777777" w:rsidR="00D40209" w:rsidRDefault="00D40209" w:rsidP="00D40209">
      <w:pPr>
        <w:pStyle w:val="Zakladny"/>
        <w:keepNext/>
      </w:pPr>
      <w:r>
        <w:rPr>
          <w:noProof/>
        </w:rPr>
        <w:lastRenderedPageBreak/>
        <w:drawing>
          <wp:inline distT="0" distB="0" distL="0" distR="0" wp14:anchorId="05B89886" wp14:editId="15BFF332">
            <wp:extent cx="5572760" cy="2722880"/>
            <wp:effectExtent l="0" t="0" r="8890" b="1270"/>
            <wp:docPr id="36" name="Obrázo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7AAAD" w14:textId="546CA1BA" w:rsidR="00D40209" w:rsidRDefault="00D40209" w:rsidP="00D40209">
      <w:pPr>
        <w:pStyle w:val="Popis"/>
        <w:jc w:val="center"/>
      </w:pPr>
      <w:bookmarkStart w:id="140" w:name="_Toc102557128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t xml:space="preserve"> Porovnanie najlepších výsledkov</w:t>
      </w:r>
      <w:bookmarkEnd w:id="140"/>
    </w:p>
    <w:p w14:paraId="28DF1FEB" w14:textId="0EEA91C7" w:rsidR="008805F2" w:rsidRDefault="003616C9" w:rsidP="008805F2">
      <w:pPr>
        <w:pStyle w:val="Zakladny"/>
      </w:pPr>
      <w:r>
        <w:t xml:space="preserve">Z obrázku je možné vyčítať, že k reálnym hodnotám sme sa najviac priblížili pri predikciách z dlhšieho časového intervalu. Posledné dni predikcie sa červená krivka náhle priblíži k reálnym hodnotám, zatiaľ čo zelená krivka sa približuje pomaly. V oboch prípadoch </w:t>
      </w:r>
      <w:r w:rsidR="001528A1">
        <w:t>sú</w:t>
      </w:r>
      <w:r>
        <w:t xml:space="preserve"> naše najlepšie výsledky pre predikcie z </w:t>
      </w:r>
      <w:r w:rsidRPr="00827CF0">
        <w:t>parametrov Ag%, PCR%.</w:t>
      </w:r>
      <w:r w:rsidR="001166F3" w:rsidRPr="00827CF0">
        <w:t xml:space="preserve"> Posledná reálna hodnota je 2409, predikovaná </w:t>
      </w:r>
      <w:r w:rsidR="00827CF0" w:rsidRPr="00827CF0">
        <w:t>z kratšieho intervalu je</w:t>
      </w:r>
      <w:r w:rsidR="00827CF0">
        <w:rPr>
          <w:lang w:val="en-US"/>
        </w:rPr>
        <w:t xml:space="preserve"> </w:t>
      </w:r>
      <w:r w:rsidR="00827CF0" w:rsidRPr="00827CF0">
        <w:t>2484 a z dlhšieho je</w:t>
      </w:r>
      <w:r w:rsidR="00827CF0">
        <w:rPr>
          <w:lang w:val="en-US"/>
        </w:rPr>
        <w:t xml:space="preserve"> </w:t>
      </w:r>
      <w:r w:rsidR="00827CF0">
        <w:t>2425. Výsledn</w:t>
      </w:r>
      <w:r w:rsidR="001528A1">
        <w:t>ý</w:t>
      </w:r>
      <w:r w:rsidR="00827CF0">
        <w:t xml:space="preserve"> </w:t>
      </w:r>
      <w:r w:rsidR="001528A1">
        <w:t>najlepší</w:t>
      </w:r>
      <w:r w:rsidR="00827CF0">
        <w:t xml:space="preserve"> model pre obe predikcie </w:t>
      </w:r>
      <w:r w:rsidR="001528A1">
        <w:t>je</w:t>
      </w:r>
      <w:r w:rsidR="00827CF0">
        <w:t xml:space="preserve"> </w:t>
      </w:r>
      <w:proofErr w:type="spellStart"/>
      <w:r w:rsidR="00827CF0">
        <w:t>Voting</w:t>
      </w:r>
      <w:proofErr w:type="spellEnd"/>
      <w:r w:rsidR="00827CF0">
        <w:t xml:space="preserve"> Ensemble. </w:t>
      </w:r>
    </w:p>
    <w:p w14:paraId="2304CF61" w14:textId="6BE99404" w:rsidR="009A75F1" w:rsidRPr="009A75F1" w:rsidRDefault="009A75F1" w:rsidP="008805F2">
      <w:pPr>
        <w:pStyle w:val="Zakladny"/>
        <w:rPr>
          <w:lang w:val="en-US"/>
        </w:rPr>
      </w:pPr>
      <w:r>
        <w:t>Najhoršie výsledky</w:t>
      </w:r>
      <w:r w:rsidR="00693EFF">
        <w:t xml:space="preserve"> predikcií</w:t>
      </w:r>
      <w:r>
        <w:t xml:space="preserve"> pre dáta z krátkeho intervalu </w:t>
      </w:r>
      <w:r w:rsidR="001528A1">
        <w:t>sú</w:t>
      </w:r>
      <w:r>
        <w:t xml:space="preserve"> pre parametre </w:t>
      </w:r>
      <w:r w:rsidR="001528A1">
        <w:t>kumulatívne</w:t>
      </w:r>
      <w:r>
        <w:t xml:space="preserve"> testy, </w:t>
      </w:r>
      <w:r w:rsidR="001528A1">
        <w:t>kumulatívne</w:t>
      </w:r>
      <w:r>
        <w:t xml:space="preserve"> testy%. Hodnota poslednej predikcie </w:t>
      </w:r>
      <w:r w:rsidR="001528A1">
        <w:t>je 2494. Najhoršie výsledky</w:t>
      </w:r>
      <w:r w:rsidR="00693EFF">
        <w:t xml:space="preserve"> predikcií</w:t>
      </w:r>
      <w:r w:rsidR="001528A1">
        <w:t xml:space="preserve"> pre dáta z dlhšieho intervalu sú pre parametre Ag, PCR. Hodnota poslednej predikcie je </w:t>
      </w:r>
      <w:r w:rsidR="00D63BEE">
        <w:t>2501. Ako vidíme, najhoršia predikcia z dlhšieho intervalu, je horšia ako najhoršia predikcia z kratšieho intervalu.</w:t>
      </w:r>
    </w:p>
    <w:p w14:paraId="5D5ED9D4" w14:textId="191FC009" w:rsidR="00827CF0" w:rsidRPr="00827CF0" w:rsidRDefault="00041A26" w:rsidP="008805F2">
      <w:pPr>
        <w:pStyle w:val="Zakladny"/>
      </w:pPr>
      <w:r>
        <w:t>Predikovať na dátach z dlhších časových intervalov má výhodu väčšieho množstva dát, na ktorých sú modely trénované</w:t>
      </w:r>
      <w:r w:rsidR="00C97609">
        <w:t>, čo ma za dôsledok presnejšie výsledky.</w:t>
      </w:r>
      <w:r w:rsidR="009B047A">
        <w:t xml:space="preserve"> Predikcie na dátach z kratších časových intervalo</w:t>
      </w:r>
      <w:r w:rsidR="00693EFF">
        <w:t>v</w:t>
      </w:r>
      <w:r w:rsidR="009B047A">
        <w:t xml:space="preserve"> má výhodu, že sa dokážeme zamerať na určité </w:t>
      </w:r>
      <w:r w:rsidR="007F665A">
        <w:t>vlastnosti dát</w:t>
      </w:r>
      <w:r w:rsidR="009B047A">
        <w:t xml:space="preserve">. </w:t>
      </w:r>
      <w:r w:rsidR="00D63BEE">
        <w:t xml:space="preserve">V našom prípade sú </w:t>
      </w:r>
      <w:r w:rsidR="00B53DCC">
        <w:t xml:space="preserve">to </w:t>
      </w:r>
      <w:r w:rsidR="00D63BEE">
        <w:t>dáta,</w:t>
      </w:r>
      <w:r w:rsidR="009B047A">
        <w:t xml:space="preserve"> v ktorých prevažuje </w:t>
      </w:r>
      <w:r w:rsidR="007F665A">
        <w:t xml:space="preserve">variant </w:t>
      </w:r>
      <w:proofErr w:type="spellStart"/>
      <w:r w:rsidR="009B047A">
        <w:t>omikron</w:t>
      </w:r>
      <w:proofErr w:type="spellEnd"/>
      <w:r w:rsidR="009B047A">
        <w:t>.</w:t>
      </w:r>
    </w:p>
    <w:p w14:paraId="188150A7" w14:textId="37877924" w:rsidR="000C2A6A" w:rsidRDefault="00C91374" w:rsidP="000C2A6A">
      <w:pPr>
        <w:pStyle w:val="Nadpisneslovan"/>
        <w:rPr>
          <w:lang w:eastAsia="sk-SK"/>
        </w:rPr>
      </w:pPr>
      <w:bookmarkStart w:id="141" w:name="_Toc101479585"/>
      <w:r>
        <w:rPr>
          <w:lang w:eastAsia="sk-SK"/>
        </w:rPr>
        <w:lastRenderedPageBreak/>
        <w:t>Informácie o členoch tímu</w:t>
      </w:r>
      <w:bookmarkEnd w:id="141"/>
    </w:p>
    <w:p w14:paraId="5473FFE9" w14:textId="09B09CF6" w:rsidR="000C2A6A" w:rsidRDefault="000C2A6A" w:rsidP="000C2A6A">
      <w:pPr>
        <w:pStyle w:val="Zakladny"/>
        <w:rPr>
          <w:lang w:eastAsia="sk-SK"/>
        </w:rPr>
      </w:pPr>
      <w:r>
        <w:rPr>
          <w:lang w:eastAsia="sk-SK"/>
        </w:rPr>
        <w:t>V tejto kapitole</w:t>
      </w:r>
      <w:r w:rsidRPr="000C2A6A">
        <w:rPr>
          <w:lang w:eastAsia="sk-SK"/>
        </w:rPr>
        <w:t xml:space="preserve"> sa nachádzajú informácie o členoch tímu</w:t>
      </w:r>
      <w:r w:rsidR="00EE3622">
        <w:rPr>
          <w:lang w:eastAsia="sk-SK"/>
        </w:rPr>
        <w:t xml:space="preserve"> </w:t>
      </w:r>
      <w:r w:rsidR="004556C2">
        <w:rPr>
          <w:lang w:eastAsia="sk-SK"/>
        </w:rPr>
        <w:t>ktorý pracovali</w:t>
      </w:r>
      <w:r w:rsidR="00EE3622">
        <w:rPr>
          <w:lang w:eastAsia="sk-SK"/>
        </w:rPr>
        <w:t xml:space="preserve"> na tomto projekte.</w:t>
      </w:r>
      <w:r w:rsidRPr="000C2A6A">
        <w:rPr>
          <w:lang w:eastAsia="sk-SK"/>
        </w:rPr>
        <w:t xml:space="preserve"> </w:t>
      </w:r>
      <w:r w:rsidR="00EE3622">
        <w:rPr>
          <w:lang w:eastAsia="sk-SK"/>
        </w:rPr>
        <w:t>Všetci č</w:t>
      </w:r>
      <w:r w:rsidRPr="000C2A6A">
        <w:rPr>
          <w:lang w:eastAsia="sk-SK"/>
        </w:rPr>
        <w:t xml:space="preserve">lenovia tímu študujú na STU FEI odbor API a tento projekt </w:t>
      </w:r>
      <w:r w:rsidR="00EE3622">
        <w:rPr>
          <w:lang w:eastAsia="sk-SK"/>
        </w:rPr>
        <w:t>v</w:t>
      </w:r>
      <w:r w:rsidRPr="000C2A6A">
        <w:rPr>
          <w:lang w:eastAsia="sk-SK"/>
        </w:rPr>
        <w:t>ypraco</w:t>
      </w:r>
      <w:r w:rsidR="00EE3622">
        <w:rPr>
          <w:lang w:eastAsia="sk-SK"/>
        </w:rPr>
        <w:t>vali</w:t>
      </w:r>
      <w:r w:rsidRPr="000C2A6A">
        <w:rPr>
          <w:lang w:eastAsia="sk-SK"/>
        </w:rPr>
        <w:t xml:space="preserve"> v rámci predmet</w:t>
      </w:r>
      <w:r w:rsidR="00EE3622">
        <w:rPr>
          <w:lang w:eastAsia="sk-SK"/>
        </w:rPr>
        <w:t>ov</w:t>
      </w:r>
      <w:r w:rsidRPr="000C2A6A">
        <w:rPr>
          <w:lang w:eastAsia="sk-SK"/>
        </w:rPr>
        <w:t xml:space="preserve"> I-TP1-AI a I-TP2-AI.</w:t>
      </w:r>
    </w:p>
    <w:p w14:paraId="01B75FE0" w14:textId="215CB21F" w:rsidR="000C2A6A" w:rsidRPr="000C2A6A" w:rsidRDefault="000C2A6A" w:rsidP="000C2A6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>Juraj Puszter</w:t>
      </w:r>
      <w:r w:rsidRPr="000C2A6A">
        <w:rPr>
          <w:lang w:eastAsia="sk-SK"/>
        </w:rPr>
        <w:t xml:space="preserve"> popri štúdiu pracuje na pozícii IT vývojára v tíme vývoja internet bankingu v Tatra Banke. Zameriava sa najmä na </w:t>
      </w:r>
      <w:proofErr w:type="spellStart"/>
      <w:r w:rsidRPr="000C2A6A">
        <w:rPr>
          <w:lang w:eastAsia="sk-SK"/>
        </w:rPr>
        <w:t>backend</w:t>
      </w:r>
      <w:proofErr w:type="spellEnd"/>
      <w:r w:rsidRPr="000C2A6A">
        <w:rPr>
          <w:lang w:eastAsia="sk-SK"/>
        </w:rPr>
        <w:t>. Do náplne práce patrí vývoj internet bankingu a intranetových aplikácií. Medzi jeho zá</w:t>
      </w:r>
      <w:r w:rsidR="008B5D87">
        <w:rPr>
          <w:lang w:eastAsia="sk-SK"/>
        </w:rPr>
        <w:t>ľ</w:t>
      </w:r>
      <w:r w:rsidRPr="000C2A6A">
        <w:rPr>
          <w:lang w:eastAsia="sk-SK"/>
        </w:rPr>
        <w:t>uby patrí programovanie, ale taktiež športovanie a to najmä posilňovanie a beh.</w:t>
      </w:r>
    </w:p>
    <w:p w14:paraId="72E5BE55" w14:textId="77777777" w:rsidR="000C2A6A" w:rsidRPr="000C2A6A" w:rsidRDefault="000C2A6A" w:rsidP="000C2A6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 xml:space="preserve">Tomáš </w:t>
      </w:r>
      <w:proofErr w:type="spellStart"/>
      <w:r w:rsidRPr="000C2A6A">
        <w:rPr>
          <w:b/>
          <w:bCs/>
          <w:bdr w:val="none" w:sz="0" w:space="0" w:color="auto" w:frame="1"/>
          <w:lang w:eastAsia="sk-SK"/>
        </w:rPr>
        <w:t>Singhofer</w:t>
      </w:r>
      <w:proofErr w:type="spellEnd"/>
      <w:r w:rsidRPr="000C2A6A">
        <w:rPr>
          <w:lang w:eastAsia="sk-SK"/>
        </w:rPr>
        <w:t xml:space="preserve"> popri štúdiu pracuje na pozícii Java programátora vo firme </w:t>
      </w:r>
      <w:proofErr w:type="spellStart"/>
      <w:r w:rsidRPr="000C2A6A">
        <w:rPr>
          <w:lang w:eastAsia="sk-SK"/>
        </w:rPr>
        <w:t>Across</w:t>
      </w:r>
      <w:proofErr w:type="spellEnd"/>
      <w:r w:rsidRPr="000C2A6A">
        <w:rPr>
          <w:lang w:eastAsia="sk-SK"/>
        </w:rPr>
        <w:t xml:space="preserve">. Hlavnou náplňou je vývoj intranetových aplikácií. Zameriava sa najmä na </w:t>
      </w:r>
      <w:proofErr w:type="spellStart"/>
      <w:r w:rsidRPr="000C2A6A">
        <w:rPr>
          <w:lang w:eastAsia="sk-SK"/>
        </w:rPr>
        <w:t>backend</w:t>
      </w:r>
      <w:proofErr w:type="spellEnd"/>
      <w:r w:rsidRPr="000C2A6A">
        <w:rPr>
          <w:lang w:eastAsia="sk-SK"/>
        </w:rPr>
        <w:t>. Vo voľnom čase rád programuje a venuje sa skautingu.</w:t>
      </w:r>
    </w:p>
    <w:p w14:paraId="72C3B84B" w14:textId="77777777" w:rsidR="000C2A6A" w:rsidRPr="000C2A6A" w:rsidRDefault="000C2A6A" w:rsidP="000C2A6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>Marek Kačmár</w:t>
      </w:r>
      <w:r w:rsidRPr="000C2A6A">
        <w:rPr>
          <w:lang w:eastAsia="sk-SK"/>
        </w:rPr>
        <w:t xml:space="preserve"> momentálne popri štúdiu nepracuje v žiadnej prestížnej firme. Preferuje prácu na </w:t>
      </w:r>
      <w:proofErr w:type="spellStart"/>
      <w:r w:rsidRPr="000C2A6A">
        <w:rPr>
          <w:lang w:eastAsia="sk-SK"/>
        </w:rPr>
        <w:t>backende</w:t>
      </w:r>
      <w:proofErr w:type="spellEnd"/>
      <w:r w:rsidRPr="000C2A6A">
        <w:rPr>
          <w:lang w:eastAsia="sk-SK"/>
        </w:rPr>
        <w:t xml:space="preserve"> a medzi jeho obľúbené programovacie jazyky patria PHP, JavaScript, Java a </w:t>
      </w:r>
      <w:proofErr w:type="spellStart"/>
      <w:r w:rsidRPr="000C2A6A">
        <w:rPr>
          <w:lang w:eastAsia="sk-SK"/>
        </w:rPr>
        <w:t>Python</w:t>
      </w:r>
      <w:proofErr w:type="spellEnd"/>
      <w:r w:rsidRPr="000C2A6A">
        <w:rPr>
          <w:lang w:eastAsia="sk-SK"/>
        </w:rPr>
        <w:t xml:space="preserve">. Jeho hlavnými záľubami sú sledovanie seriálov, programovanie, pasívny </w:t>
      </w:r>
      <w:proofErr w:type="spellStart"/>
      <w:r w:rsidRPr="000C2A6A">
        <w:rPr>
          <w:lang w:eastAsia="sk-SK"/>
        </w:rPr>
        <w:t>gaming</w:t>
      </w:r>
      <w:proofErr w:type="spellEnd"/>
      <w:r w:rsidRPr="000C2A6A">
        <w:rPr>
          <w:lang w:eastAsia="sk-SK"/>
        </w:rPr>
        <w:t>, cyklistika, čítanie kníh a beh.</w:t>
      </w:r>
    </w:p>
    <w:p w14:paraId="5981F7ED" w14:textId="643A4B9D" w:rsidR="000C2A6A" w:rsidRPr="000C2A6A" w:rsidRDefault="000C2A6A" w:rsidP="000C2A6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>Adam Vozár</w:t>
      </w:r>
      <w:r w:rsidRPr="000C2A6A">
        <w:rPr>
          <w:lang w:eastAsia="sk-SK"/>
        </w:rPr>
        <w:t xml:space="preserve"> už štvrtý rok popri škole pracuje v malej softvérovej firme na pozícii </w:t>
      </w:r>
      <w:proofErr w:type="spellStart"/>
      <w:r w:rsidRPr="000C2A6A">
        <w:rPr>
          <w:lang w:eastAsia="sk-SK"/>
        </w:rPr>
        <w:t>backend</w:t>
      </w:r>
      <w:proofErr w:type="spellEnd"/>
      <w:r w:rsidRPr="000C2A6A">
        <w:rPr>
          <w:lang w:eastAsia="sk-SK"/>
        </w:rPr>
        <w:t xml:space="preserve"> web developera. V práci </w:t>
      </w:r>
      <w:r w:rsidR="008B5D87" w:rsidRPr="000C2A6A">
        <w:rPr>
          <w:lang w:eastAsia="sk-SK"/>
        </w:rPr>
        <w:t>vyvíja</w:t>
      </w:r>
      <w:r w:rsidRPr="000C2A6A">
        <w:rPr>
          <w:lang w:eastAsia="sk-SK"/>
        </w:rPr>
        <w:t xml:space="preserve"> stredné a </w:t>
      </w:r>
      <w:r w:rsidR="008B5D87" w:rsidRPr="000C2A6A">
        <w:rPr>
          <w:lang w:eastAsia="sk-SK"/>
        </w:rPr>
        <w:t>väčšie</w:t>
      </w:r>
      <w:r w:rsidRPr="000C2A6A">
        <w:rPr>
          <w:lang w:eastAsia="sk-SK"/>
        </w:rPr>
        <w:t xml:space="preserve"> informačné systémy najmä v jazykoch PHP, JavaScript a SQL. Keď mu popri štúdiu a práci ostane čas, rád </w:t>
      </w:r>
      <w:proofErr w:type="spellStart"/>
      <w:r w:rsidRPr="000C2A6A">
        <w:rPr>
          <w:lang w:eastAsia="sk-SK"/>
        </w:rPr>
        <w:t>snowboarduje</w:t>
      </w:r>
      <w:proofErr w:type="spellEnd"/>
      <w:r w:rsidRPr="000C2A6A">
        <w:rPr>
          <w:lang w:eastAsia="sk-SK"/>
        </w:rPr>
        <w:t>, sleduje F1 a hrá CS:GO.</w:t>
      </w:r>
    </w:p>
    <w:p w14:paraId="6A11217A" w14:textId="77777777" w:rsidR="000C2A6A" w:rsidRPr="000C2A6A" w:rsidRDefault="000C2A6A" w:rsidP="000C2A6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>Viet Quoc Le</w:t>
      </w:r>
      <w:r w:rsidRPr="000C2A6A">
        <w:rPr>
          <w:lang w:eastAsia="sk-SK"/>
        </w:rPr>
        <w:t xml:space="preserve"> nepracuje v žiadnej firme. Vo voľnom čase sa venuje tvoreniu </w:t>
      </w:r>
      <w:proofErr w:type="spellStart"/>
      <w:r w:rsidRPr="000C2A6A">
        <w:rPr>
          <w:lang w:eastAsia="sk-SK"/>
        </w:rPr>
        <w:t>fullstack</w:t>
      </w:r>
      <w:proofErr w:type="spellEnd"/>
      <w:r w:rsidRPr="000C2A6A">
        <w:rPr>
          <w:lang w:eastAsia="sk-SK"/>
        </w:rPr>
        <w:t xml:space="preserve"> webstránok v jazyku JavaScript a vareniu jedál primárne ázijskej kuchyne.</w:t>
      </w:r>
    </w:p>
    <w:p w14:paraId="2E3E321E" w14:textId="77777777" w:rsidR="000C2A6A" w:rsidRPr="000C2A6A" w:rsidRDefault="000C2A6A" w:rsidP="000C2A6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 xml:space="preserve">Branislav </w:t>
      </w:r>
      <w:proofErr w:type="spellStart"/>
      <w:r w:rsidRPr="000C2A6A">
        <w:rPr>
          <w:b/>
          <w:bCs/>
          <w:bdr w:val="none" w:sz="0" w:space="0" w:color="auto" w:frame="1"/>
          <w:lang w:eastAsia="sk-SK"/>
        </w:rPr>
        <w:t>Šipula</w:t>
      </w:r>
      <w:proofErr w:type="spellEnd"/>
      <w:r w:rsidRPr="000C2A6A">
        <w:rPr>
          <w:lang w:eastAsia="sk-SK"/>
        </w:rPr>
        <w:t xml:space="preserve"> študuje na FEI STU inžinierske štúdium aplikovanej informatiky a zároveň popri tom už tretí rok pracuje v malej softvérovej firme </w:t>
      </w:r>
      <w:proofErr w:type="spellStart"/>
      <w:r w:rsidRPr="000C2A6A">
        <w:rPr>
          <w:lang w:eastAsia="sk-SK"/>
        </w:rPr>
        <w:t>Plaut</w:t>
      </w:r>
      <w:proofErr w:type="spellEnd"/>
      <w:r w:rsidRPr="000C2A6A">
        <w:rPr>
          <w:lang w:eastAsia="sk-SK"/>
        </w:rPr>
        <w:t xml:space="preserve"> na </w:t>
      </w:r>
      <w:proofErr w:type="spellStart"/>
      <w:r w:rsidRPr="000C2A6A">
        <w:rPr>
          <w:lang w:eastAsia="sk-SK"/>
        </w:rPr>
        <w:t>pozicií</w:t>
      </w:r>
      <w:proofErr w:type="spellEnd"/>
      <w:r w:rsidRPr="000C2A6A">
        <w:rPr>
          <w:lang w:eastAsia="sk-SK"/>
        </w:rPr>
        <w:t xml:space="preserve"> ako junior </w:t>
      </w:r>
      <w:proofErr w:type="spellStart"/>
      <w:r w:rsidRPr="000C2A6A">
        <w:rPr>
          <w:lang w:eastAsia="sk-SK"/>
        </w:rPr>
        <w:t>backend</w:t>
      </w:r>
      <w:proofErr w:type="spellEnd"/>
      <w:r w:rsidRPr="000C2A6A">
        <w:rPr>
          <w:lang w:eastAsia="sk-SK"/>
        </w:rPr>
        <w:t xml:space="preserve"> developer. Pri práci vyvíja v programovacích jazykoch Java, </w:t>
      </w:r>
      <w:proofErr w:type="spellStart"/>
      <w:r w:rsidRPr="000C2A6A">
        <w:rPr>
          <w:lang w:eastAsia="sk-SK"/>
        </w:rPr>
        <w:t>TypeScript</w:t>
      </w:r>
      <w:proofErr w:type="spellEnd"/>
      <w:r w:rsidRPr="000C2A6A">
        <w:rPr>
          <w:lang w:eastAsia="sk-SK"/>
        </w:rPr>
        <w:t xml:space="preserve"> a zároveň pracuje s technológiami ako sú </w:t>
      </w:r>
      <w:proofErr w:type="spellStart"/>
      <w:r w:rsidRPr="000C2A6A">
        <w:rPr>
          <w:lang w:eastAsia="sk-SK"/>
        </w:rPr>
        <w:t>Spring</w:t>
      </w:r>
      <w:proofErr w:type="spellEnd"/>
      <w:r w:rsidRPr="000C2A6A">
        <w:rPr>
          <w:lang w:eastAsia="sk-SK"/>
        </w:rPr>
        <w:t xml:space="preserve">, </w:t>
      </w:r>
      <w:proofErr w:type="spellStart"/>
      <w:r w:rsidRPr="000C2A6A">
        <w:rPr>
          <w:lang w:eastAsia="sk-SK"/>
        </w:rPr>
        <w:t>Spring</w:t>
      </w:r>
      <w:proofErr w:type="spellEnd"/>
      <w:r w:rsidRPr="000C2A6A">
        <w:rPr>
          <w:lang w:eastAsia="sk-SK"/>
        </w:rPr>
        <w:t xml:space="preserve"> </w:t>
      </w:r>
      <w:proofErr w:type="spellStart"/>
      <w:r w:rsidRPr="000C2A6A">
        <w:rPr>
          <w:lang w:eastAsia="sk-SK"/>
        </w:rPr>
        <w:t>Boot</w:t>
      </w:r>
      <w:proofErr w:type="spellEnd"/>
      <w:r w:rsidRPr="000C2A6A">
        <w:rPr>
          <w:lang w:eastAsia="sk-SK"/>
        </w:rPr>
        <w:t xml:space="preserve">, </w:t>
      </w:r>
      <w:proofErr w:type="spellStart"/>
      <w:r w:rsidRPr="000C2A6A">
        <w:rPr>
          <w:lang w:eastAsia="sk-SK"/>
        </w:rPr>
        <w:t>Angular</w:t>
      </w:r>
      <w:proofErr w:type="spellEnd"/>
      <w:r w:rsidRPr="000C2A6A">
        <w:rPr>
          <w:lang w:eastAsia="sk-SK"/>
        </w:rPr>
        <w:t xml:space="preserve">, </w:t>
      </w:r>
      <w:proofErr w:type="spellStart"/>
      <w:r w:rsidRPr="000C2A6A">
        <w:rPr>
          <w:lang w:eastAsia="sk-SK"/>
        </w:rPr>
        <w:t>TestNG</w:t>
      </w:r>
      <w:proofErr w:type="spellEnd"/>
      <w:r w:rsidRPr="000C2A6A">
        <w:rPr>
          <w:lang w:eastAsia="sk-SK"/>
        </w:rPr>
        <w:t xml:space="preserve">. Medzi jeho záľuby patrí cestovanie, turistika ale aj sledovanie filmov a seriálov na </w:t>
      </w:r>
      <w:proofErr w:type="spellStart"/>
      <w:r w:rsidRPr="000C2A6A">
        <w:rPr>
          <w:lang w:eastAsia="sk-SK"/>
        </w:rPr>
        <w:t>Netflixe</w:t>
      </w:r>
      <w:proofErr w:type="spellEnd"/>
      <w:r w:rsidRPr="000C2A6A">
        <w:rPr>
          <w:lang w:eastAsia="sk-SK"/>
        </w:rPr>
        <w:t>. Svoj voľný čas najradšej trávi so svojou rodinou a kamarátmi.</w:t>
      </w:r>
    </w:p>
    <w:p w14:paraId="4E18578F" w14:textId="224BEA10" w:rsidR="000C2A6A" w:rsidRPr="00AC745E" w:rsidRDefault="000C2A6A" w:rsidP="00B43E43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>Filip Frank</w:t>
      </w:r>
      <w:r w:rsidRPr="000C2A6A">
        <w:rPr>
          <w:lang w:eastAsia="sk-SK"/>
        </w:rPr>
        <w:t> </w:t>
      </w:r>
      <w:r w:rsidR="009A3AAC" w:rsidRPr="009A3AAC">
        <w:rPr>
          <w:lang w:eastAsia="sk-SK"/>
        </w:rPr>
        <w:t>má s programovaním najmä akademické skúsenosti, je spoluautorom vedeckého článku o vývoji softvéru pre analýzu sekvenčných spektier gama žiarenia. Momentálne rozvíja svoje kompetencie štúdiom vývoja a nasadzovania aplikácii pomocou cloudových služieb</w:t>
      </w:r>
      <w:r w:rsidRPr="000C2A6A">
        <w:rPr>
          <w:lang w:eastAsia="sk-SK"/>
        </w:rPr>
        <w:t>.</w:t>
      </w:r>
    </w:p>
    <w:bookmarkStart w:id="142" w:name="_Toc101479586" w:displacedByCustomXml="next"/>
    <w:sdt>
      <w:sdtPr>
        <w:id w:val="-1274239281"/>
        <w:lock w:val="sdtContentLocked"/>
        <w:placeholder>
          <w:docPart w:val="94072E4406F84E2FB7999464BD079A39"/>
        </w:placeholder>
        <w:showingPlcHdr/>
      </w:sdtPr>
      <w:sdtEndPr/>
      <w:sdtContent>
        <w:p w14:paraId="2D0355B7" w14:textId="77777777" w:rsidR="00DC0093" w:rsidRDefault="00DC0093" w:rsidP="006849D6">
          <w:pPr>
            <w:pStyle w:val="Nadpisneslovan"/>
          </w:pPr>
          <w:r w:rsidRPr="00C87A2B">
            <w:rPr>
              <w:rStyle w:val="NadpisneslovanChar"/>
              <w:b/>
            </w:rPr>
            <w:t>Zoznam použitej literatúry</w:t>
          </w:r>
          <w:r w:rsidR="008E34D8">
            <w:rPr>
              <w:rStyle w:val="NadpisneslovanChar"/>
              <w:b/>
            </w:rPr>
            <w:tab/>
          </w:r>
        </w:p>
      </w:sdtContent>
    </w:sdt>
    <w:bookmarkEnd w:id="142" w:displacedByCustomXml="prev"/>
    <w:sdt>
      <w:sdtPr>
        <w:rPr>
          <w:rFonts w:eastAsiaTheme="minorHAnsi" w:cstheme="minorBidi"/>
          <w:sz w:val="22"/>
          <w:szCs w:val="22"/>
          <w:lang w:eastAsia="en-US"/>
        </w:rPr>
        <w:id w:val="-2096688718"/>
        <w:bibliography/>
      </w:sdtPr>
      <w:sdtEndPr/>
      <w:sdtContent>
        <w:p w14:paraId="530973F7" w14:textId="77777777" w:rsidR="00C10FD6" w:rsidRDefault="005712C4" w:rsidP="00C10FD6">
          <w:pPr>
            <w:pStyle w:val="Bibliografia"/>
            <w:rPr>
              <w:noProof/>
              <w:szCs w:val="24"/>
            </w:rPr>
          </w:pPr>
          <w:r>
            <w:fldChar w:fldCharType="begin"/>
          </w:r>
          <w:r>
            <w:instrText>BIBLIOGRAPHY</w:instrText>
          </w:r>
          <w:r>
            <w:fldChar w:fldCharType="separate"/>
          </w:r>
          <w:r w:rsidR="00C10FD6">
            <w:rPr>
              <w:b/>
              <w:bCs/>
              <w:noProof/>
            </w:rPr>
            <w:t>—.</w:t>
          </w:r>
          <w:r w:rsidR="00C10FD6">
            <w:rPr>
              <w:noProof/>
            </w:rPr>
            <w:t xml:space="preserve"> </w:t>
          </w:r>
          <w:r w:rsidR="00C10FD6">
            <w:rPr>
              <w:i/>
              <w:iCs/>
              <w:noProof/>
            </w:rPr>
            <w:t xml:space="preserve">Decision Trees. </w:t>
          </w:r>
          <w:r w:rsidR="00C10FD6">
            <w:rPr>
              <w:noProof/>
            </w:rPr>
            <w:t>[Online] [Dátum: 13. 3 2022.] https://scikit-learn.org/stable/modules/tree.html.</w:t>
          </w:r>
        </w:p>
        <w:p w14:paraId="2CB2A206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Bigelow, Stephen J. 2020.</w:t>
          </w:r>
          <w:r>
            <w:rPr>
              <w:noProof/>
            </w:rPr>
            <w:t xml:space="preserve"> TechTarget. [Online] 4 2020. [Dátum: 5. 3 2022.] https://www.techtarget.com/searchcloudcomputing/definition/Windows-Azure.</w:t>
          </w:r>
        </w:p>
        <w:p w14:paraId="5BFE8B1B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Brownlee, Jason. 2020.</w:t>
          </w:r>
          <w:r>
            <w:rPr>
              <w:noProof/>
            </w:rPr>
            <w:t xml:space="preserve"> How to Develop Voting Ensembles With Python. [Online] 2020. [Dátum: 14. 12 2021.] https://machinelearningmastery.com/voting-ensembles-with-python/.</w:t>
          </w:r>
        </w:p>
        <w:p w14:paraId="4F2B7D39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—. 2018.</w:t>
          </w:r>
          <w:r>
            <w:rPr>
              <w:noProof/>
            </w:rPr>
            <w:t xml:space="preserve"> Stacking Ensemble for Deep Learning Neural Networks in Python. [Online] 2018. [Dátum: 10. 1 2022.] https://machinelearningmastery.com/stacking-ensemble-for-deep-learning-neural-networks/.</w:t>
          </w:r>
        </w:p>
        <w:p w14:paraId="526FDB8F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Ciotti, Ciccozzi, Terrinoni, Jiang, Wang, Bernardini. 2020.</w:t>
          </w:r>
          <w:r>
            <w:rPr>
              <w:noProof/>
            </w:rPr>
            <w:t xml:space="preserve"> </w:t>
          </w:r>
          <w:r>
            <w:rPr>
              <w:i/>
              <w:iCs/>
              <w:noProof/>
            </w:rPr>
            <w:t xml:space="preserve">The COVID-19 pandemic. </w:t>
          </w:r>
          <w:r>
            <w:rPr>
              <w:noProof/>
            </w:rPr>
            <w:t>[Online] Taylor &amp; Francis, 2020. [Dátum: 6. 3 2022.] https://doi.org/10.1080/10408363.2020.1783198.</w:t>
          </w:r>
        </w:p>
        <w:p w14:paraId="2846CD59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Date, Sachin.</w:t>
          </w:r>
          <w:r>
            <w:rPr>
              <w:noProof/>
            </w:rPr>
            <w:t xml:space="preserve"> Time Series Analysis, Regression and Forecasting. [Online] [Dátum: 5. 3 2022.] https://timeseriesreasoning.com/contents/regression-with-arima-errors-model/.</w:t>
          </w:r>
        </w:p>
        <w:p w14:paraId="3F40A55A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Donges, Niklas. 2021.</w:t>
          </w:r>
          <w:r>
            <w:rPr>
              <w:noProof/>
            </w:rPr>
            <w:t xml:space="preserve"> builtin. [Online] 16. 9 2021. [Dátum: 3. 1 2022.] https://builtin.com/data-science/random-forest-algorithm.</w:t>
          </w:r>
        </w:p>
        <w:p w14:paraId="2E143541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Hyndman, Athanasopoulos. 2018.</w:t>
          </w:r>
          <w:r>
            <w:rPr>
              <w:noProof/>
            </w:rPr>
            <w:t xml:space="preserve"> Forecasting: principles and practice. [Online] 2018. [Dátum: 6. 3 2022.] https://otexts.com/fpp2/simple-methods.html.</w:t>
          </w:r>
        </w:p>
        <w:p w14:paraId="584BC3FF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Kravchuk, Kostiantyn. 2017.</w:t>
          </w:r>
          <w:r>
            <w:rPr>
              <w:noProof/>
            </w:rPr>
            <w:t xml:space="preserve"> r-bloggers. [Online] 5. 5 2017. [Dátum: 5. 3 2022.] https://www.r-bloggers.com/2017/05/forecasting-arimax-model-exercises-part-5/.</w:t>
          </w:r>
        </w:p>
        <w:p w14:paraId="6DAAEF1E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Mccoy, Logan.</w:t>
          </w:r>
          <w:r>
            <w:rPr>
              <w:noProof/>
            </w:rPr>
            <w:t xml:space="preserve"> ccb technology. [Online] [Dátum: 5. 3 2022.] https://ccbtechnology.com/what-microsoft-azure-is-and-why-it-matters/.</w:t>
          </w:r>
        </w:p>
        <w:p w14:paraId="51A437CD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Microsoft. 2021.</w:t>
          </w:r>
          <w:r>
            <w:rPr>
              <w:noProof/>
            </w:rPr>
            <w:t xml:space="preserve"> Microsoft. [Online] 15. 12 2021. [Dátum: 5. 3 2022.] https://docs.microsoft.com/en-us/azure/machine-learning/overview-what-is-azure-machine-learning.</w:t>
          </w:r>
        </w:p>
        <w:p w14:paraId="23FD8E83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—. 2022.</w:t>
          </w:r>
          <w:r>
            <w:rPr>
              <w:noProof/>
            </w:rPr>
            <w:t xml:space="preserve"> Microsoft. [Online] 4. 2 2022. [Dátum: 5. 3 2022.] https://docs.microsoft.com/en-us/azure/machine-learning/overview-what-is-machine-learning-studio.</w:t>
          </w:r>
        </w:p>
        <w:p w14:paraId="515105AA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—. 2022.</w:t>
          </w:r>
          <w:r>
            <w:rPr>
              <w:noProof/>
            </w:rPr>
            <w:t xml:space="preserve"> Microsoft. [Online] 26. 2 2022. [Dátum: 5. 3 2022.] https://docs.microsoft.com/en-us/azure/machine-learning/concept-automated-ml#when-to-use-automl-classification-regression-forecasting--computer-vision.</w:t>
          </w:r>
        </w:p>
        <w:p w14:paraId="2C532EF0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lastRenderedPageBreak/>
            <w:t>Moreno, Caio. 2020.</w:t>
          </w:r>
          <w:r>
            <w:rPr>
              <w:noProof/>
            </w:rPr>
            <w:t xml:space="preserve"> Medium. [Online] 8. 5 2020. [Dátum: 5. 3 2022.] https://caiomsouza.medium.com/aml-azure-machine-learning-introduction-13505d3393b9.</w:t>
          </w:r>
        </w:p>
        <w:p w14:paraId="0E3C8169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Patro, Tomáš. 2017.</w:t>
          </w:r>
          <w:r>
            <w:rPr>
              <w:noProof/>
            </w:rPr>
            <w:t xml:space="preserve"> BudFIT. [Online] 15. 10 2017. [Dátum: 3. 1 2022.] https://casopis.fit.cvut.cz/technologie/umela-inteligencia-ako-funguje-preco-dobre-sa-nu-zaujimat/.</w:t>
          </w:r>
        </w:p>
        <w:p w14:paraId="423D52EA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Prabhakaran, Selva. 2021.</w:t>
          </w:r>
          <w:r>
            <w:rPr>
              <w:noProof/>
            </w:rPr>
            <w:t xml:space="preserve"> machine learning plus. [Online] 22. 8 2021. [Dátum: 5. 3 2022.] https://www.machinelearningplus.com/time-series/arima-model-time-series-forecasting-python/.</w:t>
          </w:r>
        </w:p>
        <w:p w14:paraId="45A2B692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PyFlux. 2016.</w:t>
          </w:r>
          <w:r>
            <w:rPr>
              <w:noProof/>
            </w:rPr>
            <w:t xml:space="preserve"> PyFlux. [Online] 2016. [Dátum: 5. 3 2022.] https://pyflux.readthedocs.io/en/latest/arima.html.</w:t>
          </w:r>
        </w:p>
        <w:p w14:paraId="0E42D788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—. 2016.</w:t>
          </w:r>
          <w:r>
            <w:rPr>
              <w:noProof/>
            </w:rPr>
            <w:t xml:space="preserve"> PyFlux. [Online] 2016. [Dátum: 5. 3 2022.] https://pyflux.readthedocs.io/en/latest/arimax.html.</w:t>
          </w:r>
        </w:p>
        <w:p w14:paraId="355343BD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Río, Rafael del. 2018.</w:t>
          </w:r>
          <w:r>
            <w:rPr>
              <w:noProof/>
            </w:rPr>
            <w:t xml:space="preserve"> A simple example of visualizing gradient boosting. [Online] 2018. [Dátum: 14. 12 2021.] https://www.researchgate.net/figure/A-simple-example-of-visualizing-gradient-boosting_fig5_326379229.</w:t>
          </w:r>
        </w:p>
        <w:p w14:paraId="565A8080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T. Baldigara, M. Mamula. 2015.</w:t>
          </w:r>
          <w:r>
            <w:rPr>
              <w:noProof/>
            </w:rPr>
            <w:t xml:space="preserve"> Modelling International Tourism Demand Using Seasonal Arima Models. [Online] 2015. [Dátum: 6. 3 2022.] https://hrcak.srce.hr/file/206819. 21.</w:t>
          </w:r>
        </w:p>
        <w:p w14:paraId="69009C58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Tianqi Chen, Carlos Guestrin. 2016.</w:t>
          </w:r>
          <w:r>
            <w:rPr>
              <w:noProof/>
            </w:rPr>
            <w:t xml:space="preserve"> XGBoost: A Scalable Tree Boosting System. [Online] 2016. [Dátum: 14. 12 2021.] https://arxiv.org/abs/1603.02754.</w:t>
          </w:r>
        </w:p>
        <w:p w14:paraId="6EBEF6A3" w14:textId="62B939BD" w:rsidR="008E333D" w:rsidRPr="00036A90" w:rsidRDefault="005712C4" w:rsidP="00C10FD6">
          <w:pPr>
            <w:rPr>
              <w:sz w:val="24"/>
              <w:szCs w:val="24"/>
            </w:rPr>
          </w:pPr>
          <w:r>
            <w:rPr>
              <w:b/>
              <w:bCs/>
            </w:rPr>
            <w:fldChar w:fldCharType="end"/>
          </w:r>
          <w:proofErr w:type="spellStart"/>
          <w:r w:rsidR="008E333D" w:rsidRPr="003C2ABA">
            <w:rPr>
              <w:b/>
              <w:bCs/>
              <w:sz w:val="24"/>
              <w:szCs w:val="24"/>
            </w:rPr>
            <w:t>Jason</w:t>
          </w:r>
          <w:proofErr w:type="spellEnd"/>
          <w:r w:rsidR="008E333D" w:rsidRPr="003C2ABA">
            <w:rPr>
              <w:b/>
              <w:bCs/>
              <w:sz w:val="24"/>
              <w:szCs w:val="24"/>
            </w:rPr>
            <w:t xml:space="preserve"> </w:t>
          </w:r>
          <w:proofErr w:type="spellStart"/>
          <w:r w:rsidR="008E333D" w:rsidRPr="003C2ABA">
            <w:rPr>
              <w:b/>
              <w:bCs/>
              <w:sz w:val="24"/>
              <w:szCs w:val="24"/>
            </w:rPr>
            <w:t>Brownle</w:t>
          </w:r>
          <w:proofErr w:type="spellEnd"/>
          <w:r w:rsidR="008E333D">
            <w:rPr>
              <w:b/>
              <w:bCs/>
              <w:sz w:val="24"/>
              <w:szCs w:val="24"/>
            </w:rPr>
            <w:t>.</w:t>
          </w:r>
          <w:r w:rsidR="008E333D" w:rsidRPr="003C2ABA">
            <w:rPr>
              <w:b/>
              <w:bCs/>
              <w:sz w:val="24"/>
              <w:szCs w:val="24"/>
            </w:rPr>
            <w:t xml:space="preserve"> 2020</w:t>
          </w:r>
          <w:r w:rsidR="008E333D">
            <w:rPr>
              <w:b/>
              <w:bCs/>
              <w:sz w:val="24"/>
              <w:szCs w:val="24"/>
            </w:rPr>
            <w:t xml:space="preserve">. </w:t>
          </w:r>
          <w:proofErr w:type="spellStart"/>
          <w:r w:rsidR="008E333D" w:rsidRPr="003C2ABA">
            <w:rPr>
              <w:sz w:val="24"/>
              <w:szCs w:val="24"/>
            </w:rPr>
            <w:t>How</w:t>
          </w:r>
          <w:proofErr w:type="spellEnd"/>
          <w:r w:rsidR="008E333D" w:rsidRPr="003C2ABA">
            <w:rPr>
              <w:sz w:val="24"/>
              <w:szCs w:val="24"/>
            </w:rPr>
            <w:t xml:space="preserve"> to </w:t>
          </w:r>
          <w:proofErr w:type="spellStart"/>
          <w:r w:rsidR="008E333D" w:rsidRPr="003C2ABA">
            <w:rPr>
              <w:sz w:val="24"/>
              <w:szCs w:val="24"/>
            </w:rPr>
            <w:t>Develop</w:t>
          </w:r>
          <w:proofErr w:type="spellEnd"/>
          <w:r w:rsidR="008E333D" w:rsidRPr="003C2ABA">
            <w:rPr>
              <w:sz w:val="24"/>
              <w:szCs w:val="24"/>
            </w:rPr>
            <w:t xml:space="preserve"> </w:t>
          </w:r>
          <w:proofErr w:type="spellStart"/>
          <w:r w:rsidR="008E333D" w:rsidRPr="003C2ABA">
            <w:rPr>
              <w:sz w:val="24"/>
              <w:szCs w:val="24"/>
            </w:rPr>
            <w:t>Elastic</w:t>
          </w:r>
          <w:proofErr w:type="spellEnd"/>
          <w:r w:rsidR="008E333D" w:rsidRPr="003C2ABA">
            <w:rPr>
              <w:sz w:val="24"/>
              <w:szCs w:val="24"/>
            </w:rPr>
            <w:t xml:space="preserve"> Net </w:t>
          </w:r>
          <w:proofErr w:type="spellStart"/>
          <w:r w:rsidR="008E333D" w:rsidRPr="003C2ABA">
            <w:rPr>
              <w:sz w:val="24"/>
              <w:szCs w:val="24"/>
            </w:rPr>
            <w:t>Regression</w:t>
          </w:r>
          <w:proofErr w:type="spellEnd"/>
          <w:r w:rsidR="008E333D" w:rsidRPr="003C2ABA">
            <w:rPr>
              <w:sz w:val="24"/>
              <w:szCs w:val="24"/>
            </w:rPr>
            <w:t xml:space="preserve"> </w:t>
          </w:r>
          <w:proofErr w:type="spellStart"/>
          <w:r w:rsidR="008E333D" w:rsidRPr="003C2ABA">
            <w:rPr>
              <w:sz w:val="24"/>
              <w:szCs w:val="24"/>
            </w:rPr>
            <w:t>Models</w:t>
          </w:r>
          <w:proofErr w:type="spellEnd"/>
          <w:r w:rsidR="008E333D" w:rsidRPr="003C2ABA">
            <w:rPr>
              <w:sz w:val="24"/>
              <w:szCs w:val="24"/>
            </w:rPr>
            <w:t xml:space="preserve"> in </w:t>
          </w:r>
          <w:proofErr w:type="spellStart"/>
          <w:r w:rsidR="008E333D" w:rsidRPr="003C2ABA">
            <w:rPr>
              <w:sz w:val="24"/>
              <w:szCs w:val="24"/>
            </w:rPr>
            <w:t>Python</w:t>
          </w:r>
          <w:proofErr w:type="spellEnd"/>
          <w:r w:rsidR="008E333D">
            <w:rPr>
              <w:sz w:val="24"/>
              <w:szCs w:val="24"/>
            </w:rPr>
            <w:t xml:space="preserve">. </w:t>
          </w:r>
          <w:r w:rsidR="008E333D">
            <w:rPr>
              <w:sz w:val="24"/>
              <w:szCs w:val="24"/>
              <w:lang w:val="en-US"/>
            </w:rPr>
            <w:t xml:space="preserve">[Online] 2020-2022 </w:t>
          </w:r>
          <w:r w:rsidR="008E333D" w:rsidRPr="00B97C02">
            <w:rPr>
              <w:sz w:val="24"/>
              <w:szCs w:val="24"/>
              <w:lang w:val="en-US" w:eastAsia="sk-SK"/>
            </w:rPr>
            <w:t>[</w:t>
          </w:r>
          <w:r w:rsidR="008E333D" w:rsidRPr="00B97C02">
            <w:rPr>
              <w:sz w:val="24"/>
              <w:szCs w:val="24"/>
              <w:lang w:eastAsia="sk-SK"/>
            </w:rPr>
            <w:t>Dátum: 13. 3. 2022</w:t>
          </w:r>
          <w:r w:rsidR="008E333D" w:rsidRPr="00B97C02">
            <w:rPr>
              <w:sz w:val="24"/>
              <w:szCs w:val="24"/>
              <w:lang w:val="en-US" w:eastAsia="sk-SK"/>
            </w:rPr>
            <w:t>]</w:t>
          </w:r>
          <w:r w:rsidR="008E333D">
            <w:rPr>
              <w:sz w:val="24"/>
              <w:szCs w:val="24"/>
            </w:rPr>
            <w:t xml:space="preserve"> </w:t>
          </w:r>
          <w:r w:rsidR="008E333D" w:rsidRPr="00036A90">
            <w:rPr>
              <w:sz w:val="24"/>
              <w:szCs w:val="24"/>
            </w:rPr>
            <w:t>https://machinelearningmastery.com/elastic-net-regression-in-python/</w:t>
          </w:r>
        </w:p>
        <w:p w14:paraId="2387927D" w14:textId="77777777" w:rsidR="008E333D" w:rsidRPr="006A6D37" w:rsidRDefault="008E333D" w:rsidP="008E333D">
          <w:pPr>
            <w:rPr>
              <w:sz w:val="24"/>
              <w:szCs w:val="24"/>
              <w:lang w:eastAsia="sk-SK"/>
            </w:rPr>
          </w:pPr>
          <w:r w:rsidRPr="006A6D37">
            <w:rPr>
              <w:b/>
              <w:bCs/>
              <w:noProof/>
              <w:sz w:val="24"/>
              <w:szCs w:val="24"/>
            </w:rPr>
            <w:t>2022 Algoritmus SVM.</w:t>
          </w:r>
          <w:r w:rsidRPr="006A6D37">
            <w:rPr>
              <w:sz w:val="24"/>
              <w:szCs w:val="24"/>
              <w:lang w:eastAsia="sk-SK"/>
            </w:rPr>
            <w:t xml:space="preserve"> [Dátum: 13. 3. 2022] https://sk.education-wiki.com/4245111-svm-algorithm</w:t>
          </w:r>
        </w:p>
        <w:p w14:paraId="230B8567" w14:textId="4D6DAC8B" w:rsidR="008E333D" w:rsidRPr="008E333D" w:rsidRDefault="008E333D" w:rsidP="008E333D">
          <w:pPr>
            <w:rPr>
              <w:sz w:val="24"/>
              <w:szCs w:val="24"/>
              <w:lang w:eastAsia="sk-SK"/>
            </w:rPr>
          </w:pPr>
          <w:r w:rsidRPr="00324DD5">
            <w:rPr>
              <w:b/>
              <w:bCs/>
              <w:sz w:val="24"/>
              <w:szCs w:val="24"/>
              <w:lang w:val="en-US" w:eastAsia="sk-SK"/>
            </w:rPr>
            <w:t xml:space="preserve">CJ Carey, Yuan Tang, William de </w:t>
          </w:r>
          <w:proofErr w:type="spellStart"/>
          <w:r w:rsidRPr="00324DD5">
            <w:rPr>
              <w:b/>
              <w:bCs/>
              <w:sz w:val="24"/>
              <w:szCs w:val="24"/>
              <w:lang w:val="en-US" w:eastAsia="sk-SK"/>
            </w:rPr>
            <w:t>Vazelhes</w:t>
          </w:r>
          <w:proofErr w:type="spellEnd"/>
          <w:r w:rsidRPr="00324DD5">
            <w:rPr>
              <w:b/>
              <w:bCs/>
              <w:sz w:val="24"/>
              <w:szCs w:val="24"/>
              <w:lang w:val="en-US" w:eastAsia="sk-SK"/>
            </w:rPr>
            <w:t xml:space="preserve">, </w:t>
          </w:r>
          <w:proofErr w:type="spellStart"/>
          <w:r w:rsidRPr="00324DD5">
            <w:rPr>
              <w:b/>
              <w:bCs/>
              <w:sz w:val="24"/>
              <w:szCs w:val="24"/>
              <w:lang w:val="en-US" w:eastAsia="sk-SK"/>
            </w:rPr>
            <w:t>Aurélien</w:t>
          </w:r>
          <w:proofErr w:type="spellEnd"/>
          <w:r w:rsidRPr="00324DD5">
            <w:rPr>
              <w:b/>
              <w:bCs/>
              <w:sz w:val="24"/>
              <w:szCs w:val="24"/>
              <w:lang w:val="en-US" w:eastAsia="sk-SK"/>
            </w:rPr>
            <w:t xml:space="preserve"> </w:t>
          </w:r>
          <w:proofErr w:type="spellStart"/>
          <w:proofErr w:type="gramStart"/>
          <w:r w:rsidRPr="00324DD5">
            <w:rPr>
              <w:b/>
              <w:bCs/>
              <w:sz w:val="24"/>
              <w:szCs w:val="24"/>
              <w:lang w:val="en-US" w:eastAsia="sk-SK"/>
            </w:rPr>
            <w:t>Bellet</w:t>
          </w:r>
          <w:proofErr w:type="spellEnd"/>
          <w:proofErr w:type="gramEnd"/>
          <w:r w:rsidRPr="00324DD5">
            <w:rPr>
              <w:b/>
              <w:bCs/>
              <w:sz w:val="24"/>
              <w:szCs w:val="24"/>
              <w:lang w:val="en-US" w:eastAsia="sk-SK"/>
            </w:rPr>
            <w:t xml:space="preserve"> and Nathalie </w:t>
          </w:r>
          <w:proofErr w:type="spellStart"/>
          <w:r w:rsidRPr="00324DD5">
            <w:rPr>
              <w:b/>
              <w:bCs/>
              <w:sz w:val="24"/>
              <w:szCs w:val="24"/>
              <w:lang w:val="en-US" w:eastAsia="sk-SK"/>
            </w:rPr>
            <w:t>Vauquier</w:t>
          </w:r>
          <w:proofErr w:type="spellEnd"/>
          <w:r>
            <w:rPr>
              <w:b/>
              <w:bCs/>
              <w:sz w:val="24"/>
              <w:szCs w:val="24"/>
              <w:lang w:val="en-US" w:eastAsia="sk-SK"/>
            </w:rPr>
            <w:t>.</w:t>
          </w:r>
          <w:r>
            <w:rPr>
              <w:sz w:val="24"/>
              <w:szCs w:val="24"/>
              <w:lang w:val="en-US" w:eastAsia="sk-SK"/>
            </w:rPr>
            <w:t xml:space="preserve"> </w:t>
          </w:r>
          <w:r w:rsidRPr="00324DD5">
            <w:rPr>
              <w:b/>
              <w:bCs/>
              <w:sz w:val="24"/>
              <w:szCs w:val="24"/>
              <w:lang w:val="en-US" w:eastAsia="sk-SK"/>
            </w:rPr>
            <w:t>2015-2020</w:t>
          </w:r>
          <w:r>
            <w:rPr>
              <w:sz w:val="24"/>
              <w:szCs w:val="24"/>
              <w:lang w:val="en-US" w:eastAsia="sk-SK"/>
            </w:rPr>
            <w:t xml:space="preserve">. </w:t>
          </w:r>
          <w:r w:rsidRPr="00324DD5">
            <w:rPr>
              <w:sz w:val="24"/>
              <w:szCs w:val="24"/>
              <w:lang w:val="en-US" w:eastAsia="sk-SK"/>
            </w:rPr>
            <w:t>metric-learn</w:t>
          </w:r>
          <w:r>
            <w:rPr>
              <w:sz w:val="24"/>
              <w:szCs w:val="24"/>
              <w:lang w:val="en-US" w:eastAsia="sk-SK"/>
            </w:rPr>
            <w:t xml:space="preserve"> [Online] 2015</w:t>
          </w:r>
          <w:r w:rsidRPr="00B97C02">
            <w:rPr>
              <w:sz w:val="24"/>
              <w:szCs w:val="24"/>
              <w:lang w:val="en-US" w:eastAsia="sk-SK"/>
            </w:rPr>
            <w:t xml:space="preserve"> [</w:t>
          </w:r>
          <w:r w:rsidRPr="00B97C02">
            <w:rPr>
              <w:sz w:val="24"/>
              <w:szCs w:val="24"/>
              <w:lang w:eastAsia="sk-SK"/>
            </w:rPr>
            <w:t>Dátum: 13. 3. 2022</w:t>
          </w:r>
          <w:r w:rsidRPr="008E333D">
            <w:rPr>
              <w:sz w:val="24"/>
              <w:szCs w:val="24"/>
              <w:lang w:eastAsia="sk-SK"/>
            </w:rPr>
            <w:t>] http://contrib.scikit-learn.org/metric-learn/introduction.html</w:t>
          </w:r>
        </w:p>
        <w:p w14:paraId="0381361A" w14:textId="005616E9" w:rsidR="008E333D" w:rsidRPr="008E333D" w:rsidRDefault="008E333D" w:rsidP="008E333D">
          <w:pPr>
            <w:rPr>
              <w:sz w:val="24"/>
              <w:szCs w:val="24"/>
              <w:lang w:eastAsia="sk-SK"/>
            </w:rPr>
          </w:pPr>
          <w:proofErr w:type="spellStart"/>
          <w:r w:rsidRPr="008E333D">
            <w:rPr>
              <w:b/>
              <w:bCs/>
              <w:sz w:val="24"/>
              <w:szCs w:val="24"/>
              <w:lang w:eastAsia="sk-SK"/>
            </w:rPr>
            <w:t>Wikipedia</w:t>
          </w:r>
          <w:proofErr w:type="spellEnd"/>
          <w:r w:rsidRPr="008E333D">
            <w:rPr>
              <w:b/>
              <w:bCs/>
              <w:sz w:val="24"/>
              <w:szCs w:val="24"/>
              <w:lang w:eastAsia="sk-SK"/>
            </w:rPr>
            <w:t>.</w:t>
          </w:r>
          <w:r w:rsidRPr="008E333D">
            <w:rPr>
              <w:sz w:val="24"/>
              <w:szCs w:val="24"/>
              <w:lang w:eastAsia="sk-SK"/>
            </w:rPr>
            <w:t xml:space="preserve"> </w:t>
          </w:r>
          <w:r w:rsidRPr="003C2ABA">
            <w:rPr>
              <w:b/>
              <w:bCs/>
              <w:sz w:val="24"/>
              <w:szCs w:val="24"/>
              <w:lang w:val="en-US" w:eastAsia="sk-SK"/>
            </w:rPr>
            <w:t>2021</w:t>
          </w:r>
          <w:r>
            <w:rPr>
              <w:b/>
              <w:bCs/>
              <w:sz w:val="24"/>
              <w:szCs w:val="24"/>
              <w:lang w:val="en-US" w:eastAsia="sk-SK"/>
            </w:rPr>
            <w:t xml:space="preserve">. </w:t>
          </w:r>
          <w:r w:rsidRPr="003C2ABA">
            <w:rPr>
              <w:sz w:val="24"/>
              <w:szCs w:val="24"/>
              <w:lang w:val="en-US" w:eastAsia="sk-SK"/>
            </w:rPr>
            <w:t>Portfolio optimization</w:t>
          </w:r>
          <w:r>
            <w:rPr>
              <w:b/>
              <w:bCs/>
              <w:sz w:val="24"/>
              <w:szCs w:val="24"/>
              <w:lang w:val="en-US" w:eastAsia="sk-SK"/>
            </w:rPr>
            <w:t xml:space="preserve"> </w:t>
          </w:r>
          <w:r w:rsidRPr="003C2ABA">
            <w:rPr>
              <w:sz w:val="24"/>
              <w:szCs w:val="24"/>
              <w:lang w:val="en-US" w:eastAsia="sk-SK"/>
            </w:rPr>
            <w:t>[</w:t>
          </w:r>
          <w:r>
            <w:rPr>
              <w:sz w:val="24"/>
              <w:szCs w:val="24"/>
              <w:lang w:val="en-US" w:eastAsia="sk-SK"/>
            </w:rPr>
            <w:t>Online</w:t>
          </w:r>
          <w:r w:rsidRPr="003C2ABA">
            <w:rPr>
              <w:sz w:val="24"/>
              <w:szCs w:val="24"/>
              <w:lang w:val="en-US" w:eastAsia="sk-SK"/>
            </w:rPr>
            <w:t xml:space="preserve">] </w:t>
          </w:r>
          <w:r w:rsidRPr="00B97C02">
            <w:rPr>
              <w:sz w:val="24"/>
              <w:szCs w:val="24"/>
              <w:lang w:val="en-US" w:eastAsia="sk-SK"/>
            </w:rPr>
            <w:t>[</w:t>
          </w:r>
          <w:r w:rsidRPr="00B97C02">
            <w:rPr>
              <w:sz w:val="24"/>
              <w:szCs w:val="24"/>
              <w:lang w:eastAsia="sk-SK"/>
            </w:rPr>
            <w:t>Dátum: 13. 3. 2022</w:t>
          </w:r>
          <w:r w:rsidRPr="006A6D37">
            <w:rPr>
              <w:sz w:val="24"/>
              <w:szCs w:val="24"/>
              <w:lang w:eastAsia="sk-SK"/>
            </w:rPr>
            <w:t>] https://en.wikipedia.org/wiki/Portfolio_optimization</w:t>
          </w:r>
        </w:p>
        <w:p w14:paraId="60DE7646" w14:textId="0C09788B" w:rsidR="005712C4" w:rsidRDefault="008E333D" w:rsidP="008E333D">
          <w:r w:rsidRPr="00324DD5">
            <w:rPr>
              <w:b/>
              <w:bCs/>
              <w:sz w:val="24"/>
              <w:szCs w:val="24"/>
              <w:lang w:val="en-US" w:eastAsia="sk-SK"/>
            </w:rPr>
            <w:t>Bradford (Lynch) Levy</w:t>
          </w:r>
          <w:r>
            <w:rPr>
              <w:b/>
              <w:bCs/>
              <w:sz w:val="24"/>
              <w:szCs w:val="24"/>
              <w:lang w:val="en-US" w:eastAsia="sk-SK"/>
            </w:rPr>
            <w:t xml:space="preserve">. </w:t>
          </w:r>
          <w:r w:rsidRPr="003C2ABA">
            <w:rPr>
              <w:b/>
              <w:bCs/>
              <w:sz w:val="24"/>
              <w:szCs w:val="24"/>
              <w:lang w:val="en-US" w:eastAsia="sk-SK"/>
            </w:rPr>
            <w:t>2015</w:t>
          </w:r>
          <w:r>
            <w:rPr>
              <w:b/>
              <w:bCs/>
              <w:sz w:val="24"/>
              <w:szCs w:val="24"/>
              <w:lang w:val="en-US" w:eastAsia="sk-SK"/>
            </w:rPr>
            <w:t>.</w:t>
          </w:r>
          <w:r w:rsidRPr="00324DD5">
            <w:rPr>
              <w:b/>
              <w:bCs/>
              <w:sz w:val="24"/>
              <w:szCs w:val="24"/>
              <w:lang w:val="en-US" w:eastAsia="sk-SK"/>
            </w:rPr>
            <w:t xml:space="preserve"> </w:t>
          </w:r>
          <w:r w:rsidRPr="00324DD5">
            <w:rPr>
              <w:sz w:val="24"/>
              <w:szCs w:val="24"/>
              <w:lang w:val="en-US" w:eastAsia="sk-SK"/>
            </w:rPr>
            <w:t>Investment Portfolio Optimization</w:t>
          </w:r>
          <w:r>
            <w:rPr>
              <w:sz w:val="24"/>
              <w:szCs w:val="24"/>
              <w:lang w:val="en-US" w:eastAsia="sk-SK"/>
            </w:rPr>
            <w:t xml:space="preserve">. [Online] </w:t>
          </w:r>
          <w:r w:rsidRPr="003C2ABA">
            <w:rPr>
              <w:sz w:val="24"/>
              <w:szCs w:val="24"/>
              <w:lang w:val="en-US" w:eastAsia="sk-SK"/>
            </w:rPr>
            <w:t xml:space="preserve">2013 - 2022. </w:t>
          </w:r>
          <w:r w:rsidRPr="00B97C02">
            <w:rPr>
              <w:sz w:val="24"/>
              <w:szCs w:val="24"/>
              <w:lang w:val="en-US" w:eastAsia="sk-SK"/>
            </w:rPr>
            <w:t>[</w:t>
          </w:r>
          <w:r w:rsidRPr="00B97C02">
            <w:rPr>
              <w:sz w:val="24"/>
              <w:szCs w:val="24"/>
              <w:lang w:eastAsia="sk-SK"/>
            </w:rPr>
            <w:t>Dátum: 13. 3. 2022</w:t>
          </w:r>
          <w:r w:rsidRPr="00B97C02">
            <w:rPr>
              <w:sz w:val="24"/>
              <w:szCs w:val="24"/>
              <w:lang w:val="en-US" w:eastAsia="sk-SK"/>
            </w:rPr>
            <w:t>]</w:t>
          </w:r>
          <w:r>
            <w:rPr>
              <w:sz w:val="24"/>
              <w:szCs w:val="24"/>
              <w:lang w:val="en-US" w:eastAsia="sk-SK"/>
            </w:rPr>
            <w:t xml:space="preserve"> </w:t>
          </w:r>
          <w:r w:rsidRPr="00324DD5">
            <w:rPr>
              <w:sz w:val="24"/>
              <w:szCs w:val="24"/>
              <w:lang w:val="en-US" w:eastAsia="sk-SK"/>
            </w:rPr>
            <w:t>http://www.bradfordlynch.com/blog/2015/12/04/InvestmentPortfolioOptimization.html</w:t>
          </w:r>
        </w:p>
      </w:sdtContent>
    </w:sdt>
    <w:p w14:paraId="7D85C71C" w14:textId="6A1C2072" w:rsidR="00E34E48" w:rsidRPr="00147150" w:rsidRDefault="00E34E48" w:rsidP="00147150">
      <w:pPr>
        <w:rPr>
          <w:rFonts w:ascii="Times New Roman" w:hAnsi="Times New Roman" w:cs="Times New Roman"/>
          <w:sz w:val="24"/>
          <w:szCs w:val="32"/>
        </w:rPr>
      </w:pPr>
    </w:p>
    <w:sectPr w:rsidR="00E34E48" w:rsidRPr="00147150" w:rsidSect="00882EF0">
      <w:footerReference w:type="default" r:id="rId62"/>
      <w:pgSz w:w="11906" w:h="16838" w:code="9"/>
      <w:pgMar w:top="1701" w:right="1418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C25314" w14:textId="77777777" w:rsidR="00FF472A" w:rsidRDefault="00FF472A" w:rsidP="00C546A9">
      <w:pPr>
        <w:spacing w:after="0" w:line="240" w:lineRule="auto"/>
      </w:pPr>
      <w:r>
        <w:separator/>
      </w:r>
    </w:p>
  </w:endnote>
  <w:endnote w:type="continuationSeparator" w:id="0">
    <w:p w14:paraId="3E0B9E33" w14:textId="77777777" w:rsidR="00FF472A" w:rsidRDefault="00FF472A" w:rsidP="00C546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030B5" w14:textId="5612BEF3" w:rsidR="00870222" w:rsidRPr="004B2C4C" w:rsidRDefault="00870222" w:rsidP="009F7E48">
    <w:pPr>
      <w:pStyle w:val="Zakladny"/>
      <w:rPr>
        <w:rStyle w:val="ObalChar"/>
      </w:rPr>
    </w:pPr>
    <w:r>
      <w:rPr>
        <w:noProof/>
        <w:lang w:eastAsia="sk-SK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5D03BCB1" wp14:editId="5133CF95">
              <wp:simplePos x="0" y="0"/>
              <wp:positionH relativeFrom="margin">
                <wp:posOffset>-1833</wp:posOffset>
              </wp:positionH>
              <wp:positionV relativeFrom="paragraph">
                <wp:posOffset>-1627290</wp:posOffset>
              </wp:positionV>
              <wp:extent cx="3752490" cy="1942165"/>
              <wp:effectExtent l="0" t="0" r="635" b="127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2490" cy="19421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sdt>
                          <w:sdtPr>
                            <w:rPr>
                              <w:rStyle w:val="obal3Char"/>
                              <w:b/>
                            </w:rPr>
                            <w:id w:val="-850565313"/>
                          </w:sdtPr>
                          <w:sdtEndPr>
                            <w:rPr>
                              <w:rStyle w:val="Predvolenpsmoodseku"/>
                              <w:b w:val="0"/>
                            </w:rPr>
                          </w:sdtEndPr>
                          <w:sdtContent>
                            <w:p w14:paraId="275181B6" w14:textId="718140B1" w:rsidR="009F2352" w:rsidRDefault="009F2352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Filip Frank</w:t>
                              </w:r>
                            </w:p>
                            <w:p w14:paraId="1F99E5F1" w14:textId="4F6F6051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Marek Kačmár</w:t>
                              </w:r>
                            </w:p>
                            <w:p w14:paraId="06F452D8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Viet Quoc Le</w:t>
                              </w:r>
                            </w:p>
                            <w:p w14:paraId="73814AEE" w14:textId="77777777" w:rsidR="009F2352" w:rsidRP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Juraj Puszter</w:t>
                              </w:r>
                            </w:p>
                            <w:p w14:paraId="34CFEA15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Bc. Tomáš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Singhofer</w:t>
                              </w:r>
                              <w:proofErr w:type="spellEnd"/>
                            </w:p>
                            <w:p w14:paraId="252F2B59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Bc. Branislav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Šipula</w:t>
                              </w:r>
                              <w:proofErr w:type="spellEnd"/>
                            </w:p>
                            <w:p w14:paraId="23BFBAFA" w14:textId="77777777" w:rsidR="00A31091" w:rsidRDefault="00882EF0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Adam Vozár</w:t>
                              </w:r>
                            </w:p>
                            <w:p w14:paraId="53E6D014" w14:textId="77777777" w:rsidR="00A31091" w:rsidRDefault="00A31091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</w:p>
                            <w:p w14:paraId="6040CB83" w14:textId="64E87EF7" w:rsidR="00882EF0" w:rsidRDefault="00A31091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Zadávateľ: MUDr. Veronika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Kurilová</w:t>
                              </w:r>
                              <w:proofErr w:type="spellEnd"/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, PhD. 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D03BCB1" id="_x0000_t202" coordsize="21600,21600" o:spt="202" path="m,l,21600r21600,l21600,xe">
              <v:stroke joinstyle="miter"/>
              <v:path gradientshapeok="t" o:connecttype="rect"/>
            </v:shapetype>
            <v:shape id="_x0000_s1046" type="#_x0000_t202" style="position:absolute;left:0;text-align:left;margin-left:-.15pt;margin-top:-128.15pt;width:295.45pt;height:152.9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" stroked="f">
              <v:textbox>
                <w:txbxContent>
                  <w:sdt>
                    <w:sdtPr>
                      <w:rPr>
                        <w:rStyle w:val="obal3Char"/>
                        <w:b/>
                      </w:rPr>
                      <w:id w:val="-850565313"/>
                    </w:sdtPr>
                    <w:sdtEndPr>
                      <w:rPr>
                        <w:rStyle w:val="Predvolenpsmoodseku"/>
                        <w:b w:val="0"/>
                      </w:rPr>
                    </w:sdtEndPr>
                    <w:sdtContent>
                      <w:p w14:paraId="275181B6" w14:textId="718140B1" w:rsidR="009F2352" w:rsidRDefault="009F2352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Filip Frank</w:t>
                        </w:r>
                      </w:p>
                      <w:p w14:paraId="1F99E5F1" w14:textId="4F6F6051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Marek Kačmár</w:t>
                        </w:r>
                      </w:p>
                      <w:p w14:paraId="06F452D8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Viet Quoc Le</w:t>
                        </w:r>
                      </w:p>
                      <w:p w14:paraId="73814AEE" w14:textId="77777777" w:rsidR="009F2352" w:rsidRP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Juraj Puszter</w:t>
                        </w:r>
                      </w:p>
                      <w:p w14:paraId="34CFEA15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Bc. Tomáš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Singhofer</w:t>
                        </w:r>
                        <w:proofErr w:type="spellEnd"/>
                      </w:p>
                      <w:p w14:paraId="252F2B59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Bc. Branislav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Šipula</w:t>
                        </w:r>
                        <w:proofErr w:type="spellEnd"/>
                      </w:p>
                      <w:p w14:paraId="23BFBAFA" w14:textId="77777777" w:rsidR="00A31091" w:rsidRDefault="00882EF0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Adam Vozár</w:t>
                        </w:r>
                      </w:p>
                      <w:p w14:paraId="53E6D014" w14:textId="77777777" w:rsidR="00A31091" w:rsidRDefault="00A31091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</w:p>
                      <w:p w14:paraId="6040CB83" w14:textId="64E87EF7" w:rsidR="00882EF0" w:rsidRDefault="00A31091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Zadávateľ: MUDr. Veronika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Kurilová</w:t>
                        </w:r>
                        <w:proofErr w:type="spellEnd"/>
                        <w:r>
                          <w:rPr>
                            <w:rStyle w:val="obal3Char"/>
                            <w:b/>
                          </w:rPr>
                          <w:t xml:space="preserve">, PhD. </w:t>
                        </w:r>
                      </w:p>
                    </w:sdtContent>
                  </w:sdt>
                </w:txbxContent>
              </v:textbox>
              <w10:wrap anchorx="margin"/>
            </v:shape>
          </w:pict>
        </mc:Fallback>
      </mc:AlternateContent>
    </w:r>
    <w:sdt>
      <w:sdtPr>
        <w:id w:val="-519248352"/>
        <w:placeholder>
          <w:docPart w:val="BC10895BF0BC4C45BD3C2954D2B7E29C"/>
        </w:placeholder>
      </w:sdtPr>
      <w:sdtEndPr>
        <w:rPr>
          <w:rStyle w:val="ObalChar"/>
          <w:b/>
          <w:caps/>
          <w:sz w:val="32"/>
        </w:rPr>
      </w:sdtEndPr>
      <w:sdtContent>
        <w:r w:rsidRPr="004B2C4C">
          <w:rPr>
            <w:rStyle w:val="ObalChar"/>
          </w:rPr>
          <w:fldChar w:fldCharType="begin"/>
        </w:r>
        <w:r w:rsidRPr="004B2C4C">
          <w:rPr>
            <w:rStyle w:val="ObalChar"/>
          </w:rPr>
          <w:instrText xml:space="preserve"> DATE \@ "yyyy" </w:instrText>
        </w:r>
        <w:r w:rsidRPr="004B2C4C">
          <w:rPr>
            <w:rStyle w:val="ObalChar"/>
          </w:rPr>
          <w:fldChar w:fldCharType="separate"/>
        </w:r>
        <w:r w:rsidR="008805F2">
          <w:rPr>
            <w:rStyle w:val="ObalChar"/>
            <w:noProof/>
          </w:rPr>
          <w:t>2022</w:t>
        </w:r>
        <w:r w:rsidRPr="004B2C4C">
          <w:rPr>
            <w:rStyle w:val="ObalChar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8F4C8A" w14:textId="3FF0E473" w:rsidR="00870222" w:rsidRDefault="00870222">
    <w:pPr>
      <w:pStyle w:val="Pta"/>
    </w:pPr>
  </w:p>
  <w:p w14:paraId="227844A5" w14:textId="77777777" w:rsidR="00870222" w:rsidRPr="004B2C4C" w:rsidRDefault="00870222" w:rsidP="009F7E48">
    <w:pPr>
      <w:pStyle w:val="Zakladny"/>
      <w:rPr>
        <w:rStyle w:val="ObalChar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65911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AE7B9F" w14:textId="1B091BFF" w:rsidR="00870222" w:rsidRDefault="00870222">
        <w:pPr>
          <w:pStyle w:val="Pt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I</w:t>
        </w:r>
        <w:r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14:paraId="65C96F1B" w14:textId="77777777" w:rsidR="00870222" w:rsidRPr="004B2C4C" w:rsidRDefault="00870222" w:rsidP="009F7E48">
    <w:pPr>
      <w:pStyle w:val="Zakladny"/>
      <w:rPr>
        <w:rStyle w:val="ObalCha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20686F" w14:textId="77777777" w:rsidR="00FF472A" w:rsidRDefault="00FF472A" w:rsidP="00C546A9">
      <w:pPr>
        <w:spacing w:after="0" w:line="240" w:lineRule="auto"/>
      </w:pPr>
      <w:r>
        <w:separator/>
      </w:r>
    </w:p>
  </w:footnote>
  <w:footnote w:type="continuationSeparator" w:id="0">
    <w:p w14:paraId="6B1C8661" w14:textId="77777777" w:rsidR="00FF472A" w:rsidRDefault="00FF472A" w:rsidP="00C546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8042C"/>
    <w:multiLevelType w:val="hybridMultilevel"/>
    <w:tmpl w:val="6AA6BDFC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042D70D2"/>
    <w:multiLevelType w:val="multilevel"/>
    <w:tmpl w:val="0809001D"/>
    <w:styleLink w:val="CurrentList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7155430"/>
    <w:multiLevelType w:val="hybridMultilevel"/>
    <w:tmpl w:val="052E0036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0B5C6FCC"/>
    <w:multiLevelType w:val="hybridMultilevel"/>
    <w:tmpl w:val="6D8E6E2A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0E004BBF"/>
    <w:multiLevelType w:val="multilevel"/>
    <w:tmpl w:val="DFEE27C6"/>
    <w:styleLink w:val="CurrentList4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5" w15:restartNumberingAfterBreak="0">
    <w:nsid w:val="104021CA"/>
    <w:multiLevelType w:val="hybridMultilevel"/>
    <w:tmpl w:val="D2EE7192"/>
    <w:lvl w:ilvl="0" w:tplc="92C28C7C">
      <w:start w:val="1"/>
      <w:numFmt w:val="decimal"/>
      <w:lvlText w:val="%1."/>
      <w:lvlJc w:val="left"/>
      <w:pPr>
        <w:ind w:left="704" w:hanging="4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364" w:hanging="360"/>
      </w:pPr>
    </w:lvl>
    <w:lvl w:ilvl="2" w:tplc="041B001B" w:tentative="1">
      <w:start w:val="1"/>
      <w:numFmt w:val="lowerRoman"/>
      <w:lvlText w:val="%3."/>
      <w:lvlJc w:val="right"/>
      <w:pPr>
        <w:ind w:left="2084" w:hanging="180"/>
      </w:pPr>
    </w:lvl>
    <w:lvl w:ilvl="3" w:tplc="041B000F" w:tentative="1">
      <w:start w:val="1"/>
      <w:numFmt w:val="decimal"/>
      <w:lvlText w:val="%4."/>
      <w:lvlJc w:val="left"/>
      <w:pPr>
        <w:ind w:left="2804" w:hanging="360"/>
      </w:pPr>
    </w:lvl>
    <w:lvl w:ilvl="4" w:tplc="041B0019" w:tentative="1">
      <w:start w:val="1"/>
      <w:numFmt w:val="lowerLetter"/>
      <w:lvlText w:val="%5."/>
      <w:lvlJc w:val="left"/>
      <w:pPr>
        <w:ind w:left="3524" w:hanging="360"/>
      </w:pPr>
    </w:lvl>
    <w:lvl w:ilvl="5" w:tplc="041B001B" w:tentative="1">
      <w:start w:val="1"/>
      <w:numFmt w:val="lowerRoman"/>
      <w:lvlText w:val="%6."/>
      <w:lvlJc w:val="right"/>
      <w:pPr>
        <w:ind w:left="4244" w:hanging="180"/>
      </w:pPr>
    </w:lvl>
    <w:lvl w:ilvl="6" w:tplc="041B000F" w:tentative="1">
      <w:start w:val="1"/>
      <w:numFmt w:val="decimal"/>
      <w:lvlText w:val="%7."/>
      <w:lvlJc w:val="left"/>
      <w:pPr>
        <w:ind w:left="4964" w:hanging="360"/>
      </w:pPr>
    </w:lvl>
    <w:lvl w:ilvl="7" w:tplc="041B0019" w:tentative="1">
      <w:start w:val="1"/>
      <w:numFmt w:val="lowerLetter"/>
      <w:lvlText w:val="%8."/>
      <w:lvlJc w:val="left"/>
      <w:pPr>
        <w:ind w:left="5684" w:hanging="360"/>
      </w:pPr>
    </w:lvl>
    <w:lvl w:ilvl="8" w:tplc="041B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137C3016"/>
    <w:multiLevelType w:val="hybridMultilevel"/>
    <w:tmpl w:val="480EA16A"/>
    <w:lvl w:ilvl="0" w:tplc="E072FC08">
      <w:start w:val="1"/>
      <w:numFmt w:val="bullet"/>
      <w:lvlText w:val=""/>
      <w:lvlJc w:val="left"/>
      <w:pPr>
        <w:ind w:left="2832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7" w15:restartNumberingAfterBreak="0">
    <w:nsid w:val="1A236138"/>
    <w:multiLevelType w:val="multilevel"/>
    <w:tmpl w:val="FBCE97EC"/>
    <w:styleLink w:val="CurrentList3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8" w15:restartNumberingAfterBreak="0">
    <w:nsid w:val="1CB56FEC"/>
    <w:multiLevelType w:val="hybridMultilevel"/>
    <w:tmpl w:val="5784B59A"/>
    <w:lvl w:ilvl="0" w:tplc="D0969DD4">
      <w:start w:val="1"/>
      <w:numFmt w:val="bullet"/>
      <w:lvlText w:val=""/>
      <w:lvlJc w:val="left"/>
      <w:pPr>
        <w:ind w:left="4952" w:hanging="360"/>
      </w:pPr>
      <w:rPr>
        <w:rFonts w:ascii="Symbol" w:hAnsi="Symbol" w:hint="default"/>
      </w:rPr>
    </w:lvl>
    <w:lvl w:ilvl="1" w:tplc="562EA65A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 w15:restartNumberingAfterBreak="0">
    <w:nsid w:val="1ED34ADF"/>
    <w:multiLevelType w:val="hybridMultilevel"/>
    <w:tmpl w:val="2446E3F6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20505B37"/>
    <w:multiLevelType w:val="hybridMultilevel"/>
    <w:tmpl w:val="36A23910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90D6063A">
      <w:numFmt w:val="bullet"/>
      <w:lvlText w:val="•"/>
      <w:lvlJc w:val="left"/>
      <w:pPr>
        <w:ind w:left="1424" w:hanging="420"/>
      </w:pPr>
      <w:rPr>
        <w:rFonts w:ascii="Times New Roman" w:eastAsiaTheme="minorHAnsi" w:hAnsi="Times New Roman" w:cs="Times New Roman" w:hint="default"/>
      </w:rPr>
    </w:lvl>
    <w:lvl w:ilvl="2" w:tplc="0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1" w15:restartNumberingAfterBreak="0">
    <w:nsid w:val="21270E81"/>
    <w:multiLevelType w:val="hybridMultilevel"/>
    <w:tmpl w:val="4162B9AE"/>
    <w:lvl w:ilvl="0" w:tplc="DCEA955A">
      <w:start w:val="1"/>
      <w:numFmt w:val="decimal"/>
      <w:lvlText w:val="%1."/>
      <w:lvlJc w:val="left"/>
      <w:pPr>
        <w:ind w:left="2412" w:hanging="360"/>
      </w:pPr>
    </w:lvl>
    <w:lvl w:ilvl="1" w:tplc="041B0019" w:tentative="1">
      <w:start w:val="1"/>
      <w:numFmt w:val="lowerLetter"/>
      <w:lvlText w:val="%2."/>
      <w:lvlJc w:val="left"/>
      <w:pPr>
        <w:ind w:left="2144" w:hanging="360"/>
      </w:pPr>
    </w:lvl>
    <w:lvl w:ilvl="2" w:tplc="041B001B" w:tentative="1">
      <w:start w:val="1"/>
      <w:numFmt w:val="lowerRoman"/>
      <w:lvlText w:val="%3."/>
      <w:lvlJc w:val="right"/>
      <w:pPr>
        <w:ind w:left="2864" w:hanging="180"/>
      </w:pPr>
    </w:lvl>
    <w:lvl w:ilvl="3" w:tplc="041B000F" w:tentative="1">
      <w:start w:val="1"/>
      <w:numFmt w:val="decimal"/>
      <w:lvlText w:val="%4."/>
      <w:lvlJc w:val="left"/>
      <w:pPr>
        <w:ind w:left="3584" w:hanging="360"/>
      </w:pPr>
    </w:lvl>
    <w:lvl w:ilvl="4" w:tplc="041B0019" w:tentative="1">
      <w:start w:val="1"/>
      <w:numFmt w:val="lowerLetter"/>
      <w:lvlText w:val="%5."/>
      <w:lvlJc w:val="left"/>
      <w:pPr>
        <w:ind w:left="4304" w:hanging="360"/>
      </w:pPr>
    </w:lvl>
    <w:lvl w:ilvl="5" w:tplc="041B001B" w:tentative="1">
      <w:start w:val="1"/>
      <w:numFmt w:val="lowerRoman"/>
      <w:lvlText w:val="%6."/>
      <w:lvlJc w:val="right"/>
      <w:pPr>
        <w:ind w:left="5024" w:hanging="180"/>
      </w:pPr>
    </w:lvl>
    <w:lvl w:ilvl="6" w:tplc="041B000F" w:tentative="1">
      <w:start w:val="1"/>
      <w:numFmt w:val="decimal"/>
      <w:lvlText w:val="%7."/>
      <w:lvlJc w:val="left"/>
      <w:pPr>
        <w:ind w:left="5744" w:hanging="360"/>
      </w:pPr>
    </w:lvl>
    <w:lvl w:ilvl="7" w:tplc="041B0019" w:tentative="1">
      <w:start w:val="1"/>
      <w:numFmt w:val="lowerLetter"/>
      <w:lvlText w:val="%8."/>
      <w:lvlJc w:val="left"/>
      <w:pPr>
        <w:ind w:left="6464" w:hanging="360"/>
      </w:pPr>
    </w:lvl>
    <w:lvl w:ilvl="8" w:tplc="041B001B" w:tentative="1">
      <w:start w:val="1"/>
      <w:numFmt w:val="lowerRoman"/>
      <w:lvlText w:val="%9."/>
      <w:lvlJc w:val="right"/>
      <w:pPr>
        <w:ind w:left="7184" w:hanging="180"/>
      </w:pPr>
    </w:lvl>
  </w:abstractNum>
  <w:abstractNum w:abstractNumId="12" w15:restartNumberingAfterBreak="0">
    <w:nsid w:val="2A3622AF"/>
    <w:multiLevelType w:val="hybridMultilevel"/>
    <w:tmpl w:val="AB440314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 w15:restartNumberingAfterBreak="0">
    <w:nsid w:val="2D2D51CE"/>
    <w:multiLevelType w:val="hybridMultilevel"/>
    <w:tmpl w:val="9FE47D70"/>
    <w:lvl w:ilvl="0" w:tplc="D7C2DF84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9D24EF"/>
    <w:multiLevelType w:val="hybridMultilevel"/>
    <w:tmpl w:val="658289D6"/>
    <w:lvl w:ilvl="0" w:tplc="687A8EC6">
      <w:start w:val="1"/>
      <w:numFmt w:val="decimal"/>
      <w:lvlText w:val="%1."/>
      <w:lvlJc w:val="left"/>
      <w:pPr>
        <w:ind w:left="1708" w:hanging="360"/>
      </w:pPr>
    </w:lvl>
    <w:lvl w:ilvl="1" w:tplc="041B0019" w:tentative="1">
      <w:start w:val="1"/>
      <w:numFmt w:val="lowerLetter"/>
      <w:lvlText w:val="%2."/>
      <w:lvlJc w:val="left"/>
      <w:pPr>
        <w:ind w:left="2144" w:hanging="360"/>
      </w:pPr>
    </w:lvl>
    <w:lvl w:ilvl="2" w:tplc="041B001B" w:tentative="1">
      <w:start w:val="1"/>
      <w:numFmt w:val="lowerRoman"/>
      <w:lvlText w:val="%3."/>
      <w:lvlJc w:val="right"/>
      <w:pPr>
        <w:ind w:left="2864" w:hanging="180"/>
      </w:pPr>
    </w:lvl>
    <w:lvl w:ilvl="3" w:tplc="041B000F" w:tentative="1">
      <w:start w:val="1"/>
      <w:numFmt w:val="decimal"/>
      <w:lvlText w:val="%4."/>
      <w:lvlJc w:val="left"/>
      <w:pPr>
        <w:ind w:left="3584" w:hanging="360"/>
      </w:pPr>
    </w:lvl>
    <w:lvl w:ilvl="4" w:tplc="041B0019" w:tentative="1">
      <w:start w:val="1"/>
      <w:numFmt w:val="lowerLetter"/>
      <w:lvlText w:val="%5."/>
      <w:lvlJc w:val="left"/>
      <w:pPr>
        <w:ind w:left="4304" w:hanging="360"/>
      </w:pPr>
    </w:lvl>
    <w:lvl w:ilvl="5" w:tplc="041B001B" w:tentative="1">
      <w:start w:val="1"/>
      <w:numFmt w:val="lowerRoman"/>
      <w:lvlText w:val="%6."/>
      <w:lvlJc w:val="right"/>
      <w:pPr>
        <w:ind w:left="5024" w:hanging="180"/>
      </w:pPr>
    </w:lvl>
    <w:lvl w:ilvl="6" w:tplc="041B000F" w:tentative="1">
      <w:start w:val="1"/>
      <w:numFmt w:val="decimal"/>
      <w:lvlText w:val="%7."/>
      <w:lvlJc w:val="left"/>
      <w:pPr>
        <w:ind w:left="5744" w:hanging="360"/>
      </w:pPr>
    </w:lvl>
    <w:lvl w:ilvl="7" w:tplc="041B0019" w:tentative="1">
      <w:start w:val="1"/>
      <w:numFmt w:val="lowerLetter"/>
      <w:lvlText w:val="%8."/>
      <w:lvlJc w:val="left"/>
      <w:pPr>
        <w:ind w:left="6464" w:hanging="360"/>
      </w:pPr>
    </w:lvl>
    <w:lvl w:ilvl="8" w:tplc="041B001B" w:tentative="1">
      <w:start w:val="1"/>
      <w:numFmt w:val="lowerRoman"/>
      <w:lvlText w:val="%9."/>
      <w:lvlJc w:val="right"/>
      <w:pPr>
        <w:ind w:left="7184" w:hanging="180"/>
      </w:pPr>
    </w:lvl>
  </w:abstractNum>
  <w:abstractNum w:abstractNumId="15" w15:restartNumberingAfterBreak="0">
    <w:nsid w:val="329114D3"/>
    <w:multiLevelType w:val="hybridMultilevel"/>
    <w:tmpl w:val="7A6AB724"/>
    <w:lvl w:ilvl="0" w:tplc="70C80CC2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 w15:restartNumberingAfterBreak="0">
    <w:nsid w:val="3521040C"/>
    <w:multiLevelType w:val="hybridMultilevel"/>
    <w:tmpl w:val="1DC2DF56"/>
    <w:lvl w:ilvl="0" w:tplc="9B84C1FC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6B616B"/>
    <w:multiLevelType w:val="multilevel"/>
    <w:tmpl w:val="DB9EC1BA"/>
    <w:lvl w:ilvl="0">
      <w:start w:val="1"/>
      <w:numFmt w:val="decimal"/>
      <w:pStyle w:val="Nadpis1rovne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pStyle w:val="Nadpis2urovne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pStyle w:val="Nadpis3urovne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pStyle w:val="Nadpis4xx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18" w15:restartNumberingAfterBreak="0">
    <w:nsid w:val="4E217BFD"/>
    <w:multiLevelType w:val="hybridMultilevel"/>
    <w:tmpl w:val="7FA43C4E"/>
    <w:lvl w:ilvl="0" w:tplc="D0969DD4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19" w15:restartNumberingAfterBreak="0">
    <w:nsid w:val="4E350D11"/>
    <w:multiLevelType w:val="hybridMultilevel"/>
    <w:tmpl w:val="BBCC0958"/>
    <w:lvl w:ilvl="0" w:tplc="D4C40F26">
      <w:start w:val="1"/>
      <w:numFmt w:val="bullet"/>
      <w:lvlText w:val=""/>
      <w:lvlJc w:val="left"/>
      <w:pPr>
        <w:ind w:left="212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20" w15:restartNumberingAfterBreak="0">
    <w:nsid w:val="5C027966"/>
    <w:multiLevelType w:val="hybridMultilevel"/>
    <w:tmpl w:val="134EF33C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1" w15:restartNumberingAfterBreak="0">
    <w:nsid w:val="5C14376B"/>
    <w:multiLevelType w:val="multilevel"/>
    <w:tmpl w:val="2C922866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6451367D"/>
    <w:multiLevelType w:val="multilevel"/>
    <w:tmpl w:val="FD484CD4"/>
    <w:styleLink w:val="CurrentList5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3" w15:restartNumberingAfterBreak="0">
    <w:nsid w:val="68DA4382"/>
    <w:multiLevelType w:val="hybridMultilevel"/>
    <w:tmpl w:val="AAC49EB2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4" w15:restartNumberingAfterBreak="0">
    <w:nsid w:val="6C181DA9"/>
    <w:multiLevelType w:val="multilevel"/>
    <w:tmpl w:val="FBCE97EC"/>
    <w:styleLink w:val="CurrentList2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5" w15:restartNumberingAfterBreak="0">
    <w:nsid w:val="731E1D50"/>
    <w:multiLevelType w:val="hybridMultilevel"/>
    <w:tmpl w:val="1294320A"/>
    <w:lvl w:ilvl="0" w:tplc="FFFFFFFF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802A2A18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2" w:tplc="FFFFFFFF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6" w15:restartNumberingAfterBreak="0">
    <w:nsid w:val="73C05200"/>
    <w:multiLevelType w:val="hybridMultilevel"/>
    <w:tmpl w:val="D59087A6"/>
    <w:lvl w:ilvl="0" w:tplc="8E50244A">
      <w:start w:val="1"/>
      <w:numFmt w:val="decimal"/>
      <w:lvlText w:val="%1."/>
      <w:lvlJc w:val="left"/>
      <w:pPr>
        <w:ind w:left="2412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B42550A"/>
    <w:multiLevelType w:val="hybridMultilevel"/>
    <w:tmpl w:val="48AE991A"/>
    <w:lvl w:ilvl="0" w:tplc="802A2A18">
      <w:numFmt w:val="bullet"/>
      <w:lvlText w:val="-"/>
      <w:lvlJc w:val="left"/>
      <w:pPr>
        <w:ind w:left="928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8" w15:restartNumberingAfterBreak="0">
    <w:nsid w:val="7F0708B1"/>
    <w:multiLevelType w:val="hybridMultilevel"/>
    <w:tmpl w:val="9050C49E"/>
    <w:lvl w:ilvl="0" w:tplc="8EE09062">
      <w:start w:val="1"/>
      <w:numFmt w:val="bullet"/>
      <w:lvlText w:val=""/>
      <w:lvlJc w:val="left"/>
      <w:pPr>
        <w:ind w:left="1424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29" w15:restartNumberingAfterBreak="0">
    <w:nsid w:val="7F3D0E9A"/>
    <w:multiLevelType w:val="multilevel"/>
    <w:tmpl w:val="01B87284"/>
    <w:styleLink w:val="CurrentList1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num w:numId="1" w16cid:durableId="1575629775">
    <w:abstractNumId w:val="21"/>
  </w:num>
  <w:num w:numId="2" w16cid:durableId="1907835990">
    <w:abstractNumId w:val="17"/>
  </w:num>
  <w:num w:numId="3" w16cid:durableId="522474878">
    <w:abstractNumId w:val="10"/>
  </w:num>
  <w:num w:numId="4" w16cid:durableId="262035252">
    <w:abstractNumId w:val="29"/>
  </w:num>
  <w:num w:numId="5" w16cid:durableId="7370961">
    <w:abstractNumId w:val="17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582718496">
    <w:abstractNumId w:val="24"/>
  </w:num>
  <w:num w:numId="7" w16cid:durableId="23092393">
    <w:abstractNumId w:val="7"/>
  </w:num>
  <w:num w:numId="8" w16cid:durableId="1877349421">
    <w:abstractNumId w:val="4"/>
  </w:num>
  <w:num w:numId="9" w16cid:durableId="1680960310">
    <w:abstractNumId w:val="22"/>
  </w:num>
  <w:num w:numId="10" w16cid:durableId="1460150620">
    <w:abstractNumId w:val="1"/>
  </w:num>
  <w:num w:numId="11" w16cid:durableId="372191283">
    <w:abstractNumId w:val="17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755391575">
    <w:abstractNumId w:val="27"/>
  </w:num>
  <w:num w:numId="13" w16cid:durableId="2090468279">
    <w:abstractNumId w:val="25"/>
  </w:num>
  <w:num w:numId="14" w16cid:durableId="2095590977">
    <w:abstractNumId w:val="2"/>
  </w:num>
  <w:num w:numId="15" w16cid:durableId="820536725">
    <w:abstractNumId w:val="3"/>
  </w:num>
  <w:num w:numId="16" w16cid:durableId="1366519579">
    <w:abstractNumId w:val="20"/>
  </w:num>
  <w:num w:numId="17" w16cid:durableId="1939556709">
    <w:abstractNumId w:val="23"/>
  </w:num>
  <w:num w:numId="18" w16cid:durableId="1335306702">
    <w:abstractNumId w:val="0"/>
  </w:num>
  <w:num w:numId="19" w16cid:durableId="842163613">
    <w:abstractNumId w:val="9"/>
  </w:num>
  <w:num w:numId="20" w16cid:durableId="312881027">
    <w:abstractNumId w:val="5"/>
  </w:num>
  <w:num w:numId="21" w16cid:durableId="455218716">
    <w:abstractNumId w:val="15"/>
  </w:num>
  <w:num w:numId="22" w16cid:durableId="1008214613">
    <w:abstractNumId w:val="28"/>
  </w:num>
  <w:num w:numId="23" w16cid:durableId="1165322999">
    <w:abstractNumId w:val="19"/>
  </w:num>
  <w:num w:numId="24" w16cid:durableId="1663855404">
    <w:abstractNumId w:val="6"/>
  </w:num>
  <w:num w:numId="25" w16cid:durableId="552927450">
    <w:abstractNumId w:val="18"/>
  </w:num>
  <w:num w:numId="26" w16cid:durableId="1430351134">
    <w:abstractNumId w:val="14"/>
  </w:num>
  <w:num w:numId="27" w16cid:durableId="965887131">
    <w:abstractNumId w:val="11"/>
  </w:num>
  <w:num w:numId="28" w16cid:durableId="1371027451">
    <w:abstractNumId w:val="8"/>
  </w:num>
  <w:num w:numId="29" w16cid:durableId="1481506900">
    <w:abstractNumId w:val="16"/>
  </w:num>
  <w:num w:numId="30" w16cid:durableId="1726248577">
    <w:abstractNumId w:val="26"/>
  </w:num>
  <w:num w:numId="31" w16cid:durableId="409616790">
    <w:abstractNumId w:val="13"/>
  </w:num>
  <w:num w:numId="32" w16cid:durableId="118744790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970020903">
    <w:abstractNumId w:val="1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F9A"/>
    <w:rsid w:val="00001012"/>
    <w:rsid w:val="00001CA2"/>
    <w:rsid w:val="0000282D"/>
    <w:rsid w:val="00005800"/>
    <w:rsid w:val="00005D10"/>
    <w:rsid w:val="00006269"/>
    <w:rsid w:val="00007A18"/>
    <w:rsid w:val="00010026"/>
    <w:rsid w:val="00010DA4"/>
    <w:rsid w:val="0001239F"/>
    <w:rsid w:val="00015477"/>
    <w:rsid w:val="00017782"/>
    <w:rsid w:val="00022819"/>
    <w:rsid w:val="000246E2"/>
    <w:rsid w:val="00024DEF"/>
    <w:rsid w:val="0002788A"/>
    <w:rsid w:val="00032360"/>
    <w:rsid w:val="0003241C"/>
    <w:rsid w:val="000365F7"/>
    <w:rsid w:val="00040FEF"/>
    <w:rsid w:val="00041A26"/>
    <w:rsid w:val="00055E56"/>
    <w:rsid w:val="00057703"/>
    <w:rsid w:val="000616C9"/>
    <w:rsid w:val="0006179A"/>
    <w:rsid w:val="00064401"/>
    <w:rsid w:val="00064EE2"/>
    <w:rsid w:val="000665B5"/>
    <w:rsid w:val="00071FA5"/>
    <w:rsid w:val="000725E4"/>
    <w:rsid w:val="000735CB"/>
    <w:rsid w:val="00075896"/>
    <w:rsid w:val="000770B0"/>
    <w:rsid w:val="000830F5"/>
    <w:rsid w:val="00083B4B"/>
    <w:rsid w:val="0009019A"/>
    <w:rsid w:val="00093BF6"/>
    <w:rsid w:val="00095A28"/>
    <w:rsid w:val="000A10DD"/>
    <w:rsid w:val="000A1115"/>
    <w:rsid w:val="000A1DD5"/>
    <w:rsid w:val="000A3424"/>
    <w:rsid w:val="000A4698"/>
    <w:rsid w:val="000A4DDA"/>
    <w:rsid w:val="000A5324"/>
    <w:rsid w:val="000B0358"/>
    <w:rsid w:val="000B31CF"/>
    <w:rsid w:val="000B3ACD"/>
    <w:rsid w:val="000B699C"/>
    <w:rsid w:val="000C27EF"/>
    <w:rsid w:val="000C2A6A"/>
    <w:rsid w:val="000C4A3F"/>
    <w:rsid w:val="000C70AA"/>
    <w:rsid w:val="000D1359"/>
    <w:rsid w:val="000D2DAA"/>
    <w:rsid w:val="000D43A0"/>
    <w:rsid w:val="000D66C8"/>
    <w:rsid w:val="000D6B35"/>
    <w:rsid w:val="000D7BD8"/>
    <w:rsid w:val="000E1F33"/>
    <w:rsid w:val="000E4E0E"/>
    <w:rsid w:val="000E66D6"/>
    <w:rsid w:val="000E6C74"/>
    <w:rsid w:val="000F2AA3"/>
    <w:rsid w:val="000F3028"/>
    <w:rsid w:val="000F36E0"/>
    <w:rsid w:val="000F3CD4"/>
    <w:rsid w:val="001003CF"/>
    <w:rsid w:val="00101006"/>
    <w:rsid w:val="00103740"/>
    <w:rsid w:val="0010387A"/>
    <w:rsid w:val="00106B86"/>
    <w:rsid w:val="00111D48"/>
    <w:rsid w:val="001121B1"/>
    <w:rsid w:val="0011441A"/>
    <w:rsid w:val="001166F3"/>
    <w:rsid w:val="00120F59"/>
    <w:rsid w:val="0012247C"/>
    <w:rsid w:val="00125B44"/>
    <w:rsid w:val="00127F9A"/>
    <w:rsid w:val="00131E05"/>
    <w:rsid w:val="0014279A"/>
    <w:rsid w:val="00147150"/>
    <w:rsid w:val="00150F55"/>
    <w:rsid w:val="001517CE"/>
    <w:rsid w:val="001528A1"/>
    <w:rsid w:val="00152BF1"/>
    <w:rsid w:val="00154F18"/>
    <w:rsid w:val="0015508A"/>
    <w:rsid w:val="001568EA"/>
    <w:rsid w:val="00157A98"/>
    <w:rsid w:val="00157ACA"/>
    <w:rsid w:val="00160D81"/>
    <w:rsid w:val="00161916"/>
    <w:rsid w:val="001625CF"/>
    <w:rsid w:val="00164417"/>
    <w:rsid w:val="0016467C"/>
    <w:rsid w:val="00166B26"/>
    <w:rsid w:val="0017196B"/>
    <w:rsid w:val="0017288B"/>
    <w:rsid w:val="00175E79"/>
    <w:rsid w:val="001777D1"/>
    <w:rsid w:val="001779E5"/>
    <w:rsid w:val="00180892"/>
    <w:rsid w:val="00181287"/>
    <w:rsid w:val="00185376"/>
    <w:rsid w:val="00185938"/>
    <w:rsid w:val="00186431"/>
    <w:rsid w:val="00192856"/>
    <w:rsid w:val="001957E0"/>
    <w:rsid w:val="00196808"/>
    <w:rsid w:val="00196A8B"/>
    <w:rsid w:val="001A11C6"/>
    <w:rsid w:val="001A1333"/>
    <w:rsid w:val="001A5D97"/>
    <w:rsid w:val="001B0585"/>
    <w:rsid w:val="001B05E3"/>
    <w:rsid w:val="001B0D12"/>
    <w:rsid w:val="001B28EA"/>
    <w:rsid w:val="001B4CF3"/>
    <w:rsid w:val="001B55CA"/>
    <w:rsid w:val="001B7F57"/>
    <w:rsid w:val="001C4087"/>
    <w:rsid w:val="001C4183"/>
    <w:rsid w:val="001C4707"/>
    <w:rsid w:val="001C4D5A"/>
    <w:rsid w:val="001C77BA"/>
    <w:rsid w:val="001C7EA6"/>
    <w:rsid w:val="001D04CA"/>
    <w:rsid w:val="001D1981"/>
    <w:rsid w:val="001D6977"/>
    <w:rsid w:val="001E07C5"/>
    <w:rsid w:val="001E2854"/>
    <w:rsid w:val="001E49EE"/>
    <w:rsid w:val="001E5FE1"/>
    <w:rsid w:val="001F0FBE"/>
    <w:rsid w:val="001F3FB2"/>
    <w:rsid w:val="00201CF1"/>
    <w:rsid w:val="00206FE9"/>
    <w:rsid w:val="00207352"/>
    <w:rsid w:val="002131E9"/>
    <w:rsid w:val="00213421"/>
    <w:rsid w:val="0021404C"/>
    <w:rsid w:val="00216525"/>
    <w:rsid w:val="002204B1"/>
    <w:rsid w:val="00224F82"/>
    <w:rsid w:val="00227423"/>
    <w:rsid w:val="00230B10"/>
    <w:rsid w:val="00232E6F"/>
    <w:rsid w:val="00235BA3"/>
    <w:rsid w:val="00243E44"/>
    <w:rsid w:val="002516D2"/>
    <w:rsid w:val="00251A88"/>
    <w:rsid w:val="00251E9E"/>
    <w:rsid w:val="002550EA"/>
    <w:rsid w:val="00257A8E"/>
    <w:rsid w:val="00265FD7"/>
    <w:rsid w:val="00270535"/>
    <w:rsid w:val="00275613"/>
    <w:rsid w:val="002808EC"/>
    <w:rsid w:val="00280E12"/>
    <w:rsid w:val="00280E36"/>
    <w:rsid w:val="00281BAA"/>
    <w:rsid w:val="00281D86"/>
    <w:rsid w:val="00283964"/>
    <w:rsid w:val="00284D9E"/>
    <w:rsid w:val="00286BB9"/>
    <w:rsid w:val="00287240"/>
    <w:rsid w:val="0029285B"/>
    <w:rsid w:val="00293920"/>
    <w:rsid w:val="00297412"/>
    <w:rsid w:val="002A0925"/>
    <w:rsid w:val="002A0D9A"/>
    <w:rsid w:val="002A4D7B"/>
    <w:rsid w:val="002B1977"/>
    <w:rsid w:val="002B26BC"/>
    <w:rsid w:val="002B2A23"/>
    <w:rsid w:val="002B2FE8"/>
    <w:rsid w:val="002B4548"/>
    <w:rsid w:val="002B6D43"/>
    <w:rsid w:val="002C3126"/>
    <w:rsid w:val="002C3A33"/>
    <w:rsid w:val="002C6588"/>
    <w:rsid w:val="002D0E78"/>
    <w:rsid w:val="002D3F8E"/>
    <w:rsid w:val="002D4938"/>
    <w:rsid w:val="002D780B"/>
    <w:rsid w:val="002F5D76"/>
    <w:rsid w:val="002F651B"/>
    <w:rsid w:val="003013EB"/>
    <w:rsid w:val="00305575"/>
    <w:rsid w:val="00305844"/>
    <w:rsid w:val="0030586C"/>
    <w:rsid w:val="00307E87"/>
    <w:rsid w:val="00310419"/>
    <w:rsid w:val="00310743"/>
    <w:rsid w:val="00312577"/>
    <w:rsid w:val="00315EC6"/>
    <w:rsid w:val="00324FC4"/>
    <w:rsid w:val="00325700"/>
    <w:rsid w:val="003273AF"/>
    <w:rsid w:val="00331F97"/>
    <w:rsid w:val="00335120"/>
    <w:rsid w:val="003361AE"/>
    <w:rsid w:val="003415AA"/>
    <w:rsid w:val="003429F9"/>
    <w:rsid w:val="0034307E"/>
    <w:rsid w:val="003445E5"/>
    <w:rsid w:val="00345011"/>
    <w:rsid w:val="0035129A"/>
    <w:rsid w:val="0035185E"/>
    <w:rsid w:val="003523E2"/>
    <w:rsid w:val="00354701"/>
    <w:rsid w:val="003616C9"/>
    <w:rsid w:val="00363EA2"/>
    <w:rsid w:val="00374389"/>
    <w:rsid w:val="003767D2"/>
    <w:rsid w:val="00380099"/>
    <w:rsid w:val="00385502"/>
    <w:rsid w:val="00387767"/>
    <w:rsid w:val="003910B0"/>
    <w:rsid w:val="00391544"/>
    <w:rsid w:val="003968B4"/>
    <w:rsid w:val="00397B8A"/>
    <w:rsid w:val="003A000F"/>
    <w:rsid w:val="003A17A7"/>
    <w:rsid w:val="003A1909"/>
    <w:rsid w:val="003A4111"/>
    <w:rsid w:val="003B75A3"/>
    <w:rsid w:val="003C0F4E"/>
    <w:rsid w:val="003C4473"/>
    <w:rsid w:val="003C551F"/>
    <w:rsid w:val="003C5B78"/>
    <w:rsid w:val="003C5BA0"/>
    <w:rsid w:val="003C699E"/>
    <w:rsid w:val="003D3305"/>
    <w:rsid w:val="003D46B7"/>
    <w:rsid w:val="003D4D3E"/>
    <w:rsid w:val="003D6758"/>
    <w:rsid w:val="003D6F8A"/>
    <w:rsid w:val="003D775C"/>
    <w:rsid w:val="003E2046"/>
    <w:rsid w:val="003E2BD7"/>
    <w:rsid w:val="003F0BC4"/>
    <w:rsid w:val="003F1B43"/>
    <w:rsid w:val="003F23E2"/>
    <w:rsid w:val="003F3B62"/>
    <w:rsid w:val="00400127"/>
    <w:rsid w:val="00400BCE"/>
    <w:rsid w:val="00400FD8"/>
    <w:rsid w:val="00402C19"/>
    <w:rsid w:val="004042F0"/>
    <w:rsid w:val="00405D73"/>
    <w:rsid w:val="004061FC"/>
    <w:rsid w:val="004069B7"/>
    <w:rsid w:val="00407251"/>
    <w:rsid w:val="00412DB8"/>
    <w:rsid w:val="0041334F"/>
    <w:rsid w:val="00413BCC"/>
    <w:rsid w:val="00416686"/>
    <w:rsid w:val="00420B27"/>
    <w:rsid w:val="00421605"/>
    <w:rsid w:val="00421EEE"/>
    <w:rsid w:val="00422872"/>
    <w:rsid w:val="004242A0"/>
    <w:rsid w:val="00427D4C"/>
    <w:rsid w:val="00430F52"/>
    <w:rsid w:val="00432D8B"/>
    <w:rsid w:val="00433213"/>
    <w:rsid w:val="004336C7"/>
    <w:rsid w:val="00433CFF"/>
    <w:rsid w:val="00434AEE"/>
    <w:rsid w:val="00436583"/>
    <w:rsid w:val="00436603"/>
    <w:rsid w:val="00437D90"/>
    <w:rsid w:val="00440B73"/>
    <w:rsid w:val="00440FF9"/>
    <w:rsid w:val="00441A5F"/>
    <w:rsid w:val="00442754"/>
    <w:rsid w:val="00445286"/>
    <w:rsid w:val="004534F6"/>
    <w:rsid w:val="004556C2"/>
    <w:rsid w:val="00473CAE"/>
    <w:rsid w:val="004874C3"/>
    <w:rsid w:val="004874F6"/>
    <w:rsid w:val="004876B9"/>
    <w:rsid w:val="00491DAF"/>
    <w:rsid w:val="00491F98"/>
    <w:rsid w:val="00492497"/>
    <w:rsid w:val="00493442"/>
    <w:rsid w:val="00493E81"/>
    <w:rsid w:val="00496AB3"/>
    <w:rsid w:val="004A1C64"/>
    <w:rsid w:val="004A39FA"/>
    <w:rsid w:val="004A4811"/>
    <w:rsid w:val="004A71EF"/>
    <w:rsid w:val="004B097D"/>
    <w:rsid w:val="004B0C5A"/>
    <w:rsid w:val="004B1471"/>
    <w:rsid w:val="004B1648"/>
    <w:rsid w:val="004B190E"/>
    <w:rsid w:val="004B2C4C"/>
    <w:rsid w:val="004B4AF5"/>
    <w:rsid w:val="004B5584"/>
    <w:rsid w:val="004C04F3"/>
    <w:rsid w:val="004C2060"/>
    <w:rsid w:val="004C2BB6"/>
    <w:rsid w:val="004C5C6D"/>
    <w:rsid w:val="004D1D76"/>
    <w:rsid w:val="004D41EB"/>
    <w:rsid w:val="004D51E8"/>
    <w:rsid w:val="004E0413"/>
    <w:rsid w:val="004E0630"/>
    <w:rsid w:val="004E2244"/>
    <w:rsid w:val="004E6240"/>
    <w:rsid w:val="004F1755"/>
    <w:rsid w:val="004F4D49"/>
    <w:rsid w:val="004F6014"/>
    <w:rsid w:val="005017DA"/>
    <w:rsid w:val="005024A4"/>
    <w:rsid w:val="00503EE5"/>
    <w:rsid w:val="00511700"/>
    <w:rsid w:val="00515D2F"/>
    <w:rsid w:val="00516B92"/>
    <w:rsid w:val="00517607"/>
    <w:rsid w:val="00524B39"/>
    <w:rsid w:val="00525EAF"/>
    <w:rsid w:val="00526B27"/>
    <w:rsid w:val="0052787A"/>
    <w:rsid w:val="005311D3"/>
    <w:rsid w:val="0053288F"/>
    <w:rsid w:val="00532982"/>
    <w:rsid w:val="00532B17"/>
    <w:rsid w:val="00533008"/>
    <w:rsid w:val="005443CD"/>
    <w:rsid w:val="00545B8F"/>
    <w:rsid w:val="00547546"/>
    <w:rsid w:val="00553904"/>
    <w:rsid w:val="005552F2"/>
    <w:rsid w:val="005578A1"/>
    <w:rsid w:val="00557EED"/>
    <w:rsid w:val="005602EC"/>
    <w:rsid w:val="005609D3"/>
    <w:rsid w:val="0056277E"/>
    <w:rsid w:val="0056350A"/>
    <w:rsid w:val="005712C4"/>
    <w:rsid w:val="00571BF8"/>
    <w:rsid w:val="005726E3"/>
    <w:rsid w:val="005751F8"/>
    <w:rsid w:val="005768BF"/>
    <w:rsid w:val="00580B15"/>
    <w:rsid w:val="005855D7"/>
    <w:rsid w:val="00593576"/>
    <w:rsid w:val="005958AD"/>
    <w:rsid w:val="00595EE1"/>
    <w:rsid w:val="00596A28"/>
    <w:rsid w:val="005A167D"/>
    <w:rsid w:val="005A28A4"/>
    <w:rsid w:val="005A315A"/>
    <w:rsid w:val="005B0018"/>
    <w:rsid w:val="005B4CE1"/>
    <w:rsid w:val="005B4FE3"/>
    <w:rsid w:val="005B5F7C"/>
    <w:rsid w:val="005C3493"/>
    <w:rsid w:val="005C3F7A"/>
    <w:rsid w:val="005C53ED"/>
    <w:rsid w:val="005C6C21"/>
    <w:rsid w:val="005E0F05"/>
    <w:rsid w:val="005E49AF"/>
    <w:rsid w:val="005E5410"/>
    <w:rsid w:val="005E6115"/>
    <w:rsid w:val="005E7842"/>
    <w:rsid w:val="005F5A09"/>
    <w:rsid w:val="00600308"/>
    <w:rsid w:val="00601E68"/>
    <w:rsid w:val="00603703"/>
    <w:rsid w:val="00606264"/>
    <w:rsid w:val="00610010"/>
    <w:rsid w:val="00610FDE"/>
    <w:rsid w:val="00614143"/>
    <w:rsid w:val="00614649"/>
    <w:rsid w:val="00614A79"/>
    <w:rsid w:val="006151FB"/>
    <w:rsid w:val="00616A85"/>
    <w:rsid w:val="0061717F"/>
    <w:rsid w:val="00621348"/>
    <w:rsid w:val="0062219B"/>
    <w:rsid w:val="006233AE"/>
    <w:rsid w:val="00630B72"/>
    <w:rsid w:val="00631604"/>
    <w:rsid w:val="00631649"/>
    <w:rsid w:val="006327DA"/>
    <w:rsid w:val="006359F6"/>
    <w:rsid w:val="00642CC1"/>
    <w:rsid w:val="00645CF1"/>
    <w:rsid w:val="00650E5E"/>
    <w:rsid w:val="00660408"/>
    <w:rsid w:val="00660650"/>
    <w:rsid w:val="006609E5"/>
    <w:rsid w:val="006637C5"/>
    <w:rsid w:val="00663C13"/>
    <w:rsid w:val="006711A5"/>
    <w:rsid w:val="00675CF0"/>
    <w:rsid w:val="00675F45"/>
    <w:rsid w:val="006767DB"/>
    <w:rsid w:val="006772BB"/>
    <w:rsid w:val="00680077"/>
    <w:rsid w:val="00680130"/>
    <w:rsid w:val="00681856"/>
    <w:rsid w:val="006829D4"/>
    <w:rsid w:val="0068311B"/>
    <w:rsid w:val="006849D6"/>
    <w:rsid w:val="00684F17"/>
    <w:rsid w:val="00685E14"/>
    <w:rsid w:val="00690DF7"/>
    <w:rsid w:val="006911B9"/>
    <w:rsid w:val="006925CF"/>
    <w:rsid w:val="00693EFF"/>
    <w:rsid w:val="0069416F"/>
    <w:rsid w:val="00695D92"/>
    <w:rsid w:val="006A2A0D"/>
    <w:rsid w:val="006B57D5"/>
    <w:rsid w:val="006C3FA7"/>
    <w:rsid w:val="006C6B28"/>
    <w:rsid w:val="006D1E0A"/>
    <w:rsid w:val="006D30E3"/>
    <w:rsid w:val="006E0EAC"/>
    <w:rsid w:val="006E3D46"/>
    <w:rsid w:val="006E5239"/>
    <w:rsid w:val="006E7ACB"/>
    <w:rsid w:val="006F08F4"/>
    <w:rsid w:val="006F11EB"/>
    <w:rsid w:val="006F374E"/>
    <w:rsid w:val="006F4212"/>
    <w:rsid w:val="006F44DC"/>
    <w:rsid w:val="006F4A9D"/>
    <w:rsid w:val="006F6A44"/>
    <w:rsid w:val="006F77FF"/>
    <w:rsid w:val="00702769"/>
    <w:rsid w:val="00704EA8"/>
    <w:rsid w:val="00707103"/>
    <w:rsid w:val="00707C7D"/>
    <w:rsid w:val="00713E60"/>
    <w:rsid w:val="00721FB3"/>
    <w:rsid w:val="00723607"/>
    <w:rsid w:val="007238D8"/>
    <w:rsid w:val="007247CF"/>
    <w:rsid w:val="007251C5"/>
    <w:rsid w:val="00734B12"/>
    <w:rsid w:val="007359E3"/>
    <w:rsid w:val="00743999"/>
    <w:rsid w:val="00745A54"/>
    <w:rsid w:val="0074609E"/>
    <w:rsid w:val="007465EE"/>
    <w:rsid w:val="00747D20"/>
    <w:rsid w:val="007523C6"/>
    <w:rsid w:val="0075355E"/>
    <w:rsid w:val="00753760"/>
    <w:rsid w:val="00766B5C"/>
    <w:rsid w:val="00767B04"/>
    <w:rsid w:val="00770586"/>
    <w:rsid w:val="0077164C"/>
    <w:rsid w:val="00772C37"/>
    <w:rsid w:val="0077642B"/>
    <w:rsid w:val="0077747F"/>
    <w:rsid w:val="0078428A"/>
    <w:rsid w:val="0079313E"/>
    <w:rsid w:val="007938A0"/>
    <w:rsid w:val="00794181"/>
    <w:rsid w:val="00796C34"/>
    <w:rsid w:val="007A1BEF"/>
    <w:rsid w:val="007A5496"/>
    <w:rsid w:val="007A6D7E"/>
    <w:rsid w:val="007A7494"/>
    <w:rsid w:val="007B027E"/>
    <w:rsid w:val="007B048B"/>
    <w:rsid w:val="007B3914"/>
    <w:rsid w:val="007B3D6C"/>
    <w:rsid w:val="007B750F"/>
    <w:rsid w:val="007C03F9"/>
    <w:rsid w:val="007C3D19"/>
    <w:rsid w:val="007C3E2E"/>
    <w:rsid w:val="007C66A2"/>
    <w:rsid w:val="007C71FE"/>
    <w:rsid w:val="007C7EE9"/>
    <w:rsid w:val="007D0E99"/>
    <w:rsid w:val="007D1FD5"/>
    <w:rsid w:val="007D3745"/>
    <w:rsid w:val="007D3E62"/>
    <w:rsid w:val="007D495B"/>
    <w:rsid w:val="007E1391"/>
    <w:rsid w:val="007E432B"/>
    <w:rsid w:val="007F1186"/>
    <w:rsid w:val="007F20AB"/>
    <w:rsid w:val="007F665A"/>
    <w:rsid w:val="007F6A2E"/>
    <w:rsid w:val="007F6DA9"/>
    <w:rsid w:val="007F750C"/>
    <w:rsid w:val="00803E9E"/>
    <w:rsid w:val="008101AE"/>
    <w:rsid w:val="00811A7F"/>
    <w:rsid w:val="00812CCD"/>
    <w:rsid w:val="00815E89"/>
    <w:rsid w:val="0081734C"/>
    <w:rsid w:val="00817BD2"/>
    <w:rsid w:val="00822319"/>
    <w:rsid w:val="00827CF0"/>
    <w:rsid w:val="0083753E"/>
    <w:rsid w:val="008463FB"/>
    <w:rsid w:val="0085131E"/>
    <w:rsid w:val="00852872"/>
    <w:rsid w:val="00856760"/>
    <w:rsid w:val="00856AB8"/>
    <w:rsid w:val="0085760E"/>
    <w:rsid w:val="00861F0D"/>
    <w:rsid w:val="008645FA"/>
    <w:rsid w:val="008650C5"/>
    <w:rsid w:val="008668D0"/>
    <w:rsid w:val="00866C6D"/>
    <w:rsid w:val="00870222"/>
    <w:rsid w:val="00871E4F"/>
    <w:rsid w:val="00872919"/>
    <w:rsid w:val="008805F2"/>
    <w:rsid w:val="00880A2F"/>
    <w:rsid w:val="00882834"/>
    <w:rsid w:val="00882EF0"/>
    <w:rsid w:val="00882FEA"/>
    <w:rsid w:val="00885A57"/>
    <w:rsid w:val="008873AC"/>
    <w:rsid w:val="0089070C"/>
    <w:rsid w:val="008A1959"/>
    <w:rsid w:val="008A5F48"/>
    <w:rsid w:val="008A7B1E"/>
    <w:rsid w:val="008A7F4C"/>
    <w:rsid w:val="008B0357"/>
    <w:rsid w:val="008B12C0"/>
    <w:rsid w:val="008B4095"/>
    <w:rsid w:val="008B5D87"/>
    <w:rsid w:val="008C0A6E"/>
    <w:rsid w:val="008C18DF"/>
    <w:rsid w:val="008C1F87"/>
    <w:rsid w:val="008C2B74"/>
    <w:rsid w:val="008C5F28"/>
    <w:rsid w:val="008D17FF"/>
    <w:rsid w:val="008D349A"/>
    <w:rsid w:val="008D408D"/>
    <w:rsid w:val="008D522A"/>
    <w:rsid w:val="008D530C"/>
    <w:rsid w:val="008D6ECF"/>
    <w:rsid w:val="008E10C8"/>
    <w:rsid w:val="008E333D"/>
    <w:rsid w:val="008E34D8"/>
    <w:rsid w:val="008E3575"/>
    <w:rsid w:val="008E47B4"/>
    <w:rsid w:val="008E7BA0"/>
    <w:rsid w:val="008E7CD8"/>
    <w:rsid w:val="008F0D3C"/>
    <w:rsid w:val="008F33FA"/>
    <w:rsid w:val="008F3F69"/>
    <w:rsid w:val="008F5AC7"/>
    <w:rsid w:val="008F753E"/>
    <w:rsid w:val="00900E6D"/>
    <w:rsid w:val="00901CFE"/>
    <w:rsid w:val="009027C1"/>
    <w:rsid w:val="00910E3F"/>
    <w:rsid w:val="00911606"/>
    <w:rsid w:val="009125AF"/>
    <w:rsid w:val="0091535D"/>
    <w:rsid w:val="0091796D"/>
    <w:rsid w:val="00917980"/>
    <w:rsid w:val="00920918"/>
    <w:rsid w:val="00922412"/>
    <w:rsid w:val="00924A77"/>
    <w:rsid w:val="009263B3"/>
    <w:rsid w:val="00930181"/>
    <w:rsid w:val="0093475A"/>
    <w:rsid w:val="00935261"/>
    <w:rsid w:val="0093529E"/>
    <w:rsid w:val="00937610"/>
    <w:rsid w:val="00941724"/>
    <w:rsid w:val="00942344"/>
    <w:rsid w:val="009434CD"/>
    <w:rsid w:val="00944258"/>
    <w:rsid w:val="00946891"/>
    <w:rsid w:val="00950640"/>
    <w:rsid w:val="00950F37"/>
    <w:rsid w:val="00953762"/>
    <w:rsid w:val="00957983"/>
    <w:rsid w:val="009602DF"/>
    <w:rsid w:val="00962DB5"/>
    <w:rsid w:val="009650B1"/>
    <w:rsid w:val="00976E12"/>
    <w:rsid w:val="00982418"/>
    <w:rsid w:val="00983EDF"/>
    <w:rsid w:val="00985024"/>
    <w:rsid w:val="00986386"/>
    <w:rsid w:val="009866BF"/>
    <w:rsid w:val="00987F6A"/>
    <w:rsid w:val="009924D5"/>
    <w:rsid w:val="00993583"/>
    <w:rsid w:val="00993CA2"/>
    <w:rsid w:val="00997B40"/>
    <w:rsid w:val="009A0FB2"/>
    <w:rsid w:val="009A11A4"/>
    <w:rsid w:val="009A1DE2"/>
    <w:rsid w:val="009A37FF"/>
    <w:rsid w:val="009A3AAC"/>
    <w:rsid w:val="009A4856"/>
    <w:rsid w:val="009A49DA"/>
    <w:rsid w:val="009A60AB"/>
    <w:rsid w:val="009A686E"/>
    <w:rsid w:val="009A75F1"/>
    <w:rsid w:val="009B047A"/>
    <w:rsid w:val="009B0D49"/>
    <w:rsid w:val="009B0E60"/>
    <w:rsid w:val="009B5BDC"/>
    <w:rsid w:val="009B7DE7"/>
    <w:rsid w:val="009C0B8C"/>
    <w:rsid w:val="009C35CB"/>
    <w:rsid w:val="009C52BE"/>
    <w:rsid w:val="009C624F"/>
    <w:rsid w:val="009C6AB3"/>
    <w:rsid w:val="009D0968"/>
    <w:rsid w:val="009D418B"/>
    <w:rsid w:val="009D4385"/>
    <w:rsid w:val="009E1CD6"/>
    <w:rsid w:val="009E1CE1"/>
    <w:rsid w:val="009E2BCC"/>
    <w:rsid w:val="009E3CA9"/>
    <w:rsid w:val="009E487A"/>
    <w:rsid w:val="009F1F7C"/>
    <w:rsid w:val="009F2352"/>
    <w:rsid w:val="009F3132"/>
    <w:rsid w:val="009F71A9"/>
    <w:rsid w:val="009F7E48"/>
    <w:rsid w:val="00A00E25"/>
    <w:rsid w:val="00A0118A"/>
    <w:rsid w:val="00A033D1"/>
    <w:rsid w:val="00A06477"/>
    <w:rsid w:val="00A06E56"/>
    <w:rsid w:val="00A111A4"/>
    <w:rsid w:val="00A14C72"/>
    <w:rsid w:val="00A14FDD"/>
    <w:rsid w:val="00A151A3"/>
    <w:rsid w:val="00A153EC"/>
    <w:rsid w:val="00A170BA"/>
    <w:rsid w:val="00A17C4B"/>
    <w:rsid w:val="00A31091"/>
    <w:rsid w:val="00A324B3"/>
    <w:rsid w:val="00A32622"/>
    <w:rsid w:val="00A335C4"/>
    <w:rsid w:val="00A33A62"/>
    <w:rsid w:val="00A33C93"/>
    <w:rsid w:val="00A34DD3"/>
    <w:rsid w:val="00A41BAE"/>
    <w:rsid w:val="00A45D83"/>
    <w:rsid w:val="00A555DC"/>
    <w:rsid w:val="00A55B3F"/>
    <w:rsid w:val="00A561BA"/>
    <w:rsid w:val="00A57033"/>
    <w:rsid w:val="00A63654"/>
    <w:rsid w:val="00A63DEC"/>
    <w:rsid w:val="00A64072"/>
    <w:rsid w:val="00A6591F"/>
    <w:rsid w:val="00A759BA"/>
    <w:rsid w:val="00A87A9F"/>
    <w:rsid w:val="00A87CC1"/>
    <w:rsid w:val="00A9281F"/>
    <w:rsid w:val="00A929FE"/>
    <w:rsid w:val="00A9428C"/>
    <w:rsid w:val="00AA758C"/>
    <w:rsid w:val="00AA7997"/>
    <w:rsid w:val="00AB0149"/>
    <w:rsid w:val="00AB3AFF"/>
    <w:rsid w:val="00AB494C"/>
    <w:rsid w:val="00AB51B9"/>
    <w:rsid w:val="00AB7DF4"/>
    <w:rsid w:val="00AB7E9A"/>
    <w:rsid w:val="00AC03D1"/>
    <w:rsid w:val="00AC0FD8"/>
    <w:rsid w:val="00AC25AA"/>
    <w:rsid w:val="00AC465F"/>
    <w:rsid w:val="00AC4C7B"/>
    <w:rsid w:val="00AC4F5C"/>
    <w:rsid w:val="00AC745E"/>
    <w:rsid w:val="00AC7909"/>
    <w:rsid w:val="00AD3CFD"/>
    <w:rsid w:val="00AD4FD3"/>
    <w:rsid w:val="00AD76E3"/>
    <w:rsid w:val="00AE2DE9"/>
    <w:rsid w:val="00AF0EEF"/>
    <w:rsid w:val="00AF18B3"/>
    <w:rsid w:val="00AF1922"/>
    <w:rsid w:val="00AF38D7"/>
    <w:rsid w:val="00AF5E4A"/>
    <w:rsid w:val="00AF7AC3"/>
    <w:rsid w:val="00B00A23"/>
    <w:rsid w:val="00B026A9"/>
    <w:rsid w:val="00B04AB6"/>
    <w:rsid w:val="00B0710D"/>
    <w:rsid w:val="00B07799"/>
    <w:rsid w:val="00B11CFB"/>
    <w:rsid w:val="00B158AB"/>
    <w:rsid w:val="00B201D8"/>
    <w:rsid w:val="00B23650"/>
    <w:rsid w:val="00B26AF4"/>
    <w:rsid w:val="00B26F73"/>
    <w:rsid w:val="00B27C1E"/>
    <w:rsid w:val="00B35510"/>
    <w:rsid w:val="00B40CBA"/>
    <w:rsid w:val="00B43956"/>
    <w:rsid w:val="00B43E43"/>
    <w:rsid w:val="00B4442A"/>
    <w:rsid w:val="00B44DC3"/>
    <w:rsid w:val="00B47C51"/>
    <w:rsid w:val="00B52D31"/>
    <w:rsid w:val="00B538CD"/>
    <w:rsid w:val="00B53DCC"/>
    <w:rsid w:val="00B560E1"/>
    <w:rsid w:val="00B662F2"/>
    <w:rsid w:val="00B67185"/>
    <w:rsid w:val="00B7259C"/>
    <w:rsid w:val="00B772BB"/>
    <w:rsid w:val="00B825EA"/>
    <w:rsid w:val="00B834D3"/>
    <w:rsid w:val="00B871D7"/>
    <w:rsid w:val="00B90AF2"/>
    <w:rsid w:val="00B93674"/>
    <w:rsid w:val="00B944BA"/>
    <w:rsid w:val="00B958FE"/>
    <w:rsid w:val="00B96816"/>
    <w:rsid w:val="00B972E3"/>
    <w:rsid w:val="00B973EB"/>
    <w:rsid w:val="00BA3A02"/>
    <w:rsid w:val="00BA44DD"/>
    <w:rsid w:val="00BA4C70"/>
    <w:rsid w:val="00BB1046"/>
    <w:rsid w:val="00BB4FD1"/>
    <w:rsid w:val="00BB6EE4"/>
    <w:rsid w:val="00BB7E8A"/>
    <w:rsid w:val="00BC1815"/>
    <w:rsid w:val="00BC49C7"/>
    <w:rsid w:val="00BD3104"/>
    <w:rsid w:val="00BE1738"/>
    <w:rsid w:val="00BE289E"/>
    <w:rsid w:val="00BE3012"/>
    <w:rsid w:val="00BF0E4B"/>
    <w:rsid w:val="00BF3F7C"/>
    <w:rsid w:val="00BF7233"/>
    <w:rsid w:val="00BF797F"/>
    <w:rsid w:val="00C023E0"/>
    <w:rsid w:val="00C0639D"/>
    <w:rsid w:val="00C10BB7"/>
    <w:rsid w:val="00C10FD6"/>
    <w:rsid w:val="00C1320E"/>
    <w:rsid w:val="00C13979"/>
    <w:rsid w:val="00C14AE5"/>
    <w:rsid w:val="00C21BF6"/>
    <w:rsid w:val="00C226C8"/>
    <w:rsid w:val="00C33013"/>
    <w:rsid w:val="00C333F3"/>
    <w:rsid w:val="00C406EA"/>
    <w:rsid w:val="00C40C31"/>
    <w:rsid w:val="00C42E33"/>
    <w:rsid w:val="00C43CEA"/>
    <w:rsid w:val="00C45C20"/>
    <w:rsid w:val="00C46382"/>
    <w:rsid w:val="00C50F0E"/>
    <w:rsid w:val="00C538E3"/>
    <w:rsid w:val="00C546A9"/>
    <w:rsid w:val="00C60C9F"/>
    <w:rsid w:val="00C6491C"/>
    <w:rsid w:val="00C657E3"/>
    <w:rsid w:val="00C65EAE"/>
    <w:rsid w:val="00C6631E"/>
    <w:rsid w:val="00C74E8F"/>
    <w:rsid w:val="00C8338D"/>
    <w:rsid w:val="00C836C5"/>
    <w:rsid w:val="00C84AAD"/>
    <w:rsid w:val="00C860A3"/>
    <w:rsid w:val="00C87A2B"/>
    <w:rsid w:val="00C87FEB"/>
    <w:rsid w:val="00C91374"/>
    <w:rsid w:val="00C97609"/>
    <w:rsid w:val="00C9774B"/>
    <w:rsid w:val="00CA27D8"/>
    <w:rsid w:val="00CA4B3C"/>
    <w:rsid w:val="00CA5BD3"/>
    <w:rsid w:val="00CB1A6F"/>
    <w:rsid w:val="00CB21BF"/>
    <w:rsid w:val="00CB2F4F"/>
    <w:rsid w:val="00CC3F91"/>
    <w:rsid w:val="00CC4045"/>
    <w:rsid w:val="00CC4DCB"/>
    <w:rsid w:val="00CC5664"/>
    <w:rsid w:val="00CC6679"/>
    <w:rsid w:val="00CD2B39"/>
    <w:rsid w:val="00CE270A"/>
    <w:rsid w:val="00CE4465"/>
    <w:rsid w:val="00CE448F"/>
    <w:rsid w:val="00CE4569"/>
    <w:rsid w:val="00CE7C16"/>
    <w:rsid w:val="00CE7F62"/>
    <w:rsid w:val="00CF07B1"/>
    <w:rsid w:val="00CF3503"/>
    <w:rsid w:val="00CF57EE"/>
    <w:rsid w:val="00CF7E9C"/>
    <w:rsid w:val="00D00142"/>
    <w:rsid w:val="00D004AE"/>
    <w:rsid w:val="00D030A1"/>
    <w:rsid w:val="00D04C1B"/>
    <w:rsid w:val="00D04D65"/>
    <w:rsid w:val="00D1365F"/>
    <w:rsid w:val="00D13B24"/>
    <w:rsid w:val="00D143F1"/>
    <w:rsid w:val="00D1653F"/>
    <w:rsid w:val="00D21509"/>
    <w:rsid w:val="00D22B83"/>
    <w:rsid w:val="00D25540"/>
    <w:rsid w:val="00D27962"/>
    <w:rsid w:val="00D34111"/>
    <w:rsid w:val="00D34BA5"/>
    <w:rsid w:val="00D3509D"/>
    <w:rsid w:val="00D354C0"/>
    <w:rsid w:val="00D35BCE"/>
    <w:rsid w:val="00D40209"/>
    <w:rsid w:val="00D423D1"/>
    <w:rsid w:val="00D430DD"/>
    <w:rsid w:val="00D45830"/>
    <w:rsid w:val="00D45A1E"/>
    <w:rsid w:val="00D5119D"/>
    <w:rsid w:val="00D515FF"/>
    <w:rsid w:val="00D52763"/>
    <w:rsid w:val="00D54DAA"/>
    <w:rsid w:val="00D556DB"/>
    <w:rsid w:val="00D56BFB"/>
    <w:rsid w:val="00D604C3"/>
    <w:rsid w:val="00D60E4F"/>
    <w:rsid w:val="00D6209D"/>
    <w:rsid w:val="00D63BEE"/>
    <w:rsid w:val="00D63C71"/>
    <w:rsid w:val="00D65239"/>
    <w:rsid w:val="00D71862"/>
    <w:rsid w:val="00D77376"/>
    <w:rsid w:val="00D77D8B"/>
    <w:rsid w:val="00D869CF"/>
    <w:rsid w:val="00D87248"/>
    <w:rsid w:val="00D874A4"/>
    <w:rsid w:val="00D87C0E"/>
    <w:rsid w:val="00D911C8"/>
    <w:rsid w:val="00D93AAC"/>
    <w:rsid w:val="00D93FC8"/>
    <w:rsid w:val="00D9428E"/>
    <w:rsid w:val="00DA0662"/>
    <w:rsid w:val="00DA297F"/>
    <w:rsid w:val="00DA4B51"/>
    <w:rsid w:val="00DA6E30"/>
    <w:rsid w:val="00DB41CC"/>
    <w:rsid w:val="00DC0093"/>
    <w:rsid w:val="00DC1BD4"/>
    <w:rsid w:val="00DC3C4E"/>
    <w:rsid w:val="00DC43EB"/>
    <w:rsid w:val="00DC5769"/>
    <w:rsid w:val="00DC655D"/>
    <w:rsid w:val="00DC778D"/>
    <w:rsid w:val="00DD18E5"/>
    <w:rsid w:val="00DE1666"/>
    <w:rsid w:val="00DF0D82"/>
    <w:rsid w:val="00DF270C"/>
    <w:rsid w:val="00DF2A6B"/>
    <w:rsid w:val="00DF39CE"/>
    <w:rsid w:val="00DF46D0"/>
    <w:rsid w:val="00DF782A"/>
    <w:rsid w:val="00E000B9"/>
    <w:rsid w:val="00E00549"/>
    <w:rsid w:val="00E03B22"/>
    <w:rsid w:val="00E078EB"/>
    <w:rsid w:val="00E10BD6"/>
    <w:rsid w:val="00E12732"/>
    <w:rsid w:val="00E131C9"/>
    <w:rsid w:val="00E176B3"/>
    <w:rsid w:val="00E2193B"/>
    <w:rsid w:val="00E21D87"/>
    <w:rsid w:val="00E23FDA"/>
    <w:rsid w:val="00E2414F"/>
    <w:rsid w:val="00E25494"/>
    <w:rsid w:val="00E2705D"/>
    <w:rsid w:val="00E278FB"/>
    <w:rsid w:val="00E32CA5"/>
    <w:rsid w:val="00E34E48"/>
    <w:rsid w:val="00E35579"/>
    <w:rsid w:val="00E36C1F"/>
    <w:rsid w:val="00E37DD5"/>
    <w:rsid w:val="00E40CBE"/>
    <w:rsid w:val="00E42F03"/>
    <w:rsid w:val="00E44378"/>
    <w:rsid w:val="00E4644B"/>
    <w:rsid w:val="00E47838"/>
    <w:rsid w:val="00E50255"/>
    <w:rsid w:val="00E5210A"/>
    <w:rsid w:val="00E54195"/>
    <w:rsid w:val="00E552AD"/>
    <w:rsid w:val="00E56369"/>
    <w:rsid w:val="00E63048"/>
    <w:rsid w:val="00E634E4"/>
    <w:rsid w:val="00E635B0"/>
    <w:rsid w:val="00E66E98"/>
    <w:rsid w:val="00E700EC"/>
    <w:rsid w:val="00E70A5A"/>
    <w:rsid w:val="00E70ABC"/>
    <w:rsid w:val="00E70C6E"/>
    <w:rsid w:val="00E7152C"/>
    <w:rsid w:val="00E80EDE"/>
    <w:rsid w:val="00E860B4"/>
    <w:rsid w:val="00E90430"/>
    <w:rsid w:val="00E93554"/>
    <w:rsid w:val="00EA2DB7"/>
    <w:rsid w:val="00EB2BCA"/>
    <w:rsid w:val="00EB4721"/>
    <w:rsid w:val="00EC1390"/>
    <w:rsid w:val="00EC3661"/>
    <w:rsid w:val="00EC4415"/>
    <w:rsid w:val="00ED5A70"/>
    <w:rsid w:val="00EE3622"/>
    <w:rsid w:val="00EE5C1A"/>
    <w:rsid w:val="00EE7962"/>
    <w:rsid w:val="00EF0023"/>
    <w:rsid w:val="00EF0777"/>
    <w:rsid w:val="00EF53F8"/>
    <w:rsid w:val="00EF549A"/>
    <w:rsid w:val="00F01DB9"/>
    <w:rsid w:val="00F025F1"/>
    <w:rsid w:val="00F04DDB"/>
    <w:rsid w:val="00F0585B"/>
    <w:rsid w:val="00F0704B"/>
    <w:rsid w:val="00F07159"/>
    <w:rsid w:val="00F11A34"/>
    <w:rsid w:val="00F126A3"/>
    <w:rsid w:val="00F167A9"/>
    <w:rsid w:val="00F21FDD"/>
    <w:rsid w:val="00F22671"/>
    <w:rsid w:val="00F2284D"/>
    <w:rsid w:val="00F22BEF"/>
    <w:rsid w:val="00F25C88"/>
    <w:rsid w:val="00F25EDE"/>
    <w:rsid w:val="00F273A4"/>
    <w:rsid w:val="00F30245"/>
    <w:rsid w:val="00F30595"/>
    <w:rsid w:val="00F32CAA"/>
    <w:rsid w:val="00F33A05"/>
    <w:rsid w:val="00F34D2E"/>
    <w:rsid w:val="00F36CA0"/>
    <w:rsid w:val="00F37BFB"/>
    <w:rsid w:val="00F519EE"/>
    <w:rsid w:val="00F525E9"/>
    <w:rsid w:val="00F52728"/>
    <w:rsid w:val="00F53104"/>
    <w:rsid w:val="00F54DC0"/>
    <w:rsid w:val="00F5748D"/>
    <w:rsid w:val="00F61A33"/>
    <w:rsid w:val="00F6357F"/>
    <w:rsid w:val="00F640EF"/>
    <w:rsid w:val="00F660F6"/>
    <w:rsid w:val="00F7112F"/>
    <w:rsid w:val="00F7159A"/>
    <w:rsid w:val="00F8011C"/>
    <w:rsid w:val="00F82A75"/>
    <w:rsid w:val="00F835BD"/>
    <w:rsid w:val="00F912D2"/>
    <w:rsid w:val="00F937F5"/>
    <w:rsid w:val="00FA2536"/>
    <w:rsid w:val="00FA5B17"/>
    <w:rsid w:val="00FA74AC"/>
    <w:rsid w:val="00FB307C"/>
    <w:rsid w:val="00FB6410"/>
    <w:rsid w:val="00FB737A"/>
    <w:rsid w:val="00FC053D"/>
    <w:rsid w:val="00FD123B"/>
    <w:rsid w:val="00FD7647"/>
    <w:rsid w:val="00FE2497"/>
    <w:rsid w:val="00FE65B6"/>
    <w:rsid w:val="00FF446F"/>
    <w:rsid w:val="00FF4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515381"/>
  <w15:docId w15:val="{FAB2A03C-11D7-449B-83CD-9C657E7AD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rsid w:val="00B40CBA"/>
  </w:style>
  <w:style w:type="paragraph" w:styleId="Nadpis1">
    <w:name w:val="heading 1"/>
    <w:basedOn w:val="Normlny"/>
    <w:next w:val="Normlny"/>
    <w:link w:val="Nadpis1Char"/>
    <w:uiPriority w:val="9"/>
    <w:qFormat/>
    <w:rsid w:val="00D004AE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rsid w:val="00953762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rsid w:val="00953762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95376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95376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9537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95376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9537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9537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Zstupntext">
    <w:name w:val="Placeholder Text"/>
    <w:basedOn w:val="Predvolenpsmoodseku"/>
    <w:uiPriority w:val="99"/>
    <w:semiHidden/>
    <w:rsid w:val="00642CC1"/>
    <w:rPr>
      <w:color w:val="808080"/>
    </w:rPr>
  </w:style>
  <w:style w:type="paragraph" w:customStyle="1" w:styleId="Zakladny">
    <w:name w:val="Zakladny"/>
    <w:link w:val="ZakladnyChar"/>
    <w:autoRedefine/>
    <w:qFormat/>
    <w:rsid w:val="009F7E48"/>
    <w:pPr>
      <w:spacing w:after="0" w:line="360" w:lineRule="auto"/>
      <w:ind w:firstLine="284"/>
      <w:jc w:val="both"/>
    </w:pPr>
    <w:rPr>
      <w:rFonts w:ascii="Times New Roman" w:hAnsi="Times New Roman" w:cs="Times New Roman"/>
      <w:sz w:val="24"/>
      <w:szCs w:val="32"/>
    </w:rPr>
  </w:style>
  <w:style w:type="paragraph" w:customStyle="1" w:styleId="Nadpis1rovne">
    <w:name w:val="Nadpis 1.úrovne"/>
    <w:next w:val="Zakladny"/>
    <w:link w:val="Nadpis1rovneChar"/>
    <w:autoRedefine/>
    <w:qFormat/>
    <w:rsid w:val="00F04DDB"/>
    <w:pPr>
      <w:keepNext/>
      <w:keepLines/>
      <w:pageBreakBefore/>
      <w:numPr>
        <w:numId w:val="2"/>
      </w:numPr>
      <w:spacing w:after="320" w:line="240" w:lineRule="auto"/>
      <w:outlineLvl w:val="0"/>
    </w:pPr>
    <w:rPr>
      <w:rFonts w:ascii="Times New Roman" w:hAnsi="Times New Roman" w:cs="Times New Roman"/>
      <w:b/>
      <w:sz w:val="44"/>
      <w:szCs w:val="32"/>
    </w:rPr>
  </w:style>
  <w:style w:type="character" w:customStyle="1" w:styleId="ZakladnyChar">
    <w:name w:val="Zakladny Char"/>
    <w:basedOn w:val="Predvolenpsmoodseku"/>
    <w:link w:val="Zakladny"/>
    <w:rsid w:val="009F7E48"/>
    <w:rPr>
      <w:rFonts w:ascii="Times New Roman" w:hAnsi="Times New Roman" w:cs="Times New Roman"/>
      <w:sz w:val="24"/>
      <w:szCs w:val="32"/>
    </w:rPr>
  </w:style>
  <w:style w:type="paragraph" w:customStyle="1" w:styleId="Nadpis2urovne">
    <w:name w:val="Nadpis 2.urovne"/>
    <w:next w:val="Zakladny"/>
    <w:link w:val="Nadpis2urovneChar"/>
    <w:autoRedefine/>
    <w:qFormat/>
    <w:rsid w:val="00AC745E"/>
    <w:pPr>
      <w:keepNext/>
      <w:keepLines/>
      <w:numPr>
        <w:ilvl w:val="1"/>
        <w:numId w:val="2"/>
      </w:numPr>
      <w:spacing w:before="320" w:after="280" w:line="240" w:lineRule="auto"/>
      <w:outlineLvl w:val="1"/>
    </w:pPr>
    <w:rPr>
      <w:rFonts w:ascii="Times New Roman" w:hAnsi="Times New Roman" w:cs="Times New Roman"/>
      <w:b/>
      <w:sz w:val="32"/>
      <w:szCs w:val="32"/>
    </w:rPr>
  </w:style>
  <w:style w:type="character" w:customStyle="1" w:styleId="Nadpis1rovneChar">
    <w:name w:val="Nadpis 1.úrovne Char"/>
    <w:basedOn w:val="Predvolenpsmoodseku"/>
    <w:link w:val="Nadpis1rovne"/>
    <w:rsid w:val="00491F98"/>
    <w:rPr>
      <w:rFonts w:ascii="Times New Roman" w:hAnsi="Times New Roman" w:cs="Times New Roman"/>
      <w:b/>
      <w:sz w:val="44"/>
      <w:szCs w:val="32"/>
    </w:rPr>
  </w:style>
  <w:style w:type="paragraph" w:customStyle="1" w:styleId="Nadpis3urovne">
    <w:name w:val="Nadpis 3.urovne"/>
    <w:next w:val="Zakladny"/>
    <w:link w:val="Nadpis3urovneChar"/>
    <w:qFormat/>
    <w:rsid w:val="00F04DDB"/>
    <w:pPr>
      <w:keepNext/>
      <w:keepLines/>
      <w:numPr>
        <w:ilvl w:val="2"/>
        <w:numId w:val="2"/>
      </w:numPr>
      <w:spacing w:before="280" w:after="280" w:line="240" w:lineRule="auto"/>
      <w:outlineLvl w:val="2"/>
    </w:pPr>
    <w:rPr>
      <w:rFonts w:ascii="Times New Roman" w:hAnsi="Times New Roman" w:cs="Times New Roman"/>
      <w:b/>
      <w:sz w:val="28"/>
      <w:szCs w:val="32"/>
    </w:rPr>
  </w:style>
  <w:style w:type="character" w:customStyle="1" w:styleId="Nadpis2urovneChar">
    <w:name w:val="Nadpis 2.urovne Char"/>
    <w:basedOn w:val="Predvolenpsmoodseku"/>
    <w:link w:val="Nadpis2urovne"/>
    <w:rsid w:val="00AC745E"/>
    <w:rPr>
      <w:rFonts w:ascii="Times New Roman" w:hAnsi="Times New Roman" w:cs="Times New Roman"/>
      <w:b/>
      <w:sz w:val="32"/>
      <w:szCs w:val="32"/>
    </w:rPr>
  </w:style>
  <w:style w:type="paragraph" w:customStyle="1" w:styleId="Obal">
    <w:name w:val="Obal"/>
    <w:next w:val="Zakladny"/>
    <w:link w:val="ObalChar"/>
    <w:qFormat/>
    <w:rsid w:val="00C546A9"/>
    <w:pPr>
      <w:spacing w:after="0" w:line="240" w:lineRule="auto"/>
      <w:jc w:val="center"/>
    </w:pPr>
    <w:rPr>
      <w:rFonts w:ascii="Times New Roman" w:hAnsi="Times New Roman" w:cs="Times New Roman"/>
      <w:b/>
      <w:caps/>
      <w:sz w:val="32"/>
      <w:szCs w:val="32"/>
    </w:rPr>
  </w:style>
  <w:style w:type="character" w:customStyle="1" w:styleId="Nadpis3urovneChar">
    <w:name w:val="Nadpis 3.urovne Char"/>
    <w:basedOn w:val="Predvolenpsmoodseku"/>
    <w:link w:val="Nadpis3urovne"/>
    <w:rsid w:val="00400127"/>
    <w:rPr>
      <w:rFonts w:ascii="Times New Roman" w:hAnsi="Times New Roman" w:cs="Times New Roman"/>
      <w:b/>
      <w:sz w:val="28"/>
      <w:szCs w:val="32"/>
    </w:rPr>
  </w:style>
  <w:style w:type="paragraph" w:styleId="Hlavika">
    <w:name w:val="header"/>
    <w:basedOn w:val="Normlny"/>
    <w:link w:val="HlavikaChar"/>
    <w:uiPriority w:val="99"/>
    <w:unhideWhenUsed/>
    <w:rsid w:val="00C546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ObalChar">
    <w:name w:val="Obal Char"/>
    <w:basedOn w:val="Predvolenpsmoodseku"/>
    <w:link w:val="Obal"/>
    <w:rsid w:val="00C546A9"/>
    <w:rPr>
      <w:rFonts w:ascii="Times New Roman" w:hAnsi="Times New Roman" w:cs="Times New Roman"/>
      <w:b/>
      <w:caps/>
      <w:sz w:val="32"/>
      <w:szCs w:val="32"/>
    </w:rPr>
  </w:style>
  <w:style w:type="character" w:customStyle="1" w:styleId="HlavikaChar">
    <w:name w:val="Hlavička Char"/>
    <w:basedOn w:val="Predvolenpsmoodseku"/>
    <w:link w:val="Hlavika"/>
    <w:uiPriority w:val="99"/>
    <w:rsid w:val="00C546A9"/>
  </w:style>
  <w:style w:type="paragraph" w:styleId="Pta">
    <w:name w:val="footer"/>
    <w:basedOn w:val="Normlny"/>
    <w:link w:val="PtaChar"/>
    <w:uiPriority w:val="99"/>
    <w:unhideWhenUsed/>
    <w:rsid w:val="00C546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C546A9"/>
  </w:style>
  <w:style w:type="paragraph" w:customStyle="1" w:styleId="obal2">
    <w:name w:val="obal 2"/>
    <w:basedOn w:val="Obal"/>
    <w:next w:val="Obal"/>
    <w:link w:val="obal2Char"/>
    <w:qFormat/>
    <w:rsid w:val="00A555DC"/>
    <w:rPr>
      <w:sz w:val="24"/>
    </w:rPr>
  </w:style>
  <w:style w:type="paragraph" w:customStyle="1" w:styleId="obal3">
    <w:name w:val="obal3"/>
    <w:basedOn w:val="obal2"/>
    <w:link w:val="obal3Char"/>
    <w:qFormat/>
    <w:rsid w:val="005B0018"/>
    <w:pPr>
      <w:jc w:val="right"/>
    </w:pPr>
    <w:rPr>
      <w:caps w:val="0"/>
      <w:sz w:val="28"/>
    </w:rPr>
  </w:style>
  <w:style w:type="character" w:customStyle="1" w:styleId="obal2Char">
    <w:name w:val="obal 2 Char"/>
    <w:basedOn w:val="Predvolenpsmoodseku"/>
    <w:link w:val="obal2"/>
    <w:rsid w:val="00A555DC"/>
    <w:rPr>
      <w:rFonts w:ascii="Times New Roman" w:hAnsi="Times New Roman" w:cs="Times New Roman"/>
      <w:b/>
      <w:caps/>
      <w:sz w:val="24"/>
      <w:szCs w:val="32"/>
    </w:rPr>
  </w:style>
  <w:style w:type="character" w:customStyle="1" w:styleId="obal3Char">
    <w:name w:val="obal3 Char"/>
    <w:basedOn w:val="obal2Char"/>
    <w:link w:val="obal3"/>
    <w:rsid w:val="005B0018"/>
    <w:rPr>
      <w:rFonts w:ascii="Times New Roman" w:hAnsi="Times New Roman" w:cs="Times New Roman"/>
      <w:b/>
      <w:caps w:val="0"/>
      <w:sz w:val="28"/>
      <w:szCs w:val="32"/>
    </w:rPr>
  </w:style>
  <w:style w:type="table" w:styleId="Mriekatabuky">
    <w:name w:val="Table Grid"/>
    <w:basedOn w:val="Normlnatabuka"/>
    <w:uiPriority w:val="39"/>
    <w:rsid w:val="00617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poznmkypodiarou">
    <w:name w:val="footnote text"/>
    <w:basedOn w:val="Normlny"/>
    <w:link w:val="TextpoznmkypodiarouChar"/>
    <w:semiHidden/>
    <w:rsid w:val="005A315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sk-SK"/>
    </w:rPr>
  </w:style>
  <w:style w:type="character" w:customStyle="1" w:styleId="TextpoznmkypodiarouChar">
    <w:name w:val="Text poznámky pod čiarou Char"/>
    <w:basedOn w:val="Predvolenpsmoodseku"/>
    <w:link w:val="Textpoznmkypodiarou"/>
    <w:semiHidden/>
    <w:rsid w:val="005A315A"/>
    <w:rPr>
      <w:rFonts w:ascii="Times New Roman" w:eastAsia="Times New Roman" w:hAnsi="Times New Roman" w:cs="Times New Roman"/>
      <w:sz w:val="20"/>
      <w:szCs w:val="20"/>
      <w:lang w:eastAsia="sk-SK"/>
    </w:rPr>
  </w:style>
  <w:style w:type="paragraph" w:styleId="Zkladntext">
    <w:name w:val="Body Text"/>
    <w:basedOn w:val="Normlny"/>
    <w:link w:val="ZkladntextChar"/>
    <w:semiHidden/>
    <w:rsid w:val="005A315A"/>
    <w:pPr>
      <w:spacing w:after="0" w:line="240" w:lineRule="auto"/>
    </w:pPr>
    <w:rPr>
      <w:rFonts w:ascii="Arial" w:eastAsia="Times New Roman" w:hAnsi="Arial" w:cs="Arial"/>
      <w:sz w:val="20"/>
      <w:szCs w:val="20"/>
      <w:lang w:eastAsia="sk-SK"/>
    </w:rPr>
  </w:style>
  <w:style w:type="character" w:customStyle="1" w:styleId="ZkladntextChar">
    <w:name w:val="Základný text Char"/>
    <w:basedOn w:val="Predvolenpsmoodseku"/>
    <w:link w:val="Zkladntext"/>
    <w:semiHidden/>
    <w:rsid w:val="005A315A"/>
    <w:rPr>
      <w:rFonts w:ascii="Arial" w:eastAsia="Times New Roman" w:hAnsi="Arial" w:cs="Arial"/>
      <w:sz w:val="20"/>
      <w:szCs w:val="20"/>
      <w:lang w:eastAsia="sk-SK"/>
    </w:rPr>
  </w:style>
  <w:style w:type="character" w:customStyle="1" w:styleId="Nadpis1Char">
    <w:name w:val="Nadpis 1 Char"/>
    <w:basedOn w:val="Predvolenpsmoodseku"/>
    <w:link w:val="Nadpis1"/>
    <w:uiPriority w:val="9"/>
    <w:rsid w:val="00D004A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lavikaobsahu">
    <w:name w:val="TOC Heading"/>
    <w:basedOn w:val="Nadpis1"/>
    <w:next w:val="Normlny"/>
    <w:uiPriority w:val="39"/>
    <w:unhideWhenUsed/>
    <w:qFormat/>
    <w:rsid w:val="00D004AE"/>
    <w:pPr>
      <w:outlineLvl w:val="9"/>
    </w:pPr>
    <w:rPr>
      <w:lang w:val="en-US"/>
    </w:rPr>
  </w:style>
  <w:style w:type="paragraph" w:styleId="Obsah2">
    <w:name w:val="toc 2"/>
    <w:basedOn w:val="Normlny"/>
    <w:next w:val="Normlny"/>
    <w:autoRedefine/>
    <w:uiPriority w:val="39"/>
    <w:unhideWhenUsed/>
    <w:rsid w:val="008E34D8"/>
    <w:pPr>
      <w:spacing w:after="0" w:line="360" w:lineRule="auto"/>
      <w:ind w:left="227"/>
    </w:pPr>
    <w:rPr>
      <w:rFonts w:ascii="Times New Roman" w:eastAsiaTheme="minorEastAsia" w:hAnsi="Times New Roman" w:cs="Times New Roman"/>
      <w:lang w:val="en-US"/>
    </w:rPr>
  </w:style>
  <w:style w:type="paragraph" w:styleId="Obsah1">
    <w:name w:val="toc 1"/>
    <w:basedOn w:val="Zakladny"/>
    <w:next w:val="Zakladny"/>
    <w:autoRedefine/>
    <w:uiPriority w:val="39"/>
    <w:unhideWhenUsed/>
    <w:rsid w:val="006F08F4"/>
    <w:pPr>
      <w:tabs>
        <w:tab w:val="left" w:pos="851"/>
        <w:tab w:val="right" w:leader="dot" w:pos="8777"/>
      </w:tabs>
      <w:spacing w:before="240"/>
      <w:ind w:firstLine="142"/>
    </w:pPr>
    <w:rPr>
      <w:rFonts w:eastAsiaTheme="minorEastAsia"/>
      <w:b/>
    </w:rPr>
  </w:style>
  <w:style w:type="paragraph" w:styleId="Obsah3">
    <w:name w:val="toc 3"/>
    <w:basedOn w:val="Normlny"/>
    <w:next w:val="Normlny"/>
    <w:autoRedefine/>
    <w:uiPriority w:val="39"/>
    <w:unhideWhenUsed/>
    <w:rsid w:val="008E34D8"/>
    <w:pPr>
      <w:spacing w:after="0" w:line="360" w:lineRule="auto"/>
      <w:ind w:left="851"/>
    </w:pPr>
    <w:rPr>
      <w:rFonts w:ascii="Times New Roman" w:eastAsiaTheme="minorEastAsia" w:hAnsi="Times New Roman" w:cs="Times New Roman"/>
      <w:lang w:val="en-US"/>
    </w:rPr>
  </w:style>
  <w:style w:type="paragraph" w:styleId="Popis">
    <w:name w:val="caption"/>
    <w:basedOn w:val="Normlny"/>
    <w:next w:val="Normlny"/>
    <w:uiPriority w:val="35"/>
    <w:unhideWhenUsed/>
    <w:qFormat/>
    <w:rsid w:val="0012247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Odsekzoznamu">
    <w:name w:val="List Paragraph"/>
    <w:basedOn w:val="Normlny"/>
    <w:uiPriority w:val="34"/>
    <w:rsid w:val="00713E60"/>
    <w:pPr>
      <w:ind w:left="720"/>
      <w:contextualSpacing/>
    </w:pPr>
  </w:style>
  <w:style w:type="paragraph" w:styleId="Bibliografia">
    <w:name w:val="Bibliography"/>
    <w:basedOn w:val="Normlny"/>
    <w:next w:val="Normlny"/>
    <w:uiPriority w:val="37"/>
    <w:unhideWhenUsed/>
    <w:rsid w:val="00270535"/>
    <w:rPr>
      <w:rFonts w:eastAsiaTheme="minorEastAsia" w:cs="Times New Roman"/>
      <w:sz w:val="24"/>
      <w:szCs w:val="3276"/>
      <w:lang w:eastAsia="sk-SK"/>
    </w:rPr>
  </w:style>
  <w:style w:type="paragraph" w:customStyle="1" w:styleId="1B6E0AEB79934A698BDAF6FC883DC741">
    <w:name w:val="1B6E0AEB79934A698BDAF6FC883DC741"/>
    <w:rsid w:val="004F1755"/>
    <w:rPr>
      <w:rFonts w:eastAsiaTheme="minorEastAsia"/>
      <w:lang w:eastAsia="sk-SK"/>
    </w:rPr>
  </w:style>
  <w:style w:type="paragraph" w:customStyle="1" w:styleId="Nadpis1uroven">
    <w:name w:val="Nadpis 1.uroven"/>
    <w:next w:val="Zakladny"/>
    <w:rsid w:val="00F7112F"/>
    <w:pPr>
      <w:spacing w:after="0" w:line="240" w:lineRule="auto"/>
    </w:pPr>
    <w:rPr>
      <w:rFonts w:ascii="Times New Roman" w:hAnsi="Times New Roman" w:cs="Times New Roman"/>
      <w:b/>
      <w:sz w:val="44"/>
      <w:szCs w:val="32"/>
    </w:rPr>
  </w:style>
  <w:style w:type="character" w:customStyle="1" w:styleId="Nadpis2Char">
    <w:name w:val="Nadpis 2 Char"/>
    <w:basedOn w:val="Predvolenpsmoodseku"/>
    <w:link w:val="Nadpis2"/>
    <w:uiPriority w:val="9"/>
    <w:rsid w:val="0095376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95376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dpis4Char">
    <w:name w:val="Nadpis 4 Char"/>
    <w:basedOn w:val="Predvolenpsmoodseku"/>
    <w:link w:val="Nadpis4"/>
    <w:uiPriority w:val="9"/>
    <w:rsid w:val="0095376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95376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9537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95376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9537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9537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textovprepojenie">
    <w:name w:val="Hyperlink"/>
    <w:basedOn w:val="Predvolenpsmoodseku"/>
    <w:uiPriority w:val="99"/>
    <w:unhideWhenUsed/>
    <w:rsid w:val="00A00E25"/>
    <w:rPr>
      <w:color w:val="0563C1" w:themeColor="hyperlink"/>
      <w:u w:val="single"/>
    </w:rPr>
  </w:style>
  <w:style w:type="paragraph" w:customStyle="1" w:styleId="Nadpisneslovan">
    <w:name w:val="Nadpis nečíslovaný"/>
    <w:basedOn w:val="Nadpis1rovne"/>
    <w:next w:val="Zakladny"/>
    <w:link w:val="NadpisneslovanChar"/>
    <w:qFormat/>
    <w:rsid w:val="00930181"/>
    <w:pPr>
      <w:numPr>
        <w:numId w:val="0"/>
      </w:numPr>
    </w:pPr>
  </w:style>
  <w:style w:type="paragraph" w:customStyle="1" w:styleId="Nadpis1roven">
    <w:name w:val="Nadpis 1.úroven"/>
    <w:next w:val="Zakladny"/>
    <w:link w:val="Nadpis1rovenChar"/>
    <w:autoRedefine/>
    <w:rsid w:val="00AB3AFF"/>
    <w:pPr>
      <w:keepNext/>
      <w:keepLines/>
      <w:pageBreakBefore/>
      <w:spacing w:after="0" w:line="240" w:lineRule="auto"/>
      <w:ind w:left="720" w:hanging="360"/>
    </w:pPr>
    <w:rPr>
      <w:rFonts w:ascii="Times New Roman" w:hAnsi="Times New Roman" w:cs="Times New Roman"/>
      <w:b/>
      <w:sz w:val="44"/>
      <w:szCs w:val="32"/>
    </w:rPr>
  </w:style>
  <w:style w:type="character" w:customStyle="1" w:styleId="NadpisneslovanChar">
    <w:name w:val="Nadpis nečíslovaný Char"/>
    <w:basedOn w:val="Predvolenpsmoodseku"/>
    <w:link w:val="Nadpisneslovan"/>
    <w:rsid w:val="00930181"/>
    <w:rPr>
      <w:rFonts w:ascii="Times New Roman" w:hAnsi="Times New Roman" w:cs="Times New Roman"/>
      <w:b/>
      <w:sz w:val="44"/>
      <w:szCs w:val="32"/>
    </w:rPr>
  </w:style>
  <w:style w:type="character" w:customStyle="1" w:styleId="Nadpis1rovenChar">
    <w:name w:val="Nadpis 1.úroven Char"/>
    <w:basedOn w:val="Predvolenpsmoodseku"/>
    <w:link w:val="Nadpis1roven"/>
    <w:rsid w:val="00AB3AFF"/>
    <w:rPr>
      <w:rFonts w:ascii="Times New Roman" w:hAnsi="Times New Roman" w:cs="Times New Roman"/>
      <w:b/>
      <w:sz w:val="44"/>
      <w:szCs w:val="32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B35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B35510"/>
    <w:rPr>
      <w:rFonts w:ascii="Tahoma" w:hAnsi="Tahoma" w:cs="Tahoma"/>
      <w:sz w:val="16"/>
      <w:szCs w:val="16"/>
    </w:rPr>
  </w:style>
  <w:style w:type="paragraph" w:styleId="Zoznamobrzkov">
    <w:name w:val="table of figures"/>
    <w:basedOn w:val="Normlny"/>
    <w:next w:val="Normlny"/>
    <w:uiPriority w:val="99"/>
    <w:unhideWhenUsed/>
    <w:rsid w:val="005B4CE1"/>
    <w:pPr>
      <w:spacing w:after="0"/>
    </w:pPr>
  </w:style>
  <w:style w:type="character" w:customStyle="1" w:styleId="ysmall28">
    <w:name w:val="ysmall28"/>
    <w:basedOn w:val="Predvolenpsmoodseku"/>
    <w:rsid w:val="00E12732"/>
  </w:style>
  <w:style w:type="paragraph" w:styleId="Normlnywebov">
    <w:name w:val="Normal (Web)"/>
    <w:basedOn w:val="Normlny"/>
    <w:uiPriority w:val="99"/>
    <w:semiHidden/>
    <w:unhideWhenUsed/>
    <w:rsid w:val="00D143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Nevyrieenzmienka">
    <w:name w:val="Unresolved Mention"/>
    <w:basedOn w:val="Predvolenpsmoodseku"/>
    <w:uiPriority w:val="99"/>
    <w:semiHidden/>
    <w:unhideWhenUsed/>
    <w:rsid w:val="002F651B"/>
    <w:rPr>
      <w:color w:val="605E5C"/>
      <w:shd w:val="clear" w:color="auto" w:fill="E1DFDD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2F651B"/>
    <w:rPr>
      <w:color w:val="954F72" w:themeColor="followedHyperlink"/>
      <w:u w:val="single"/>
    </w:rPr>
  </w:style>
  <w:style w:type="character" w:styleId="Odkaznakomentr">
    <w:name w:val="annotation reference"/>
    <w:basedOn w:val="Predvolenpsmoodseku"/>
    <w:uiPriority w:val="99"/>
    <w:semiHidden/>
    <w:unhideWhenUsed/>
    <w:rsid w:val="005C53ED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5C53ED"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5C53ED"/>
    <w:rPr>
      <w:sz w:val="20"/>
      <w:szCs w:val="20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5C53ED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5C53ED"/>
    <w:rPr>
      <w:b/>
      <w:bCs/>
      <w:sz w:val="20"/>
      <w:szCs w:val="20"/>
    </w:rPr>
  </w:style>
  <w:style w:type="paragraph" w:customStyle="1" w:styleId="Nadpis4xx">
    <w:name w:val="Nadpis 4xx"/>
    <w:basedOn w:val="Nadpis3urovne"/>
    <w:next w:val="Normlny"/>
    <w:link w:val="Nadpis4xxChar"/>
    <w:qFormat/>
    <w:rsid w:val="00E635B0"/>
    <w:pPr>
      <w:numPr>
        <w:ilvl w:val="3"/>
      </w:numPr>
    </w:pPr>
  </w:style>
  <w:style w:type="character" w:customStyle="1" w:styleId="Nadpis4xxChar">
    <w:name w:val="Nadpis 4xx Char"/>
    <w:basedOn w:val="Nadpis3urovneChar"/>
    <w:link w:val="Nadpis4xx"/>
    <w:rsid w:val="00E635B0"/>
    <w:rPr>
      <w:rFonts w:ascii="Times New Roman" w:hAnsi="Times New Roman" w:cs="Times New Roman"/>
      <w:b/>
      <w:sz w:val="28"/>
      <w:szCs w:val="32"/>
    </w:rPr>
  </w:style>
  <w:style w:type="numbering" w:customStyle="1" w:styleId="CurrentList1">
    <w:name w:val="Current List1"/>
    <w:uiPriority w:val="99"/>
    <w:rsid w:val="003D4D3E"/>
    <w:pPr>
      <w:numPr>
        <w:numId w:val="4"/>
      </w:numPr>
    </w:pPr>
  </w:style>
  <w:style w:type="numbering" w:customStyle="1" w:styleId="CurrentList2">
    <w:name w:val="Current List2"/>
    <w:uiPriority w:val="99"/>
    <w:rsid w:val="003D4D3E"/>
    <w:pPr>
      <w:numPr>
        <w:numId w:val="6"/>
      </w:numPr>
    </w:pPr>
  </w:style>
  <w:style w:type="numbering" w:customStyle="1" w:styleId="CurrentList3">
    <w:name w:val="Current List3"/>
    <w:uiPriority w:val="99"/>
    <w:rsid w:val="003D4D3E"/>
    <w:pPr>
      <w:numPr>
        <w:numId w:val="7"/>
      </w:numPr>
    </w:pPr>
  </w:style>
  <w:style w:type="numbering" w:customStyle="1" w:styleId="CurrentList4">
    <w:name w:val="Current List4"/>
    <w:uiPriority w:val="99"/>
    <w:rsid w:val="00F04DDB"/>
    <w:pPr>
      <w:numPr>
        <w:numId w:val="8"/>
      </w:numPr>
    </w:pPr>
  </w:style>
  <w:style w:type="numbering" w:customStyle="1" w:styleId="CurrentList5">
    <w:name w:val="Current List5"/>
    <w:uiPriority w:val="99"/>
    <w:rsid w:val="00F04DDB"/>
    <w:pPr>
      <w:numPr>
        <w:numId w:val="9"/>
      </w:numPr>
    </w:pPr>
  </w:style>
  <w:style w:type="numbering" w:customStyle="1" w:styleId="CurrentList6">
    <w:name w:val="Current List6"/>
    <w:uiPriority w:val="99"/>
    <w:rsid w:val="00F04DDB"/>
    <w:pPr>
      <w:numPr>
        <w:numId w:val="10"/>
      </w:numPr>
    </w:pPr>
  </w:style>
  <w:style w:type="character" w:styleId="Vrazn">
    <w:name w:val="Strong"/>
    <w:basedOn w:val="Predvolenpsmoodseku"/>
    <w:uiPriority w:val="22"/>
    <w:qFormat/>
    <w:rsid w:val="000C2A6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4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4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6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5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6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4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6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36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0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7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0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7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4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4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5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5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6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7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8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0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6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9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9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2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9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4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5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4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6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0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0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8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1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16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2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0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8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4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5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5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8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1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4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0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9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2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3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6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0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6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3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4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0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9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9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5322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97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0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8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6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67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9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6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3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2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9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7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4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1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7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7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0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7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3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1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1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6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6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0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9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2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2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1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1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7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4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4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3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8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4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E:\tim_projekt%20(1).docx" TargetMode="External"/><Relationship Id="rId21" Type="http://schemas.openxmlformats.org/officeDocument/2006/relationships/hyperlink" Target="file:///C:\Users\Juraj\Desktop\tim_projekt.docx" TargetMode="External"/><Relationship Id="rId34" Type="http://schemas.openxmlformats.org/officeDocument/2006/relationships/image" Target="media/image4.png"/><Relationship Id="rId42" Type="http://schemas.openxmlformats.org/officeDocument/2006/relationships/image" Target="media/image12.png"/><Relationship Id="rId47" Type="http://schemas.openxmlformats.org/officeDocument/2006/relationships/image" Target="media/image17.png"/><Relationship Id="rId50" Type="http://schemas.openxmlformats.org/officeDocument/2006/relationships/image" Target="media/image20.jpg"/><Relationship Id="rId55" Type="http://schemas.openxmlformats.org/officeDocument/2006/relationships/image" Target="media/image25.png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file:///C:\Users\Juraj\Desktop\tim_projekt.docx" TargetMode="External"/><Relationship Id="rId29" Type="http://schemas.openxmlformats.org/officeDocument/2006/relationships/footer" Target="footer2.xml"/><Relationship Id="rId11" Type="http://schemas.openxmlformats.org/officeDocument/2006/relationships/hyperlink" Target="file:///C:\Users\Juraj\Desktop\tim_projekt.docx" TargetMode="External"/><Relationship Id="rId24" Type="http://schemas.openxmlformats.org/officeDocument/2006/relationships/hyperlink" Target="file:///C:\Users\Juraj\Desktop\tim_projekt.docx" TargetMode="External"/><Relationship Id="rId32" Type="http://schemas.openxmlformats.org/officeDocument/2006/relationships/image" Target="media/image2.png"/><Relationship Id="rId37" Type="http://schemas.openxmlformats.org/officeDocument/2006/relationships/image" Target="media/image7.png"/><Relationship Id="rId40" Type="http://schemas.openxmlformats.org/officeDocument/2006/relationships/image" Target="media/image10.png"/><Relationship Id="rId45" Type="http://schemas.openxmlformats.org/officeDocument/2006/relationships/image" Target="media/image15.png"/><Relationship Id="rId53" Type="http://schemas.openxmlformats.org/officeDocument/2006/relationships/image" Target="media/image23.png"/><Relationship Id="rId58" Type="http://schemas.openxmlformats.org/officeDocument/2006/relationships/image" Target="media/image28.png"/><Relationship Id="rId5" Type="http://schemas.openxmlformats.org/officeDocument/2006/relationships/settings" Target="settings.xml"/><Relationship Id="rId61" Type="http://schemas.openxmlformats.org/officeDocument/2006/relationships/image" Target="media/image31.png"/><Relationship Id="rId19" Type="http://schemas.openxmlformats.org/officeDocument/2006/relationships/hyperlink" Target="file:///C:\Users\Juraj\Desktop\tim_projekt.docx" TargetMode="External"/><Relationship Id="rId14" Type="http://schemas.openxmlformats.org/officeDocument/2006/relationships/hyperlink" Target="file:///C:\Users\Juraj\Desktop\tim_projekt.docx" TargetMode="External"/><Relationship Id="rId22" Type="http://schemas.openxmlformats.org/officeDocument/2006/relationships/hyperlink" Target="file:///C:\Users\Juraj\Desktop\tim_projekt.docx" TargetMode="External"/><Relationship Id="rId27" Type="http://schemas.openxmlformats.org/officeDocument/2006/relationships/hyperlink" Target="file:///E:\tim_projekt%20(1).docx" TargetMode="External"/><Relationship Id="rId30" Type="http://schemas.openxmlformats.org/officeDocument/2006/relationships/hyperlink" Target="https://github.com/Institut-Zdravotnych-Analyz/covid19-data" TargetMode="External"/><Relationship Id="rId35" Type="http://schemas.openxmlformats.org/officeDocument/2006/relationships/image" Target="media/image5.png"/><Relationship Id="rId43" Type="http://schemas.openxmlformats.org/officeDocument/2006/relationships/image" Target="media/image13.png"/><Relationship Id="rId48" Type="http://schemas.openxmlformats.org/officeDocument/2006/relationships/image" Target="media/image18.png"/><Relationship Id="rId56" Type="http://schemas.openxmlformats.org/officeDocument/2006/relationships/image" Target="media/image26.png"/><Relationship Id="rId64" Type="http://schemas.openxmlformats.org/officeDocument/2006/relationships/glossaryDocument" Target="glossary/document.xml"/><Relationship Id="rId8" Type="http://schemas.openxmlformats.org/officeDocument/2006/relationships/endnotes" Target="endnotes.xml"/><Relationship Id="rId51" Type="http://schemas.openxmlformats.org/officeDocument/2006/relationships/image" Target="media/image21.png"/><Relationship Id="rId3" Type="http://schemas.openxmlformats.org/officeDocument/2006/relationships/numbering" Target="numbering.xml"/><Relationship Id="rId12" Type="http://schemas.openxmlformats.org/officeDocument/2006/relationships/hyperlink" Target="file:///C:\Users\Juraj\Desktop\tim_projekt.docx" TargetMode="External"/><Relationship Id="rId17" Type="http://schemas.openxmlformats.org/officeDocument/2006/relationships/hyperlink" Target="file:///C:\Users\Juraj\Desktop\tim_projekt.docx" TargetMode="External"/><Relationship Id="rId25" Type="http://schemas.openxmlformats.org/officeDocument/2006/relationships/hyperlink" Target="file:///C:\Users\Juraj\Desktop\tim_projekt.docx" TargetMode="External"/><Relationship Id="rId33" Type="http://schemas.openxmlformats.org/officeDocument/2006/relationships/image" Target="media/image3.png"/><Relationship Id="rId38" Type="http://schemas.openxmlformats.org/officeDocument/2006/relationships/image" Target="media/image8.png"/><Relationship Id="rId46" Type="http://schemas.openxmlformats.org/officeDocument/2006/relationships/image" Target="media/image16.png"/><Relationship Id="rId59" Type="http://schemas.openxmlformats.org/officeDocument/2006/relationships/image" Target="media/image29.png"/><Relationship Id="rId20" Type="http://schemas.openxmlformats.org/officeDocument/2006/relationships/hyperlink" Target="file:///C:\Users\Juraj\Desktop\tim_projekt.docx" TargetMode="External"/><Relationship Id="rId41" Type="http://schemas.openxmlformats.org/officeDocument/2006/relationships/image" Target="media/image11.png"/><Relationship Id="rId54" Type="http://schemas.openxmlformats.org/officeDocument/2006/relationships/image" Target="media/image24.png"/><Relationship Id="rId62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file:///C:\Users\Juraj\Desktop\tim_projekt.docx" TargetMode="External"/><Relationship Id="rId23" Type="http://schemas.openxmlformats.org/officeDocument/2006/relationships/hyperlink" Target="file:///C:\Users\Juraj\Desktop\tim_projekt.docx" TargetMode="External"/><Relationship Id="rId28" Type="http://schemas.openxmlformats.org/officeDocument/2006/relationships/hyperlink" Target="file:///E:\tim_projekt%20(1).docx" TargetMode="External"/><Relationship Id="rId36" Type="http://schemas.openxmlformats.org/officeDocument/2006/relationships/image" Target="media/image6.png"/><Relationship Id="rId49" Type="http://schemas.openxmlformats.org/officeDocument/2006/relationships/image" Target="media/image19.png"/><Relationship Id="rId57" Type="http://schemas.openxmlformats.org/officeDocument/2006/relationships/image" Target="media/image27.png"/><Relationship Id="rId10" Type="http://schemas.openxmlformats.org/officeDocument/2006/relationships/hyperlink" Target="file:///C:\Users\Juraj\Desktop\tim_projekt.docx" TargetMode="External"/><Relationship Id="rId31" Type="http://schemas.openxmlformats.org/officeDocument/2006/relationships/image" Target="media/image1.png"/><Relationship Id="rId44" Type="http://schemas.openxmlformats.org/officeDocument/2006/relationships/image" Target="media/image14.png"/><Relationship Id="rId52" Type="http://schemas.openxmlformats.org/officeDocument/2006/relationships/image" Target="media/image22.png"/><Relationship Id="rId60" Type="http://schemas.openxmlformats.org/officeDocument/2006/relationships/image" Target="media/image30.png"/><Relationship Id="rId65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3" Type="http://schemas.openxmlformats.org/officeDocument/2006/relationships/hyperlink" Target="file:///C:\Users\Juraj\Desktop\tim_projekt.docx" TargetMode="External"/><Relationship Id="rId18" Type="http://schemas.openxmlformats.org/officeDocument/2006/relationships/hyperlink" Target="file:///C:\Users\Juraj\Desktop\tim_projekt.docx" TargetMode="External"/><Relationship Id="rId39" Type="http://schemas.openxmlformats.org/officeDocument/2006/relationships/image" Target="media/image9.sv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sablonaZP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C10895BF0BC4C45BD3C2954D2B7E29C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44FA0D6C-F08C-4A84-9486-1E5A58FBDEE7}"/>
      </w:docPartPr>
      <w:docPartBody>
        <w:p w:rsidR="006C3133" w:rsidRDefault="001F6E26" w:rsidP="001F6E26">
          <w:r>
            <w:t>Študijný program</w:t>
          </w:r>
          <w:r w:rsidRPr="008C3053">
            <w:t xml:space="preserve"> </w:t>
          </w:r>
          <w:r>
            <w:t>:</w:t>
          </w:r>
        </w:p>
      </w:docPartBody>
    </w:docPart>
    <w:docPart>
      <w:docPartPr>
        <w:name w:val="E6569E52D2D840C19F39825989A857EC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B0900150-C231-43B4-87C1-98E90C5078BE}"/>
      </w:docPartPr>
      <w:docPartBody>
        <w:p w:rsidR="006C3133" w:rsidRDefault="009857EC">
          <w:pPr>
            <w:pStyle w:val="Nadpisneslovan"/>
          </w:pPr>
          <w:r w:rsidRPr="008C3053">
            <w:rPr>
              <w:rStyle w:val="Nadpis3Char"/>
            </w:rPr>
            <w:t>Click here to enter text.</w:t>
          </w:r>
        </w:p>
      </w:docPartBody>
    </w:docPart>
    <w:docPart>
      <w:docPartPr>
        <w:name w:val="A7783CA88F4A47A2BD7820F01D357D5F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889C5680-BDB9-4AFC-8CCC-F09DCDD88DE2}"/>
      </w:docPartPr>
      <w:docPartBody>
        <w:p w:rsidR="006C3133" w:rsidRDefault="00522509" w:rsidP="00522509">
          <w:pPr>
            <w:pStyle w:val="A7783CA88F4A47A2BD7820F01D357D5F"/>
          </w:pPr>
          <w:r w:rsidRPr="00D004AE">
            <w:rPr>
              <w:rStyle w:val="Nadpis1rovneChar"/>
            </w:rPr>
            <w:t>Obsah</w:t>
          </w:r>
        </w:p>
      </w:docPartBody>
    </w:docPart>
    <w:docPart>
      <w:docPartPr>
        <w:name w:val="3140ECA900D84C29B014AEE29ED5968B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23594430-E2B6-48E8-8F03-E2F984EA26E6}"/>
      </w:docPartPr>
      <w:docPartBody>
        <w:p w:rsidR="006C3133" w:rsidRDefault="00522509" w:rsidP="00522509">
          <w:pPr>
            <w:pStyle w:val="3140ECA900D84C29B014AEE29ED5968B"/>
          </w:pPr>
          <w:r w:rsidRPr="00C87A2B">
            <w:rPr>
              <w:rStyle w:val="NadpisneslovanChar"/>
            </w:rPr>
            <w:t>Úvod</w:t>
          </w:r>
          <w:r>
            <w:rPr>
              <w:rStyle w:val="NadpisneslovanChar"/>
            </w:rPr>
            <w:tab/>
          </w:r>
        </w:p>
      </w:docPartBody>
    </w:docPart>
    <w:docPart>
      <w:docPartPr>
        <w:name w:val="94072E4406F84E2FB7999464BD079A39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D96FDD96-4704-45BC-95C1-C3244687DC1E}"/>
      </w:docPartPr>
      <w:docPartBody>
        <w:p w:rsidR="000E294A" w:rsidRDefault="00522509" w:rsidP="00522509">
          <w:pPr>
            <w:pStyle w:val="94072E4406F84E2FB7999464BD079A39"/>
          </w:pPr>
          <w:r w:rsidRPr="00C87A2B">
            <w:rPr>
              <w:rStyle w:val="NadpisneslovanChar"/>
            </w:rPr>
            <w:t>Zoznam použitej literatúry</w:t>
          </w:r>
          <w:r>
            <w:rPr>
              <w:rStyle w:val="NadpisneslovanChar"/>
            </w:rPr>
            <w:tab/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E5E90"/>
    <w:multiLevelType w:val="hybridMultilevel"/>
    <w:tmpl w:val="0C902F3A"/>
    <w:lvl w:ilvl="0" w:tplc="D8E2181C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6B616B"/>
    <w:multiLevelType w:val="multilevel"/>
    <w:tmpl w:val="DB1A21C0"/>
    <w:lvl w:ilvl="0">
      <w:start w:val="1"/>
      <w:numFmt w:val="decimal"/>
      <w:pStyle w:val="Nadpis1rovne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" w15:restartNumberingAfterBreak="0">
    <w:nsid w:val="480B06C8"/>
    <w:multiLevelType w:val="multilevel"/>
    <w:tmpl w:val="D04CA010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5C14376B"/>
    <w:multiLevelType w:val="multilevel"/>
    <w:tmpl w:val="2C922866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num w:numId="1" w16cid:durableId="521169346">
    <w:abstractNumId w:val="2"/>
  </w:num>
  <w:num w:numId="2" w16cid:durableId="574825056">
    <w:abstractNumId w:val="1"/>
  </w:num>
  <w:num w:numId="3" w16cid:durableId="613368712">
    <w:abstractNumId w:val="3"/>
  </w:num>
  <w:num w:numId="4" w16cid:durableId="1841457905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7EC"/>
    <w:rsid w:val="000660C2"/>
    <w:rsid w:val="00075D41"/>
    <w:rsid w:val="00096374"/>
    <w:rsid w:val="000B54C3"/>
    <w:rsid w:val="000E294A"/>
    <w:rsid w:val="000F41F8"/>
    <w:rsid w:val="001615C0"/>
    <w:rsid w:val="00163C89"/>
    <w:rsid w:val="00180EB2"/>
    <w:rsid w:val="001E5AAF"/>
    <w:rsid w:val="001F6E26"/>
    <w:rsid w:val="00292774"/>
    <w:rsid w:val="002C016B"/>
    <w:rsid w:val="002D7D94"/>
    <w:rsid w:val="003028DA"/>
    <w:rsid w:val="00307956"/>
    <w:rsid w:val="00315605"/>
    <w:rsid w:val="00326F81"/>
    <w:rsid w:val="0033120D"/>
    <w:rsid w:val="003B4B86"/>
    <w:rsid w:val="003B691E"/>
    <w:rsid w:val="004301C3"/>
    <w:rsid w:val="004A2FC9"/>
    <w:rsid w:val="004A4A88"/>
    <w:rsid w:val="004F7143"/>
    <w:rsid w:val="00522509"/>
    <w:rsid w:val="00595648"/>
    <w:rsid w:val="005B7795"/>
    <w:rsid w:val="005C7EBC"/>
    <w:rsid w:val="005E0A47"/>
    <w:rsid w:val="005F164E"/>
    <w:rsid w:val="00663F39"/>
    <w:rsid w:val="00667686"/>
    <w:rsid w:val="00675BD4"/>
    <w:rsid w:val="006B55F7"/>
    <w:rsid w:val="006C3133"/>
    <w:rsid w:val="006C58E8"/>
    <w:rsid w:val="006E4F91"/>
    <w:rsid w:val="00744EC5"/>
    <w:rsid w:val="00755282"/>
    <w:rsid w:val="007817ED"/>
    <w:rsid w:val="007E7A81"/>
    <w:rsid w:val="00807B28"/>
    <w:rsid w:val="00844160"/>
    <w:rsid w:val="00850E48"/>
    <w:rsid w:val="008A6AFC"/>
    <w:rsid w:val="008D3775"/>
    <w:rsid w:val="0091048B"/>
    <w:rsid w:val="009563D2"/>
    <w:rsid w:val="009857EC"/>
    <w:rsid w:val="009B377B"/>
    <w:rsid w:val="009E048F"/>
    <w:rsid w:val="009E3E86"/>
    <w:rsid w:val="00A40D1D"/>
    <w:rsid w:val="00AB2DB0"/>
    <w:rsid w:val="00AE6BBF"/>
    <w:rsid w:val="00AF391D"/>
    <w:rsid w:val="00B1306E"/>
    <w:rsid w:val="00B418A7"/>
    <w:rsid w:val="00B83729"/>
    <w:rsid w:val="00C0453A"/>
    <w:rsid w:val="00C12162"/>
    <w:rsid w:val="00C24B53"/>
    <w:rsid w:val="00C81EA4"/>
    <w:rsid w:val="00C94798"/>
    <w:rsid w:val="00CA5126"/>
    <w:rsid w:val="00CE3815"/>
    <w:rsid w:val="00CF30B3"/>
    <w:rsid w:val="00D04190"/>
    <w:rsid w:val="00D13253"/>
    <w:rsid w:val="00D30ED8"/>
    <w:rsid w:val="00D3231B"/>
    <w:rsid w:val="00D43686"/>
    <w:rsid w:val="00D612CA"/>
    <w:rsid w:val="00D74490"/>
    <w:rsid w:val="00DA599E"/>
    <w:rsid w:val="00DA7D6E"/>
    <w:rsid w:val="00DC62EB"/>
    <w:rsid w:val="00E37AC2"/>
    <w:rsid w:val="00E46757"/>
    <w:rsid w:val="00E63040"/>
    <w:rsid w:val="00EA1507"/>
    <w:rsid w:val="00EB0AE8"/>
    <w:rsid w:val="00ED7BDE"/>
    <w:rsid w:val="00F63A24"/>
    <w:rsid w:val="00FC0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B83729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Nadpis2">
    <w:name w:val="heading 2"/>
    <w:basedOn w:val="Normlny"/>
    <w:next w:val="Normlny"/>
    <w:link w:val="Nadpis2Char"/>
    <w:uiPriority w:val="9"/>
    <w:unhideWhenUsed/>
    <w:rsid w:val="00B83729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Nadpis3">
    <w:name w:val="heading 3"/>
    <w:basedOn w:val="Normlny"/>
    <w:next w:val="Normlny"/>
    <w:link w:val="Nadpis3Char"/>
    <w:uiPriority w:val="9"/>
    <w:unhideWhenUsed/>
    <w:rsid w:val="00B83729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B83729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B83729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lang w:eastAsia="en-US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B83729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B83729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lang w:eastAsia="en-US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B83729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B83729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F63A2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character" w:customStyle="1" w:styleId="Nadpis2Char">
    <w:name w:val="Nadpis 2 Char"/>
    <w:basedOn w:val="Predvolenpsmoodseku"/>
    <w:link w:val="Nadpis2"/>
    <w:uiPriority w:val="9"/>
    <w:rsid w:val="00F63A2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customStyle="1" w:styleId="Nadpis3Char">
    <w:name w:val="Nadpis 3 Char"/>
    <w:basedOn w:val="Predvolenpsmoodseku"/>
    <w:link w:val="Nadpis3"/>
    <w:uiPriority w:val="9"/>
    <w:rsid w:val="00B8372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character" w:customStyle="1" w:styleId="Nadpis4Char">
    <w:name w:val="Nadpis 4 Char"/>
    <w:basedOn w:val="Predvolenpsmoodseku"/>
    <w:link w:val="Nadpis4"/>
    <w:uiPriority w:val="9"/>
    <w:rsid w:val="001F6E26"/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F63A24"/>
    <w:rPr>
      <w:rFonts w:asciiTheme="majorHAnsi" w:eastAsiaTheme="majorEastAsia" w:hAnsiTheme="majorHAnsi" w:cstheme="majorBidi"/>
      <w:color w:val="2F5496" w:themeColor="accent1" w:themeShade="BF"/>
      <w:lang w:eastAsia="en-US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F63A24"/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F63A24"/>
    <w:rPr>
      <w:rFonts w:asciiTheme="majorHAnsi" w:eastAsiaTheme="majorEastAsia" w:hAnsiTheme="majorHAnsi" w:cstheme="majorBidi"/>
      <w:i/>
      <w:iCs/>
      <w:color w:val="1F3763" w:themeColor="accent1" w:themeShade="7F"/>
      <w:lang w:eastAsia="en-US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E46757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F63A2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styleId="Zstupntext">
    <w:name w:val="Placeholder Text"/>
    <w:basedOn w:val="Predvolenpsmoodseku"/>
    <w:uiPriority w:val="99"/>
    <w:semiHidden/>
    <w:rsid w:val="00AE6BBF"/>
    <w:rPr>
      <w:color w:val="808080"/>
    </w:rPr>
  </w:style>
  <w:style w:type="paragraph" w:customStyle="1" w:styleId="Nadpis1rovne">
    <w:name w:val="Nadpis 1.úrovne"/>
    <w:next w:val="Zakladny"/>
    <w:link w:val="Nadpis1rovneChar"/>
    <w:autoRedefine/>
    <w:qFormat/>
    <w:rsid w:val="00522509"/>
    <w:pPr>
      <w:keepNext/>
      <w:keepLines/>
      <w:pageBreakBefore/>
      <w:numPr>
        <w:numId w:val="2"/>
      </w:numPr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Zakladny">
    <w:name w:val="Zakladny"/>
    <w:autoRedefine/>
    <w:qFormat/>
    <w:rsid w:val="001F6E26"/>
    <w:pPr>
      <w:spacing w:after="0" w:line="360" w:lineRule="auto"/>
      <w:ind w:firstLine="284"/>
      <w:jc w:val="both"/>
    </w:pPr>
    <w:rPr>
      <w:rFonts w:ascii="Times New Roman" w:eastAsiaTheme="minorHAnsi" w:hAnsi="Times New Roman" w:cs="Times New Roman"/>
      <w:sz w:val="24"/>
      <w:szCs w:val="32"/>
      <w:lang w:eastAsia="en-US"/>
    </w:rPr>
  </w:style>
  <w:style w:type="character" w:customStyle="1" w:styleId="Nadpis1rovneChar">
    <w:name w:val="Nadpis 1.úrovne Char"/>
    <w:basedOn w:val="Predvolenpsmoodseku"/>
    <w:link w:val="Nadpis1rovne"/>
    <w:rsid w:val="00522509"/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Nadpisneslovan">
    <w:name w:val="Nadpis nečíslovaný"/>
    <w:basedOn w:val="Nadpis1rovne"/>
    <w:next w:val="Zakladny"/>
    <w:link w:val="NadpisneslovanChar"/>
    <w:qFormat/>
    <w:rsid w:val="00522509"/>
    <w:pPr>
      <w:numPr>
        <w:numId w:val="0"/>
      </w:numPr>
    </w:pPr>
  </w:style>
  <w:style w:type="character" w:customStyle="1" w:styleId="NadpisneslovanChar">
    <w:name w:val="Nadpis nečíslovaný Char"/>
    <w:basedOn w:val="Predvolenpsmoodseku"/>
    <w:link w:val="Nadpisneslovan"/>
    <w:rsid w:val="00522509"/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styleId="Zkladntext">
    <w:name w:val="Body Text"/>
    <w:basedOn w:val="Normlny"/>
    <w:link w:val="ZkladntextChar"/>
    <w:semiHidden/>
    <w:rsid w:val="00E46757"/>
    <w:pPr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ZkladntextChar">
    <w:name w:val="Základný text Char"/>
    <w:basedOn w:val="Predvolenpsmoodseku"/>
    <w:link w:val="Zkladntext"/>
    <w:semiHidden/>
    <w:rsid w:val="00E46757"/>
    <w:rPr>
      <w:rFonts w:ascii="Arial" w:eastAsia="Times New Roman" w:hAnsi="Arial" w:cs="Arial"/>
      <w:sz w:val="20"/>
      <w:szCs w:val="20"/>
    </w:rPr>
  </w:style>
  <w:style w:type="paragraph" w:customStyle="1" w:styleId="A7783CA88F4A47A2BD7820F01D357D5F">
    <w:name w:val="A7783CA88F4A47A2BD7820F01D357D5F"/>
    <w:rsid w:val="00522509"/>
    <w:pPr>
      <w:spacing w:after="0" w:line="360" w:lineRule="auto"/>
      <w:ind w:firstLine="284"/>
      <w:jc w:val="both"/>
    </w:pPr>
    <w:rPr>
      <w:rFonts w:ascii="Times New Roman" w:eastAsiaTheme="minorHAnsi" w:hAnsi="Times New Roman" w:cs="Times New Roman"/>
      <w:sz w:val="24"/>
      <w:szCs w:val="32"/>
      <w:lang w:eastAsia="en-US"/>
    </w:rPr>
  </w:style>
  <w:style w:type="paragraph" w:customStyle="1" w:styleId="3140ECA900D84C29B014AEE29ED5968B">
    <w:name w:val="3140ECA900D84C29B014AEE29ED5968B"/>
    <w:rsid w:val="00522509"/>
    <w:pPr>
      <w:keepNext/>
      <w:keepLines/>
      <w:pageBreakBefore/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94072E4406F84E2FB7999464BD079A39">
    <w:name w:val="94072E4406F84E2FB7999464BD079A39"/>
    <w:rsid w:val="00522509"/>
    <w:pPr>
      <w:keepNext/>
      <w:keepLines/>
      <w:pageBreakBefore/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– první prvek a datum" Version="1987">
  <b:Source>
    <b:Tag>Nik21</b:Tag>
    <b:SourceType>InternetSite</b:SourceType>
    <b:Guid>{6FD065D7-2D4B-4BAA-83C3-B96E3D4FD108}</b:Guid>
    <b:Title>builtin</b:Title>
    <b:Year>2021</b:Year>
    <b:Author>
      <b:Author>
        <b:NameList>
          <b:Person>
            <b:Last>Donges</b:Last>
            <b:First>Niklas</b:First>
          </b:Person>
        </b:NameList>
      </b:Author>
    </b:Author>
    <b:Month>9</b:Month>
    <b:Day>16</b:Day>
    <b:YearAccessed>2022</b:YearAccessed>
    <b:MonthAccessed>1</b:MonthAccessed>
    <b:DayAccessed>3</b:DayAccessed>
    <b:URL>https://builtin.com/data-science/random-forest-algorithm</b:URL>
    <b:RefOrder>14</b:RefOrder>
  </b:Source>
  <b:Source>
    <b:Tag>Tom</b:Tag>
    <b:SourceType>InternetSite</b:SourceType>
    <b:Guid>{10B10499-2803-4A42-94E8-1FF13399D4A9}</b:Guid>
    <b:Author>
      <b:Author>
        <b:NameList>
          <b:Person>
            <b:Last>Patro</b:Last>
            <b:First>Tomáš</b:First>
          </b:Person>
        </b:NameList>
      </b:Author>
    </b:Author>
    <b:Title>BudFIT</b:Title>
    <b:Year>2017</b:Year>
    <b:Month>10</b:Month>
    <b:Day>15</b:Day>
    <b:YearAccessed>2022</b:YearAccessed>
    <b:MonthAccessed>1</b:MonthAccessed>
    <b:DayAccessed>3</b:DayAccessed>
    <b:URL>https://casopis.fit.cvut.cz/technologie/umela-inteligencia-ako-funguje-preco-dobre-sa-nu-zaujimat/</b:URL>
    <b:RefOrder>15</b:RefOrder>
  </b:Source>
  <b:Source>
    <b:Tag>Sel21</b:Tag>
    <b:SourceType>InternetSite</b:SourceType>
    <b:Guid>{D25B3C71-DE1A-41BA-8AE8-39AED1C7A797}</b:Guid>
    <b:Author>
      <b:Author>
        <b:NameList>
          <b:Person>
            <b:Last>Prabhakaran</b:Last>
            <b:First>Selva</b:First>
          </b:Person>
        </b:NameList>
      </b:Author>
    </b:Author>
    <b:Title>machine learning plus</b:Title>
    <b:Year>2021</b:Year>
    <b:Month>8</b:Month>
    <b:Day>22</b:Day>
    <b:YearAccessed>2022</b:YearAccessed>
    <b:MonthAccessed>3</b:MonthAccessed>
    <b:DayAccessed>5</b:DayAccessed>
    <b:URL>https://www.machinelearningplus.com/time-series/arima-model-time-series-forecasting-python/</b:URL>
    <b:RefOrder>11</b:RefOrder>
  </b:Source>
  <b:Source>
    <b:Tag>Kos17</b:Tag>
    <b:SourceType>InternetSite</b:SourceType>
    <b:Guid>{448E8EB9-3BAE-4898-B91B-97AEC20E0D4C}</b:Guid>
    <b:Author>
      <b:Author>
        <b:NameList>
          <b:Person>
            <b:Last>Kravchuk</b:Last>
            <b:First>Kostiantyn</b:First>
          </b:Person>
        </b:NameList>
      </b:Author>
    </b:Author>
    <b:Title>r-bloggers</b:Title>
    <b:Year>2017</b:Year>
    <b:Month>5</b:Month>
    <b:Day>5</b:Day>
    <b:YearAccessed>2022</b:YearAccessed>
    <b:MonthAccessed>3</b:MonthAccessed>
    <b:DayAccessed>5</b:DayAccessed>
    <b:URL>https://www.r-bloggers.com/2017/05/forecasting-arimax-model-exercises-part-5/</b:URL>
    <b:RefOrder>10</b:RefOrder>
  </b:Source>
  <b:Source>
    <b:Tag>PyF16</b:Tag>
    <b:SourceType>InternetSite</b:SourceType>
    <b:Guid>{23713C6F-0861-4896-ACB1-E3DEDA060FA5}</b:Guid>
    <b:Author>
      <b:Author>
        <b:Corporate>PyFlux</b:Corporate>
      </b:Author>
    </b:Author>
    <b:Title>PyFlux</b:Title>
    <b:Year>2016</b:Year>
    <b:YearAccessed>2022</b:YearAccessed>
    <b:MonthAccessed>3</b:MonthAccessed>
    <b:DayAccessed>5</b:DayAccessed>
    <b:URL>https://pyflux.readthedocs.io/en/latest/arima.html</b:URL>
    <b:RefOrder>19</b:RefOrder>
  </b:Source>
  <b:Source>
    <b:Tag>PyF161</b:Tag>
    <b:SourceType>InternetSite</b:SourceType>
    <b:Guid>{A2D366AB-4AE3-4099-B292-14D0206712B6}</b:Guid>
    <b:Author>
      <b:Author>
        <b:Corporate>PyFlux</b:Corporate>
      </b:Author>
    </b:Author>
    <b:Title>PyFlux</b:Title>
    <b:Year>2016</b:Year>
    <b:YearAccessed>2022</b:YearAccessed>
    <b:MonthAccessed>3</b:MonthAccessed>
    <b:DayAccessed>5</b:DayAccessed>
    <b:URL>https://pyflux.readthedocs.io/en/latest/arimax.html</b:URL>
    <b:RefOrder>20</b:RefOrder>
  </b:Source>
  <b:Source>
    <b:Tag>Ste20</b:Tag>
    <b:SourceType>InternetSite</b:SourceType>
    <b:Guid>{94CC325A-37C8-4DC4-8311-FB052F15101A}</b:Guid>
    <b:Author>
      <b:Author>
        <b:NameList>
          <b:Person>
            <b:Last>Bigelow</b:Last>
            <b:First>Stephen</b:First>
            <b:Middle>J.</b:Middle>
          </b:Person>
        </b:NameList>
      </b:Author>
    </b:Author>
    <b:Title>TechTarget</b:Title>
    <b:Year>2020</b:Year>
    <b:Month>4</b:Month>
    <b:YearAccessed>2022</b:YearAccessed>
    <b:MonthAccessed>3</b:MonthAccessed>
    <b:DayAccessed>5</b:DayAccessed>
    <b:URL>https://www.techtarget.com/searchcloudcomputing/definition/Windows-Azure</b:URL>
    <b:RefOrder>2</b:RefOrder>
  </b:Source>
  <b:Source>
    <b:Tag>Log22</b:Tag>
    <b:SourceType>InternetSite</b:SourceType>
    <b:Guid>{AA8A86AA-CAAE-4212-85C4-246168C3C8CD}</b:Guid>
    <b:Author>
      <b:Author>
        <b:NameList>
          <b:Person>
            <b:Last>Mccoy</b:Last>
            <b:First>Logan</b:First>
          </b:Person>
        </b:NameList>
      </b:Author>
    </b:Author>
    <b:Title>ccb technology</b:Title>
    <b:YearAccessed>2022</b:YearAccessed>
    <b:MonthAccessed>3</b:MonthAccessed>
    <b:DayAccessed>5</b:DayAccessed>
    <b:URL>https://ccbtechnology.com/what-microsoft-azure-is-and-why-it-matters/</b:URL>
    <b:RefOrder>3</b:RefOrder>
  </b:Source>
  <b:Source>
    <b:Tag>Cai20</b:Tag>
    <b:SourceType>InternetSite</b:SourceType>
    <b:Guid>{AEA192C9-B505-4D27-88C4-7BBC8247A997}</b:Guid>
    <b:Author>
      <b:Author>
        <b:NameList>
          <b:Person>
            <b:Last>Moreno</b:Last>
            <b:First>Caio</b:First>
          </b:Person>
        </b:NameList>
      </b:Author>
    </b:Author>
    <b:Title>Medium</b:Title>
    <b:Year>2020</b:Year>
    <b:Month>5</b:Month>
    <b:Day>8</b:Day>
    <b:YearAccessed>2022</b:YearAccessed>
    <b:MonthAccessed>3</b:MonthAccessed>
    <b:DayAccessed>5</b:DayAccessed>
    <b:URL>https://caiomsouza.medium.com/aml-azure-machine-learning-introduction-13505d3393b9</b:URL>
    <b:RefOrder>7</b:RefOrder>
  </b:Source>
  <b:Source>
    <b:Tag>TBa15</b:Tag>
    <b:SourceType>InternetSite</b:SourceType>
    <b:Guid>{78EC327F-C587-413A-BB2D-C8EC1973961E}</b:Guid>
    <b:Author>
      <b:Author>
        <b:NameList>
          <b:Person>
            <b:Last>T. Baldigara</b:Last>
            <b:First>M.</b:First>
            <b:Middle>Mamula</b:Middle>
          </b:Person>
        </b:NameList>
      </b:Author>
    </b:Author>
    <b:Title>Modelling International Tourism Demand Using Seasonal Arima Models</b:Title>
    <b:Medium>Tourism and Hospitality Management</b:Medium>
    <b:Year>2015</b:Year>
    <b:StandardNumber>21</b:StandardNumber>
    <b:YearAccessed>2022</b:YearAccessed>
    <b:MonthAccessed>3</b:MonthAccessed>
    <b:DayAccessed>6</b:DayAccessed>
    <b:URL>https://hrcak.srce.hr/file/206819</b:URL>
    <b:RefOrder>8</b:RefOrder>
  </b:Source>
  <b:Source>
    <b:Tag>Hyn18</b:Tag>
    <b:SourceType>InternetSite</b:SourceType>
    <b:Guid>{1B7A294F-C809-47FD-887D-7DD3D4AFDB79}</b:Guid>
    <b:Author>
      <b:Author>
        <b:NameList>
          <b:Person>
            <b:Last>Hyndman</b:Last>
            <b:First>Athanasopoulos</b:First>
          </b:Person>
        </b:NameList>
      </b:Author>
    </b:Author>
    <b:Title>Forecasting: principles and practice</b:Title>
    <b:City>Melbourne</b:City>
    <b:Year>2018</b:Year>
    <b:CountryRegion>Australia</b:CountryRegion>
    <b:YearAccessed>2022</b:YearAccessed>
    <b:MonthAccessed>3</b:MonthAccessed>
    <b:DayAccessed>6</b:DayAccessed>
    <b:URL>https://otexts.com/fpp2/simple-methods.html</b:URL>
    <b:Edition>2</b:Edition>
    <b:RefOrder>9</b:RefOrder>
  </b:Source>
  <b:Source>
    <b:Tag>Cio20</b:Tag>
    <b:SourceType>InternetSite</b:SourceType>
    <b:Guid>{5E57337F-B483-4EB4-9A52-65483CA9FF0E}</b:Guid>
    <b:Author>
      <b:Author>
        <b:NameList>
          <b:Person>
            <b:Last>Ciotti</b:Last>
            <b:First>Ciccozzi,</b:First>
            <b:Middle>Terrinoni, Jiang, Wang, Bernardini</b:Middle>
          </b:Person>
        </b:NameList>
      </b:Author>
    </b:Author>
    <b:InternetSiteTitle>The COVID-19 pandemic</b:InternetSiteTitle>
    <b:ProductionCompany>Taylor &amp; Francis</b:ProductionCompany>
    <b:Year>2020</b:Year>
    <b:YearAccessed>2022</b:YearAccessed>
    <b:MonthAccessed>3</b:MonthAccessed>
    <b:DayAccessed>6</b:DayAccessed>
    <b:URL>https://doi.org/10.1080/10408363.2020.1783198</b:URL>
    <b:DOI>10.1080/10408363.2020.1783198</b:DOI>
    <b:RefOrder>1</b:RefOrder>
  </b:Source>
  <b:Source>
    <b:Tag>Jas18</b:Tag>
    <b:SourceType>InternetSite</b:SourceType>
    <b:Guid>{1ED640FB-C831-4998-9580-780726297FD5}</b:Guid>
    <b:Author>
      <b:Author>
        <b:NameList>
          <b:Person>
            <b:Last>Brownlee</b:Last>
            <b:First>Jason</b:First>
          </b:Person>
        </b:NameList>
      </b:Author>
    </b:Author>
    <b:Title>Stacking Ensemble for Deep Learning Neural Networks in Python</b:Title>
    <b:Year>2018</b:Year>
    <b:YearAccessed>2022</b:YearAccessed>
    <b:MonthAccessed>1</b:MonthAccessed>
    <b:DayAccessed>10</b:DayAccessed>
    <b:URL>https://machinelearningmastery.com/stacking-ensemble-for-deep-learning-neural-networks/</b:URL>
    <b:RefOrder>18</b:RefOrder>
  </b:Source>
  <b:Source>
    <b:Tag>Raf18</b:Tag>
    <b:SourceType>InternetSite</b:SourceType>
    <b:Guid>{A957E9DE-C3B4-4CE6-BD80-325FB3CAB59C}</b:Guid>
    <b:Author>
      <b:Author>
        <b:NameList>
          <b:Person>
            <b:Last>Río</b:Last>
            <b:First>Rafael</b:First>
            <b:Middle>del</b:Middle>
          </b:Person>
        </b:NameList>
      </b:Author>
    </b:Author>
    <b:Title>A simple example of visualizing gradient boosting</b:Title>
    <b:Year>2018</b:Year>
    <b:YearAccessed>2021</b:YearAccessed>
    <b:MonthAccessed>12</b:MonthAccessed>
    <b:DayAccessed>14</b:DayAccessed>
    <b:URL>https://www.researchgate.net/figure/A-simple-example-of-visualizing-gradient-boosting_fig5_326379229</b:URL>
    <b:RefOrder>21</b:RefOrder>
  </b:Source>
  <b:Source>
    <b:Tag>Tia161</b:Tag>
    <b:SourceType>InternetSite</b:SourceType>
    <b:Guid>{4BD12155-15C7-45C5-934B-54068D1A5214}</b:Guid>
    <b:Author>
      <b:Author>
        <b:NameList>
          <b:Person>
            <b:Last>Tianqi Chen</b:Last>
            <b:First>Carlos</b:First>
            <b:Middle>Guestrin</b:Middle>
          </b:Person>
        </b:NameList>
      </b:Author>
    </b:Author>
    <b:Title>XGBoost: A Scalable Tree Boosting System</b:Title>
    <b:Year>2016</b:Year>
    <b:YearAccessed>2021</b:YearAccessed>
    <b:MonthAccessed>12</b:MonthAccessed>
    <b:DayAccessed>14</b:DayAccessed>
    <b:URL>https://arxiv.org/abs/1603.02754</b:URL>
    <b:RefOrder>16</b:RefOrder>
  </b:Source>
  <b:Source>
    <b:Tag>Jas20</b:Tag>
    <b:SourceType>InternetSite</b:SourceType>
    <b:Guid>{A2AFF35D-DB3D-4C47-A8EA-DF8ED735C793}</b:Guid>
    <b:Author>
      <b:Author>
        <b:NameList>
          <b:Person>
            <b:Last>Brownlee</b:Last>
            <b:First>Jason</b:First>
          </b:Person>
        </b:NameList>
      </b:Author>
    </b:Author>
    <b:Title>How to Develop Voting Ensembles With Python</b:Title>
    <b:Year>2020</b:Year>
    <b:YearAccessed>2021</b:YearAccessed>
    <b:MonthAccessed>12</b:MonthAccessed>
    <b:DayAccessed>14</b:DayAccessed>
    <b:URL>https://machinelearningmastery.com/voting-ensembles-with-python/</b:URL>
    <b:RefOrder>17</b:RefOrder>
  </b:Source>
  <b:Source>
    <b:Tag>Sac22</b:Tag>
    <b:SourceType>InternetSite</b:SourceType>
    <b:Guid>{8C293F1E-CADC-4500-8E89-82F0184D13C8}</b:Guid>
    <b:Author>
      <b:Author>
        <b:NameList>
          <b:Person>
            <b:Last>Date</b:Last>
            <b:First>Sachin</b:First>
          </b:Person>
        </b:NameList>
      </b:Author>
    </b:Author>
    <b:Title>Time Series Analysis, Regression and Forecasting</b:Title>
    <b:YearAccessed>2022</b:YearAccessed>
    <b:MonthAccessed>3</b:MonthAccessed>
    <b:DayAccessed>5</b:DayAccessed>
    <b:URL>https://timeseriesreasoning.com/contents/regression-with-arima-errors-model/</b:URL>
    <b:RefOrder>12</b:RefOrder>
  </b:Source>
  <b:Source>
    <b:Tag>mic21</b:Tag>
    <b:SourceType>InternetSite</b:SourceType>
    <b:Guid>{C0CADC1A-92DF-4F08-B757-CD92FBE3E66B}</b:Guid>
    <b:Author>
      <b:Author>
        <b:Corporate>Microsoft</b:Corporate>
      </b:Author>
    </b:Author>
    <b:Title>Microsoft</b:Title>
    <b:Year>2021</b:Year>
    <b:Month>12</b:Month>
    <b:Day>15</b:Day>
    <b:YearAccessed>2022</b:YearAccessed>
    <b:MonthAccessed>3</b:MonthAccessed>
    <b:DayAccessed>5</b:DayAccessed>
    <b:URL>https://docs.microsoft.com/en-us/azure/machine-learning/overview-what-is-azure-machine-learning</b:URL>
    <b:RefOrder>4</b:RefOrder>
  </b:Source>
  <b:Source>
    <b:Tag>mic2</b:Tag>
    <b:SourceType>InternetSite</b:SourceType>
    <b:Guid>{54A362A1-EBF6-4F4E-9F97-91D6F35156BB}</b:Guid>
    <b:Author>
      <b:Author>
        <b:Corporate>Microsoft</b:Corporate>
      </b:Author>
    </b:Author>
    <b:Title>Microsoft</b:Title>
    <b:Year>2022</b:Year>
    <b:YearAccessed>2022</b:YearAccessed>
    <b:MonthAccessed>3</b:MonthAccessed>
    <b:DayAccessed>5</b:DayAccessed>
    <b:URL>https://docs.microsoft.com/en-us/azure/machine-learning/overview-what-is-machine-learning-studio</b:URL>
    <b:Month>2</b:Month>
    <b:Day>4</b:Day>
    <b:RefOrder>6</b:RefOrder>
  </b:Source>
  <b:Source>
    <b:Tag>mic22</b:Tag>
    <b:SourceType>InternetSite</b:SourceType>
    <b:Guid>{8968E1C1-F220-47B2-ACF6-4E833AD1D3BA}</b:Guid>
    <b:Author>
      <b:Author>
        <b:Corporate>Microsoft</b:Corporate>
      </b:Author>
    </b:Author>
    <b:Title>Microsoft</b:Title>
    <b:Year>2022</b:Year>
    <b:Month>2</b:Month>
    <b:Day>26</b:Day>
    <b:YearAccessed>2022</b:YearAccessed>
    <b:MonthAccessed>3</b:MonthAccessed>
    <b:DayAccessed>5</b:DayAccessed>
    <b:URL>https://docs.microsoft.com/en-us/azure/machine-learning/concept-automated-ml#when-to-use-automl-classification-regression-forecasting--computer-vision</b:URL>
    <b:RefOrder>5</b:RefOrder>
  </b:Source>
  <b:Source>
    <b:Tag>sci22</b:Tag>
    <b:SourceType>InternetSite</b:SourceType>
    <b:Guid>{F0EB1EBA-9FD2-4D95-B86A-738894F630C5}</b:Guid>
    <b:Author>
      <b:Author>
        <b:NameList>
          <b:Person>
            <b:Last>scikit-learn</b:Last>
          </b:Person>
        </b:NameList>
      </b:Author>
    </b:Author>
    <b:InternetSiteTitle>Decision Trees</b:InternetSiteTitle>
    <b:YearAccessed>2022</b:YearAccessed>
    <b:MonthAccessed>3</b:MonthAccessed>
    <b:DayAccessed>13</b:DayAccessed>
    <b:URL>https://scikit-learn.org/stable/modules/tree.html</b:URL>
    <b:ProductionCompany>
		</b:ProductionCompany>
    <b:Year>2020</b:Year>
    <b:RefOrder>13</b:RefOrder>
  </b:Source>
</b:Sources>
</file>

<file path=customXml/item2.xml><?xml version="1.0" encoding="utf-8"?>
<tns:customPropertyEditors xmlns:tns="http://schemas.microsoft.com/office/2006/customDocumentInformationPanel">
  <tns:showOnOpen>false</tns:showOnOpen>
  <tns:defaultPropertyEditorNamespace>Standard properties</tns:defaultPropertyEditorNamespace>
</tns:customPropertyEditors>
</file>

<file path=customXml/itemProps1.xml><?xml version="1.0" encoding="utf-8"?>
<ds:datastoreItem xmlns:ds="http://schemas.openxmlformats.org/officeDocument/2006/customXml" ds:itemID="{1FA94A6C-F1B7-4A8D-B4F4-8F00B5F9F42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5EDBFD0-BBAC-4566-9C67-CE4E0F2888F6}">
  <ds:schemaRefs>
    <ds:schemaRef ds:uri="http://schemas.microsoft.com/office/2006/customDocumentInformationPane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sablonaZP</Template>
  <TotalTime>558</TotalTime>
  <Pages>37</Pages>
  <Words>6607</Words>
  <Characters>37663</Characters>
  <Application>Microsoft Office Word</Application>
  <DocSecurity>0</DocSecurity>
  <Lines>313</Lines>
  <Paragraphs>88</Paragraphs>
  <ScaleCrop>false</ScaleCrop>
  <HeadingPairs>
    <vt:vector size="6" baseType="variant">
      <vt:variant>
        <vt:lpstr>Názov</vt:lpstr>
      </vt:variant>
      <vt:variant>
        <vt:i4>1</vt:i4>
      </vt:variant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kaivt fei stu</Company>
  <LinksUpToDate>false</LinksUpToDate>
  <CharactersWithSpaces>44182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Viet</dc:creator>
  <cp:lastModifiedBy>Juraj Puszter</cp:lastModifiedBy>
  <cp:revision>282</cp:revision>
  <cp:lastPrinted>2022-01-24T22:50:00Z</cp:lastPrinted>
  <dcterms:created xsi:type="dcterms:W3CDTF">2022-03-06T16:35:00Z</dcterms:created>
  <dcterms:modified xsi:type="dcterms:W3CDTF">2022-05-04T09:44:00Z</dcterms:modified>
</cp:coreProperties>
</file>