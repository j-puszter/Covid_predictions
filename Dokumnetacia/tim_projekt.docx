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87F6A">
      <w:pPr>
        <w:pStyle w:val="Zakladny"/>
      </w:pPr>
    </w:p>
    <w:p w14:paraId="51F68981" w14:textId="77777777" w:rsidR="00AD3CFD" w:rsidRDefault="00AD3CFD" w:rsidP="00987F6A">
      <w:pPr>
        <w:pStyle w:val="Zakladny"/>
      </w:pPr>
    </w:p>
    <w:p w14:paraId="7A05F9B1" w14:textId="5AC56B26" w:rsidR="001D6977" w:rsidRDefault="001D6977" w:rsidP="00987F6A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2C6588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9D418B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87F6A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8645FA">
          <w:pPr>
            <w:pStyle w:val="Hlavikaobsahu"/>
            <w:numPr>
              <w:ilvl w:val="0"/>
              <w:numId w:val="0"/>
            </w:numPr>
          </w:pPr>
        </w:p>
        <w:p w14:paraId="56DB675F" w14:textId="455339F2" w:rsidR="00147150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60394" w:history="1">
            <w:r w:rsidR="00147150" w:rsidRPr="00B80AE3">
              <w:rPr>
                <w:rStyle w:val="Hypertextovprepojenie"/>
                <w:noProof/>
              </w:rPr>
              <w:t>Úvod</w:t>
            </w:r>
            <w:r w:rsidR="00147150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="00147150">
              <w:rPr>
                <w:noProof/>
                <w:webHidden/>
              </w:rPr>
              <w:tab/>
            </w:r>
            <w:r w:rsidR="00147150">
              <w:rPr>
                <w:noProof/>
                <w:webHidden/>
              </w:rPr>
              <w:fldChar w:fldCharType="begin"/>
            </w:r>
            <w:r w:rsidR="00147150">
              <w:rPr>
                <w:noProof/>
                <w:webHidden/>
              </w:rPr>
              <w:instrText xml:space="preserve"> PAGEREF _Toc93960394 \h </w:instrText>
            </w:r>
            <w:r w:rsidR="00147150">
              <w:rPr>
                <w:noProof/>
                <w:webHidden/>
              </w:rPr>
            </w:r>
            <w:r w:rsidR="00147150"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</w:t>
            </w:r>
            <w:r w:rsidR="00147150">
              <w:rPr>
                <w:noProof/>
                <w:webHidden/>
              </w:rPr>
              <w:fldChar w:fldCharType="end"/>
            </w:r>
          </w:hyperlink>
        </w:p>
        <w:p w14:paraId="3A19882C" w14:textId="2C548C71" w:rsidR="00147150" w:rsidRDefault="0014715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3960395" w:history="1">
            <w:r w:rsidRPr="00B80AE3">
              <w:rPr>
                <w:rStyle w:val="Hypertextovprepojenie"/>
                <w:noProof/>
              </w:rPr>
              <w:t>1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B80AE3">
              <w:rPr>
                <w:rStyle w:val="Hypertextovprepojenie"/>
                <w:noProof/>
              </w:rPr>
              <w:t>Zbierané dáta na Slovensku v súvislosti COVID-19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9D69B" w14:textId="0D99DA13" w:rsidR="00147150" w:rsidRDefault="0014715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3960396" w:history="1">
            <w:r w:rsidRPr="00B80AE3">
              <w:rPr>
                <w:rStyle w:val="Hypertextovprepojenie"/>
                <w:noProof/>
              </w:rPr>
              <w:t>2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B80AE3">
              <w:rPr>
                <w:rStyle w:val="Hypertextovprepojenie"/>
                <w:noProof/>
              </w:rPr>
              <w:t>Microsoft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AAAE3" w14:textId="27EB650D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397" w:history="1">
            <w:r w:rsidRPr="00B80AE3">
              <w:rPr>
                <w:rStyle w:val="Hypertextovprepojenie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Azure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A913F" w14:textId="1AE0B502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398" w:history="1">
            <w:r w:rsidRPr="00B80AE3">
              <w:rPr>
                <w:rStyle w:val="Hypertextovprepojenie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Príprava dát pre trénovanie modelov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2E777" w14:textId="6B2413CC" w:rsidR="00147150" w:rsidRDefault="0014715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3960399" w:history="1">
            <w:r w:rsidRPr="00B80AE3">
              <w:rPr>
                <w:rStyle w:val="Hypertextovprepojenie"/>
                <w:noProof/>
              </w:rPr>
              <w:t>3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B80AE3">
              <w:rPr>
                <w:rStyle w:val="Hypertextovprepojenie"/>
                <w:noProof/>
              </w:rPr>
              <w:t>Modely strojového učenia trénované pomocou AutoML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6A84E" w14:textId="5DC51CE6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0" w:history="1">
            <w:r w:rsidRPr="00B80AE3">
              <w:rPr>
                <w:rStyle w:val="Hypertextovprepojenie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Seasonal Naive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39DA3" w14:textId="0ACFBCB8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1" w:history="1">
            <w:r w:rsidRPr="00B80AE3">
              <w:rPr>
                <w:rStyle w:val="Hypertextovprepojenie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ARIMA a ARIMAX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3663B" w14:textId="14A00776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2" w:history="1">
            <w:r w:rsidRPr="00B80AE3">
              <w:rPr>
                <w:rStyle w:val="Hypertextovprepojenie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5D48C" w14:textId="07E1D63F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3" w:history="1">
            <w:r w:rsidRPr="00B80AE3">
              <w:rPr>
                <w:rStyle w:val="Hypertextovprepojenie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80D60" w14:textId="52BB4536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4" w:history="1">
            <w:r w:rsidRPr="00B80AE3">
              <w:rPr>
                <w:rStyle w:val="Hypertextovprepojenie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XGBoost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5E1EE" w14:textId="4270F209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5" w:history="1">
            <w:r w:rsidRPr="00B80AE3">
              <w:rPr>
                <w:rStyle w:val="Hypertextovprepojenie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Voting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9614B" w14:textId="24072529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6" w:history="1">
            <w:r w:rsidRPr="00B80AE3">
              <w:rPr>
                <w:rStyle w:val="Hypertextovprepojenie"/>
                <w:noProof/>
              </w:rPr>
              <w:t>3.7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Stacking 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66193" w14:textId="68FEDE07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7" w:history="1">
            <w:r w:rsidRPr="00B80AE3">
              <w:rPr>
                <w:rStyle w:val="Hypertextovprepojenie"/>
                <w:noProof/>
              </w:rPr>
              <w:t>3.8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Elastic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A0A64" w14:textId="3F1151F3" w:rsidR="00147150" w:rsidRDefault="00147150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3960408" w:history="1">
            <w:r w:rsidRPr="00B80AE3">
              <w:rPr>
                <w:rStyle w:val="Hypertextovprepojenie"/>
                <w:noProof/>
              </w:rPr>
              <w:t>4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 w:rsidRPr="00B80AE3">
              <w:rPr>
                <w:rStyle w:val="Hypertextovprepojenie"/>
                <w:noProof/>
              </w:rPr>
              <w:t>Doterajšie výsledky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4477" w14:textId="08777D72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09" w:history="1">
            <w:r w:rsidRPr="00B80AE3">
              <w:rPr>
                <w:rStyle w:val="Hypertextovprepojenie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Predikcia pozitívnych PCR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87487" w14:textId="001B7165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0" w:history="1">
            <w:r w:rsidRPr="00B80AE3">
              <w:rPr>
                <w:rStyle w:val="Hypertextovprepojenie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Predikcia pozitívnych Ag testov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B3D14" w14:textId="3A4C188F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1" w:history="1">
            <w:r w:rsidRPr="00B80AE3">
              <w:rPr>
                <w:rStyle w:val="Hypertextovprepojenie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Predikcia úmrtí z viacerých ukazovateľov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30089" w14:textId="65BFDB29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2" w:history="1">
            <w:r w:rsidRPr="00B80AE3">
              <w:rPr>
                <w:rStyle w:val="Hypertextovprepojenie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Predikcia úmrtí z úmrtí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83A32" w14:textId="32E3D6A3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3" w:history="1">
            <w:r w:rsidRPr="00B80AE3">
              <w:rPr>
                <w:rStyle w:val="Hypertextovprepojenie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Predikcia kompletne zaočkovaných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D735E" w14:textId="54C832F6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4" w:history="1">
            <w:r w:rsidRPr="00B80AE3">
              <w:rPr>
                <w:rStyle w:val="Hypertextovprepojenie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Graf celkových hospitalizácií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FC9DF" w14:textId="0D5592AA" w:rsidR="00147150" w:rsidRDefault="00147150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  <w:lang w:val="sk-SK" w:eastAsia="sk-SK"/>
            </w:rPr>
          </w:pPr>
          <w:hyperlink w:anchor="_Toc93960415" w:history="1">
            <w:r w:rsidRPr="00B80AE3">
              <w:rPr>
                <w:rStyle w:val="Hypertextovprepojenie"/>
                <w:noProof/>
              </w:rPr>
              <w:t>4.7</w:t>
            </w:r>
            <w:r>
              <w:rPr>
                <w:rFonts w:asciiTheme="minorHAnsi" w:hAnsiTheme="minorHAnsi" w:cstheme="minorBidi"/>
                <w:noProof/>
                <w:lang w:val="sk-SK" w:eastAsia="sk-SK"/>
              </w:rPr>
              <w:tab/>
            </w:r>
            <w:r w:rsidRPr="00B80AE3">
              <w:rPr>
                <w:rStyle w:val="Hypertextovprepojenie"/>
                <w:noProof/>
              </w:rPr>
              <w:t>Graf celkových UPV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03912" w14:textId="37DAB09B" w:rsidR="00147150" w:rsidRDefault="00147150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sk-SK"/>
            </w:rPr>
          </w:pPr>
          <w:hyperlink w:anchor="_Toc93960416" w:history="1">
            <w:r w:rsidRPr="00B80AE3">
              <w:rPr>
                <w:rStyle w:val="Hypertextovprepojenie"/>
                <w:noProof/>
              </w:rPr>
              <w:t>Zoznam použitej literatúry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sk-SK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_Toc93960416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313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54970" w14:textId="7E5A1ED5" w:rsidR="00882EF0" w:rsidRPr="0089070C" w:rsidRDefault="008645FA">
          <w:r>
            <w:rPr>
              <w:b/>
              <w:bCs/>
            </w:rPr>
            <w:fldChar w:fldCharType="end"/>
          </w:r>
        </w:p>
      </w:sdtContent>
    </w:sdt>
    <w:p w14:paraId="7044C6D5" w14:textId="77777777" w:rsidR="00147150" w:rsidRDefault="00147150" w:rsidP="00987F6A">
      <w:pPr>
        <w:pStyle w:val="Zakladny"/>
      </w:pPr>
    </w:p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87F6A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42ABDAA1" w14:textId="314E96D8" w:rsidR="0089070C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93960212" w:history="1">
        <w:r w:rsidR="0089070C" w:rsidRPr="00B833C8">
          <w:rPr>
            <w:rStyle w:val="Hypertextovprepojenie"/>
            <w:noProof/>
          </w:rPr>
          <w:t>Obrázok 1 Ukážka csv  formátu  datasetu IZA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_Toc93960212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2</w:t>
        </w:r>
        <w:r w:rsidR="0089070C">
          <w:rPr>
            <w:noProof/>
            <w:webHidden/>
          </w:rPr>
          <w:fldChar w:fldCharType="end"/>
        </w:r>
      </w:hyperlink>
    </w:p>
    <w:p w14:paraId="55EF3C70" w14:textId="56648514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93960213" w:history="1">
        <w:r w:rsidR="0089070C" w:rsidRPr="00B833C8">
          <w:rPr>
            <w:rStyle w:val="Hypertextovprepojenie"/>
            <w:noProof/>
          </w:rPr>
          <w:t>Obrázok 2 Životný cyklus projektu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_Toc93960213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4</w:t>
        </w:r>
        <w:r w:rsidR="0089070C">
          <w:rPr>
            <w:noProof/>
            <w:webHidden/>
          </w:rPr>
          <w:fldChar w:fldCharType="end"/>
        </w:r>
      </w:hyperlink>
    </w:p>
    <w:p w14:paraId="55EE6862" w14:textId="0FA7A52D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93960214" w:history="1">
        <w:r w:rsidR="0089070C" w:rsidRPr="00B833C8">
          <w:rPr>
            <w:rStyle w:val="Hypertextovprepojenie"/>
            <w:noProof/>
          </w:rPr>
          <w:t>Obrázok 3 Znázornenie služby Azure Machine Learning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_Toc93960214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4</w:t>
        </w:r>
        <w:r w:rsidR="0089070C">
          <w:rPr>
            <w:noProof/>
            <w:webHidden/>
          </w:rPr>
          <w:fldChar w:fldCharType="end"/>
        </w:r>
      </w:hyperlink>
    </w:p>
    <w:p w14:paraId="36274D52" w14:textId="7CD05D34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93960215" w:history="1">
        <w:r w:rsidR="0089070C" w:rsidRPr="00B833C8">
          <w:rPr>
            <w:rStyle w:val="Hypertextovprepojenie"/>
            <w:noProof/>
          </w:rPr>
          <w:t>Obrázok 4 Rovnica Seasonal Naive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_Toc93960215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6</w:t>
        </w:r>
        <w:r w:rsidR="0089070C">
          <w:rPr>
            <w:noProof/>
            <w:webHidden/>
          </w:rPr>
          <w:fldChar w:fldCharType="end"/>
        </w:r>
      </w:hyperlink>
    </w:p>
    <w:p w14:paraId="1CCE14D7" w14:textId="3D1F4431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93960216" w:history="1">
        <w:r w:rsidR="0089070C" w:rsidRPr="00B833C8">
          <w:rPr>
            <w:rStyle w:val="Hypertextovprepojenie"/>
            <w:noProof/>
          </w:rPr>
          <w:t>Obrázok 5 Vzorec pre model ARIMA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_Toc93960216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7</w:t>
        </w:r>
        <w:r w:rsidR="0089070C">
          <w:rPr>
            <w:noProof/>
            <w:webHidden/>
          </w:rPr>
          <w:fldChar w:fldCharType="end"/>
        </w:r>
      </w:hyperlink>
    </w:p>
    <w:p w14:paraId="29022B9D" w14:textId="40C0A7E5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93960217" w:history="1">
        <w:r w:rsidR="0089070C" w:rsidRPr="00B833C8">
          <w:rPr>
            <w:rStyle w:val="Hypertextovprepojenie"/>
            <w:noProof/>
          </w:rPr>
          <w:t>Obrázok 6 Vzorec pre model ARIMAX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_Toc93960217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7</w:t>
        </w:r>
        <w:r w:rsidR="0089070C">
          <w:rPr>
            <w:noProof/>
            <w:webHidden/>
          </w:rPr>
          <w:fldChar w:fldCharType="end"/>
        </w:r>
      </w:hyperlink>
    </w:p>
    <w:p w14:paraId="534FDFA7" w14:textId="27827E2F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93960218" w:history="1">
        <w:r w:rsidR="0089070C" w:rsidRPr="00B833C8">
          <w:rPr>
            <w:rStyle w:val="Hypertextovprepojenie"/>
            <w:noProof/>
          </w:rPr>
          <w:t>Obrázok 7 Vytvorenie modelov ARIMAX a SARIMAX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_Toc93960218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7</w:t>
        </w:r>
        <w:r w:rsidR="0089070C">
          <w:rPr>
            <w:noProof/>
            <w:webHidden/>
          </w:rPr>
          <w:fldChar w:fldCharType="end"/>
        </w:r>
      </w:hyperlink>
    </w:p>
    <w:p w14:paraId="3A43FDA8" w14:textId="3FEB50A7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93960219" w:history="1">
        <w:r w:rsidR="0089070C" w:rsidRPr="00B833C8">
          <w:rPr>
            <w:rStyle w:val="Hypertextovprepojenie"/>
            <w:noProof/>
          </w:rPr>
          <w:t>Obrázok 8 Ukážka modelu Decision Tree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_Toc93960219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8</w:t>
        </w:r>
        <w:r w:rsidR="0089070C">
          <w:rPr>
            <w:noProof/>
            <w:webHidden/>
          </w:rPr>
          <w:fldChar w:fldCharType="end"/>
        </w:r>
      </w:hyperlink>
    </w:p>
    <w:p w14:paraId="5D66F6C3" w14:textId="2E25DD3B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93960220" w:history="1">
        <w:r w:rsidR="0089070C" w:rsidRPr="00B833C8">
          <w:rPr>
            <w:rStyle w:val="Hypertextovprepojenie"/>
            <w:noProof/>
          </w:rPr>
          <w:t>Obrázok 9 Model Random Forest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_Toc93960220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9</w:t>
        </w:r>
        <w:r w:rsidR="0089070C">
          <w:rPr>
            <w:noProof/>
            <w:webHidden/>
          </w:rPr>
          <w:fldChar w:fldCharType="end"/>
        </w:r>
      </w:hyperlink>
    </w:p>
    <w:p w14:paraId="521583C9" w14:textId="3C3C2B73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93960221" w:history="1">
        <w:r w:rsidR="0089070C" w:rsidRPr="00B833C8">
          <w:rPr>
            <w:rStyle w:val="Hypertextovprepojenie"/>
            <w:noProof/>
          </w:rPr>
          <w:t>Obrázok 10 Jednoduchá ukážka princípu gradient boosting metódy s využitím rozhodovacích stromov.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_Toc93960221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10</w:t>
        </w:r>
        <w:r w:rsidR="0089070C">
          <w:rPr>
            <w:noProof/>
            <w:webHidden/>
          </w:rPr>
          <w:fldChar w:fldCharType="end"/>
        </w:r>
      </w:hyperlink>
    </w:p>
    <w:p w14:paraId="1E6D93E8" w14:textId="35CB7E7D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93960222" w:history="1">
        <w:r w:rsidR="0089070C" w:rsidRPr="00B833C8">
          <w:rPr>
            <w:rStyle w:val="Hypertextovprepojenie"/>
            <w:noProof/>
          </w:rPr>
          <w:t>Obrázok 11 Voting Ensemble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_Toc93960222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11</w:t>
        </w:r>
        <w:r w:rsidR="0089070C">
          <w:rPr>
            <w:noProof/>
            <w:webHidden/>
          </w:rPr>
          <w:fldChar w:fldCharType="end"/>
        </w:r>
      </w:hyperlink>
    </w:p>
    <w:p w14:paraId="6CCFF59C" w14:textId="1F208771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3960223" w:history="1">
        <w:r w:rsidR="0089070C" w:rsidRPr="00B833C8">
          <w:rPr>
            <w:rStyle w:val="Hypertextovprepojenie"/>
            <w:noProof/>
          </w:rPr>
          <w:t>Obrázok 12 Graf časového vývoja počtu pozitívnych PCR testov (modrým) so 14-dňovou predikciou (červeným)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_Toc93960223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13</w:t>
        </w:r>
        <w:r w:rsidR="0089070C">
          <w:rPr>
            <w:noProof/>
            <w:webHidden/>
          </w:rPr>
          <w:fldChar w:fldCharType="end"/>
        </w:r>
      </w:hyperlink>
    </w:p>
    <w:p w14:paraId="010E42B5" w14:textId="0D336B86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93960224" w:history="1">
        <w:r w:rsidR="0089070C" w:rsidRPr="00B833C8">
          <w:rPr>
            <w:rStyle w:val="Hypertextovprepojenie"/>
            <w:noProof/>
          </w:rPr>
          <w:t>Obrázok 13 Graf predikcie Ag z PCR, PCR%, Ag, Ag%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_Toc93960224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15</w:t>
        </w:r>
        <w:r w:rsidR="0089070C">
          <w:rPr>
            <w:noProof/>
            <w:webHidden/>
          </w:rPr>
          <w:fldChar w:fldCharType="end"/>
        </w:r>
      </w:hyperlink>
    </w:p>
    <w:p w14:paraId="1B21D5ED" w14:textId="7A04127B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93960225" w:history="1">
        <w:r w:rsidR="0089070C" w:rsidRPr="00B833C8">
          <w:rPr>
            <w:rStyle w:val="Hypertextovprepojenie"/>
            <w:noProof/>
          </w:rPr>
          <w:t>Obrázok 14 Graf predikcie úmrtí z PCR, PCR%, Ag, Ag%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_Toc93960225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16</w:t>
        </w:r>
        <w:r w:rsidR="0089070C">
          <w:rPr>
            <w:noProof/>
            <w:webHidden/>
          </w:rPr>
          <w:fldChar w:fldCharType="end"/>
        </w:r>
      </w:hyperlink>
    </w:p>
    <w:p w14:paraId="7C18931A" w14:textId="58875AF5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3" w:anchor="_Toc93960226" w:history="1">
        <w:r w:rsidR="0089070C" w:rsidRPr="00B833C8">
          <w:rPr>
            <w:rStyle w:val="Hypertextovprepojenie"/>
            <w:noProof/>
          </w:rPr>
          <w:t>Obrázok 15 Graf predikcie úmrtí z úmrt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_Toc93960226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17</w:t>
        </w:r>
        <w:r w:rsidR="0089070C">
          <w:rPr>
            <w:noProof/>
            <w:webHidden/>
          </w:rPr>
          <w:fldChar w:fldCharType="end"/>
        </w:r>
      </w:hyperlink>
    </w:p>
    <w:p w14:paraId="55D04604" w14:textId="6F3773C4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93960227" w:history="1">
        <w:r w:rsidR="0089070C" w:rsidRPr="00B833C8">
          <w:rPr>
            <w:rStyle w:val="Hypertextovprepojenie"/>
            <w:noProof/>
          </w:rPr>
          <w:t>Obrázok 16 Graf predikcie kompletne zaočkovaných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_Toc93960227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17</w:t>
        </w:r>
        <w:r w:rsidR="0089070C">
          <w:rPr>
            <w:noProof/>
            <w:webHidden/>
          </w:rPr>
          <w:fldChar w:fldCharType="end"/>
        </w:r>
      </w:hyperlink>
    </w:p>
    <w:p w14:paraId="321AE989" w14:textId="4F9E7D0C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93960228" w:history="1">
        <w:r w:rsidR="0089070C" w:rsidRPr="00B833C8">
          <w:rPr>
            <w:rStyle w:val="Hypertextovprepojenie"/>
            <w:noProof/>
          </w:rPr>
          <w:t>Obrázok 17 Graf celkových hospitalizácií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_Toc93960228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18</w:t>
        </w:r>
        <w:r w:rsidR="0089070C">
          <w:rPr>
            <w:noProof/>
            <w:webHidden/>
          </w:rPr>
          <w:fldChar w:fldCharType="end"/>
        </w:r>
      </w:hyperlink>
    </w:p>
    <w:p w14:paraId="4D7DFDB1" w14:textId="656D8191" w:rsidR="0089070C" w:rsidRDefault="002C658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93960229" w:history="1">
        <w:r w:rsidR="0089070C" w:rsidRPr="00B833C8">
          <w:rPr>
            <w:rStyle w:val="Hypertextovprepojenie"/>
            <w:noProof/>
          </w:rPr>
          <w:t>Obrázok 18 Graf časového vývoja UPV</w:t>
        </w:r>
        <w:r w:rsidR="0089070C">
          <w:rPr>
            <w:noProof/>
            <w:webHidden/>
          </w:rPr>
          <w:tab/>
        </w:r>
        <w:r w:rsidR="0089070C">
          <w:rPr>
            <w:noProof/>
            <w:webHidden/>
          </w:rPr>
          <w:fldChar w:fldCharType="begin"/>
        </w:r>
        <w:r w:rsidR="0089070C">
          <w:rPr>
            <w:noProof/>
            <w:webHidden/>
          </w:rPr>
          <w:instrText xml:space="preserve"> PAGEREF _Toc93960229 \h </w:instrText>
        </w:r>
        <w:r w:rsidR="0089070C">
          <w:rPr>
            <w:noProof/>
            <w:webHidden/>
          </w:rPr>
        </w:r>
        <w:r w:rsidR="0089070C">
          <w:rPr>
            <w:noProof/>
            <w:webHidden/>
          </w:rPr>
          <w:fldChar w:fldCharType="separate"/>
        </w:r>
        <w:r w:rsidR="0079313E">
          <w:rPr>
            <w:noProof/>
            <w:webHidden/>
          </w:rPr>
          <w:t>19</w:t>
        </w:r>
        <w:r w:rsidR="0089070C">
          <w:rPr>
            <w:noProof/>
            <w:webHidden/>
          </w:rPr>
          <w:fldChar w:fldCharType="end"/>
        </w:r>
      </w:hyperlink>
    </w:p>
    <w:p w14:paraId="10D77115" w14:textId="757A4FBB" w:rsidR="005B4CE1" w:rsidRDefault="009866BF" w:rsidP="00FB6410">
      <w:pPr>
        <w:pStyle w:val="Zakladny"/>
      </w:pPr>
      <w:r w:rsidRPr="00FB6410">
        <w:rPr>
          <w:szCs w:val="24"/>
        </w:rPr>
        <w:fldChar w:fldCharType="end"/>
      </w:r>
    </w:p>
    <w:p w14:paraId="3419FBD6" w14:textId="77777777" w:rsidR="005B4CE1" w:rsidRDefault="005B4CE1" w:rsidP="00987F6A">
      <w:pPr>
        <w:pStyle w:val="Zakladny"/>
      </w:pPr>
    </w:p>
    <w:p w14:paraId="702200E6" w14:textId="77777777" w:rsidR="00111D48" w:rsidRDefault="00111D48" w:rsidP="0012247C">
      <w:pPr>
        <w:sectPr w:rsidR="00111D48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0" w:name="_Toc93960394"/>
    <w:p w14:paraId="37A6DC58" w14:textId="4F7347DC" w:rsidR="00F82A75" w:rsidRDefault="002C6588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0"/>
    </w:p>
    <w:p w14:paraId="181E8D84" w14:textId="1A8B9434" w:rsidR="00083B4B" w:rsidRPr="00083B4B" w:rsidRDefault="00083B4B" w:rsidP="00083B4B">
      <w:pPr>
        <w:pStyle w:val="Zakladny"/>
        <w:rPr>
          <w:i/>
          <w:iCs/>
        </w:rPr>
      </w:pPr>
      <w:r>
        <w:rPr>
          <w:i/>
          <w:iCs/>
        </w:rPr>
        <w:t>(</w:t>
      </w:r>
      <w:r w:rsidR="00663C13">
        <w:rPr>
          <w:i/>
          <w:iCs/>
        </w:rPr>
        <w:t>Spracoval</w:t>
      </w:r>
      <w:r w:rsidRPr="00083B4B">
        <w:rPr>
          <w:i/>
          <w:iCs/>
        </w:rPr>
        <w:t>: Marek Kačmár</w:t>
      </w:r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5B2A67F5" w14:textId="270F6B92" w:rsidR="001E5FE1" w:rsidRDefault="001E5FE1" w:rsidP="00987F6A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>
        <w:rPr>
          <w:lang w:val="en-GB"/>
        </w:rPr>
        <w:t xml:space="preserve"> </w:t>
      </w:r>
      <w:r w:rsidR="00C43CEA" w:rsidRPr="00C43CEA">
        <w:t>zavádzajú</w:t>
      </w:r>
      <w:r w:rsidR="00C43CEA">
        <w:rPr>
          <w:lang w:val="en-GB"/>
        </w:rPr>
        <w:t xml:space="preserve"> </w:t>
      </w:r>
      <w:r w:rsidR="00C43CEA" w:rsidRPr="00C43CEA">
        <w:t>rôzne</w:t>
      </w:r>
      <w:r w:rsidR="00C43CEA">
        <w:rPr>
          <w:lang w:val="en-GB"/>
        </w:rPr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4D494523" w:rsidR="00743999" w:rsidRDefault="00675F45" w:rsidP="007238D8">
      <w:pPr>
        <w:pStyle w:val="Zakladny"/>
      </w:pPr>
      <w:r>
        <w:t xml:space="preserve">Medzi spomínané opatrenia patrí napríklad </w:t>
      </w:r>
      <w:r w:rsidRPr="00675F45">
        <w:t>prechod škôl</w:t>
      </w:r>
      <w:r>
        <w:rPr>
          <w:lang w:val="en-GB"/>
        </w:rPr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pandemick</w:t>
      </w:r>
      <w:r w:rsidR="006767DB">
        <w:t xml:space="preserve">ých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</w:p>
    <w:p w14:paraId="311FAA2C" w14:textId="7020B931" w:rsidR="00F0585B" w:rsidRPr="00F0585B" w:rsidRDefault="00743999" w:rsidP="00743999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pandemických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1" w:name="_Toc378775589"/>
      <w:bookmarkStart w:id="2" w:name="_Toc378776129"/>
      <w:bookmarkStart w:id="3" w:name="_Toc93960395"/>
      <w:r>
        <w:rPr>
          <w:rStyle w:val="ZakladnyChar"/>
          <w:sz w:val="44"/>
        </w:rPr>
        <w:lastRenderedPageBreak/>
        <w:t>Zbierané dáta na Slovensku v súvislosti COVID-19</w:t>
      </w:r>
      <w:bookmarkEnd w:id="3"/>
    </w:p>
    <w:p w14:paraId="28D557FA" w14:textId="57053945" w:rsidR="00083B4B" w:rsidRPr="00083B4B" w:rsidRDefault="00083B4B" w:rsidP="00083B4B">
      <w:pPr>
        <w:pStyle w:val="Zakladny"/>
        <w:rPr>
          <w:i/>
          <w:iCs/>
        </w:rPr>
      </w:pPr>
      <w:r>
        <w:rPr>
          <w:i/>
          <w:iCs/>
        </w:rPr>
        <w:t>(</w:t>
      </w:r>
      <w:r w:rsidR="00663C13">
        <w:rPr>
          <w:i/>
          <w:iCs/>
        </w:rPr>
        <w:t>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6F3C450F" w:rsidR="0053288F" w:rsidRDefault="00010DA4" w:rsidP="003E2046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27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4F4D49">
      <w:pPr>
        <w:pStyle w:val="Zakladny"/>
      </w:pPr>
      <w:r>
        <w:t>Dáta sú dostupné v tabuľkovom formáte, sledujeme v nich najmä časový vývoj týchto pandemických ukazovateľov:</w:t>
      </w:r>
    </w:p>
    <w:p w14:paraId="67903B08" w14:textId="70F7AE02" w:rsidR="004F4D49" w:rsidRDefault="004F4D49" w:rsidP="004F4D49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4F4D49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4F4D49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4F4D49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A62D1B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088ECE9F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4" w:name="_Toc93960212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>formátu  datasetu IZA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80809A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088ECE9F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5" w:name="_Toc93960212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>formátu  datasetu IZA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6" w:name="_Toc93960396"/>
      <w:r>
        <w:lastRenderedPageBreak/>
        <w:t xml:space="preserve">Microsoft </w:t>
      </w:r>
      <w:proofErr w:type="spellStart"/>
      <w:r w:rsidR="00064EE2">
        <w:t>Azure</w:t>
      </w:r>
      <w:bookmarkEnd w:id="6"/>
      <w:proofErr w:type="spellEnd"/>
    </w:p>
    <w:p w14:paraId="76AA1EB2" w14:textId="3658D46E" w:rsidR="00083B4B" w:rsidRPr="00083B4B" w:rsidRDefault="00663C13" w:rsidP="00083B4B">
      <w:pPr>
        <w:pStyle w:val="Zakladny"/>
        <w:rPr>
          <w:i/>
          <w:iCs/>
        </w:rPr>
      </w:pPr>
      <w:r>
        <w:rPr>
          <w:i/>
          <w:iCs/>
        </w:rPr>
        <w:t>(Spracoval</w:t>
      </w:r>
      <w:r w:rsidR="00083B4B" w:rsidRPr="00083B4B">
        <w:rPr>
          <w:i/>
          <w:iCs/>
        </w:rPr>
        <w:t>: Juraj Puszter</w:t>
      </w:r>
      <w:r>
        <w:rPr>
          <w:i/>
          <w:iCs/>
        </w:rPr>
        <w:t>)</w:t>
      </w:r>
    </w:p>
    <w:p w14:paraId="1B3FE7FD" w14:textId="77777777" w:rsidR="00DF39CE" w:rsidRDefault="00DF39CE" w:rsidP="00987F6A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>
        <w:t>.</w:t>
      </w:r>
    </w:p>
    <w:p w14:paraId="7DB3A59B" w14:textId="77777777" w:rsidR="00DF39CE" w:rsidRDefault="00DF39CE" w:rsidP="00987F6A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>
        <w:t>.</w:t>
      </w:r>
    </w:p>
    <w:p w14:paraId="6FE51D32" w14:textId="77777777" w:rsidR="00DF39CE" w:rsidRDefault="00DF39CE" w:rsidP="00987F6A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87F6A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87F6A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framework</w:t>
      </w:r>
    </w:p>
    <w:p w14:paraId="1AB1764E" w14:textId="15C2E939" w:rsidR="00DF39CE" w:rsidRDefault="00DF39CE" w:rsidP="00987F6A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87F6A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468EE9AC" w:rsidR="00F04DDB" w:rsidRDefault="00DF39CE" w:rsidP="00987F6A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</w:p>
    <w:p w14:paraId="73A73F54" w14:textId="1441270D" w:rsidR="00DF39CE" w:rsidRDefault="00DF39CE" w:rsidP="00DF39CE">
      <w:pPr>
        <w:pStyle w:val="Nadpis2urovne"/>
      </w:pPr>
      <w:bookmarkStart w:id="7" w:name="_Toc93960397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7"/>
      <w:proofErr w:type="spellEnd"/>
    </w:p>
    <w:p w14:paraId="1496418D" w14:textId="77777777" w:rsidR="00DF39CE" w:rsidRDefault="00DF39CE" w:rsidP="00987F6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modelov.</w:t>
      </w:r>
    </w:p>
    <w:p w14:paraId="635D8853" w14:textId="77777777" w:rsidR="00DF39CE" w:rsidRDefault="00DF39CE" w:rsidP="00987F6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Studio</w:t>
      </w:r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prehliadač.</w:t>
      </w:r>
    </w:p>
    <w:p w14:paraId="1643CAA5" w14:textId="77777777" w:rsidR="00DF39CE" w:rsidRDefault="00DF39CE" w:rsidP="00987F6A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 xml:space="preserve">je proces automatizácie časovo náročných, opakujúcich sa úloh vývoja modelu strojového učenia. </w:t>
      </w:r>
    </w:p>
    <w:p w14:paraId="41C1E466" w14:textId="64C91670" w:rsidR="00DF39CE" w:rsidRDefault="00DF39CE" w:rsidP="00987F6A">
      <w:pPr>
        <w:pStyle w:val="Zakladny"/>
      </w:pPr>
      <w:proofErr w:type="spellStart"/>
      <w:r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4663E955" w14:textId="77777777" w:rsidR="00DF39CE" w:rsidRDefault="00DF39CE" w:rsidP="00987F6A">
      <w:pPr>
        <w:pStyle w:val="Zakladny"/>
      </w:pPr>
    </w:p>
    <w:p w14:paraId="01FB3846" w14:textId="0A773C4F" w:rsidR="00DF39CE" w:rsidRDefault="00DF39CE" w:rsidP="00987F6A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2D8873EA" w:rsidR="00DF39CE" w:rsidRDefault="00DF39CE" w:rsidP="00987F6A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2283E6B4" w14:textId="562A2BC4" w:rsidR="00DF39CE" w:rsidRDefault="00DF39CE" w:rsidP="00987F6A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DDD486" wp14:editId="38B69269">
                <wp:simplePos x="0" y="0"/>
                <wp:positionH relativeFrom="column">
                  <wp:posOffset>691515</wp:posOffset>
                </wp:positionH>
                <wp:positionV relativeFrom="paragraph">
                  <wp:posOffset>5100955</wp:posOffset>
                </wp:positionV>
                <wp:extent cx="4213860" cy="635"/>
                <wp:effectExtent l="0" t="0" r="0" b="0"/>
                <wp:wrapTopAndBottom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08F8D2" w14:textId="5A617C4C" w:rsidR="00DF39CE" w:rsidRPr="00F24722" w:rsidRDefault="00DF39CE" w:rsidP="00DF39C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8" w:name="_Toc93960213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Životný cyklus projektu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DDD486" id="Textové pole 27" o:spid="_x0000_s1028" type="#_x0000_t202" style="position:absolute;left:0;text-align:left;margin-left:54.45pt;margin-top:401.65pt;width:331.8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Z1GgIAAD8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H+ezm7pZCkmK3N59i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" stroked="f">
                <v:textbox style="mso-fit-shape-to-text:t" inset="0,0,0,0">
                  <w:txbxContent>
                    <w:p w14:paraId="3C08F8D2" w14:textId="5A617C4C" w:rsidR="00DF39CE" w:rsidRPr="00F24722" w:rsidRDefault="00DF39CE" w:rsidP="00DF39C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9" w:name="_Toc93960213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Životný cyklus projektu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2EF7E817" wp14:editId="47929E92">
            <wp:simplePos x="0" y="0"/>
            <wp:positionH relativeFrom="column">
              <wp:posOffset>691515</wp:posOffset>
            </wp:positionH>
            <wp:positionV relativeFrom="paragraph">
              <wp:posOffset>2722245</wp:posOffset>
            </wp:positionV>
            <wp:extent cx="4213860" cy="2321560"/>
            <wp:effectExtent l="0" t="0" r="0" b="2540"/>
            <wp:wrapTopAndBottom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1C564C" wp14:editId="706DECA9">
                <wp:simplePos x="0" y="0"/>
                <wp:positionH relativeFrom="column">
                  <wp:posOffset>882015</wp:posOffset>
                </wp:positionH>
                <wp:positionV relativeFrom="paragraph">
                  <wp:posOffset>2457450</wp:posOffset>
                </wp:positionV>
                <wp:extent cx="3844925" cy="635"/>
                <wp:effectExtent l="0" t="0" r="0" b="0"/>
                <wp:wrapTopAndBottom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184A9" w14:textId="4696A0E0" w:rsidR="00DF39CE" w:rsidRPr="000342B8" w:rsidRDefault="00DF39CE" w:rsidP="00DF39C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0" w:name="_Toc93960214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Znázornenie služby </w:t>
                            </w:r>
                            <w:proofErr w:type="spellStart"/>
                            <w:r>
                              <w:t>Azure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Machine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Learning</w:t>
                            </w:r>
                            <w:bookmarkEnd w:id="1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C564C" id="Textové pole 25" o:spid="_x0000_s1029" type="#_x0000_t202" style="position:absolute;left:0;text-align:left;margin-left:69.45pt;margin-top:193.5pt;width:302.7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" stroked="f">
                <v:textbox style="mso-fit-shape-to-text:t" inset="0,0,0,0">
                  <w:txbxContent>
                    <w:p w14:paraId="2F3184A9" w14:textId="4696A0E0" w:rsidR="00DF39CE" w:rsidRPr="000342B8" w:rsidRDefault="00DF39CE" w:rsidP="00DF39C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1" w:name="_Toc93960214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Znázornenie služby </w:t>
                      </w:r>
                      <w:proofErr w:type="spellStart"/>
                      <w:r>
                        <w:t>Azure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Machine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Learning</w:t>
                      </w:r>
                      <w:bookmarkEnd w:id="1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14131614" wp14:editId="7547AAB3">
            <wp:simplePos x="0" y="0"/>
            <wp:positionH relativeFrom="column">
              <wp:posOffset>882015</wp:posOffset>
            </wp:positionH>
            <wp:positionV relativeFrom="paragraph">
              <wp:posOffset>312420</wp:posOffset>
            </wp:positionV>
            <wp:extent cx="3844925" cy="2087880"/>
            <wp:effectExtent l="0" t="0" r="3175" b="7620"/>
            <wp:wrapTopAndBottom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</w:p>
    <w:p w14:paraId="17D135DC" w14:textId="72022844" w:rsidR="00DF39CE" w:rsidRDefault="00310419" w:rsidP="00987F6A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</w:t>
      </w:r>
      <w:r w:rsidR="00AF18B3">
        <w:t xml:space="preserve">krem automatizovaného učenia pomocou </w:t>
      </w:r>
      <w:proofErr w:type="spellStart"/>
      <w:r w:rsidR="00AF18B3">
        <w:t>AutoML</w:t>
      </w:r>
      <w:proofErr w:type="spellEnd"/>
      <w:r w:rsidR="00AF18B3">
        <w:t xml:space="preserve"> </w:t>
      </w:r>
      <w:r>
        <w:t xml:space="preserve">aj </w:t>
      </w:r>
      <w:proofErr w:type="spellStart"/>
      <w:r w:rsidR="00AF18B3" w:rsidRPr="00310419">
        <w:rPr>
          <w:b/>
          <w:bCs/>
        </w:rPr>
        <w:t>code-first</w:t>
      </w:r>
      <w:proofErr w:type="spellEnd"/>
      <w:r w:rsidR="00AF18B3">
        <w:t xml:space="preserve"> riešenia pre trénovanie modelov, ako aj návrh nasadenie modelov pomocou </w:t>
      </w:r>
      <w:proofErr w:type="spellStart"/>
      <w:r w:rsidR="00AF18B3" w:rsidRPr="00310419">
        <w:rPr>
          <w:b/>
          <w:bCs/>
        </w:rPr>
        <w:t>drag</w:t>
      </w:r>
      <w:proofErr w:type="spellEnd"/>
      <w:r w:rsidR="00AF18B3"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>
        <w:t>.</w:t>
      </w:r>
    </w:p>
    <w:p w14:paraId="57CFA74C" w14:textId="15DB787C" w:rsidR="00284D9E" w:rsidRDefault="00284D9E" w:rsidP="00987F6A">
      <w:pPr>
        <w:pStyle w:val="Zakladny"/>
      </w:pPr>
    </w:p>
    <w:p w14:paraId="1FA9E864" w14:textId="54D23A7F" w:rsidR="00284D9E" w:rsidRDefault="00284D9E" w:rsidP="00987F6A">
      <w:pPr>
        <w:pStyle w:val="Zakladny"/>
      </w:pPr>
    </w:p>
    <w:p w14:paraId="201B00DE" w14:textId="46FCF93F" w:rsidR="004C5C6D" w:rsidRDefault="004C5C6D" w:rsidP="00987F6A">
      <w:pPr>
        <w:pStyle w:val="Zakladny"/>
      </w:pPr>
    </w:p>
    <w:p w14:paraId="71F2D35B" w14:textId="77777777" w:rsidR="004C5C6D" w:rsidRDefault="004C5C6D" w:rsidP="00987F6A">
      <w:pPr>
        <w:pStyle w:val="Zakladny"/>
      </w:pPr>
    </w:p>
    <w:p w14:paraId="4A4F89E2" w14:textId="137E3B42" w:rsidR="00284D9E" w:rsidRDefault="00284D9E" w:rsidP="00284D9E">
      <w:pPr>
        <w:pStyle w:val="Nadpis2urovne"/>
      </w:pPr>
      <w:bookmarkStart w:id="12" w:name="_Toc93960398"/>
      <w:r w:rsidRPr="00284D9E">
        <w:lastRenderedPageBreak/>
        <w:t xml:space="preserve">Príprava dát pre trénovanie modelov pomocou </w:t>
      </w:r>
      <w:proofErr w:type="spellStart"/>
      <w:r w:rsidRPr="00284D9E">
        <w:t>AutoML</w:t>
      </w:r>
      <w:bookmarkEnd w:id="12"/>
      <w:proofErr w:type="spellEnd"/>
    </w:p>
    <w:p w14:paraId="6CB41D3A" w14:textId="3D0937FE" w:rsidR="004C5C6D" w:rsidRPr="004C5C6D" w:rsidRDefault="004C5C6D" w:rsidP="004C5C6D">
      <w:pPr>
        <w:pStyle w:val="Zakladny"/>
        <w:rPr>
          <w:i/>
          <w:iCs/>
        </w:rPr>
      </w:pPr>
      <w:r>
        <w:rPr>
          <w:i/>
          <w:iCs/>
        </w:rPr>
        <w:t>(Spracoval: Filip Frank)</w:t>
      </w:r>
    </w:p>
    <w:p w14:paraId="5D82EF94" w14:textId="0CA1B526" w:rsidR="002B6D43" w:rsidRDefault="002B6D43" w:rsidP="002B6D43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447845E0" w:rsidR="002B6D43" w:rsidRDefault="002B6D43" w:rsidP="002B6D43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73F65DA4" w:rsidR="002B6D43" w:rsidRDefault="002B6D43" w:rsidP="002B6D43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59629C4" w:rsidR="002B6D43" w:rsidRDefault="002B6D43" w:rsidP="002B6D43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77777777" w:rsidR="002B6D43" w:rsidRDefault="002B6D43" w:rsidP="002B6D43">
      <w:pPr>
        <w:pStyle w:val="Zakladny"/>
      </w:pPr>
    </w:p>
    <w:p w14:paraId="2A463E4E" w14:textId="77777777" w:rsidR="002B6D43" w:rsidRDefault="002B6D43" w:rsidP="002B6D43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6CA85138" w:rsidR="002B6D43" w:rsidRDefault="002B6D43" w:rsidP="002B6D43">
      <w:pPr>
        <w:pStyle w:val="Zakladny"/>
        <w:numPr>
          <w:ilvl w:val="0"/>
          <w:numId w:val="19"/>
        </w:numPr>
      </w:pPr>
      <w:r>
        <w:t>Ag, %Ag</w:t>
      </w:r>
    </w:p>
    <w:p w14:paraId="65246E81" w14:textId="39E06026" w:rsidR="002B6D43" w:rsidRDefault="002B6D43" w:rsidP="002B6D43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2B6D43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2B6D43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2B6D43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13" w:name="_Toc93960399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13"/>
      <w:proofErr w:type="spellEnd"/>
    </w:p>
    <w:p w14:paraId="69D38071" w14:textId="14284A70" w:rsidR="001E5FE1" w:rsidRDefault="001E5FE1" w:rsidP="00811A7F">
      <w:pPr>
        <w:pStyle w:val="Nadpis2urovne"/>
        <w:numPr>
          <w:ilvl w:val="1"/>
          <w:numId w:val="5"/>
        </w:numPr>
      </w:pPr>
      <w:bookmarkStart w:id="14" w:name="_Toc93960400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14"/>
      <w:proofErr w:type="spellEnd"/>
    </w:p>
    <w:p w14:paraId="68BC63DB" w14:textId="5DEC3799" w:rsidR="00663C13" w:rsidRPr="00663C13" w:rsidRDefault="00663C13" w:rsidP="00663C13">
      <w:pPr>
        <w:pStyle w:val="Zakladny"/>
        <w:rPr>
          <w:i/>
          <w:iCs/>
        </w:rPr>
      </w:pPr>
      <w:r>
        <w:rPr>
          <w:i/>
          <w:iCs/>
        </w:rPr>
        <w:t>(Spracoval: Marek Kačmár)</w:t>
      </w:r>
    </w:p>
    <w:p w14:paraId="6DCCA08E" w14:textId="04B39E97" w:rsidR="001E5FE1" w:rsidRDefault="001E5FE1" w:rsidP="00987F6A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125B44">
        <w:t>mnoho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datasetu. Tento model je veľmi jednoduchý, no napriek tomu efektívny. </w:t>
      </w:r>
    </w:p>
    <w:p w14:paraId="0E231E20" w14:textId="3C077A11" w:rsidR="001E5FE1" w:rsidRDefault="001E5FE1" w:rsidP="00987F6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EF3C4C" wp14:editId="327375AF">
                <wp:simplePos x="0" y="0"/>
                <wp:positionH relativeFrom="column">
                  <wp:posOffset>1243330</wp:posOffset>
                </wp:positionH>
                <wp:positionV relativeFrom="paragraph">
                  <wp:posOffset>1784985</wp:posOffset>
                </wp:positionV>
                <wp:extent cx="2894330" cy="635"/>
                <wp:effectExtent l="0" t="0" r="1270" b="12065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BC913" w14:textId="282D5606" w:rsidR="001E5FE1" w:rsidRPr="00037A25" w:rsidRDefault="001E5FE1" w:rsidP="001E5FE1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15" w:name="_Toc93960215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1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F3C4C" id="Text Box 17" o:spid="_x0000_s1030" type="#_x0000_t202" style="position:absolute;left:0;text-align:left;margin-left:97.9pt;margin-top:140.55pt;width:227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eY+GgIAAD8EAAAOAAAAZHJzL2Uyb0RvYy54bWysU01v2zAMvQ/YfxB0X5yPrui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" stroked="f">
                <v:textbox style="mso-fit-shape-to-text:t" inset="0,0,0,0">
                  <w:txbxContent>
                    <w:p w14:paraId="340BC913" w14:textId="282D5606" w:rsidR="001E5FE1" w:rsidRPr="00037A25" w:rsidRDefault="001E5FE1" w:rsidP="001E5FE1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16" w:name="_Toc93960215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16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38E10918">
            <wp:simplePos x="0" y="0"/>
            <wp:positionH relativeFrom="column">
              <wp:posOffset>1243476</wp:posOffset>
            </wp:positionH>
            <wp:positionV relativeFrom="paragraph">
              <wp:posOffset>1088390</wp:posOffset>
            </wp:positionV>
            <wp:extent cx="2894881" cy="639810"/>
            <wp:effectExtent l="38100" t="38100" r="39370" b="336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 Jeho rovnica vyzerá nasledovne:</w:t>
      </w:r>
    </w:p>
    <w:p w14:paraId="6C323FAE" w14:textId="18969930" w:rsidR="00BC1815" w:rsidRDefault="001E5FE1" w:rsidP="00987F6A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</w:p>
    <w:p w14:paraId="2FDB9D72" w14:textId="2798A2F4" w:rsidR="00FE2497" w:rsidRDefault="00FE2497" w:rsidP="00F04DDB">
      <w:pPr>
        <w:pStyle w:val="Nadpis2urovne"/>
      </w:pPr>
      <w:bookmarkStart w:id="17" w:name="_Toc93960401"/>
      <w:r>
        <w:t>ARIMA a</w:t>
      </w:r>
      <w:r w:rsidR="00663C13">
        <w:t> </w:t>
      </w:r>
      <w:r>
        <w:t>ARIMAX</w:t>
      </w:r>
      <w:bookmarkEnd w:id="17"/>
    </w:p>
    <w:p w14:paraId="2749FB47" w14:textId="11A1C49E" w:rsidR="00663C13" w:rsidRPr="00663C13" w:rsidRDefault="00663C13" w:rsidP="00663C13">
      <w:pPr>
        <w:pStyle w:val="Zakladny"/>
        <w:rPr>
          <w:i/>
          <w:iCs/>
        </w:rPr>
      </w:pPr>
      <w:r>
        <w:rPr>
          <w:i/>
          <w:iCs/>
        </w:rPr>
        <w:t>(Spracoval: Juraj Puszter)</w:t>
      </w:r>
    </w:p>
    <w:p w14:paraId="557AB25B" w14:textId="08D09BBF" w:rsidR="00FE2497" w:rsidRDefault="00FE2497" w:rsidP="00987F6A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model.</w:t>
      </w:r>
    </w:p>
    <w:p w14:paraId="45F3B68B" w14:textId="381F35B5" w:rsidR="00FE2497" w:rsidRDefault="00FE2497" w:rsidP="00987F6A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87F6A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87F6A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2C663CD8" w:rsidR="00FE2497" w:rsidRDefault="005E49AF" w:rsidP="00987F6A">
      <w:pPr>
        <w:pStyle w:val="Zakladny"/>
        <w:numPr>
          <w:ilvl w:val="0"/>
          <w:numId w:val="3"/>
        </w:numPr>
      </w:pPr>
      <w:r w:rsidRPr="00015F27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232B442" wp14:editId="5D29D542">
            <wp:simplePos x="0" y="0"/>
            <wp:positionH relativeFrom="column">
              <wp:posOffset>1525829</wp:posOffset>
            </wp:positionH>
            <wp:positionV relativeFrom="paragraph">
              <wp:posOffset>331140</wp:posOffset>
            </wp:positionV>
            <wp:extent cx="2468880" cy="817245"/>
            <wp:effectExtent l="0" t="0" r="0" b="0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DA4258" wp14:editId="0727F614">
                <wp:simplePos x="0" y="0"/>
                <wp:positionH relativeFrom="column">
                  <wp:posOffset>1521637</wp:posOffset>
                </wp:positionH>
                <wp:positionV relativeFrom="page">
                  <wp:posOffset>2233422</wp:posOffset>
                </wp:positionV>
                <wp:extent cx="2468880" cy="266700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A878D" w14:textId="0A358518" w:rsidR="00FE2497" w:rsidRPr="00994746" w:rsidRDefault="00FE2497" w:rsidP="00FE2497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18" w:name="_Toc93960216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Vzorec pre model ARIMA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A4258" id="Text Box 34" o:spid="_x0000_s1031" type="#_x0000_t202" style="position:absolute;left:0;text-align:left;margin-left:119.8pt;margin-top:175.85pt;width:194.4pt;height:2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" stroked="f">
                <v:textbox style="mso-fit-shape-to-text:t" inset="0,0,0,0">
                  <w:txbxContent>
                    <w:p w14:paraId="4D2A878D" w14:textId="0A358518" w:rsidR="00FE2497" w:rsidRPr="00994746" w:rsidRDefault="00FE2497" w:rsidP="00FE2497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19" w:name="_Toc93960216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Vzorec pre model ARIMA</w:t>
                      </w:r>
                      <w:bookmarkEnd w:id="19"/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FE2497">
        <w:t>d – Minimálny počet rozdielov potrebných na to, aby séria bola stacionárna.</w:t>
      </w:r>
    </w:p>
    <w:p w14:paraId="07DBBEF7" w14:textId="1A6A79AD" w:rsidR="00FE2497" w:rsidRDefault="005E49AF" w:rsidP="00987F6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D062B53" wp14:editId="06DAE3B0">
                <wp:simplePos x="0" y="0"/>
                <wp:positionH relativeFrom="column">
                  <wp:posOffset>1204976</wp:posOffset>
                </wp:positionH>
                <wp:positionV relativeFrom="paragraph">
                  <wp:posOffset>2694686</wp:posOffset>
                </wp:positionV>
                <wp:extent cx="3230880" cy="635"/>
                <wp:effectExtent l="0" t="0" r="0" b="1206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38E4B" w14:textId="28D1B506" w:rsidR="00FE2497" w:rsidRPr="00FD7358" w:rsidRDefault="00FE2497" w:rsidP="00FE2497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20" w:name="_Toc93960217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Vzorec pre model ARIMAX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62B53" id="Text Box 36" o:spid="_x0000_s1032" type="#_x0000_t202" style="position:absolute;left:0;text-align:left;margin-left:94.9pt;margin-top:212.2pt;width:254.4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" stroked="f">
                <v:textbox style="mso-fit-shape-to-text:t" inset="0,0,0,0">
                  <w:txbxContent>
                    <w:p w14:paraId="52738E4B" w14:textId="28D1B506" w:rsidR="00FE2497" w:rsidRPr="00FD7358" w:rsidRDefault="00FE2497" w:rsidP="00FE2497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21" w:name="_Toc93960217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Vzorec pre model ARIMAX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1EE7EC96">
            <wp:simplePos x="0" y="0"/>
            <wp:positionH relativeFrom="column">
              <wp:posOffset>1168400</wp:posOffset>
            </wp:positionH>
            <wp:positionV relativeFrom="paragraph">
              <wp:posOffset>1810843</wp:posOffset>
            </wp:positionV>
            <wp:extent cx="3230880" cy="770325"/>
            <wp:effectExtent l="0" t="0" r="0" b="4445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model.</w:t>
      </w:r>
    </w:p>
    <w:p w14:paraId="681EC6BE" w14:textId="32C1DA06" w:rsidR="00FE2497" w:rsidRDefault="005E49AF" w:rsidP="00987F6A">
      <w:pPr>
        <w:pStyle w:val="Zakladny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3D79AA96">
            <wp:simplePos x="0" y="0"/>
            <wp:positionH relativeFrom="column">
              <wp:posOffset>1056640</wp:posOffset>
            </wp:positionH>
            <wp:positionV relativeFrom="page">
              <wp:posOffset>4939589</wp:posOffset>
            </wp:positionV>
            <wp:extent cx="3687445" cy="2153920"/>
            <wp:effectExtent l="0" t="0" r="0" b="508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140B9239">
                <wp:simplePos x="0" y="0"/>
                <wp:positionH relativeFrom="column">
                  <wp:posOffset>1096163</wp:posOffset>
                </wp:positionH>
                <wp:positionV relativeFrom="paragraph">
                  <wp:posOffset>4120286</wp:posOffset>
                </wp:positionV>
                <wp:extent cx="3687445" cy="635"/>
                <wp:effectExtent l="0" t="0" r="0" b="1206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616B67E3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22" w:name="_Toc93960218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Vytvorenie modelov ARIMAX a SARIMAX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86.3pt;margin-top:324.45pt;width:290.3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" stroked="f">
                <v:textbox style="mso-fit-shape-to-text:t" inset="0,0,0,0">
                  <w:txbxContent>
                    <w:p w14:paraId="53A57373" w14:textId="616B67E3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23" w:name="_Toc93960218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Vytvorenie modelov ARIMAX a SARIMAX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2497" w:rsidRPr="00FE2497">
        <w:t>Nasledujúci obrázok znázorňuje, ako je kombinovaná lineárna regresia, ARIMA a SARIMA pre vytvorenie modelov ARIMAX a SARIMAX.</w:t>
      </w:r>
    </w:p>
    <w:p w14:paraId="0CE71727" w14:textId="5E82A3E4" w:rsidR="00064EE2" w:rsidRDefault="00064EE2" w:rsidP="00F04DDB">
      <w:pPr>
        <w:pStyle w:val="Nadpis2urovne"/>
      </w:pPr>
      <w:bookmarkStart w:id="24" w:name="_Toc93960402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24"/>
      <w:proofErr w:type="spellEnd"/>
    </w:p>
    <w:p w14:paraId="03923B1E" w14:textId="15AC92DF" w:rsidR="00663C13" w:rsidRPr="00663C13" w:rsidRDefault="00663C13" w:rsidP="00663C13">
      <w:pPr>
        <w:pStyle w:val="Zakladny"/>
        <w:rPr>
          <w:i/>
          <w:iCs/>
        </w:rPr>
      </w:pPr>
      <w:r>
        <w:rPr>
          <w:i/>
          <w:iCs/>
        </w:rPr>
        <w:t>(Spracoval: Adam Vozár)</w:t>
      </w:r>
    </w:p>
    <w:p w14:paraId="02B55BC1" w14:textId="7F08CCF8" w:rsidR="00064EE2" w:rsidRDefault="00064EE2" w:rsidP="00987F6A">
      <w:pPr>
        <w:pStyle w:val="Zakladny"/>
        <w:numPr>
          <w:ilvl w:val="0"/>
          <w:numId w:val="3"/>
        </w:numPr>
      </w:pPr>
      <w:r>
        <w:t xml:space="preserve">Učenie s učiteľom </w:t>
      </w:r>
    </w:p>
    <w:p w14:paraId="4FA1502E" w14:textId="1B3A1E75" w:rsidR="00064EE2" w:rsidRDefault="00064EE2" w:rsidP="00987F6A">
      <w:pPr>
        <w:pStyle w:val="Zakladny"/>
        <w:numPr>
          <w:ilvl w:val="0"/>
          <w:numId w:val="3"/>
        </w:numPr>
      </w:pPr>
      <w:r>
        <w:t xml:space="preserve">Jednoduchá implementácia </w:t>
      </w:r>
    </w:p>
    <w:p w14:paraId="1FA36CF4" w14:textId="77777777" w:rsidR="00064EE2" w:rsidRDefault="00064EE2" w:rsidP="00987F6A">
      <w:pPr>
        <w:pStyle w:val="Zakladny"/>
        <w:numPr>
          <w:ilvl w:val="0"/>
          <w:numId w:val="3"/>
        </w:numPr>
      </w:pPr>
      <w:proofErr w:type="spellStart"/>
      <w:r>
        <w:t>If-else</w:t>
      </w:r>
      <w:proofErr w:type="spellEnd"/>
      <w:r>
        <w:t xml:space="preserve"> pravidlá</w:t>
      </w:r>
    </w:p>
    <w:p w14:paraId="5740487F" w14:textId="77777777" w:rsidR="00125B44" w:rsidRDefault="00064EE2" w:rsidP="00987F6A">
      <w:pPr>
        <w:pStyle w:val="Zakladny"/>
        <w:numPr>
          <w:ilvl w:val="0"/>
          <w:numId w:val="3"/>
        </w:numPr>
      </w:pPr>
      <w:r>
        <w:t>Regresia aj klasifikácia</w:t>
      </w:r>
    </w:p>
    <w:p w14:paraId="33AA4678" w14:textId="63559DF5" w:rsidR="00125B44" w:rsidRDefault="00064EE2" w:rsidP="00987F6A">
      <w:pPr>
        <w:pStyle w:val="Zakladny"/>
        <w:numPr>
          <w:ilvl w:val="0"/>
          <w:numId w:val="3"/>
        </w:numPr>
      </w:pPr>
      <w:r>
        <w:t>Nie je potrebná normalizácia dát</w:t>
      </w:r>
    </w:p>
    <w:p w14:paraId="48662770" w14:textId="2ECCD5D0" w:rsidR="00064EE2" w:rsidRPr="00064EE2" w:rsidRDefault="007A7494" w:rsidP="00987F6A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7D3459DD" w:rsidR="00064EE2" w:rsidRPr="0068581B" w:rsidRDefault="00064EE2" w:rsidP="00064EE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25" w:name="_Toc93960219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Ukážka modelu </w:t>
                            </w:r>
                            <w:r w:rsidR="00F0585B">
                              <w:t>Decision</w:t>
                            </w:r>
                            <w:r>
                              <w:t xml:space="preserve"> Tree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7D3459DD" w:rsidR="00064EE2" w:rsidRPr="0068581B" w:rsidRDefault="00064EE2" w:rsidP="00064EE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26" w:name="_Toc93960219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Ukážka modelu </w:t>
                      </w:r>
                      <w:r w:rsidR="00F0585B">
                        <w:t>Decision</w:t>
                      </w:r>
                      <w:r>
                        <w:t xml:space="preserve"> Tree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F04DDB">
      <w:pPr>
        <w:pStyle w:val="Nadpis2urovne"/>
      </w:pPr>
      <w:bookmarkStart w:id="27" w:name="_Toc93960403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27"/>
      <w:proofErr w:type="spellEnd"/>
    </w:p>
    <w:p w14:paraId="7A509119" w14:textId="267D7A54" w:rsidR="00663C13" w:rsidRPr="00663C13" w:rsidRDefault="00663C13" w:rsidP="00663C13">
      <w:pPr>
        <w:pStyle w:val="Zakladny"/>
        <w:rPr>
          <w:i/>
          <w:iCs/>
        </w:rPr>
      </w:pPr>
      <w:r>
        <w:rPr>
          <w:i/>
          <w:iCs/>
        </w:rPr>
        <w:t>(Spracoval: Viet Quoc Le)</w:t>
      </w:r>
    </w:p>
    <w:p w14:paraId="7056987B" w14:textId="6A705A1B" w:rsidR="00BA44DD" w:rsidRDefault="00E700EC" w:rsidP="00987F6A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Výsledný výsledok lesu pri regresií je priemerná hodnota výsledkov stromov.</w:t>
      </w:r>
    </w:p>
    <w:p w14:paraId="725F78C1" w14:textId="7D89C133" w:rsidR="00057703" w:rsidRPr="00EF549A" w:rsidRDefault="00BA44DD" w:rsidP="00987F6A">
      <w:pPr>
        <w:pStyle w:val="Zakladny"/>
      </w:pPr>
      <w:r>
        <w:lastRenderedPageBreak/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950640">
        <w:t>.</w:t>
      </w:r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61E93282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28" w:name="_Toc93960220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2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61E93282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29" w:name="_Toc93960220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2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109D3" w14:textId="27E4A6E1" w:rsidR="000A1DD5" w:rsidRDefault="000A1DD5" w:rsidP="000A1DD5">
      <w:pPr>
        <w:pStyle w:val="Nadpis2urovne"/>
      </w:pPr>
      <w:bookmarkStart w:id="30" w:name="_Toc93960404"/>
      <w:proofErr w:type="spellStart"/>
      <w:r>
        <w:t>XGBoost</w:t>
      </w:r>
      <w:bookmarkEnd w:id="30"/>
      <w:proofErr w:type="spellEnd"/>
    </w:p>
    <w:p w14:paraId="09E2D7CA" w14:textId="7CA9BA86" w:rsidR="00663C13" w:rsidRPr="00663C13" w:rsidRDefault="00663C13" w:rsidP="00663C13">
      <w:pPr>
        <w:pStyle w:val="Zakladny"/>
        <w:rPr>
          <w:i/>
          <w:iCs/>
        </w:rPr>
      </w:pPr>
      <w:r>
        <w:rPr>
          <w:i/>
          <w:iCs/>
        </w:rPr>
        <w:t>(Spracoval: Filip Frank)</w:t>
      </w:r>
    </w:p>
    <w:p w14:paraId="3AA81EA4" w14:textId="25B5EC28" w:rsidR="000A1DD5" w:rsidRDefault="000A1DD5" w:rsidP="00987F6A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metódu o optimalizačné algoritmy, ktoré zabezpečujú komparatívne rýchlejší priebeh </w:t>
      </w:r>
      <w:r w:rsidRPr="00BC1815">
        <w:lastRenderedPageBreak/>
        <w:t xml:space="preserve">trénovania a minimalizujú nároky na potrebné výpočtové zdroje. Informácie k implementácii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087AAEBC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31" w:name="_Toc93960221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087AAEBC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32" w:name="_Toc93960221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C1815">
        <w:t>XGBoost</w:t>
      </w:r>
      <w:proofErr w:type="spellEnd"/>
      <w:r w:rsidRPr="00BC1815">
        <w:t xml:space="preserve"> sú dostupné na</w:t>
      </w:r>
      <w:r>
        <w:t xml:space="preserve"> </w:t>
      </w:r>
      <w:hyperlink r:id="rId39" w:history="1">
        <w:r w:rsidRPr="00E1401C">
          <w:rPr>
            <w:rStyle w:val="Hypertextovprepojenie"/>
          </w:rPr>
          <w:t>https://arxiv.org/abs/1603.02754</w:t>
        </w:r>
      </w:hyperlink>
      <w:r w:rsidRPr="00BC1815">
        <w:t>.</w:t>
      </w:r>
    </w:p>
    <w:p w14:paraId="0C21DBA6" w14:textId="46DB4055" w:rsidR="00057703" w:rsidRDefault="00057703" w:rsidP="00F04DDB">
      <w:pPr>
        <w:pStyle w:val="Nadpis2urovne"/>
      </w:pPr>
      <w:bookmarkStart w:id="33" w:name="_Toc93960405"/>
      <w:proofErr w:type="spellStart"/>
      <w:r>
        <w:t>Voting</w:t>
      </w:r>
      <w:proofErr w:type="spellEnd"/>
      <w:r>
        <w:t xml:space="preserve"> Ensemble</w:t>
      </w:r>
      <w:bookmarkEnd w:id="33"/>
    </w:p>
    <w:p w14:paraId="643FE2EE" w14:textId="3AD79273" w:rsidR="00663C13" w:rsidRPr="00663C13" w:rsidRDefault="00663C13" w:rsidP="00663C13">
      <w:pPr>
        <w:pStyle w:val="Zakladny"/>
        <w:rPr>
          <w:i/>
          <w:iCs/>
        </w:rPr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2DB71595" w:rsidR="00057703" w:rsidRDefault="00057703" w:rsidP="00987F6A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predpovediach z iných modelov. Môže byť použitý ako na regresiu tak aj na klasifikáciu</w:t>
      </w:r>
    </w:p>
    <w:p w14:paraId="17A21B25" w14:textId="692FDA0A" w:rsidR="00057703" w:rsidRDefault="00057703" w:rsidP="00987F6A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35294C43" w:rsidR="00057703" w:rsidRDefault="00057703" w:rsidP="00987F6A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</w:p>
    <w:p w14:paraId="0C5F6D27" w14:textId="0F45C472" w:rsidR="00057703" w:rsidRPr="00057703" w:rsidRDefault="00057703" w:rsidP="00987F6A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5FA9800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3C202BE1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34" w:name="_Toc93960222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3C202BE1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35" w:name="_Toc93960222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3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BB022ED">
            <wp:simplePos x="0" y="0"/>
            <wp:positionH relativeFrom="column">
              <wp:posOffset>931056</wp:posOffset>
            </wp:positionH>
            <wp:positionV relativeFrom="paragraph">
              <wp:posOffset>586</wp:posOffset>
            </wp:positionV>
            <wp:extent cx="3672840" cy="2000276"/>
            <wp:effectExtent l="0" t="0" r="0" b="6350"/>
            <wp:wrapTopAndBottom/>
            <wp:docPr id="1026" name="Picture 2" descr="hard voting, soft voting in ensemble based methods - Cross Validated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ard voting, soft voting in ensemble based methods - Cross Validated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9"/>
                    <a:stretch/>
                  </pic:blipFill>
                  <pic:spPr bwMode="auto">
                    <a:xfrm>
                      <a:off x="0" y="0"/>
                      <a:ext cx="3672840" cy="200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32D59" w14:textId="4BF8173B" w:rsidR="00433213" w:rsidRDefault="00433213" w:rsidP="00F04DDB">
      <w:pPr>
        <w:pStyle w:val="Nadpis2urovne"/>
      </w:pPr>
      <w:bookmarkStart w:id="36" w:name="_Toc93960406"/>
      <w:proofErr w:type="spellStart"/>
      <w:r>
        <w:t>Stacking</w:t>
      </w:r>
      <w:proofErr w:type="spellEnd"/>
      <w:r>
        <w:t xml:space="preserve"> Ensemble</w:t>
      </w:r>
      <w:bookmarkEnd w:id="36"/>
    </w:p>
    <w:p w14:paraId="07A01006" w14:textId="13ABB397" w:rsidR="00663C13" w:rsidRPr="00663C13" w:rsidRDefault="00663C13" w:rsidP="00663C13">
      <w:pPr>
        <w:pStyle w:val="Zakladny"/>
        <w:rPr>
          <w:i/>
          <w:iCs/>
        </w:rPr>
      </w:pPr>
      <w:r>
        <w:rPr>
          <w:i/>
          <w:iCs/>
        </w:rPr>
        <w:t>(Spracoval: Filip Frank)</w:t>
      </w:r>
    </w:p>
    <w:p w14:paraId="29F7000E" w14:textId="415EE39D" w:rsidR="00987F6A" w:rsidRDefault="00987F6A" w:rsidP="00987F6A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modelu:</w:t>
      </w:r>
    </w:p>
    <w:p w14:paraId="704EE44F" w14:textId="669D6E3D" w:rsidR="00987F6A" w:rsidRDefault="00987F6A" w:rsidP="00987F6A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745A54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2F86FD6B" w:rsidR="00F53104" w:rsidRDefault="00F53104" w:rsidP="00F53104">
      <w:pPr>
        <w:pStyle w:val="Nadpis2urovne"/>
      </w:pPr>
      <w:bookmarkStart w:id="37" w:name="_Toc93960407"/>
      <w:bookmarkEnd w:id="1"/>
      <w:bookmarkEnd w:id="2"/>
      <w:proofErr w:type="spellStart"/>
      <w:r>
        <w:t>Elastic</w:t>
      </w:r>
      <w:proofErr w:type="spellEnd"/>
      <w:r>
        <w:t xml:space="preserve"> Net</w:t>
      </w:r>
      <w:bookmarkEnd w:id="37"/>
    </w:p>
    <w:p w14:paraId="68B4B022" w14:textId="0535A20A" w:rsidR="00663C13" w:rsidRPr="00663C13" w:rsidRDefault="00663C13" w:rsidP="00663C13">
      <w:pPr>
        <w:pStyle w:val="Zakladny"/>
        <w:rPr>
          <w:i/>
          <w:iCs/>
        </w:rPr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7642186" w14:textId="4462791A" w:rsidR="00F53104" w:rsidRDefault="00F53104" w:rsidP="00F53104">
      <w:pPr>
        <w:pStyle w:val="Zakladny"/>
      </w:pPr>
      <w:proofErr w:type="spellStart"/>
      <w:r w:rsidRPr="00F53104">
        <w:t>Elastic</w:t>
      </w:r>
      <w:proofErr w:type="spellEnd"/>
      <w:r w:rsidRPr="00F53104">
        <w:t xml:space="preserve"> Net je rozšírením lineárnej regresie, ktorá pridáva regulačné sankcie k funkcii straty počas tréningu. Ako vyhodnotiť model elastickej siete a použiť konečný model na predpovedanie nových údajov. Ako nakonfigurovať model </w:t>
      </w:r>
      <w:proofErr w:type="spellStart"/>
      <w:r w:rsidRPr="00F53104">
        <w:t>Elastic</w:t>
      </w:r>
      <w:proofErr w:type="spellEnd"/>
      <w:r w:rsidRPr="00F53104">
        <w:t xml:space="preserve"> Net pre nový súbor údajov pomocou vyhľadávania v mriežke a automaticky.</w:t>
      </w:r>
    </w:p>
    <w:p w14:paraId="291A67DC" w14:textId="1D4C65D8" w:rsidR="00AF18B3" w:rsidRDefault="00AF18B3" w:rsidP="00AF18B3">
      <w:pPr>
        <w:pStyle w:val="Zakladny"/>
      </w:pP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10CCA65A" w14:textId="750F218F" w:rsidR="00AF18B3" w:rsidRPr="00F53104" w:rsidRDefault="00AF18B3" w:rsidP="00AF18B3">
      <w:pPr>
        <w:pStyle w:val="Zakladny"/>
      </w:pPr>
      <w:r>
        <w:t xml:space="preserve">Ďalšou populárnou penalizáciou je penalizácia modelu na základe súčtu hodnôt absolútnych koeficientov. Toto sa nazýva trest L1. Pokuta L1 minimalizuje veľkosť </w:t>
      </w:r>
      <w:r>
        <w:lastRenderedPageBreak/>
        <w:t xml:space="preserve">všetkých koeficientov a umožňuje, aby sa niektoré koeficienty minimalizovali na hodnotu nula, čím sa z modelu odstráni </w:t>
      </w:r>
      <w:proofErr w:type="spellStart"/>
      <w:r>
        <w:t>prediktor</w:t>
      </w:r>
      <w:proofErr w:type="spellEnd"/>
      <w:r>
        <w:t>.</w:t>
      </w:r>
    </w:p>
    <w:p w14:paraId="3F41C4DC" w14:textId="2FFF787A" w:rsidR="00F0585B" w:rsidRDefault="00F0585B" w:rsidP="00F0585B">
      <w:pPr>
        <w:pStyle w:val="Nadpis1rovne"/>
      </w:pPr>
      <w:bookmarkStart w:id="38" w:name="_Toc93960408"/>
      <w:r>
        <w:lastRenderedPageBreak/>
        <w:t>Doterajšie výsledky</w:t>
      </w:r>
      <w:bookmarkEnd w:id="38"/>
    </w:p>
    <w:p w14:paraId="46A8F6E1" w14:textId="3B42E332" w:rsidR="00E90430" w:rsidRDefault="00E90430" w:rsidP="00811A7F">
      <w:pPr>
        <w:pStyle w:val="Nadpis2urovne"/>
        <w:numPr>
          <w:ilvl w:val="1"/>
          <w:numId w:val="11"/>
        </w:numPr>
      </w:pPr>
      <w:bookmarkStart w:id="39" w:name="_Toc93960409"/>
      <w:r>
        <w:t>Predikcia pozitívnych PCR</w:t>
      </w:r>
      <w:r w:rsidR="00363EA2">
        <w:t xml:space="preserve"> testov</w:t>
      </w:r>
      <w:bookmarkEnd w:id="39"/>
    </w:p>
    <w:p w14:paraId="3702BFA6" w14:textId="65FBD985" w:rsidR="00663C13" w:rsidRPr="00663C13" w:rsidRDefault="00663C13" w:rsidP="00663C13">
      <w:pPr>
        <w:pStyle w:val="Zakladny"/>
        <w:rPr>
          <w:i/>
          <w:iCs/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87F6A">
      <w:pPr>
        <w:pStyle w:val="Zakladny"/>
      </w:pPr>
      <w:r>
        <w:t>Stĺpce datasetu (boli použité pre trénovanie predikčných modelov):</w:t>
      </w:r>
    </w:p>
    <w:p w14:paraId="3C05CA2F" w14:textId="77777777" w:rsidR="00C50F0E" w:rsidRDefault="00C50F0E" w:rsidP="00745A54">
      <w:pPr>
        <w:pStyle w:val="Zakladny"/>
        <w:ind w:left="568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745A54">
      <w:pPr>
        <w:pStyle w:val="Zakladny"/>
        <w:ind w:left="568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745A54">
      <w:pPr>
        <w:pStyle w:val="Zakladny"/>
        <w:ind w:left="568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745A54">
      <w:pPr>
        <w:pStyle w:val="Zakladny"/>
        <w:ind w:left="568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745A54">
      <w:pPr>
        <w:pStyle w:val="Zakladny"/>
        <w:ind w:left="568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87F6A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87F6A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50B53FA1" w:rsidR="00C50F0E" w:rsidRDefault="00C50F0E" w:rsidP="00C50F0E">
      <w:pPr>
        <w:pStyle w:val="Popis"/>
        <w:jc w:val="center"/>
      </w:pPr>
      <w:bookmarkStart w:id="40" w:name="_Toc93960223"/>
      <w:r>
        <w:t xml:space="preserve">Obrázok </w:t>
      </w:r>
      <w:fldSimple w:instr=" SEQ Obrázok \* ARABIC ">
        <w:r w:rsidR="0079313E">
          <w:rPr>
            <w:noProof/>
          </w:rPr>
          <w:t>12</w:t>
        </w:r>
      </w:fldSimple>
      <w:r>
        <w:t xml:space="preserve"> </w:t>
      </w:r>
      <w:r w:rsidR="00745A54">
        <w:t>Graf časového vývoja počtu pozitívnych PCR testov (modrým) so 14-dňovou predikciou (červeným)</w:t>
      </w:r>
      <w:bookmarkEnd w:id="40"/>
    </w:p>
    <w:p w14:paraId="498AAA80" w14:textId="77777777" w:rsidR="00C50F0E" w:rsidRDefault="00C50F0E" w:rsidP="00987F6A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3B49BB5E" w:rsidR="005E49AF" w:rsidRDefault="00C50F0E" w:rsidP="00663C13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</w:p>
    <w:p w14:paraId="078D009A" w14:textId="191D78B1" w:rsidR="00E90430" w:rsidRDefault="00E90430" w:rsidP="00811A7F">
      <w:pPr>
        <w:pStyle w:val="Nadpis2urovne"/>
        <w:numPr>
          <w:ilvl w:val="1"/>
          <w:numId w:val="11"/>
        </w:numPr>
      </w:pPr>
      <w:bookmarkStart w:id="41" w:name="_Toc93960410"/>
      <w:r>
        <w:t>Predikcia pozitívnych Ag</w:t>
      </w:r>
      <w:r w:rsidR="00363EA2">
        <w:t xml:space="preserve"> testov</w:t>
      </w:r>
      <w:bookmarkEnd w:id="41"/>
    </w:p>
    <w:p w14:paraId="3F2A5BD9" w14:textId="4A7B2125" w:rsidR="00663C13" w:rsidRPr="00663C13" w:rsidRDefault="00663C13" w:rsidP="00663C13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>: Juraj Puszter)</w:t>
      </w:r>
    </w:p>
    <w:p w14:paraId="216A3405" w14:textId="77777777" w:rsidR="000E4E0E" w:rsidRDefault="000E4E0E" w:rsidP="00987F6A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87F6A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87F6A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87F6A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87F6A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87F6A">
      <w:pPr>
        <w:pStyle w:val="Zakladny"/>
      </w:pPr>
    </w:p>
    <w:p w14:paraId="0372CB11" w14:textId="77777777" w:rsidR="00A324B3" w:rsidRDefault="000E4E0E" w:rsidP="00987F6A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87F6A">
      <w:pPr>
        <w:pStyle w:val="Zakladny"/>
      </w:pPr>
      <w:r>
        <w:t xml:space="preserve">Predpoveď a trénovanie modelu neurónovej siete sa uskutočnilo na dátach zozbieraných z datasetu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pozitívnom počte antigénových a PCR testov. Z týchto dát sme vyjadrili počet pozitívnych testov v percentách. Z datasetu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87F6A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48ADD27E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42" w:name="_Toc93960224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48ADD27E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43" w:name="_Toc93960224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87F6A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6AFBBEB2" w:rsidR="00E90430" w:rsidRDefault="00E90430" w:rsidP="00E90430">
      <w:pPr>
        <w:pStyle w:val="Nadpis2urovne"/>
      </w:pPr>
      <w:bookmarkStart w:id="44" w:name="_Toc93960411"/>
      <w:r>
        <w:t>Predikcia úmrtí</w:t>
      </w:r>
      <w:r w:rsidR="00363EA2">
        <w:t xml:space="preserve"> z viacerých ukazovateľov</w:t>
      </w:r>
      <w:bookmarkEnd w:id="44"/>
    </w:p>
    <w:p w14:paraId="077653E1" w14:textId="096DE498" w:rsidR="00663C13" w:rsidRPr="00363EA2" w:rsidRDefault="00363EA2" w:rsidP="00663C13">
      <w:pPr>
        <w:pStyle w:val="Zakladny"/>
        <w:rPr>
          <w:i/>
          <w:iCs/>
          <w:lang w:val="en-GB"/>
        </w:rPr>
      </w:pPr>
      <w:r>
        <w:rPr>
          <w:i/>
          <w:iCs/>
        </w:rPr>
        <w:t>(Spracoval: Viet Quoc Le)</w:t>
      </w:r>
    </w:p>
    <w:p w14:paraId="4E8FCACD" w14:textId="5A7CB5EA" w:rsidR="002B26BC" w:rsidRDefault="000E66D6" w:rsidP="00987F6A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87F6A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8E8413C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45" w:name="_Toc93960225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8E8413C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46" w:name="_Toc93960225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4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686F4" w14:textId="3AA24439" w:rsidR="007D0E99" w:rsidRDefault="006F374E" w:rsidP="00987F6A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210E3542" w14:textId="343D726B" w:rsidR="007D0E99" w:rsidRDefault="007D0E99" w:rsidP="00987F6A">
      <w:pPr>
        <w:pStyle w:val="Zakladny"/>
      </w:pPr>
    </w:p>
    <w:p w14:paraId="4FD3AF17" w14:textId="1D0590DE" w:rsidR="00E90430" w:rsidRDefault="00E90430" w:rsidP="00E90430">
      <w:pPr>
        <w:pStyle w:val="Nadpis2urovne"/>
      </w:pPr>
      <w:bookmarkStart w:id="47" w:name="_Toc93960412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47"/>
    </w:p>
    <w:p w14:paraId="5F303AEE" w14:textId="7D34B415" w:rsidR="00363EA2" w:rsidRPr="00363EA2" w:rsidRDefault="00363EA2" w:rsidP="00363EA2">
      <w:pPr>
        <w:pStyle w:val="Zakladny"/>
        <w:rPr>
          <w:i/>
          <w:iCs/>
        </w:rPr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87F6A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87F6A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0D6B66E6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8" w:name="_Toc93960226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Graf predikcie úmrtí z úmrt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0D6B66E6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49" w:name="_Toc93960226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Graf predikcie úmrtí z úmrt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6B55D8F3" w:rsidR="00125B44" w:rsidRDefault="00125B44" w:rsidP="00125B44">
      <w:pPr>
        <w:pStyle w:val="Nadpis2urovne"/>
      </w:pPr>
      <w:bookmarkStart w:id="50" w:name="_Toc93960413"/>
      <w:r>
        <w:t>Predikcia kompletne</w:t>
      </w:r>
      <w:r w:rsidR="00C836C5">
        <w:t xml:space="preserve"> </w:t>
      </w:r>
      <w:r>
        <w:t>zaočkovaných</w:t>
      </w:r>
      <w:bookmarkEnd w:id="50"/>
    </w:p>
    <w:p w14:paraId="55DC6402" w14:textId="30C2805B" w:rsidR="00363EA2" w:rsidRPr="00363EA2" w:rsidRDefault="00363EA2" w:rsidP="00363EA2">
      <w:pPr>
        <w:pStyle w:val="Zakladny"/>
        <w:rPr>
          <w:i/>
          <w:iCs/>
        </w:rPr>
      </w:pPr>
      <w:r>
        <w:rPr>
          <w:i/>
          <w:iCs/>
        </w:rPr>
        <w:t>(Spracoval: Marek Kačmár)</w:t>
      </w:r>
    </w:p>
    <w:p w14:paraId="6F770A4C" w14:textId="748C0A2F" w:rsidR="00C836C5" w:rsidRDefault="00C836C5" w:rsidP="00987F6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681B8C9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30DB5C42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51" w:name="_Toc93960227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Graf predikcie kompletne zaočkovaných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30DB5C42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52" w:name="_Toc93960227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Graf predikcie kompletne zaočkovaných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591F8F50">
            <wp:simplePos x="0" y="0"/>
            <wp:positionH relativeFrom="column">
              <wp:posOffset>44792</wp:posOffset>
            </wp:positionH>
            <wp:positionV relativeFrom="paragraph">
              <wp:posOffset>2105025</wp:posOffset>
            </wp:positionV>
            <wp:extent cx="5579745" cy="2886096"/>
            <wp:effectExtent l="0" t="0" r="0" b="0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6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36C5">
        <w:t xml:space="preserve">Mojou finálnou úlohou bolo predikovať vývoj počtu pribúdajúcich plne zaočkovaných jedincov, ktorým bola podaná 2. dávka. Prvým krokom bolo pripraviť si dáta, ktoré budem predikovať. Zvolil som si nasledovné </w:t>
      </w:r>
      <w:hyperlink r:id="rId46" w:history="1">
        <w:proofErr w:type="spellStart"/>
        <w:r w:rsidRPr="000E66D6">
          <w:rPr>
            <w:rStyle w:val="Hypertextovprepojenie"/>
          </w:rPr>
          <w:t>csv</w:t>
        </w:r>
        <w:proofErr w:type="spellEnd"/>
      </w:hyperlink>
      <w:r w:rsidRPr="00C836C5">
        <w:t xml:space="preserve"> z github inštitútu zdravotných analýz. Po úprave sa mi podarilo zoradiť dáta podľa jednotlivých týždňov a počtu druhých dávok, ktoré indikovali o plne zaočkovanom jedincovi. Na pripravené dáta som aplikoval </w:t>
      </w:r>
      <w:proofErr w:type="spellStart"/>
      <w:r w:rsidRPr="00C836C5">
        <w:t>moving</w:t>
      </w:r>
      <w:proofErr w:type="spellEnd"/>
      <w:r w:rsidRPr="00C836C5">
        <w:t xml:space="preserve"> </w:t>
      </w:r>
      <w:proofErr w:type="spellStart"/>
      <w:r w:rsidRPr="00C836C5">
        <w:t>average</w:t>
      </w:r>
      <w:proofErr w:type="spellEnd"/>
      <w:r w:rsidRPr="00C836C5">
        <w:t xml:space="preserve"> so 7-dňovým oknom, následne som z </w:t>
      </w:r>
      <w:proofErr w:type="spellStart"/>
      <w:r w:rsidRPr="00C836C5">
        <w:t>Azure</w:t>
      </w:r>
      <w:proofErr w:type="spellEnd"/>
      <w:r w:rsidRPr="00C836C5">
        <w:t xml:space="preserve"> použil model, ktorý najlepšie predikoval môj </w:t>
      </w:r>
      <w:proofErr w:type="spellStart"/>
      <w:r w:rsidRPr="00C836C5">
        <w:t>dataset</w:t>
      </w:r>
      <w:proofErr w:type="spellEnd"/>
      <w:r w:rsidRPr="00C836C5">
        <w:t>, a ten som využil vo svojej vizualizácii predpovede vývoja počtu plne zaočkovaných na ďalších 7 týždňov.</w:t>
      </w:r>
    </w:p>
    <w:p w14:paraId="597D1E14" w14:textId="30C2F721" w:rsidR="00C836C5" w:rsidRDefault="00C836C5" w:rsidP="00363EA2">
      <w:pPr>
        <w:pStyle w:val="Zakladny"/>
      </w:pPr>
      <w:r w:rsidRPr="00C836C5">
        <w:lastRenderedPageBreak/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7329B77" w:rsidR="00125B44" w:rsidRDefault="00125B44" w:rsidP="00125B44">
      <w:pPr>
        <w:pStyle w:val="Nadpis2urovne"/>
      </w:pPr>
      <w:bookmarkStart w:id="53" w:name="_Toc93960414"/>
      <w:r>
        <w:t>Graf celkových hospitalizácií</w:t>
      </w:r>
      <w:bookmarkEnd w:id="53"/>
    </w:p>
    <w:p w14:paraId="4ECD0ECE" w14:textId="6B2ED92E" w:rsidR="00363EA2" w:rsidRPr="00363EA2" w:rsidRDefault="00363EA2" w:rsidP="00363EA2">
      <w:pPr>
        <w:pStyle w:val="Zakladny"/>
        <w:rPr>
          <w:i/>
          <w:iCs/>
        </w:rPr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6767DB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363EA2">
      <w:pPr>
        <w:pStyle w:val="Zakladny"/>
        <w:keepNext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758E0EAE" w:rsidR="00363EA2" w:rsidRDefault="00363EA2" w:rsidP="00363EA2">
      <w:pPr>
        <w:pStyle w:val="Popis"/>
        <w:jc w:val="center"/>
      </w:pPr>
      <w:bookmarkStart w:id="54" w:name="_Toc93960228"/>
      <w:r>
        <w:t xml:space="preserve">Obrázok </w:t>
      </w:r>
      <w:fldSimple w:instr=" SEQ Obrázok \* ARABIC ">
        <w:r w:rsidR="0079313E">
          <w:rPr>
            <w:noProof/>
          </w:rPr>
          <w:t>17</w:t>
        </w:r>
      </w:fldSimple>
      <w:r>
        <w:t xml:space="preserve"> Graf celkových hospitalizácií</w:t>
      </w:r>
      <w:bookmarkEnd w:id="54"/>
    </w:p>
    <w:p w14:paraId="3AAE1C08" w14:textId="77777777" w:rsidR="00363EA2" w:rsidRPr="00363EA2" w:rsidRDefault="00363EA2" w:rsidP="00363EA2"/>
    <w:p w14:paraId="2C7D715A" w14:textId="542E0D5F" w:rsidR="00F0585B" w:rsidRDefault="00F0585B" w:rsidP="00811A7F">
      <w:pPr>
        <w:pStyle w:val="Nadpis2urovne"/>
        <w:numPr>
          <w:ilvl w:val="1"/>
          <w:numId w:val="11"/>
        </w:numPr>
      </w:pPr>
      <w:bookmarkStart w:id="55" w:name="_Toc93960415"/>
      <w:r w:rsidRPr="00F04DDB">
        <w:lastRenderedPageBreak/>
        <w:t xml:space="preserve">Graf celkových </w:t>
      </w:r>
      <w:r w:rsidR="00125B44">
        <w:t>UPV</w:t>
      </w:r>
      <w:bookmarkEnd w:id="55"/>
    </w:p>
    <w:p w14:paraId="0A395804" w14:textId="3E72F794" w:rsidR="00363EA2" w:rsidRPr="00363EA2" w:rsidRDefault="00363EA2" w:rsidP="00363EA2">
      <w:pPr>
        <w:pStyle w:val="Zakladny"/>
        <w:rPr>
          <w:i/>
          <w:iCs/>
        </w:rPr>
      </w:pPr>
      <w:r>
        <w:rPr>
          <w:i/>
          <w:iCs/>
        </w:rPr>
        <w:t>(Spracoval: Adam Vozár)</w:t>
      </w:r>
    </w:p>
    <w:p w14:paraId="41534779" w14:textId="6590AFD0" w:rsidR="00F0585B" w:rsidRDefault="00F53104" w:rsidP="00987F6A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595B61A8" w:rsidR="00F0585B" w:rsidRPr="00500EC9" w:rsidRDefault="00F0585B" w:rsidP="00F0585B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56" w:name="_Toc93960229"/>
                            <w:r>
                              <w:t xml:space="preserve">Obrázok </w:t>
                            </w:r>
                            <w:fldSimple w:instr=" SEQ Obrázok \* ARABIC ">
                              <w:r w:rsidR="0079313E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595B61A8" w:rsidR="00F0585B" w:rsidRPr="00500EC9" w:rsidRDefault="00F0585B" w:rsidP="00F0585B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57" w:name="_Toc93960229"/>
                      <w:r>
                        <w:t xml:space="preserve">Obrázok </w:t>
                      </w:r>
                      <w:fldSimple w:instr=" SEQ Obrázok \* ARABIC ">
                        <w:r w:rsidR="0079313E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5AAF7AAE" w14:textId="77777777" w:rsidR="00F937F5" w:rsidRDefault="00F937F5" w:rsidP="00363EA2">
      <w:pPr>
        <w:pStyle w:val="Zakladny"/>
        <w:ind w:firstLine="0"/>
      </w:pPr>
    </w:p>
    <w:bookmarkStart w:id="58" w:name="_Toc93960416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111A63F8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58" w:displacedByCustomXml="prev"/>
    <w:p w14:paraId="4AD55A75" w14:textId="07400D46" w:rsidR="00DF39CE" w:rsidRPr="00DF39CE" w:rsidRDefault="00DF39CE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</w:rPr>
        <w:t>Azure</w:t>
      </w:r>
      <w:proofErr w:type="spellEnd"/>
    </w:p>
    <w:p w14:paraId="5315FEEE" w14:textId="77777777" w:rsidR="00DF39CE" w:rsidRDefault="002C6588" w:rsidP="00DF39CE">
      <w:pPr>
        <w:rPr>
          <w:sz w:val="24"/>
          <w:szCs w:val="24"/>
        </w:rPr>
      </w:pPr>
      <w:hyperlink r:id="rId49" w:history="1">
        <w:r w:rsidR="00DF39CE">
          <w:rPr>
            <w:rStyle w:val="Hypertextovprepojenie"/>
            <w:sz w:val="24"/>
            <w:szCs w:val="24"/>
          </w:rPr>
          <w:t>https://searchcloudcomputing.techtarget.com/definition/Windows-Azure</w:t>
        </w:r>
      </w:hyperlink>
    </w:p>
    <w:p w14:paraId="0DE1CD57" w14:textId="77777777" w:rsidR="00DF39CE" w:rsidRDefault="002C6588" w:rsidP="00DF39CE">
      <w:pPr>
        <w:rPr>
          <w:sz w:val="24"/>
          <w:szCs w:val="24"/>
        </w:rPr>
      </w:pPr>
      <w:hyperlink r:id="rId50" w:history="1">
        <w:r w:rsidR="00DF39CE">
          <w:rPr>
            <w:rStyle w:val="Hypertextovprepojenie"/>
            <w:sz w:val="24"/>
            <w:szCs w:val="24"/>
          </w:rPr>
          <w:t>https://ccbtechnology.com/what-microsoft-azure-is-and-why-it-matters/</w:t>
        </w:r>
      </w:hyperlink>
    </w:p>
    <w:p w14:paraId="5B79C866" w14:textId="77777777" w:rsidR="00DF39CE" w:rsidRDefault="002C6588" w:rsidP="00DF39CE">
      <w:pPr>
        <w:rPr>
          <w:sz w:val="24"/>
          <w:szCs w:val="24"/>
        </w:rPr>
      </w:pPr>
      <w:hyperlink r:id="rId51" w:history="1">
        <w:r w:rsidR="00DF39CE">
          <w:rPr>
            <w:rStyle w:val="Hypertextovprepojenie"/>
            <w:sz w:val="24"/>
            <w:szCs w:val="24"/>
          </w:rPr>
          <w:t>https://docs.microsoft.com/en-us/azure/machine-learning/overview-what-is-azure-machine-learning</w:t>
        </w:r>
      </w:hyperlink>
    </w:p>
    <w:p w14:paraId="6A09E245" w14:textId="77777777" w:rsidR="00DF39CE" w:rsidRDefault="002C6588" w:rsidP="00DF39CE">
      <w:pPr>
        <w:rPr>
          <w:sz w:val="24"/>
          <w:szCs w:val="24"/>
        </w:rPr>
      </w:pPr>
      <w:hyperlink r:id="rId52" w:history="1">
        <w:r w:rsidR="00DF39CE">
          <w:rPr>
            <w:rStyle w:val="Hypertextovprepojenie"/>
            <w:sz w:val="24"/>
            <w:szCs w:val="24"/>
          </w:rPr>
          <w:t>https://docs.microsoft.com/en-us/azure/machine-learning/overview-what-is-machine-learning-studio</w:t>
        </w:r>
      </w:hyperlink>
    </w:p>
    <w:p w14:paraId="183A5C84" w14:textId="77777777" w:rsidR="00DF39CE" w:rsidRDefault="002C6588" w:rsidP="00DF39CE">
      <w:pPr>
        <w:rPr>
          <w:sz w:val="24"/>
          <w:szCs w:val="24"/>
        </w:rPr>
      </w:pPr>
      <w:hyperlink r:id="rId53" w:anchor="when-to-use-automl-classification-regression-forecasting--computer-vision" w:history="1">
        <w:r w:rsidR="00DF39CE">
          <w:rPr>
            <w:rStyle w:val="Hypertextovprepojenie"/>
            <w:sz w:val="24"/>
            <w:szCs w:val="24"/>
          </w:rPr>
          <w:t>https://docs.microsoft.com/en-us/azure/machine-learning/concept-automated-ml#when-to-use-automl-classification-regression-forecasting--computer-vision</w:t>
        </w:r>
      </w:hyperlink>
    </w:p>
    <w:p w14:paraId="3F49D886" w14:textId="02B481D2" w:rsidR="00DF39CE" w:rsidRPr="00DF39CE" w:rsidRDefault="002C6588" w:rsidP="00DF39CE">
      <w:pPr>
        <w:rPr>
          <w:sz w:val="24"/>
          <w:szCs w:val="24"/>
        </w:rPr>
      </w:pPr>
      <w:hyperlink r:id="rId54" w:history="1">
        <w:r w:rsidR="00DF39CE">
          <w:rPr>
            <w:rStyle w:val="Hypertextovprepojenie"/>
            <w:sz w:val="24"/>
            <w:szCs w:val="24"/>
          </w:rPr>
          <w:t>https://caiomsouza.medium.com/aml-azure-machine-learning-introduction-13505d3393b9</w:t>
        </w:r>
      </w:hyperlink>
    </w:p>
    <w:p w14:paraId="63A2786D" w14:textId="6223EB75" w:rsidR="00C42E33" w:rsidRPr="00DF39CE" w:rsidRDefault="00C42E33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</w:rPr>
        <w:t>Seasonal</w:t>
      </w:r>
      <w:proofErr w:type="spellEnd"/>
      <w:r w:rsidRPr="00DF39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9CE">
        <w:rPr>
          <w:rFonts w:ascii="Times New Roman" w:hAnsi="Times New Roman" w:cs="Times New Roman"/>
          <w:sz w:val="24"/>
          <w:szCs w:val="24"/>
        </w:rPr>
        <w:t>Nai</w:t>
      </w:r>
      <w:r w:rsidR="00DF39CE" w:rsidRPr="00DF39CE">
        <w:rPr>
          <w:rFonts w:ascii="Times New Roman" w:hAnsi="Times New Roman" w:cs="Times New Roman"/>
          <w:sz w:val="24"/>
          <w:szCs w:val="24"/>
        </w:rPr>
        <w:t>v</w:t>
      </w:r>
      <w:r w:rsidRPr="00DF39CE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3B11D6D" w14:textId="5204B78F" w:rsidR="00EF549A" w:rsidRPr="00DF39CE" w:rsidRDefault="002C6588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55" w:anchor="Na%C3%AFve_approach" w:history="1">
        <w:r w:rsidR="00C42E33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https://en.wikipedia.org/wiki/Forecasting#Na%C3%AFve_approach</w:t>
        </w:r>
      </w:hyperlink>
    </w:p>
    <w:p w14:paraId="5CC29D76" w14:textId="77777777" w:rsidR="00EF549A" w:rsidRPr="00DF39CE" w:rsidRDefault="002C6588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r:id="rId56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https://otexts.com/fpp2/simple-methods.html</w:t>
        </w:r>
      </w:hyperlink>
    </w:p>
    <w:p w14:paraId="3BEA589D" w14:textId="7A731200" w:rsidR="00EF549A" w:rsidRPr="00DF39CE" w:rsidRDefault="002C6588" w:rsidP="00EF549A">
      <w:pPr>
        <w:spacing w:line="240" w:lineRule="auto"/>
        <w:rPr>
          <w:rStyle w:val="Hypertextovprepojenie"/>
          <w:rFonts w:ascii="Times New Roman" w:hAnsi="Times New Roman" w:cs="Times New Roman"/>
          <w:sz w:val="24"/>
          <w:szCs w:val="24"/>
          <w:lang w:val="en-US"/>
        </w:rPr>
      </w:pPr>
      <w:hyperlink r:id="rId57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  <w:lang w:val="en-US"/>
          </w:rPr>
          <w:t>https://medium.com/@sangarshananveera/time-series-forecasting-part-1-d523bcc3acbf</w:t>
        </w:r>
      </w:hyperlink>
    </w:p>
    <w:p w14:paraId="793C9518" w14:textId="77777777" w:rsidR="00942344" w:rsidRPr="00DF39CE" w:rsidRDefault="00942344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F39CE">
        <w:rPr>
          <w:rFonts w:ascii="Times New Roman" w:hAnsi="Times New Roman" w:cs="Times New Roman"/>
          <w:sz w:val="24"/>
          <w:szCs w:val="24"/>
        </w:rPr>
        <w:t>ARIMA a ARIMAX</w:t>
      </w:r>
    </w:p>
    <w:p w14:paraId="2430A82A" w14:textId="77777777" w:rsidR="00942344" w:rsidRPr="00DF39CE" w:rsidRDefault="002C6588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https://www.machinelearningplus.com/time-series/arima-model-time-series-forecasting-python/</w:t>
        </w:r>
      </w:hyperlink>
    </w:p>
    <w:p w14:paraId="79B02334" w14:textId="77777777" w:rsidR="00942344" w:rsidRPr="00DF39CE" w:rsidRDefault="002C6588" w:rsidP="00942344">
      <w:pPr>
        <w:spacing w:line="240" w:lineRule="auto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59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https://www.r-bloggers.com/2017/05/forecasting-arimax-model-exercises-part-5/</w:t>
        </w:r>
      </w:hyperlink>
    </w:p>
    <w:p w14:paraId="75437AD2" w14:textId="77777777" w:rsidR="00942344" w:rsidRPr="00DF39CE" w:rsidRDefault="002C6588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https://timeseriesreasoning.com/contents/regression-with-arima-errors-model/</w:t>
        </w:r>
      </w:hyperlink>
    </w:p>
    <w:p w14:paraId="38CBD116" w14:textId="77777777" w:rsidR="00942344" w:rsidRPr="00DF39CE" w:rsidRDefault="002C6588" w:rsidP="0094234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https://pyflux.readthedocs.io/en/latest/arima.html</w:t>
        </w:r>
      </w:hyperlink>
    </w:p>
    <w:p w14:paraId="3E5FB8AD" w14:textId="548ED60D" w:rsidR="00942344" w:rsidRPr="00DF39CE" w:rsidRDefault="002C6588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942344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https://pyflux.readthedocs.io/en/latest/arimax.html</w:t>
        </w:r>
      </w:hyperlink>
    </w:p>
    <w:p w14:paraId="2B868F39" w14:textId="78A71F11" w:rsidR="00C42E33" w:rsidRPr="00DF39CE" w:rsidRDefault="00942344" w:rsidP="00EF549A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F39CE">
        <w:rPr>
          <w:rFonts w:ascii="Times New Roman" w:hAnsi="Times New Roman" w:cs="Times New Roman"/>
          <w:sz w:val="24"/>
          <w:szCs w:val="24"/>
          <w:lang w:val="en-US"/>
        </w:rPr>
        <w:t>XGBoost</w:t>
      </w:r>
      <w:proofErr w:type="spellEnd"/>
    </w:p>
    <w:p w14:paraId="035E0736" w14:textId="520080BB" w:rsidR="00EF549A" w:rsidRPr="00DF39CE" w:rsidRDefault="002C6588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https://machinelearningmastery.com/gentle-introduction-gradient-boosting-algorithm-machine-learning/</w:t>
        </w:r>
      </w:hyperlink>
    </w:p>
    <w:p w14:paraId="49475CD6" w14:textId="6ED0724F" w:rsidR="00EF549A" w:rsidRPr="00DF39CE" w:rsidRDefault="002C6588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https://xgboost.readthedocs.io/en/stable/tutorials/model.html</w:t>
        </w:r>
      </w:hyperlink>
    </w:p>
    <w:p w14:paraId="51C15CC0" w14:textId="2D0CA62F" w:rsidR="00EF549A" w:rsidRPr="00DF39CE" w:rsidRDefault="002C6588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5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https://arxiv.org/abs/1603.02754</w:t>
        </w:r>
      </w:hyperlink>
    </w:p>
    <w:p w14:paraId="27E3E5CF" w14:textId="02600209" w:rsidR="00EF549A" w:rsidRPr="00DF39CE" w:rsidRDefault="002C6588" w:rsidP="00EF549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hyperlink r:id="rId66" w:history="1">
        <w:r w:rsidR="00EF549A" w:rsidRPr="00DF39CE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https://www.researchgate.net/figure/A-simple-example-of-visualizing-gradient-boosting_fig5_326379229</w:t>
        </w:r>
      </w:hyperlink>
    </w:p>
    <w:p w14:paraId="16B37D5D" w14:textId="0468DCA9" w:rsidR="00C42E33" w:rsidRPr="00DF39CE" w:rsidRDefault="00C42E33" w:rsidP="00AF18B3">
      <w:pPr>
        <w:pStyle w:val="Zakladny"/>
        <w:ind w:firstLine="0"/>
      </w:pPr>
      <w:proofErr w:type="spellStart"/>
      <w:r w:rsidRPr="00DF39CE">
        <w:t>Random</w:t>
      </w:r>
      <w:proofErr w:type="spellEnd"/>
      <w:r w:rsidRPr="00DF39CE">
        <w:t xml:space="preserve"> </w:t>
      </w:r>
      <w:proofErr w:type="spellStart"/>
      <w:r w:rsidRPr="00DF39CE">
        <w:t>Forest</w:t>
      </w:r>
      <w:proofErr w:type="spellEnd"/>
      <w:r w:rsidR="00FB6410">
        <w:tab/>
      </w:r>
    </w:p>
    <w:p w14:paraId="3192574E" w14:textId="5EA0186F" w:rsidR="00EF549A" w:rsidRPr="00DF39CE" w:rsidRDefault="002C6588" w:rsidP="005E49AF">
      <w:pPr>
        <w:pStyle w:val="Zakladny"/>
        <w:ind w:firstLine="0"/>
      </w:pPr>
      <w:hyperlink r:id="rId67" w:history="1">
        <w:r w:rsidR="005E49AF" w:rsidRPr="00CF3291">
          <w:rPr>
            <w:rStyle w:val="Hypertextovprepojenie"/>
            <w:szCs w:val="24"/>
          </w:rPr>
          <w:t>https://www.youtube.com/watch?v=cIbj0WuK41w</w:t>
        </w:r>
      </w:hyperlink>
    </w:p>
    <w:p w14:paraId="562C2686" w14:textId="7B2F39C0" w:rsidR="00EF549A" w:rsidRPr="00DF39CE" w:rsidRDefault="002C6588" w:rsidP="005E49AF">
      <w:pPr>
        <w:pStyle w:val="Zakladny"/>
        <w:ind w:firstLine="0"/>
      </w:pPr>
      <w:hyperlink r:id="rId68" w:history="1">
        <w:r w:rsidR="005E49AF" w:rsidRPr="00CF3291">
          <w:rPr>
            <w:rStyle w:val="Hypertextovprepojenie"/>
            <w:szCs w:val="24"/>
          </w:rPr>
          <w:t>https://course.elementsofai.com/sk/4/3</w:t>
        </w:r>
      </w:hyperlink>
    </w:p>
    <w:p w14:paraId="76CEBEB0" w14:textId="76FE99A1" w:rsidR="00EF549A" w:rsidRDefault="002C6588" w:rsidP="005E49AF">
      <w:pPr>
        <w:pStyle w:val="Zakladny"/>
        <w:ind w:firstLine="0"/>
        <w:rPr>
          <w:rStyle w:val="Hypertextovprepojenie"/>
          <w:szCs w:val="24"/>
        </w:rPr>
      </w:pPr>
      <w:hyperlink r:id="rId69" w:history="1">
        <w:r w:rsidR="005E49AF" w:rsidRPr="00CF3291">
          <w:rPr>
            <w:rStyle w:val="Hypertextovprepojenie"/>
            <w:szCs w:val="24"/>
          </w:rPr>
          <w:t>https://builtin.com/data-science/random-forest-algorithm</w:t>
        </w:r>
      </w:hyperlink>
    </w:p>
    <w:p w14:paraId="7131C696" w14:textId="11CA2259" w:rsidR="00AF18B3" w:rsidRDefault="00AF18B3" w:rsidP="005E49AF">
      <w:pPr>
        <w:pStyle w:val="Zakladny"/>
        <w:ind w:firstLine="0"/>
      </w:pPr>
      <w:proofErr w:type="spellStart"/>
      <w:r>
        <w:t>Elastic</w:t>
      </w:r>
      <w:proofErr w:type="spellEnd"/>
      <w:r>
        <w:t xml:space="preserve"> Net</w:t>
      </w:r>
    </w:p>
    <w:p w14:paraId="12947365" w14:textId="0D2CB263" w:rsidR="00AF18B3" w:rsidRDefault="002C6588" w:rsidP="005E49AF">
      <w:pPr>
        <w:pStyle w:val="Zakladny"/>
        <w:ind w:firstLine="0"/>
      </w:pPr>
      <w:hyperlink r:id="rId70" w:history="1">
        <w:r w:rsidR="005E49AF" w:rsidRPr="00CF3291">
          <w:rPr>
            <w:rStyle w:val="Hypertextovprepojenie"/>
          </w:rPr>
          <w:t>https://machinelearningmastery.com/elastic-net-regression-in-python/</w:t>
        </w:r>
      </w:hyperlink>
    </w:p>
    <w:p w14:paraId="1D100ACB" w14:textId="3B1BCDDA" w:rsidR="00AF18B3" w:rsidRDefault="005E49AF" w:rsidP="005E49AF">
      <w:pPr>
        <w:pStyle w:val="Zakladny"/>
        <w:ind w:firstLine="0"/>
      </w:pPr>
      <w:proofErr w:type="spellStart"/>
      <w:r>
        <w:t>Stacking</w:t>
      </w:r>
      <w:proofErr w:type="spellEnd"/>
      <w:r>
        <w:t xml:space="preserve"> Ensemble </w:t>
      </w:r>
    </w:p>
    <w:p w14:paraId="34B4E6F5" w14:textId="5207F5CE" w:rsidR="005E49AF" w:rsidRDefault="002C6588" w:rsidP="005E49AF">
      <w:pPr>
        <w:pStyle w:val="Zakladny"/>
        <w:ind w:firstLine="0"/>
      </w:pPr>
      <w:hyperlink r:id="rId71" w:history="1">
        <w:r w:rsidR="005E49AF" w:rsidRPr="00CF3291">
          <w:rPr>
            <w:rStyle w:val="Hypertextovprepojenie"/>
          </w:rPr>
          <w:t>https://machinelearningmastery.com/stacking-ensemble-for-deep-learning-neural-networks/</w:t>
        </w:r>
      </w:hyperlink>
    </w:p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72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5CA92" w14:textId="77777777" w:rsidR="002C6588" w:rsidRDefault="002C6588" w:rsidP="00C546A9">
      <w:pPr>
        <w:spacing w:after="0" w:line="240" w:lineRule="auto"/>
      </w:pPr>
      <w:r>
        <w:separator/>
      </w:r>
    </w:p>
  </w:endnote>
  <w:endnote w:type="continuationSeparator" w:id="0">
    <w:p w14:paraId="77FA828B" w14:textId="77777777" w:rsidR="002C6588" w:rsidRDefault="002C6588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64C26D2F" w:rsidR="00870222" w:rsidRPr="004B2C4C" w:rsidRDefault="00870222" w:rsidP="00987F6A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Viet Quoc Le</w:t>
                              </w:r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Viet Quoc Le</w:t>
                        </w:r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79313E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77777777" w:rsidR="00870222" w:rsidRDefault="00870222">
    <w:pPr>
      <w:pStyle w:val="Pta"/>
    </w:pPr>
  </w:p>
  <w:p w14:paraId="227844A5" w14:textId="77777777" w:rsidR="00870222" w:rsidRPr="004B2C4C" w:rsidRDefault="00870222" w:rsidP="00987F6A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77777777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87F6A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434AD" w14:textId="77777777" w:rsidR="002C6588" w:rsidRDefault="002C6588" w:rsidP="00C546A9">
      <w:pPr>
        <w:spacing w:after="0" w:line="240" w:lineRule="auto"/>
      </w:pPr>
      <w:r>
        <w:separator/>
      </w:r>
    </w:p>
  </w:footnote>
  <w:footnote w:type="continuationSeparator" w:id="0">
    <w:p w14:paraId="10990D89" w14:textId="77777777" w:rsidR="002C6588" w:rsidRDefault="002C6588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7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0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3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5" w15:restartNumberingAfterBreak="0">
    <w:nsid w:val="731E1D50"/>
    <w:multiLevelType w:val="hybridMultilevel"/>
    <w:tmpl w:val="9B46403C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6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17"/>
  </w:num>
  <w:num w:numId="5">
    <w:abstractNumId w:val="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6"/>
  </w:num>
  <w:num w:numId="8">
    <w:abstractNumId w:val="4"/>
  </w:num>
  <w:num w:numId="9">
    <w:abstractNumId w:val="12"/>
  </w:num>
  <w:num w:numId="10">
    <w:abstractNumId w:val="1"/>
  </w:num>
  <w:num w:numId="11">
    <w:abstractNumId w:val="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</w:num>
  <w:num w:numId="13">
    <w:abstractNumId w:val="15"/>
  </w:num>
  <w:num w:numId="14">
    <w:abstractNumId w:val="2"/>
  </w:num>
  <w:num w:numId="15">
    <w:abstractNumId w:val="3"/>
  </w:num>
  <w:num w:numId="16">
    <w:abstractNumId w:val="10"/>
  </w:num>
  <w:num w:numId="17">
    <w:abstractNumId w:val="13"/>
  </w:num>
  <w:num w:numId="18">
    <w:abstractNumId w:val="0"/>
  </w:num>
  <w:num w:numId="19">
    <w:abstractNumId w:val="7"/>
  </w:num>
  <w:num w:numId="20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282D"/>
    <w:rsid w:val="00005D10"/>
    <w:rsid w:val="00006269"/>
    <w:rsid w:val="00007A18"/>
    <w:rsid w:val="00010DA4"/>
    <w:rsid w:val="0001239F"/>
    <w:rsid w:val="00015477"/>
    <w:rsid w:val="00017782"/>
    <w:rsid w:val="00022819"/>
    <w:rsid w:val="000246E2"/>
    <w:rsid w:val="00024DEF"/>
    <w:rsid w:val="0002788A"/>
    <w:rsid w:val="00055E56"/>
    <w:rsid w:val="00057703"/>
    <w:rsid w:val="0006179A"/>
    <w:rsid w:val="00064401"/>
    <w:rsid w:val="00064EE2"/>
    <w:rsid w:val="00071FA5"/>
    <w:rsid w:val="000725E4"/>
    <w:rsid w:val="00075896"/>
    <w:rsid w:val="000830F5"/>
    <w:rsid w:val="00083B4B"/>
    <w:rsid w:val="000A10DD"/>
    <w:rsid w:val="000A1115"/>
    <w:rsid w:val="000A1DD5"/>
    <w:rsid w:val="000A4698"/>
    <w:rsid w:val="000A5324"/>
    <w:rsid w:val="000B0358"/>
    <w:rsid w:val="000B31CF"/>
    <w:rsid w:val="000B3ACD"/>
    <w:rsid w:val="000B699C"/>
    <w:rsid w:val="000C27EF"/>
    <w:rsid w:val="000C4A3F"/>
    <w:rsid w:val="000C70AA"/>
    <w:rsid w:val="000D66C8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11D48"/>
    <w:rsid w:val="001121B1"/>
    <w:rsid w:val="00120F59"/>
    <w:rsid w:val="0012247C"/>
    <w:rsid w:val="00125B44"/>
    <w:rsid w:val="00127F9A"/>
    <w:rsid w:val="00131E05"/>
    <w:rsid w:val="0014279A"/>
    <w:rsid w:val="00147150"/>
    <w:rsid w:val="001517CE"/>
    <w:rsid w:val="00152BF1"/>
    <w:rsid w:val="0015508A"/>
    <w:rsid w:val="001568EA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81287"/>
    <w:rsid w:val="00185376"/>
    <w:rsid w:val="001957E0"/>
    <w:rsid w:val="00196808"/>
    <w:rsid w:val="00196A8B"/>
    <w:rsid w:val="001B0585"/>
    <w:rsid w:val="001B05E3"/>
    <w:rsid w:val="001B0D12"/>
    <w:rsid w:val="001B28EA"/>
    <w:rsid w:val="001B4CF3"/>
    <w:rsid w:val="001B7F57"/>
    <w:rsid w:val="001C4087"/>
    <w:rsid w:val="001C4183"/>
    <w:rsid w:val="001C4707"/>
    <w:rsid w:val="001C4D5A"/>
    <w:rsid w:val="001C7EA6"/>
    <w:rsid w:val="001D04CA"/>
    <w:rsid w:val="001D6977"/>
    <w:rsid w:val="001E2854"/>
    <w:rsid w:val="001E49EE"/>
    <w:rsid w:val="001E5FE1"/>
    <w:rsid w:val="001F0FBE"/>
    <w:rsid w:val="001F3FB2"/>
    <w:rsid w:val="00201CF1"/>
    <w:rsid w:val="00206FE9"/>
    <w:rsid w:val="00213421"/>
    <w:rsid w:val="0021404C"/>
    <w:rsid w:val="00216525"/>
    <w:rsid w:val="00224F82"/>
    <w:rsid w:val="00227423"/>
    <w:rsid w:val="00235BA3"/>
    <w:rsid w:val="00243E44"/>
    <w:rsid w:val="002516D2"/>
    <w:rsid w:val="00251E9E"/>
    <w:rsid w:val="002550EA"/>
    <w:rsid w:val="00257A8E"/>
    <w:rsid w:val="00270535"/>
    <w:rsid w:val="00275613"/>
    <w:rsid w:val="00280E36"/>
    <w:rsid w:val="00281BAA"/>
    <w:rsid w:val="00281D86"/>
    <w:rsid w:val="00284D9E"/>
    <w:rsid w:val="0029285B"/>
    <w:rsid w:val="00293920"/>
    <w:rsid w:val="00297412"/>
    <w:rsid w:val="002A0925"/>
    <w:rsid w:val="002A0D9A"/>
    <w:rsid w:val="002A4D7B"/>
    <w:rsid w:val="002B26BC"/>
    <w:rsid w:val="002B2A23"/>
    <w:rsid w:val="002B2FE8"/>
    <w:rsid w:val="002B4548"/>
    <w:rsid w:val="002B6D43"/>
    <w:rsid w:val="002C6588"/>
    <w:rsid w:val="002D0E78"/>
    <w:rsid w:val="002D3F8E"/>
    <w:rsid w:val="002D4938"/>
    <w:rsid w:val="002D780B"/>
    <w:rsid w:val="002F5D76"/>
    <w:rsid w:val="002F651B"/>
    <w:rsid w:val="003013EB"/>
    <w:rsid w:val="00305844"/>
    <w:rsid w:val="0030586C"/>
    <w:rsid w:val="00307E87"/>
    <w:rsid w:val="00310419"/>
    <w:rsid w:val="00310743"/>
    <w:rsid w:val="00325700"/>
    <w:rsid w:val="00331F97"/>
    <w:rsid w:val="00335120"/>
    <w:rsid w:val="003361AE"/>
    <w:rsid w:val="003415AA"/>
    <w:rsid w:val="003445E5"/>
    <w:rsid w:val="0035129A"/>
    <w:rsid w:val="0035185E"/>
    <w:rsid w:val="00354701"/>
    <w:rsid w:val="00363EA2"/>
    <w:rsid w:val="00374389"/>
    <w:rsid w:val="00380099"/>
    <w:rsid w:val="00387767"/>
    <w:rsid w:val="003910B0"/>
    <w:rsid w:val="003968B4"/>
    <w:rsid w:val="00397B8A"/>
    <w:rsid w:val="003A000F"/>
    <w:rsid w:val="003A1909"/>
    <w:rsid w:val="003B75A3"/>
    <w:rsid w:val="003C0F4E"/>
    <w:rsid w:val="003C4473"/>
    <w:rsid w:val="003C551F"/>
    <w:rsid w:val="003C5B78"/>
    <w:rsid w:val="003C699E"/>
    <w:rsid w:val="003D3305"/>
    <w:rsid w:val="003D4D3E"/>
    <w:rsid w:val="003D6758"/>
    <w:rsid w:val="003D6F8A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42F0"/>
    <w:rsid w:val="00405D73"/>
    <w:rsid w:val="004069B7"/>
    <w:rsid w:val="0041334F"/>
    <w:rsid w:val="00416686"/>
    <w:rsid w:val="00420B27"/>
    <w:rsid w:val="00421605"/>
    <w:rsid w:val="00421EEE"/>
    <w:rsid w:val="00427D4C"/>
    <w:rsid w:val="00432D8B"/>
    <w:rsid w:val="00433213"/>
    <w:rsid w:val="004336C7"/>
    <w:rsid w:val="00436583"/>
    <w:rsid w:val="00436603"/>
    <w:rsid w:val="00437D90"/>
    <w:rsid w:val="00473CAE"/>
    <w:rsid w:val="004874F6"/>
    <w:rsid w:val="004876B9"/>
    <w:rsid w:val="00491DAF"/>
    <w:rsid w:val="00491F98"/>
    <w:rsid w:val="00492497"/>
    <w:rsid w:val="00493442"/>
    <w:rsid w:val="00496AB3"/>
    <w:rsid w:val="004A1C64"/>
    <w:rsid w:val="004A4811"/>
    <w:rsid w:val="004B0C5A"/>
    <w:rsid w:val="004B1471"/>
    <w:rsid w:val="004B1648"/>
    <w:rsid w:val="004B190E"/>
    <w:rsid w:val="004B2C4C"/>
    <w:rsid w:val="004B5584"/>
    <w:rsid w:val="004C5C6D"/>
    <w:rsid w:val="004D1D76"/>
    <w:rsid w:val="004D41EB"/>
    <w:rsid w:val="004D51E8"/>
    <w:rsid w:val="004E0413"/>
    <w:rsid w:val="004E0630"/>
    <w:rsid w:val="004E6240"/>
    <w:rsid w:val="004F1755"/>
    <w:rsid w:val="004F4D49"/>
    <w:rsid w:val="005017DA"/>
    <w:rsid w:val="00511700"/>
    <w:rsid w:val="00516B92"/>
    <w:rsid w:val="00517607"/>
    <w:rsid w:val="00524B39"/>
    <w:rsid w:val="00525EAF"/>
    <w:rsid w:val="00526B27"/>
    <w:rsid w:val="0052787A"/>
    <w:rsid w:val="0053288F"/>
    <w:rsid w:val="00532B17"/>
    <w:rsid w:val="00533008"/>
    <w:rsid w:val="005443CD"/>
    <w:rsid w:val="00545B8F"/>
    <w:rsid w:val="00547546"/>
    <w:rsid w:val="00553904"/>
    <w:rsid w:val="00557EED"/>
    <w:rsid w:val="005602EC"/>
    <w:rsid w:val="005609D3"/>
    <w:rsid w:val="0056277E"/>
    <w:rsid w:val="005751F8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C3493"/>
    <w:rsid w:val="005C53ED"/>
    <w:rsid w:val="005C6C21"/>
    <w:rsid w:val="005E0F05"/>
    <w:rsid w:val="005E49AF"/>
    <w:rsid w:val="005E5410"/>
    <w:rsid w:val="005E6115"/>
    <w:rsid w:val="005E7842"/>
    <w:rsid w:val="005F5A09"/>
    <w:rsid w:val="00601E68"/>
    <w:rsid w:val="00603703"/>
    <w:rsid w:val="00606264"/>
    <w:rsid w:val="00610010"/>
    <w:rsid w:val="00610FDE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59F6"/>
    <w:rsid w:val="00642CC1"/>
    <w:rsid w:val="00645CF1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29D4"/>
    <w:rsid w:val="0068311B"/>
    <w:rsid w:val="006849D6"/>
    <w:rsid w:val="00684F17"/>
    <w:rsid w:val="00685E14"/>
    <w:rsid w:val="00690DF7"/>
    <w:rsid w:val="006925CF"/>
    <w:rsid w:val="00695D92"/>
    <w:rsid w:val="006B57D5"/>
    <w:rsid w:val="006C6B28"/>
    <w:rsid w:val="006D1E0A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59E3"/>
    <w:rsid w:val="00743999"/>
    <w:rsid w:val="00745A54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8428A"/>
    <w:rsid w:val="0079313E"/>
    <w:rsid w:val="007938A0"/>
    <w:rsid w:val="00794181"/>
    <w:rsid w:val="00796C34"/>
    <w:rsid w:val="007A1BEF"/>
    <w:rsid w:val="007A6D7E"/>
    <w:rsid w:val="007A7494"/>
    <w:rsid w:val="007B048B"/>
    <w:rsid w:val="007B3914"/>
    <w:rsid w:val="007B3D6C"/>
    <w:rsid w:val="007C03F9"/>
    <w:rsid w:val="007C3D19"/>
    <w:rsid w:val="007C66A2"/>
    <w:rsid w:val="007C71FE"/>
    <w:rsid w:val="007D0E99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BD2"/>
    <w:rsid w:val="0083753E"/>
    <w:rsid w:val="008463FB"/>
    <w:rsid w:val="0085131E"/>
    <w:rsid w:val="0085760E"/>
    <w:rsid w:val="00861F0D"/>
    <w:rsid w:val="008645FA"/>
    <w:rsid w:val="00866C6D"/>
    <w:rsid w:val="00870222"/>
    <w:rsid w:val="00872919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4D8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D0968"/>
    <w:rsid w:val="009D418B"/>
    <w:rsid w:val="009E1CE1"/>
    <w:rsid w:val="009E2BCC"/>
    <w:rsid w:val="009F1F7C"/>
    <w:rsid w:val="009F2352"/>
    <w:rsid w:val="009F3132"/>
    <w:rsid w:val="00A00E25"/>
    <w:rsid w:val="00A033D1"/>
    <w:rsid w:val="00A06477"/>
    <w:rsid w:val="00A06E56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61BA"/>
    <w:rsid w:val="00A57033"/>
    <w:rsid w:val="00A63654"/>
    <w:rsid w:val="00A6591F"/>
    <w:rsid w:val="00A759BA"/>
    <w:rsid w:val="00A87A9F"/>
    <w:rsid w:val="00A87CC1"/>
    <w:rsid w:val="00A9281F"/>
    <w:rsid w:val="00AA758C"/>
    <w:rsid w:val="00AA7997"/>
    <w:rsid w:val="00AB0149"/>
    <w:rsid w:val="00AB3AFF"/>
    <w:rsid w:val="00AB51B9"/>
    <w:rsid w:val="00AB7E9A"/>
    <w:rsid w:val="00AC03D1"/>
    <w:rsid w:val="00AC0FD8"/>
    <w:rsid w:val="00AC25AA"/>
    <w:rsid w:val="00AC4C7B"/>
    <w:rsid w:val="00AD3CFD"/>
    <w:rsid w:val="00AD4FD3"/>
    <w:rsid w:val="00AE2DE9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11CFB"/>
    <w:rsid w:val="00B23650"/>
    <w:rsid w:val="00B35510"/>
    <w:rsid w:val="00B40CBA"/>
    <w:rsid w:val="00B4442A"/>
    <w:rsid w:val="00B47C51"/>
    <w:rsid w:val="00B538CD"/>
    <w:rsid w:val="00B662F2"/>
    <w:rsid w:val="00B67185"/>
    <w:rsid w:val="00B825EA"/>
    <w:rsid w:val="00B834D3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639D"/>
    <w:rsid w:val="00C10BB7"/>
    <w:rsid w:val="00C13979"/>
    <w:rsid w:val="00C14AE5"/>
    <w:rsid w:val="00C21BF6"/>
    <w:rsid w:val="00C226C8"/>
    <w:rsid w:val="00C3301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6C5"/>
    <w:rsid w:val="00C84AAD"/>
    <w:rsid w:val="00C87A2B"/>
    <w:rsid w:val="00C87FEB"/>
    <w:rsid w:val="00CA4B3C"/>
    <w:rsid w:val="00CB1A6F"/>
    <w:rsid w:val="00CB21BF"/>
    <w:rsid w:val="00CC4DCB"/>
    <w:rsid w:val="00CC5664"/>
    <w:rsid w:val="00CC6679"/>
    <w:rsid w:val="00CD2B39"/>
    <w:rsid w:val="00CE4465"/>
    <w:rsid w:val="00CE7C16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43F1"/>
    <w:rsid w:val="00D1653F"/>
    <w:rsid w:val="00D21509"/>
    <w:rsid w:val="00D22B83"/>
    <w:rsid w:val="00D25540"/>
    <w:rsid w:val="00D27962"/>
    <w:rsid w:val="00D34111"/>
    <w:rsid w:val="00D354C0"/>
    <w:rsid w:val="00D35BCE"/>
    <w:rsid w:val="00D423D1"/>
    <w:rsid w:val="00D430DD"/>
    <w:rsid w:val="00D45830"/>
    <w:rsid w:val="00D45A1E"/>
    <w:rsid w:val="00D5119D"/>
    <w:rsid w:val="00D52763"/>
    <w:rsid w:val="00D54DAA"/>
    <w:rsid w:val="00D60E4F"/>
    <w:rsid w:val="00D6209D"/>
    <w:rsid w:val="00D65239"/>
    <w:rsid w:val="00D71862"/>
    <w:rsid w:val="00D77376"/>
    <w:rsid w:val="00D77D8B"/>
    <w:rsid w:val="00D87248"/>
    <w:rsid w:val="00D874A4"/>
    <w:rsid w:val="00D911C8"/>
    <w:rsid w:val="00D93AAC"/>
    <w:rsid w:val="00DA4B51"/>
    <w:rsid w:val="00DA6E30"/>
    <w:rsid w:val="00DB41CC"/>
    <w:rsid w:val="00DC0093"/>
    <w:rsid w:val="00DC1BD4"/>
    <w:rsid w:val="00DC3C4E"/>
    <w:rsid w:val="00DC655D"/>
    <w:rsid w:val="00DD18E5"/>
    <w:rsid w:val="00DE1666"/>
    <w:rsid w:val="00DF39CE"/>
    <w:rsid w:val="00DF46D0"/>
    <w:rsid w:val="00DF782A"/>
    <w:rsid w:val="00E00549"/>
    <w:rsid w:val="00E078EB"/>
    <w:rsid w:val="00E12732"/>
    <w:rsid w:val="00E176B3"/>
    <w:rsid w:val="00E2193B"/>
    <w:rsid w:val="00E21D87"/>
    <w:rsid w:val="00E2414F"/>
    <w:rsid w:val="00E25494"/>
    <w:rsid w:val="00E2705D"/>
    <w:rsid w:val="00E32CA5"/>
    <w:rsid w:val="00E34E48"/>
    <w:rsid w:val="00E35579"/>
    <w:rsid w:val="00E40CBE"/>
    <w:rsid w:val="00E44378"/>
    <w:rsid w:val="00E4644B"/>
    <w:rsid w:val="00E47838"/>
    <w:rsid w:val="00E50255"/>
    <w:rsid w:val="00E5210A"/>
    <w:rsid w:val="00E54195"/>
    <w:rsid w:val="00E552AD"/>
    <w:rsid w:val="00E56369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21FDD"/>
    <w:rsid w:val="00F22671"/>
    <w:rsid w:val="00F2284D"/>
    <w:rsid w:val="00F22BEF"/>
    <w:rsid w:val="00F273A4"/>
    <w:rsid w:val="00F30245"/>
    <w:rsid w:val="00F30595"/>
    <w:rsid w:val="00F32CAA"/>
    <w:rsid w:val="00F34D2E"/>
    <w:rsid w:val="00F519EE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937F5"/>
    <w:rsid w:val="00FA2536"/>
    <w:rsid w:val="00FA5B17"/>
    <w:rsid w:val="00FA74AC"/>
    <w:rsid w:val="00FB307C"/>
    <w:rsid w:val="00FB6410"/>
    <w:rsid w:val="00FB737A"/>
    <w:rsid w:val="00FD123B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87F6A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87F6A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F04DDB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F04DDB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hyperlink" Target="file:///Z:\G-School\skola\Ing-1\1.%20semester\TP\Dokumnetacia\tim_projekt.docx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8.png"/><Relationship Id="rId63" Type="http://schemas.openxmlformats.org/officeDocument/2006/relationships/hyperlink" Target="https://machinelearningmastery.com/gentle-introduction-gradient-boosting-algorithm-machine-learning/" TargetMode="External"/><Relationship Id="rId68" Type="http://schemas.openxmlformats.org/officeDocument/2006/relationships/hyperlink" Target="https://course.elementsofai.com/sk/4/3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file:///Z:\G-School\skola\Ing-1\1.%20semester\TP\Dokumnetacia\tim_projekt.docx" TargetMode="External"/><Relationship Id="rId29" Type="http://schemas.openxmlformats.org/officeDocument/2006/relationships/image" Target="media/image2.png"/><Relationship Id="rId11" Type="http://schemas.openxmlformats.org/officeDocument/2006/relationships/hyperlink" Target="file:///Z:\G-School\skola\Ing-1\1.%20semester\TP\Dokumnetacia\tim_projekt.docx" TargetMode="External"/><Relationship Id="rId24" Type="http://schemas.openxmlformats.org/officeDocument/2006/relationships/hyperlink" Target="file:///Z:\G-School\skola\Ing-1\1.%20semester\TP\Dokumnetacia\tim_projekt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image" Target="media/image17.jpg"/><Relationship Id="rId53" Type="http://schemas.openxmlformats.org/officeDocument/2006/relationships/hyperlink" Target="https://docs.microsoft.com/en-us/azure/machine-learning/concept-automated-ml" TargetMode="External"/><Relationship Id="rId58" Type="http://schemas.openxmlformats.org/officeDocument/2006/relationships/hyperlink" Target="https://www.machinelearningplus.com/time-series/arima-model-time-series-forecasting-python/" TargetMode="External"/><Relationship Id="rId66" Type="http://schemas.openxmlformats.org/officeDocument/2006/relationships/hyperlink" Target="https://www.researchgate.net/figure/A-simple-example-of-visualizing-gradient-boosting_fig5_326379229" TargetMode="External"/><Relationship Id="rId74" Type="http://schemas.openxmlformats.org/officeDocument/2006/relationships/glossaryDocument" Target="glossary/document.xml"/><Relationship Id="rId5" Type="http://schemas.openxmlformats.org/officeDocument/2006/relationships/settings" Target="settings.xml"/><Relationship Id="rId61" Type="http://schemas.openxmlformats.org/officeDocument/2006/relationships/hyperlink" Target="https://pyflux.readthedocs.io/en/latest/arima.html" TargetMode="External"/><Relationship Id="rId19" Type="http://schemas.openxmlformats.org/officeDocument/2006/relationships/hyperlink" Target="file:///Z:\G-School\skola\Ing-1\1.%20semester\TP\Dokumnetacia\tim_projekt.docx" TargetMode="External"/><Relationship Id="rId14" Type="http://schemas.openxmlformats.org/officeDocument/2006/relationships/hyperlink" Target="file:///Z:\G-School\skola\Ing-1\1.%20semester\TP\Dokumnetacia\tim_projekt.docx" TargetMode="External"/><Relationship Id="rId22" Type="http://schemas.openxmlformats.org/officeDocument/2006/relationships/hyperlink" Target="file:///Z:\G-School\skola\Ing-1\1.%20semester\TP\Dokumnetacia\tim_projekt.docx" TargetMode="External"/><Relationship Id="rId27" Type="http://schemas.openxmlformats.org/officeDocument/2006/relationships/hyperlink" Target="https://github.com/Institut-Zdravotnych-Analyz/covid19-data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image" Target="media/image19.png"/><Relationship Id="rId56" Type="http://schemas.openxmlformats.org/officeDocument/2006/relationships/hyperlink" Target="https://otexts.com/fpp2/simple-methods.html" TargetMode="External"/><Relationship Id="rId64" Type="http://schemas.openxmlformats.org/officeDocument/2006/relationships/hyperlink" Target="https://xgboost.readthedocs.io/en/stable/tutorials/model.html" TargetMode="External"/><Relationship Id="rId69" Type="http://schemas.openxmlformats.org/officeDocument/2006/relationships/hyperlink" Target="https://builtin.com/data-science/random-forest-algorithm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docs.microsoft.com/en-us/azure/machine-learning/overview-what-is-azure-machine-learning" TargetMode="External"/><Relationship Id="rId72" Type="http://schemas.openxmlformats.org/officeDocument/2006/relationships/footer" Target="footer3.xml"/><Relationship Id="rId3" Type="http://schemas.openxmlformats.org/officeDocument/2006/relationships/numbering" Target="numbering.xml"/><Relationship Id="rId12" Type="http://schemas.openxmlformats.org/officeDocument/2006/relationships/hyperlink" Target="file:///Z:\G-School\skola\Ing-1\1.%20semester\TP\Dokumnetacia\tim_projekt.docx" TargetMode="External"/><Relationship Id="rId17" Type="http://schemas.openxmlformats.org/officeDocument/2006/relationships/hyperlink" Target="file:///Z:\G-School\skola\Ing-1\1.%20semester\TP\Dokumnetacia\tim_projekt.docx" TargetMode="External"/><Relationship Id="rId25" Type="http://schemas.openxmlformats.org/officeDocument/2006/relationships/hyperlink" Target="file:///Z:\G-School\skola\Ing-1\1.%20semester\TP\Dokumnetacia\tim_projekt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hyperlink" Target="https://github.com/Institut-Zdravotnych-Analyz/covid19-data/blob/main/Vaccination/OpenData_Slovakia_Vaccination_AgeGroup_District.csv" TargetMode="External"/><Relationship Id="rId59" Type="http://schemas.openxmlformats.org/officeDocument/2006/relationships/hyperlink" Target="https://www.r-bloggers.com/2017/05/forecasting-arimax-model-exercises-part-5/" TargetMode="External"/><Relationship Id="rId67" Type="http://schemas.openxmlformats.org/officeDocument/2006/relationships/hyperlink" Target="https://www.youtube.com/watch?v=cIbj0WuK41w" TargetMode="External"/><Relationship Id="rId20" Type="http://schemas.openxmlformats.org/officeDocument/2006/relationships/hyperlink" Target="file:///Z:\G-School\skola\Ing-1\1.%20semester\TP\Dokumnetacia\tim_projekt.docx" TargetMode="External"/><Relationship Id="rId41" Type="http://schemas.openxmlformats.org/officeDocument/2006/relationships/image" Target="media/image13.png"/><Relationship Id="rId54" Type="http://schemas.openxmlformats.org/officeDocument/2006/relationships/hyperlink" Target="https://caiomsouza.medium.com/aml-azure-machine-learning-introduction-13505d3393b9" TargetMode="External"/><Relationship Id="rId62" Type="http://schemas.openxmlformats.org/officeDocument/2006/relationships/hyperlink" Target="https://pyflux.readthedocs.io/en/latest/arimax.html" TargetMode="External"/><Relationship Id="rId70" Type="http://schemas.openxmlformats.org/officeDocument/2006/relationships/hyperlink" Target="https://machinelearningmastery.com/elastic-net-regression-in-python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Z:\G-School\skola\Ing-1\1.%20semester\TP\Dokumnetacia\tim_projekt.docx" TargetMode="External"/><Relationship Id="rId23" Type="http://schemas.openxmlformats.org/officeDocument/2006/relationships/hyperlink" Target="file:///Z:\G-School\skola\Ing-1\1.%20semester\TP\Dokumnetacia\tim_projekt.docx" TargetMode="External"/><Relationship Id="rId28" Type="http://schemas.openxmlformats.org/officeDocument/2006/relationships/image" Target="media/image1.png"/><Relationship Id="rId36" Type="http://schemas.openxmlformats.org/officeDocument/2006/relationships/image" Target="media/image9.svg"/><Relationship Id="rId49" Type="http://schemas.openxmlformats.org/officeDocument/2006/relationships/hyperlink" Target="https://searchcloudcomputing.techtarget.com/definition/Windows-Azure" TargetMode="External"/><Relationship Id="rId57" Type="http://schemas.openxmlformats.org/officeDocument/2006/relationships/hyperlink" Target="https://medium.com/@sangarshananveera/time-series-forecasting-part-1-d523bcc3acbf" TargetMode="External"/><Relationship Id="rId10" Type="http://schemas.openxmlformats.org/officeDocument/2006/relationships/hyperlink" Target="file:///Z:\G-School\skola\Ing-1\1.%20semester\TP\Dokumnetacia\tim_projekt.docx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52" Type="http://schemas.openxmlformats.org/officeDocument/2006/relationships/hyperlink" Target="https://docs.microsoft.com/en-us/azure/machine-learning/overview-what-is-machine-learning-studio" TargetMode="External"/><Relationship Id="rId60" Type="http://schemas.openxmlformats.org/officeDocument/2006/relationships/hyperlink" Target="https://timeseriesreasoning.com/contents/regression-with-arima-errors-model/" TargetMode="External"/><Relationship Id="rId65" Type="http://schemas.openxmlformats.org/officeDocument/2006/relationships/hyperlink" Target="https://arxiv.org/abs/1603.02754" TargetMode="External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hyperlink" Target="file:///Z:\G-School\skola\Ing-1\1.%20semester\TP\Dokumnetacia\tim_projekt.docx" TargetMode="External"/><Relationship Id="rId18" Type="http://schemas.openxmlformats.org/officeDocument/2006/relationships/hyperlink" Target="file:///Z:\G-School\skola\Ing-1\1.%20semester\TP\Dokumnetacia\tim_projekt.docx" TargetMode="External"/><Relationship Id="rId39" Type="http://schemas.openxmlformats.org/officeDocument/2006/relationships/hyperlink" Target="https://arxiv.org/abs/1603.02754" TargetMode="External"/><Relationship Id="rId34" Type="http://schemas.openxmlformats.org/officeDocument/2006/relationships/image" Target="media/image7.png"/><Relationship Id="rId50" Type="http://schemas.openxmlformats.org/officeDocument/2006/relationships/hyperlink" Target="https://ccbtechnology.com/what-microsoft-azure-is-and-why-it-matters/" TargetMode="External"/><Relationship Id="rId55" Type="http://schemas.openxmlformats.org/officeDocument/2006/relationships/hyperlink" Target="https://en.wikipedia.org/wiki/Forecasting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machinelearningmastery.com/stacking-ensemble-for-deep-learning-neural-network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B54C3"/>
    <w:rsid w:val="000E294A"/>
    <w:rsid w:val="001615C0"/>
    <w:rsid w:val="00180EB2"/>
    <w:rsid w:val="001E5AAF"/>
    <w:rsid w:val="001F6E26"/>
    <w:rsid w:val="00307956"/>
    <w:rsid w:val="00315605"/>
    <w:rsid w:val="00326F81"/>
    <w:rsid w:val="0033120D"/>
    <w:rsid w:val="003B4B86"/>
    <w:rsid w:val="003B691E"/>
    <w:rsid w:val="004A4A88"/>
    <w:rsid w:val="00522509"/>
    <w:rsid w:val="006B55F7"/>
    <w:rsid w:val="006C3133"/>
    <w:rsid w:val="006C58E8"/>
    <w:rsid w:val="006E4F91"/>
    <w:rsid w:val="00744EC5"/>
    <w:rsid w:val="007E7A81"/>
    <w:rsid w:val="00850E48"/>
    <w:rsid w:val="008A6AFC"/>
    <w:rsid w:val="009857EC"/>
    <w:rsid w:val="009E3E86"/>
    <w:rsid w:val="00A40D1D"/>
    <w:rsid w:val="00C12162"/>
    <w:rsid w:val="00C24B53"/>
    <w:rsid w:val="00CE3815"/>
    <w:rsid w:val="00D13253"/>
    <w:rsid w:val="00D30ED8"/>
    <w:rsid w:val="00D3231B"/>
    <w:rsid w:val="00D43686"/>
    <w:rsid w:val="00D612CA"/>
    <w:rsid w:val="00D74490"/>
    <w:rsid w:val="00E46757"/>
    <w:rsid w:val="00E63040"/>
    <w:rsid w:val="00EA1507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1F6E26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1F6E26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1F6E26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1F6E26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1F6E26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1F6E26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1F6E26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1F6E26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1F6E26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F63A2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Nadpis2urovne">
    <w:name w:val="Nadpis 2.urovne"/>
    <w:next w:val="Zakladny"/>
    <w:autoRedefine/>
    <w:qFormat/>
    <w:rsid w:val="00522509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eastAsiaTheme="minorHAnsi" w:hAnsi="Times New Roman" w:cs="Times New Roman"/>
      <w:b/>
      <w:sz w:val="32"/>
      <w:szCs w:val="32"/>
      <w:lang w:eastAsia="en-US"/>
    </w:rPr>
  </w:style>
  <w:style w:type="paragraph" w:customStyle="1" w:styleId="Nadpis3urovne">
    <w:name w:val="Nadpis 3.urovne"/>
    <w:next w:val="Zakladny"/>
    <w:qFormat/>
    <w:rsid w:val="00522509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eastAsiaTheme="minorHAnsi" w:hAnsi="Times New Roman" w:cs="Times New Roman"/>
      <w:b/>
      <w:sz w:val="28"/>
      <w:szCs w:val="32"/>
      <w:lang w:eastAsia="en-US"/>
    </w:rPr>
  </w:style>
  <w:style w:type="paragraph" w:customStyle="1" w:styleId="Nadpis4xx">
    <w:name w:val="Nadpis 4xx"/>
    <w:basedOn w:val="Nadpis3urovne"/>
    <w:next w:val="Normlny"/>
    <w:qFormat/>
    <w:rsid w:val="00522509"/>
    <w:pPr>
      <w:numPr>
        <w:ilvl w:val="3"/>
      </w:numPr>
    </w:pPr>
  </w:style>
  <w:style w:type="paragraph" w:customStyle="1" w:styleId="A7783CA88F4A47A2BD7820F01D357D5F2">
    <w:name w:val="A7783CA88F4A47A2BD7820F01D357D5F2"/>
    <w:rsid w:val="00180EB2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2">
    <w:name w:val="3140ECA900D84C29B014AEE29ED5968B2"/>
    <w:rsid w:val="00180EB2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2">
    <w:name w:val="94072E4406F84E2FB7999464BD079A392"/>
    <w:rsid w:val="00180EB2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 - Copy.XSL" StyleName="ISO 690 – Číselný odkaz" Version="1987">
  <b:Source>
    <b:Tag>Man15</b:Tag>
    <b:SourceType>InternetSite</b:SourceType>
    <b:Guid>{7E6C0E32-6CCF-4FF8-88F3-3B336D10C7CB}</b:Guid>
    <b:Title>Management Mania</b:Title>
    <b:Year>2015</b:Year>
    <b:Month>9</b:Month>
    <b:Day>22</b:Day>
    <b:URL>https://managementmania.com/sk/webova-aplikacia-web-application</b:URL>
    <b:InternetSiteTitle>Webová aplikácia (Web Application)</b:InternetSiteTitle>
    <b:YearAccessed>2021</b:YearAccessed>
    <b:MonthAccessed>1</b:MonthAccessed>
    <b:DayAccessed>24</b:DayAccessed>
    <b:RefOrder>1</b:RefOrder>
  </b:Source>
  <b:Source>
    <b:Tag>Tec19</b:Tag>
    <b:SourceType>InternetSite</b:SourceType>
    <b:Guid>{A03C3D76-1A49-4AE8-8867-82FF9072B2CF}</b:Guid>
    <b:Author>
      <b:Author>
        <b:NameList>
          <b:Person>
            <b:Last>Contributor</b:Last>
            <b:First>TechTarget</b:First>
          </b:Person>
        </b:NameList>
      </b:Author>
    </b:Author>
    <b:Title>TechTarget</b:Title>
    <b:Year>2019</b:Year>
    <b:Month>8</b:Month>
    <b:URL>https://searchsoftwarequality.techtarget.com/definition/Web-application-Web-app</b:URL>
    <b:InternetSiteTitle>Web application ( Web App )</b:InternetSiteTitle>
    <b:YearAccessed>2020</b:YearAccessed>
    <b:MonthAccessed>11</b:MonthAccessed>
    <b:DayAccessed>10</b:DayAccessed>
    <b:RefOrder>2</b:RefOrder>
  </b:Source>
  <b:Source>
    <b:Tag>Ayr</b:Tag>
    <b:SourceType>InternetSite</b:SourceType>
    <b:Guid>{AC50937B-8F27-4E3B-9C3C-4F399760E6B7}</b:Guid>
    <b:Title>Ayris</b:Title>
    <b:URL>https://www.ayris.sk/vyvoj-webovych-aplikacii/</b:URL>
    <b:InternetSiteTitle>Vývoj webových aplikácii</b:InternetSiteTitle>
    <b:YearAccessed>2020</b:YearAccessed>
    <b:MonthAccessed>11</b:MonthAccessed>
    <b:DayAccessed>23</b:DayAccessed>
    <b:RefOrder>3</b:RefOrder>
  </b:Source>
</b:Sourc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6783FFF2-732A-4AF5-BBF5-8BF37811C78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sablonaZP.dotx</Template>
  <TotalTime>0</TotalTime>
  <Pages>25</Pages>
  <Words>4109</Words>
  <Characters>23427</Characters>
  <Application>Microsoft Office Word</Application>
  <DocSecurity>0</DocSecurity>
  <Lines>195</Lines>
  <Paragraphs>54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kaivt fei stu</Company>
  <LinksUpToDate>false</LinksUpToDate>
  <CharactersWithSpaces>27482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Viet Quoc Le</cp:lastModifiedBy>
  <cp:revision>3</cp:revision>
  <cp:lastPrinted>2022-01-24T22:50:00Z</cp:lastPrinted>
  <dcterms:created xsi:type="dcterms:W3CDTF">2022-01-24T22:50:00Z</dcterms:created>
  <dcterms:modified xsi:type="dcterms:W3CDTF">2022-01-24T22:50:00Z</dcterms:modified>
</cp:coreProperties>
</file>